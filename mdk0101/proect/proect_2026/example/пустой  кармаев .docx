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339" w:rsidRDefault="00032339" w:rsidP="00032339">
      <w:pPr>
        <w:pStyle w:val="81"/>
        <w:shd w:val="clear" w:color="auto" w:fill="auto"/>
        <w:spacing w:after="0" w:line="240" w:lineRule="auto"/>
        <w:ind w:firstLine="0"/>
        <w:rPr>
          <w:rStyle w:val="8"/>
          <w:color w:val="000000"/>
          <w:sz w:val="28"/>
          <w:szCs w:val="28"/>
        </w:rPr>
      </w:pPr>
      <w:r>
        <w:rPr>
          <w:rStyle w:val="8"/>
          <w:color w:val="000000"/>
          <w:sz w:val="28"/>
          <w:szCs w:val="28"/>
        </w:rPr>
        <w:t>Профессиональное образовательное частное учреждение</w:t>
      </w:r>
      <w:r w:rsidRPr="00EE7B02">
        <w:rPr>
          <w:rStyle w:val="8"/>
          <w:color w:val="000000"/>
          <w:sz w:val="28"/>
          <w:szCs w:val="28"/>
        </w:rPr>
        <w:t xml:space="preserve"> «Техникум экон</w:t>
      </w:r>
      <w:r w:rsidRPr="00EE7B02">
        <w:rPr>
          <w:rStyle w:val="8"/>
          <w:color w:val="000000"/>
          <w:sz w:val="28"/>
          <w:szCs w:val="28"/>
        </w:rPr>
        <w:t>о</w:t>
      </w:r>
      <w:r w:rsidRPr="00EE7B02">
        <w:rPr>
          <w:rStyle w:val="8"/>
          <w:color w:val="000000"/>
          <w:sz w:val="28"/>
          <w:szCs w:val="28"/>
        </w:rPr>
        <w:t>мики и права М</w:t>
      </w:r>
      <w:r>
        <w:rPr>
          <w:rStyle w:val="8"/>
          <w:color w:val="000000"/>
          <w:sz w:val="28"/>
          <w:szCs w:val="28"/>
        </w:rPr>
        <w:t>осковского регионального союза потребительской коопер</w:t>
      </w:r>
      <w:r>
        <w:rPr>
          <w:rStyle w:val="8"/>
          <w:color w:val="000000"/>
          <w:sz w:val="28"/>
          <w:szCs w:val="28"/>
        </w:rPr>
        <w:t>а</w:t>
      </w:r>
      <w:r>
        <w:rPr>
          <w:rStyle w:val="8"/>
          <w:color w:val="000000"/>
          <w:sz w:val="28"/>
          <w:szCs w:val="28"/>
        </w:rPr>
        <w:t>ции</w:t>
      </w:r>
      <w:r w:rsidRPr="00EE7B02">
        <w:rPr>
          <w:rStyle w:val="8"/>
          <w:color w:val="000000"/>
          <w:sz w:val="28"/>
          <w:szCs w:val="28"/>
        </w:rPr>
        <w:t>»</w:t>
      </w:r>
    </w:p>
    <w:p w:rsidR="00032339" w:rsidRDefault="00032339" w:rsidP="00032339">
      <w:pPr>
        <w:jc w:val="center"/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</w:rPr>
      </w:pPr>
      <w:r w:rsidRPr="4941DC36">
        <w:rPr>
          <w:sz w:val="28"/>
          <w:szCs w:val="28"/>
        </w:rPr>
        <w:t xml:space="preserve">Цикловая комиссия </w:t>
      </w:r>
      <w:r>
        <w:rPr>
          <w:sz w:val="28"/>
          <w:szCs w:val="28"/>
        </w:rPr>
        <w:t>информационных технологий, робототехники и строительства</w:t>
      </w: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Default="00032339" w:rsidP="00F06449">
      <w:pPr>
        <w:ind w:left="142"/>
        <w:rPr>
          <w:sz w:val="32"/>
          <w:szCs w:val="32"/>
        </w:rPr>
      </w:pPr>
    </w:p>
    <w:p w:rsidR="00032339" w:rsidRPr="008E5356" w:rsidRDefault="00032339" w:rsidP="00032339">
      <w:pPr>
        <w:ind w:left="142"/>
        <w:jc w:val="center"/>
        <w:rPr>
          <w:sz w:val="44"/>
          <w:szCs w:val="32"/>
        </w:rPr>
      </w:pPr>
      <w:r w:rsidRPr="008E5356">
        <w:rPr>
          <w:sz w:val="44"/>
          <w:szCs w:val="32"/>
        </w:rPr>
        <w:t>КУРСОВАЯ       РАБОТА</w:t>
      </w:r>
    </w:p>
    <w:p w:rsidR="00032339" w:rsidRDefault="00032339" w:rsidP="00032339">
      <w:pPr>
        <w:ind w:left="142"/>
        <w:jc w:val="center"/>
        <w:rPr>
          <w:sz w:val="28"/>
        </w:rPr>
      </w:pPr>
    </w:p>
    <w:p w:rsidR="00032339" w:rsidRDefault="00032339" w:rsidP="00032339">
      <w:pPr>
        <w:spacing w:line="360" w:lineRule="auto"/>
        <w:ind w:right="-284"/>
        <w:rPr>
          <w:sz w:val="28"/>
          <w:szCs w:val="28"/>
        </w:rPr>
      </w:pPr>
    </w:p>
    <w:p w:rsidR="008E5356" w:rsidRDefault="008E5356" w:rsidP="00032339">
      <w:pPr>
        <w:spacing w:line="360" w:lineRule="auto"/>
        <w:ind w:right="-284"/>
        <w:rPr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по МДК 01.01 </w:t>
      </w:r>
      <w:r>
        <w:rPr>
          <w:color w:val="000000"/>
          <w:sz w:val="28"/>
          <w:szCs w:val="28"/>
        </w:rPr>
        <w:t>Проектирование и дизайн информационных систем</w:t>
      </w: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Специальность: 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Pr="00F37670" w:rsidRDefault="00032339" w:rsidP="00032339">
      <w:pPr>
        <w:ind w:left="142" w:right="-284"/>
        <w:jc w:val="center"/>
        <w:rPr>
          <w:sz w:val="28"/>
          <w:szCs w:val="28"/>
        </w:rPr>
      </w:pPr>
    </w:p>
    <w:p w:rsidR="00931AFE" w:rsidRPr="00931AFE" w:rsidRDefault="00032339" w:rsidP="00931AFE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</w:rPr>
      </w:pPr>
      <w:r w:rsidRPr="00931AFE">
        <w:rPr>
          <w:rFonts w:ascii="Times New Roman" w:hAnsi="Times New Roman"/>
          <w:sz w:val="28"/>
          <w:szCs w:val="28"/>
        </w:rPr>
        <w:t>на тему:</w:t>
      </w:r>
      <w:r w:rsidR="00931AFE" w:rsidRPr="00931AFE">
        <w:rPr>
          <w:rFonts w:ascii="Times New Roman" w:eastAsia="Times New Roman" w:hAnsi="Times New Roman"/>
          <w:sz w:val="28"/>
          <w:szCs w:val="28"/>
        </w:rPr>
        <w:t xml:space="preserve"> ТЗ Проект ИНФОРМАЦИОННОЙ СИСТЕМЫ  контроль и управление  ткацкого станка</w:t>
      </w:r>
      <w:r w:rsidR="00931AFE" w:rsidRPr="00931AFE">
        <w:rPr>
          <w:rFonts w:ascii="Times New Roman" w:eastAsia="Times New Roman" w:hAnsi="Times New Roman"/>
          <w:sz w:val="24"/>
          <w:szCs w:val="24"/>
        </w:rPr>
        <w:t>.</w:t>
      </w:r>
    </w:p>
    <w:p w:rsidR="00032339" w:rsidRDefault="00032339" w:rsidP="00931AFE">
      <w:pPr>
        <w:pStyle w:val="p35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931AFE">
      <w:pPr>
        <w:ind w:left="3545" w:firstLine="709"/>
        <w:jc w:val="right"/>
        <w:rPr>
          <w:rFonts w:ascii="Times New Roman" w:eastAsia="Times New Roman" w:hAnsi="Times New Roman"/>
          <w:i/>
          <w:sz w:val="28"/>
        </w:rPr>
      </w:pPr>
    </w:p>
    <w:p w:rsidR="00032339" w:rsidRDefault="00032339" w:rsidP="00931AFE">
      <w:pPr>
        <w:spacing w:line="360" w:lineRule="auto"/>
        <w:ind w:left="142" w:right="-284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>Студ</w:t>
      </w:r>
      <w:r>
        <w:rPr>
          <w:sz w:val="28"/>
          <w:szCs w:val="28"/>
        </w:rPr>
        <w:t>ента __</w:t>
      </w:r>
      <w:r w:rsidRPr="001822FC">
        <w:rPr>
          <w:sz w:val="28"/>
          <w:szCs w:val="28"/>
          <w:u w:val="single"/>
        </w:rPr>
        <w:t>3</w:t>
      </w:r>
      <w:r>
        <w:rPr>
          <w:sz w:val="28"/>
          <w:szCs w:val="28"/>
        </w:rPr>
        <w:t>__ курса, группы _</w:t>
      </w:r>
      <w:r>
        <w:rPr>
          <w:sz w:val="28"/>
          <w:szCs w:val="28"/>
          <w:u w:val="single"/>
        </w:rPr>
        <w:t>ИТ-</w:t>
      </w:r>
      <w:r w:rsidR="00B73623">
        <w:rPr>
          <w:sz w:val="28"/>
          <w:szCs w:val="28"/>
        </w:rPr>
        <w:t>2-23</w:t>
      </w:r>
    </w:p>
    <w:p w:rsidR="00032339" w:rsidRPr="00F4242B" w:rsidRDefault="00032339" w:rsidP="00931AFE">
      <w:pPr>
        <w:tabs>
          <w:tab w:val="left" w:pos="4395"/>
        </w:tabs>
        <w:spacing w:line="360" w:lineRule="auto"/>
        <w:ind w:left="142"/>
        <w:jc w:val="right"/>
        <w:rPr>
          <w:sz w:val="28"/>
          <w:szCs w:val="28"/>
        </w:rPr>
      </w:pPr>
      <w:r w:rsidRPr="00F4242B">
        <w:rPr>
          <w:sz w:val="28"/>
          <w:szCs w:val="28"/>
          <w:u w:val="single"/>
        </w:rPr>
        <w:t>очной</w:t>
      </w:r>
      <w:r w:rsidRPr="00127E43">
        <w:rPr>
          <w:sz w:val="28"/>
          <w:szCs w:val="28"/>
        </w:rPr>
        <w:t>__</w:t>
      </w:r>
      <w:r w:rsidRPr="4941DC36">
        <w:rPr>
          <w:sz w:val="28"/>
          <w:szCs w:val="28"/>
        </w:rPr>
        <w:t xml:space="preserve"> формы</w:t>
      </w:r>
      <w:r>
        <w:rPr>
          <w:sz w:val="28"/>
          <w:szCs w:val="28"/>
        </w:rPr>
        <w:t xml:space="preserve"> обучения</w:t>
      </w:r>
    </w:p>
    <w:p w:rsidR="00032339" w:rsidRPr="00F4242B" w:rsidRDefault="00B73623" w:rsidP="00931AFE">
      <w:pPr>
        <w:tabs>
          <w:tab w:val="left" w:pos="4395"/>
        </w:tabs>
        <w:spacing w:line="360" w:lineRule="auto"/>
        <w:ind w:left="142" w:right="-284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Кармаева Александра Юрьевича</w:t>
      </w:r>
    </w:p>
    <w:p w:rsidR="00032339" w:rsidRDefault="00032339" w:rsidP="00931AFE">
      <w:pPr>
        <w:spacing w:line="360" w:lineRule="auto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 xml:space="preserve"> Специальность: </w:t>
      </w:r>
      <w:r>
        <w:rPr>
          <w:rStyle w:val="21"/>
          <w:color w:val="000000"/>
          <w:sz w:val="28"/>
          <w:szCs w:val="28"/>
        </w:rPr>
        <w:t>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 </w:t>
      </w:r>
      <w:r w:rsidRPr="4941DC36">
        <w:rPr>
          <w:sz w:val="28"/>
          <w:szCs w:val="28"/>
        </w:rPr>
        <w:t>Руководитель: преподаватель</w:t>
      </w:r>
    </w:p>
    <w:p w:rsidR="00032339" w:rsidRPr="00E821EF" w:rsidRDefault="00032339" w:rsidP="00931AFE">
      <w:pPr>
        <w:spacing w:line="360" w:lineRule="auto"/>
        <w:jc w:val="right"/>
        <w:rPr>
          <w:sz w:val="28"/>
          <w:szCs w:val="28"/>
          <w:u w:val="single"/>
        </w:rPr>
      </w:pPr>
      <w:r w:rsidRPr="00E821EF">
        <w:rPr>
          <w:sz w:val="28"/>
          <w:szCs w:val="28"/>
          <w:u w:val="single"/>
        </w:rPr>
        <w:t>Храмов А.А</w:t>
      </w:r>
    </w:p>
    <w:p w:rsidR="008E5356" w:rsidRDefault="008E5356" w:rsidP="00931AFE">
      <w:pPr>
        <w:ind w:left="142"/>
        <w:jc w:val="right"/>
        <w:rPr>
          <w:sz w:val="28"/>
          <w:szCs w:val="28"/>
        </w:rPr>
      </w:pPr>
    </w:p>
    <w:p w:rsidR="00032339" w:rsidRDefault="00032339" w:rsidP="00931AFE">
      <w:pPr>
        <w:ind w:left="142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>Оценка   _____________</w:t>
      </w:r>
      <w:r>
        <w:rPr>
          <w:sz w:val="28"/>
          <w:szCs w:val="28"/>
        </w:rPr>
        <w:t>_______</w:t>
      </w:r>
    </w:p>
    <w:p w:rsidR="00032339" w:rsidRDefault="00032339" w:rsidP="00931AFE">
      <w:pPr>
        <w:tabs>
          <w:tab w:val="left" w:pos="4395"/>
        </w:tabs>
        <w:ind w:left="142"/>
        <w:jc w:val="right"/>
        <w:rPr>
          <w:sz w:val="28"/>
          <w:szCs w:val="28"/>
        </w:rPr>
      </w:pPr>
      <w:r w:rsidRPr="4941DC36">
        <w:rPr>
          <w:sz w:val="28"/>
          <w:szCs w:val="28"/>
        </w:rPr>
        <w:t xml:space="preserve"> «___» ________________20____г.</w:t>
      </w:r>
    </w:p>
    <w:p w:rsidR="00032339" w:rsidRDefault="00032339" w:rsidP="00931AFE">
      <w:pPr>
        <w:jc w:val="right"/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  <w:szCs w:val="28"/>
        </w:rPr>
      </w:pPr>
    </w:p>
    <w:p w:rsidR="007F358B" w:rsidRDefault="00032339" w:rsidP="008E5356">
      <w:pPr>
        <w:ind w:left="14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г.о. Люберцы, </w:t>
      </w:r>
      <w:r w:rsidRPr="4941DC36">
        <w:rPr>
          <w:sz w:val="28"/>
          <w:szCs w:val="28"/>
        </w:rPr>
        <w:t>20</w:t>
      </w:r>
      <w:r>
        <w:rPr>
          <w:sz w:val="28"/>
          <w:szCs w:val="28"/>
        </w:rPr>
        <w:t>25 г.</w:t>
      </w:r>
      <w:r w:rsidR="007F358B">
        <w:rPr>
          <w:sz w:val="28"/>
          <w:szCs w:val="28"/>
        </w:rPr>
        <w:br w:type="page"/>
      </w:r>
    </w:p>
    <w:p w:rsidR="006A029E" w:rsidRDefault="00994D7A" w:rsidP="005C2D12">
      <w:p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en-US"/>
        </w:rPr>
        <w:lastRenderedPageBreak/>
        <w:t>C</w:t>
      </w:r>
      <w:r w:rsidR="006A029E">
        <w:rPr>
          <w:rFonts w:ascii="Times New Roman" w:hAnsi="Times New Roman"/>
          <w:b/>
        </w:rPr>
        <w:t>ОДЕРЖАНИЕ</w:t>
      </w:r>
    </w:p>
    <w:p w:rsidR="006A029E" w:rsidRPr="00B014F1" w:rsidRDefault="00575737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Group 119" o:spid="_x0000_s2535" style="position:absolute;margin-left:52.95pt;margin-top:23.25pt;width:518.8pt;height:802.3pt;z-index:251661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" o:allowincell="f">
            <v:rect id="Rectangle 120" o:spid="_x0000_s25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" filled="f" strokeweight="2pt"/>
            <v:line id="Line 121" o:spid="_x0000_s2537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<v:line id="Line 122" o:spid="_x0000_s2538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6j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Y&#10;vt+EE+TqAwAA//8DAFBLAQItABQABgAIAAAAIQDb4fbL7gAAAIUBAAATAAAAAAAAAAAAAAAAAAAA&#10;AABbQ29udGVudF9UeXBlc10ueG1sUEsBAi0AFAAGAAgAAAAhAFr0LFu/AAAAFQEAAAsAAAAAAAAA&#10;AAAAAAAAHwEAAF9yZWxzLy5yZWxzUEsBAi0AFAAGAAgAAAAhAPaNnqO+AAAA3QAAAA8AAAAAAAAA&#10;AAAAAAAABwIAAGRycy9kb3ducmV2LnhtbFBLBQYAAAAAAwADALcAAADyAgAAAAA=&#10;" strokeweight="2pt"/>
            <v:line id="Line 123" o:spid="_x0000_s2539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<v:line id="Line 124" o:spid="_x0000_s2540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<v:line id="Line 125" o:spid="_x0000_s2541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<v:line id="Line 126" o:spid="_x0000_s2542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ig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U&#10;vt+EE+TqAwAA//8DAFBLAQItABQABgAIAAAAIQDb4fbL7gAAAIUBAAATAAAAAAAAAAAAAAAAAAAA&#10;AABbQ29udGVudF9UeXBlc10ueG1sUEsBAi0AFAAGAAgAAAAhAFr0LFu/AAAAFQEAAAsAAAAAAAAA&#10;AAAAAAAAHwEAAF9yZWxzLy5yZWxzUEsBAi0AFAAGAAgAAAAhAIm2mKC+AAAA3QAAAA8AAAAAAAAA&#10;AAAAAAAABwIAAGRycy9kb3ducmV2LnhtbFBLBQYAAAAAAwADALcAAADyAgAAAAA=&#10;" strokeweight="2pt"/>
            <v:line id="Line 127" o:spid="_x0000_s2543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" strokeweight="2pt"/>
            <v:line id="Line 128" o:spid="_x0000_s25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" strokeweight="1pt"/>
            <v:line id="Line 129" o:spid="_x0000_s25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<v:rect id="Rectangle 130" o:spid="_x0000_s2546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w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I/NcIv38gIen0DAAD//wMAUEsBAi0AFAAGAAgAAAAhANvh9svuAAAAhQEAABMAAAAAAAAAAAAA&#10;AAAAAAAAAFtDb250ZW50X1R5cGVzXS54bWxQSwECLQAUAAYACAAAACEAWvQsW78AAAAVAQAACwAA&#10;AAAAAAAAAAAAAAAfAQAAX3JlbHMvLnJlbHNQSwECLQAUAAYACAAAACEAULTcI8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131" o:spid="_x0000_s2547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2" o:spid="_x0000_s2548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fP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o/V&#10;BP6/SSfI1RMAAP//AwBQSwECLQAUAAYACAAAACEA2+H2y+4AAACFAQAAEwAAAAAAAAAAAAAAAAAA&#10;AAAAW0NvbnRlbnRfVHlwZXNdLnhtbFBLAQItABQABgAIAAAAIQBa9CxbvwAAABUBAAALAAAAAAAA&#10;AAAAAAAAAB8BAABfcmVscy8ucmVsc1BLAQItABQABgAIAAAAIQDPKufPvwAAAN0AAAAPAAAAAAAA&#10;AAAAAAAAAAcCAABkcnMvZG93bnJldi54bWxQSwUGAAAAAAMAAwC3AAAA8w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33" o:spid="_x0000_s2549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JU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L8&#10;uVrC7zfpBJk/AAAA//8DAFBLAQItABQABgAIAAAAIQDb4fbL7gAAAIUBAAATAAAAAAAAAAAAAAAA&#10;AAAAAABbQ29udGVudF9UeXBlc10ueG1sUEsBAi0AFAAGAAgAAAAhAFr0LFu/AAAAFQEAAAsAAAAA&#10;AAAAAAAAAAAAHwEAAF9yZWxzLy5yZWxzUEsBAi0AFAAGAAgAAAAhAKBmQlTBAAAA3QAAAA8AAAAA&#10;AAAAAAAAAAAABwIAAGRycy9kb3ducmV2LnhtbFBLBQYAAAAAAwADALcAAAD1AgAAAAA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134" o:spid="_x0000_s2550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35" o:spid="_x0000_s2551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+7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EDDf7vBAAAA3QAAAA8AAAAA&#10;AAAAAAAAAAAABwIAAGRycy9kb3ducmV2LnhtbFBLBQYAAAAAAwADALcAAAD1AgAAAAA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6" o:spid="_x0000_s2552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" filled="f" stroked="f" strokeweight=".25pt">
              <v:textbox inset="1pt,1pt,1pt,1pt">
                <w:txbxContent>
                  <w:p w:rsidR="00280CBD" w:rsidRDefault="00575737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 w:rsidR="00280CBD">
                      <w:rPr>
                        <w:sz w:val="18"/>
                      </w:rPr>
                      <w:instrText xml:space="preserve"> PAGE  \* LOWER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280CBD"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  <v:rect id="Rectangle 137" o:spid="_x0000_s2553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RX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N9dRFfBAAAA3QAAAA8AAAAA&#10;AAAAAAAAAAAABwIAAGRycy9kb3ducmV2LnhtbFBLBQYAAAAAAwADALcAAAD1AgAAAAA=&#10;" filled="f" stroked="f" strokeweight=".25pt">
              <v:textbox inset="1pt,1pt,1pt,1pt">
                <w:txbxContent>
                  <w:p w:rsidR="00280CBD" w:rsidRPr="008E5356" w:rsidRDefault="00280CBD" w:rsidP="00280CBD"/>
                </w:txbxContent>
              </v:textbox>
            </v:rect>
            <v:line id="Line 138" o:spid="_x0000_s2554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N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" strokeweight="2pt"/>
            <v:line id="Line 139" o:spid="_x0000_s2555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pbI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Ec&#10;vt+EE+TqAwAA//8DAFBLAQItABQABgAIAAAAIQDb4fbL7gAAAIUBAAATAAAAAAAAAAAAAAAAAAAA&#10;AABbQ29udGVudF9UeXBlc10ueG1sUEsBAi0AFAAGAAgAAAAhAFr0LFu/AAAAFQEAAAsAAAAAAAAA&#10;AAAAAAAAHwEAAF9yZWxzLy5yZWxzUEsBAi0AFAAGAAgAAAAhAGbClsi+AAAA3QAAAA8AAAAAAAAA&#10;AAAAAAAABwIAAGRycy9kb3ducmV2LnhtbFBLBQYAAAAAAwADALcAAADyAgAAAAA=&#10;" strokeweight="2pt"/>
            <v:line id="Line 140" o:spid="_x0000_s2556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M9i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KfzyjYygm18AAAD//wMAUEsBAi0AFAAGAAgAAAAhANvh9svuAAAAhQEAABMAAAAAAAAA&#10;AAAAAAAAAAAAAFtDb250ZW50X1R5cGVzXS54bWxQSwECLQAUAAYACAAAACEAWvQsW78AAAAVAQAA&#10;CwAAAAAAAAAAAAAAAAAfAQAAX3JlbHMvLnJlbHNQSwECLQAUAAYACAAAACEA+OTPYsYAAADdAAAA&#10;DwAAAAAAAAAAAAAAAAAHAgAAZHJzL2Rvd25yZXYueG1sUEsFBgAAAAADAAMAtwAAAPoCAAAAAA==&#10;" strokeweight="1pt"/>
            <v:line id="Line 141" o:spid="_x0000_s2557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" strokeweight="1pt"/>
            <v:line id="Line 142" o:spid="_x0000_s2558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" strokeweight="1pt"/>
            <v:group id="Group 143" o:spid="_x0000_s255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">
              <v:rect id="Rectangle 144" o:spid="_x0000_s256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  <v:rect id="Rectangle 145" o:spid="_x0000_s256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Pr="008E5356" w:rsidRDefault="00280CBD" w:rsidP="00280CBD"/>
                  </w:txbxContent>
                </v:textbox>
              </v:rect>
            </v:group>
            <v:group id="Group 146" o:spid="_x0000_s256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3M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VmsLfN/EEuXgCAAD//wMAUEsBAi0AFAAGAAgAAAAhANvh9svuAAAAhQEAABMAAAAAAAAAAAAA&#10;AAAAAAAAAFtDb250ZW50X1R5cGVzXS54bWxQSwECLQAUAAYACAAAACEAWvQsW78AAAAVAQAACwAA&#10;AAAAAAAAAAAAAAAfAQAAX3JlbHMvLnJlbHNQSwECLQAUAAYACAAAACEAfAfNzMMAAADdAAAADwAA&#10;AAAAAAAAAAAAAAAHAgAAZHJzL2Rvd25yZXYueG1sUEsFBgAAAAADAAMAtwAAAPcCAAAAAA==&#10;">
              <v:rect id="Rectangle 147" o:spid="_x0000_s256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KK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dAqvb+IJcvUEAAD//wMAUEsBAi0AFAAGAAgAAAAhANvh9svuAAAAhQEAABMAAAAAAAAAAAAAAAAA&#10;AAAAAFtDb250ZW50X1R5cGVzXS54bWxQSwECLQAUAAYACAAAACEAWvQsW78AAAAVAQAACwAAAAAA&#10;AAAAAAAAAAAfAQAAX3JlbHMvLnJlbHNQSwECLQAUAAYACAAAACEAWoTSis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Провер.</w:t>
                      </w:r>
                    </w:p>
                  </w:txbxContent>
                </v:textbox>
              </v:rect>
              <v:rect id="Rectangle 148" o:spid="_x0000_s256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" filled="f" stroked="f" strokeweight=".25pt">
                <v:textbox inset="1pt,1pt,1pt,1pt">
                  <w:txbxContent>
                    <w:p w:rsidR="00280CBD" w:rsidRPr="00971333" w:rsidRDefault="00280CBD" w:rsidP="00280CBD">
                      <w:pPr>
                        <w:pStyle w:val="ab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Храмов А. А.</w:t>
                      </w:r>
                    </w:p>
                  </w:txbxContent>
                </v:textbox>
              </v:rect>
            </v:group>
            <v:group id="Group 149" o:spid="_x0000_s256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Fm+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UlN4fBNPkIs7AAAA//8DAFBLAQItABQABgAIAAAAIQDb4fbL7gAAAIUBAAATAAAAAAAAAAAA&#10;AAAAAAAAAABbQ29udGVudF9UeXBlc10ueG1sUEsBAi0AFAAGAAgAAAAhAFr0LFu/AAAAFQEAAAsA&#10;AAAAAAAAAAAAAAAAHwEAAF9yZWxzLy5yZWxzUEsBAi0AFAAGAAgAAAAhAA2YWb7EAAAA3QAAAA8A&#10;AAAAAAAAAAAAAAAABwIAAGRycy9kb3ducmV2LnhtbFBLBQYAAAAAAwADALcAAAD4AgAAAAA=&#10;">
              <v:rect id="Rectangle 150" o:spid="_x0000_s256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Реценз.</w:t>
                      </w:r>
                    </w:p>
                  </w:txbxContent>
                </v:textbox>
              </v:rect>
              <v:rect id="Rectangle 151" o:spid="_x0000_s256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SXY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ekk&#10;hf9v4gly/QIAAP//AwBQSwECLQAUAAYACAAAACEA2+H2y+4AAACFAQAAEwAAAAAAAAAAAAAAAAAA&#10;AAAAW0NvbnRlbnRfVHlwZXNdLnhtbFBLAQItABQABgAIAAAAIQBa9CxbvwAAABUBAAALAAAAAAAA&#10;AAAAAAAAAB8BAABfcmVscy8ucmVsc1BLAQItABQABgAIAAAAIQB0TSXYvwAAAN0AAAAPAAAAAAAA&#10;AAAAAAAAAAcCAABkcnMvZG93bnJldi54bWxQSwUGAAAAAAMAAwC3AAAA8wIAAAAA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2" o:spid="_x0000_s256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Fy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4SeD5TThBLh4AAAD//wMAUEsBAi0AFAAGAAgAAAAhANvh9svuAAAAhQEAABMAAAAAAAAAAAAA&#10;AAAAAAAAAFtDb250ZW50X1R5cGVzXS54bWxQSwECLQAUAAYACAAAACEAWvQsW78AAAAVAQAACwAA&#10;AAAAAAAAAAAAAAAfAQAAX3JlbHMvLnJlbHNQSwECLQAUAAYACAAAACEAzVABcsMAAADdAAAADwAA&#10;AAAAAAAAAAAAAAAHAgAAZHJzL2Rvd25yZXYueG1sUEsFBgAAAAADAAMAtwAAAPcCAAAAAA==&#10;">
              <v:rect id="Rectangle 153" o:spid="_x0000_s2569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x40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y&#10;ncHfN/EEuX4BAAD//wMAUEsBAi0AFAAGAAgAAAAhANvh9svuAAAAhQEAABMAAAAAAAAAAAAAAAAA&#10;AAAAAFtDb250ZW50X1R5cGVzXS54bWxQSwECLQAUAAYACAAAACEAWvQsW78AAAAVAQAACwAAAAAA&#10;AAAAAAAAAAAfAQAAX3JlbHMvLnJlbHNQSwECLQAUAAYACAAAACEA69MeNM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154" o:spid="_x0000_s257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5" o:spid="_x0000_s257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kG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D+eLeD/m3CC3D4BAAD//wMAUEsBAi0AFAAGAAgAAAAhANvh9svuAAAAhQEAABMAAAAAAAAAAAAA&#10;AAAAAAAAAFtDb250ZW50X1R5cGVzXS54bWxQSwECLQAUAAYACAAAACEAWvQsW78AAAAVAQAACwAA&#10;AAAAAAAAAAAAAAAfAQAAX3JlbHMvLnJlbHNQSwECLQAUAAYACAAAACEAQrmZBsMAAADdAAAADwAA&#10;AAAAAAAAAAAAAAAHAgAAZHJzL2Rvd25yZXYueG1sUEsFBgAAAAADAAMAtwAAAPcCAAAAAA==&#10;">
              <v:rect id="Rectangle 156" o:spid="_x0000_s257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2s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Mk0&#10;hf9v4gly/QIAAP//AwBQSwECLQAUAAYACAAAACEA2+H2y+4AAACFAQAAEwAAAAAAAAAAAAAAAAAA&#10;AAAAW0NvbnRlbnRfVHlwZXNdLnhtbFBLAQItABQABgAIAAAAIQBa9CxbvwAAABUBAAALAAAAAAAA&#10;AAAAAAAAAB8BAABfcmVscy8ucmVsc1BLAQItABQABgAIAAAAIQD7pL2svwAAAN0AAAAPAAAAAAAA&#10;AAAAAAAAAAcCAABkcnMvZG93bnJldi54bWxQSwUGAAAAAAMAAwC3AAAA8wIAAAAA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Утверд.</w:t>
                      </w:r>
                    </w:p>
                  </w:txbxContent>
                </v:textbox>
              </v:rect>
              <v:rect id="Rectangle 157" o:spid="_x0000_s257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3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8y&#10;XcDvN/EEuXkDAAD//wMAUEsBAi0AFAAGAAgAAAAhANvh9svuAAAAhQEAABMAAAAAAAAAAAAAAAAA&#10;AAAAAFtDb250ZW50X1R5cGVzXS54bWxQSwECLQAUAAYACAAAACEAWvQsW78AAAAVAQAACwAAAAAA&#10;AAAAAAAAAAAfAQAAX3JlbHMvLnJlbHNQSwECLQAUAAYACAAAACEAlOgYN8AAAADdAAAADwAAAAAA&#10;AAAAAAAAAAAHAgAAZHJzL2Rvd25yZXYueG1sUEsFBgAAAAADAAMAtwAAAPQCAAAAAA==&#10;" filled="f" stroked="f" strokeweight=".25pt">
                <v:textbox inset="1pt,1pt,1pt,1pt">
                  <w:txbxContent>
                    <w:p w:rsidR="00280CBD" w:rsidRDefault="00280CBD" w:rsidP="00280CBD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line id="Line 158" o:spid="_x0000_s2574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8z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6E1z5RkbQ6zcAAAD//wMAUEsBAi0AFAAGAAgAAAAhANvh9svuAAAAhQEAABMAAAAAAAAAAAAA&#10;AAAAAAAAAFtDb250ZW50X1R5cGVzXS54bWxQSwECLQAUAAYACAAAACEAWvQsW78AAAAVAQAACwAA&#10;AAAAAAAAAAAAAAAfAQAAX3JlbHMvLnJlbHNQSwECLQAUAAYACAAAACEAQjtvM8MAAADdAAAADwAA&#10;AAAAAAAAAAAAAAAHAgAAZHJzL2Rvd25yZXYueG1sUEsFBgAAAAADAAMAtwAAAPcCAAAAAA==&#10;" strokeweight="2pt"/>
            <v:rect id="Rectangle 159" o:spid="_x0000_s2575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ne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46&#10;X8H7m3iC3L4AAAD//wMAUEsBAi0AFAAGAAgAAAAhANvh9svuAAAAhQEAABMAAAAAAAAAAAAAAAAA&#10;AAAAAFtDb250ZW50X1R5cGVzXS54bWxQSwECLQAUAAYACAAAACEAWvQsW78AAAAVAQAACwAAAAAA&#10;AAAAAAAAAAAfAQAAX3JlbHMvLnJlbHNQSwECLQAUAAYACAAAACEAijsp3sAAAADdAAAADwAAAAAA&#10;AAAAAAAAAAAHAgAAZHJzL2Rvd25yZXYueG1sUEsFBgAAAAADAAMAtwAAAPQCAAAAAA==&#10;" filled="f" stroked="f" strokeweight=".25pt">
              <v:textbox inset="1pt,1pt,1pt,1pt">
                <w:txbxContent>
                  <w:p w:rsidR="00280CBD" w:rsidRPr="008E5356" w:rsidRDefault="00280CBD" w:rsidP="00280CBD"/>
                </w:txbxContent>
              </v:textbox>
            </v:rect>
            <v:line id="Line 160" o:spid="_x0000_s2576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" strokeweight="2pt"/>
            <v:line id="Line 161" o:spid="_x0000_s2577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" strokeweight="2pt"/>
            <v:line id="Line 162" o:spid="_x0000_s2578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s4E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5Mx&#10;fL8JJ8jVBwAA//8DAFBLAQItABQABgAIAAAAIQDb4fbL7gAAAIUBAAATAAAAAAAAAAAAAAAAAAAA&#10;AABbQ29udGVudF9UeXBlc10ueG1sUEsBAi0AFAAGAAgAAAAhAFr0LFu/AAAAFQEAAAsAAAAAAAAA&#10;AAAAAAAAHwEAAF9yZWxzLy5yZWxzUEsBAi0AFAAGAAgAAAAhAKYKzgS+AAAA3QAAAA8AAAAAAAAA&#10;AAAAAAAABwIAAGRycy9kb3ducmV2LnhtbFBLBQYAAAAAAwADALcAAADyAgAAAAA=&#10;" strokeweight="2pt"/>
            <v:rect id="Rectangle 163" o:spid="_x0000_s2579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Лит.</w:t>
                    </w:r>
                  </w:p>
                </w:txbxContent>
              </v:textbox>
            </v:rect>
            <v:rect id="Rectangle 164" o:spid="_x0000_s2580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165" o:spid="_x0000_s2581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" filled="f" stroked="f" strokeweight=".25pt">
              <v:textbox inset="1pt,1pt,1pt,1pt">
                <w:txbxContent>
                  <w:p w:rsidR="00280CBD" w:rsidRPr="00971333" w:rsidRDefault="00FB2CF4" w:rsidP="00280CBD">
                    <w:pPr>
                      <w:pStyle w:val="a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42</w:t>
                    </w:r>
                  </w:p>
                </w:txbxContent>
              </v:textbox>
            </v:rect>
            <v:line id="Line 166" o:spid="_x0000_s2582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" strokeweight="1pt"/>
            <v:line id="Line 167" o:spid="_x0000_s2583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At2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5Q3+vkknyMkNAAD//wMAUEsBAi0AFAAGAAgAAAAhANvh9svuAAAAhQEAABMAAAAAAAAAAAAA&#10;AAAAAAAAAFtDb250ZW50X1R5cGVzXS54bWxQSwECLQAUAAYACAAAACEAWvQsW78AAAAVAQAACwAA&#10;AAAAAAAAAAAAAAAfAQAAX3JlbHMvLnJlbHNQSwECLQAUAAYACAAAACEAPLgLdsMAAADdAAAADwAA&#10;AAAAAAAAAAAAAAAHAgAAZHJzL2Rvd25yZXYueG1sUEsFBgAAAAADAAMAtwAAAPcCAAAAAA==&#10;" strokeweight="1pt"/>
            <v:rect id="Rectangle 168" o:spid="_x0000_s2584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qY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5oIr38gIevsLAAD//wMAUEsBAi0AFAAGAAgAAAAhANvh9svuAAAAhQEAABMAAAAAAAAAAAAA&#10;AAAAAAAAAFtDb250ZW50X1R5cGVzXS54bWxQSwECLQAUAAYACAAAACEAWvQsW78AAAAVAQAACwAA&#10;AAAAAAAAAAAAAAAfAQAAX3JlbHMvLnJlbHNQSwECLQAUAAYACAAAACEAYK4amM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8E5356" w:rsidRDefault="00280CBD" w:rsidP="00280CBD"/>
                </w:txbxContent>
              </v:textbox>
            </v:rect>
            <w10:wrap anchorx="page" anchory="page"/>
            <w10:anchorlock/>
          </v:group>
        </w:pict>
      </w:r>
      <w:r w:rsidR="006A029E" w:rsidRPr="00B014F1">
        <w:rPr>
          <w:rFonts w:ascii="&amp;quot" w:hAnsi="&amp;quot"/>
          <w:color w:val="000000"/>
          <w:sz w:val="28"/>
          <w:szCs w:val="28"/>
        </w:rPr>
        <w:t>ВВЕДЕНИЕ ……………………………………………………………….….</w:t>
      </w:r>
      <w:r w:rsidR="00DF599D">
        <w:rPr>
          <w:rFonts w:ascii="&amp;quot" w:hAnsi="&amp;quot"/>
          <w:color w:val="000000"/>
          <w:sz w:val="28"/>
          <w:szCs w:val="28"/>
        </w:rPr>
        <w:t>1</w:t>
      </w:r>
    </w:p>
    <w:p w:rsidR="006A029E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ОСНОВНАЯ ЧАСТЬ……………………………………………………....</w:t>
      </w:r>
      <w:r w:rsidR="00DF599D">
        <w:rPr>
          <w:rFonts w:ascii="&amp;quot" w:hAnsi="&amp;quot"/>
          <w:color w:val="000000"/>
          <w:sz w:val="28"/>
          <w:szCs w:val="28"/>
        </w:rPr>
        <w:t>2</w:t>
      </w:r>
    </w:p>
    <w:p w:rsidR="005632CF" w:rsidRPr="005632CF" w:rsidRDefault="005632CF" w:rsidP="005632CF">
      <w:pPr>
        <w:rPr>
          <w:rFonts w:ascii="&amp;quot" w:hAnsi="&amp;quot" w:hint="eastAsia"/>
          <w:color w:val="0D0D0D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1     </w:t>
      </w:r>
      <w:r w:rsidR="006A029E" w:rsidRPr="005632CF">
        <w:rPr>
          <w:rFonts w:ascii="&amp;quot" w:hAnsi="&amp;quot"/>
          <w:color w:val="000000"/>
          <w:sz w:val="28"/>
          <w:szCs w:val="28"/>
        </w:rPr>
        <w:t>ТЗ (технического задания)</w:t>
      </w:r>
    </w:p>
    <w:p w:rsidR="00DF599D" w:rsidRPr="005632CF" w:rsidRDefault="00DF599D" w:rsidP="005632CF">
      <w:pPr>
        <w:rPr>
          <w:rFonts w:ascii="&amp;quot" w:hAnsi="&amp;quot" w:hint="eastAsia"/>
          <w:color w:val="0D0D0D"/>
          <w:sz w:val="28"/>
          <w:szCs w:val="28"/>
        </w:rPr>
      </w:pPr>
      <w:r w:rsidRPr="005632CF">
        <w:rPr>
          <w:rFonts w:ascii="&amp;quot" w:hAnsi="&amp;quot"/>
          <w:color w:val="0D0D0D"/>
          <w:sz w:val="28"/>
          <w:szCs w:val="28"/>
        </w:rPr>
        <w:t>1.1  Технологическая схема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………………………………………..</w:t>
      </w:r>
      <w:r w:rsidRPr="005632CF">
        <w:rPr>
          <w:rFonts w:ascii="&amp;quot" w:hAnsi="&amp;quot"/>
          <w:color w:val="0D0D0D"/>
          <w:sz w:val="28"/>
          <w:szCs w:val="28"/>
        </w:rPr>
        <w:t>2</w:t>
      </w:r>
    </w:p>
    <w:p w:rsidR="00DF599D" w:rsidRDefault="00DF599D" w:rsidP="00DF599D">
      <w:pPr>
        <w:rPr>
          <w:rFonts w:ascii="&amp;quot" w:hAnsi="&amp;quot" w:hint="eastAsia"/>
          <w:color w:val="0D0D0D"/>
          <w:sz w:val="28"/>
          <w:szCs w:val="28"/>
        </w:rPr>
      </w:pPr>
      <w:r w:rsidRPr="00DF599D">
        <w:rPr>
          <w:rFonts w:ascii="&amp;quot" w:hAnsi="&amp;quot"/>
          <w:color w:val="0D0D0D"/>
          <w:sz w:val="28"/>
          <w:szCs w:val="28"/>
        </w:rPr>
        <w:t>1.</w:t>
      </w:r>
      <w:r w:rsidR="0072528A">
        <w:rPr>
          <w:rFonts w:ascii="&amp;quot" w:hAnsi="&amp;quot"/>
          <w:color w:val="0D0D0D"/>
          <w:sz w:val="28"/>
          <w:szCs w:val="28"/>
        </w:rPr>
        <w:t>2</w:t>
      </w:r>
      <w:r>
        <w:rPr>
          <w:rFonts w:ascii="&amp;quot" w:hAnsi="&amp;quot"/>
          <w:color w:val="0D0D0D"/>
          <w:sz w:val="28"/>
          <w:szCs w:val="28"/>
        </w:rPr>
        <w:t xml:space="preserve"> Подсчёт количества сигналов и</w:t>
      </w:r>
      <w:r w:rsidR="00994D7A">
        <w:rPr>
          <w:rFonts w:ascii="&amp;quot" w:hAnsi="&amp;quot"/>
          <w:color w:val="0D0D0D"/>
          <w:sz w:val="28"/>
          <w:szCs w:val="28"/>
        </w:rPr>
        <w:t xml:space="preserve"> п</w:t>
      </w:r>
      <w:r>
        <w:rPr>
          <w:rFonts w:ascii="&amp;quot" w:hAnsi="&amp;quot"/>
          <w:color w:val="0D0D0D"/>
          <w:sz w:val="28"/>
          <w:szCs w:val="28"/>
        </w:rPr>
        <w:t>еременных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………</w:t>
      </w:r>
      <w:r>
        <w:rPr>
          <w:rFonts w:ascii="&amp;quot" w:hAnsi="&amp;quot"/>
          <w:color w:val="0D0D0D"/>
          <w:sz w:val="28"/>
          <w:szCs w:val="28"/>
        </w:rPr>
        <w:t>3</w:t>
      </w:r>
    </w:p>
    <w:p w:rsidR="006A029E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2       </w:t>
      </w:r>
      <w:r w:rsidR="006A029E" w:rsidRPr="00B014F1">
        <w:rPr>
          <w:rFonts w:ascii="&amp;quot" w:hAnsi="&amp;quot"/>
          <w:color w:val="000000"/>
          <w:sz w:val="28"/>
          <w:szCs w:val="28"/>
        </w:rPr>
        <w:t>Анализ объекта автоматизации</w:t>
      </w:r>
    </w:p>
    <w:p w:rsidR="006A029E" w:rsidRPr="00B014F1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2</w:t>
      </w:r>
      <w:r w:rsidR="006A029E" w:rsidRPr="00B014F1">
        <w:rPr>
          <w:rFonts w:ascii="&amp;quot" w:hAnsi="&amp;quot"/>
          <w:color w:val="000000"/>
          <w:sz w:val="28"/>
          <w:szCs w:val="28"/>
        </w:rPr>
        <w:t>.1.1   Структурная схема</w:t>
      </w:r>
      <w:r w:rsidR="00DF599D"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</w:t>
      </w:r>
      <w:r w:rsidR="00DF599D">
        <w:rPr>
          <w:rFonts w:ascii="&amp;quot" w:hAnsi="&amp;quot"/>
          <w:color w:val="000000"/>
          <w:sz w:val="28"/>
          <w:szCs w:val="28"/>
        </w:rPr>
        <w:t>.......</w:t>
      </w:r>
      <w:r w:rsidR="00DF599D"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4</w:t>
      </w:r>
    </w:p>
    <w:p w:rsidR="006A029E" w:rsidRPr="00B014F1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2</w:t>
      </w:r>
      <w:r w:rsidR="006A029E" w:rsidRPr="00B014F1">
        <w:rPr>
          <w:rFonts w:ascii="&amp;quot" w:hAnsi="&amp;quot"/>
          <w:color w:val="000000"/>
          <w:sz w:val="28"/>
          <w:szCs w:val="28"/>
        </w:rPr>
        <w:t>.1.2   Функциональная схема...................................................5</w:t>
      </w:r>
    </w:p>
    <w:p w:rsidR="006A029E" w:rsidRDefault="005632CF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 xml:space="preserve">3  </w:t>
      </w:r>
      <w:r w:rsidR="006A029E" w:rsidRPr="00B014F1">
        <w:rPr>
          <w:rFonts w:ascii="&amp;quot" w:hAnsi="&amp;quot"/>
          <w:color w:val="000000"/>
          <w:sz w:val="28"/>
          <w:szCs w:val="28"/>
        </w:rPr>
        <w:t xml:space="preserve">. Синтез концепции </w:t>
      </w:r>
      <w:r w:rsidR="006144D4">
        <w:rPr>
          <w:rFonts w:ascii="&amp;quot" w:hAnsi="&amp;quot"/>
          <w:color w:val="000000"/>
          <w:sz w:val="28"/>
          <w:szCs w:val="28"/>
        </w:rPr>
        <w:t xml:space="preserve"> И</w:t>
      </w:r>
      <w:r w:rsidR="006A029E" w:rsidRPr="00B014F1">
        <w:rPr>
          <w:rFonts w:ascii="&amp;quot" w:hAnsi="&amp;quot"/>
          <w:color w:val="000000"/>
          <w:sz w:val="28"/>
          <w:szCs w:val="28"/>
        </w:rPr>
        <w:t>С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1</w:t>
      </w:r>
      <w:r w:rsidR="006144D4">
        <w:rPr>
          <w:rFonts w:ascii="&amp;quot" w:hAnsi="&amp;quot"/>
          <w:color w:val="000000"/>
          <w:sz w:val="28"/>
          <w:szCs w:val="28"/>
        </w:rPr>
        <w:t>С</w:t>
      </w:r>
      <w:r w:rsidR="006144D4">
        <w:rPr>
          <w:sz w:val="24"/>
        </w:rPr>
        <w:t>етевогографика процесса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</w:t>
      </w:r>
      <w:r w:rsidR="00470CCB">
        <w:rPr>
          <w:rFonts w:ascii="&amp;quot" w:hAnsi="&amp;quot"/>
          <w:color w:val="000000"/>
          <w:sz w:val="28"/>
          <w:szCs w:val="28"/>
        </w:rPr>
        <w:t>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6144D4" w:rsidRPr="006144D4">
        <w:rPr>
          <w:rFonts w:ascii="&amp;quot" w:hAnsi="&amp;quot"/>
          <w:color w:val="000000"/>
          <w:sz w:val="28"/>
          <w:szCs w:val="28"/>
        </w:rPr>
        <w:t>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......6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2</w:t>
      </w:r>
      <w:r w:rsidR="006144D4">
        <w:rPr>
          <w:sz w:val="24"/>
        </w:rPr>
        <w:t>Диаграммаклассов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.......................</w:t>
      </w:r>
      <w:r w:rsidR="006144D4" w:rsidRPr="006144D4">
        <w:rPr>
          <w:rFonts w:ascii="&amp;quot" w:hAnsi="&amp;quot"/>
          <w:color w:val="000000"/>
          <w:sz w:val="28"/>
          <w:szCs w:val="28"/>
        </w:rPr>
        <w:t>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</w:t>
      </w:r>
      <w:r w:rsidRPr="00B014F1">
        <w:rPr>
          <w:rFonts w:ascii="&amp;quot" w:hAnsi="&amp;quot"/>
          <w:color w:val="000000"/>
          <w:sz w:val="28"/>
          <w:szCs w:val="28"/>
        </w:rPr>
        <w:t>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7</w:t>
      </w:r>
    </w:p>
    <w:p w:rsidR="006144D4" w:rsidRPr="00B014F1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 w:rsidRPr="00DF599D">
        <w:rPr>
          <w:rFonts w:ascii="&amp;quot" w:hAnsi="&amp;quot"/>
          <w:color w:val="000000"/>
          <w:sz w:val="28"/>
          <w:szCs w:val="28"/>
        </w:rPr>
        <w:t>3</w:t>
      </w:r>
      <w:r w:rsidR="006144D4">
        <w:rPr>
          <w:sz w:val="24"/>
        </w:rPr>
        <w:t>Конечныеавтоматы.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DF599D">
        <w:rPr>
          <w:rFonts w:ascii="&amp;quot" w:hAnsi="&amp;quot"/>
          <w:color w:val="000000"/>
          <w:sz w:val="28"/>
          <w:szCs w:val="28"/>
        </w:rPr>
        <w:t>8</w:t>
      </w:r>
    </w:p>
    <w:p w:rsidR="006144D4" w:rsidRPr="00B014F1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4</w:t>
      </w:r>
      <w:r w:rsidR="00DF599D">
        <w:rPr>
          <w:sz w:val="24"/>
        </w:rPr>
        <w:t>Диаграммадеятельности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10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5</w:t>
      </w:r>
      <w:r w:rsidR="00DF599D">
        <w:rPr>
          <w:sz w:val="24"/>
        </w:rPr>
        <w:t xml:space="preserve">Диаграммы последовательности  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B014F1">
        <w:rPr>
          <w:rFonts w:ascii="&amp;quot" w:hAnsi="&amp;quot"/>
          <w:color w:val="000000"/>
          <w:sz w:val="28"/>
          <w:szCs w:val="28"/>
        </w:rPr>
        <w:t>...</w:t>
      </w:r>
      <w:r w:rsidR="00DF599D">
        <w:rPr>
          <w:rFonts w:ascii="&amp;quot" w:hAnsi="&amp;quot"/>
          <w:color w:val="000000"/>
          <w:sz w:val="28"/>
          <w:szCs w:val="28"/>
        </w:rPr>
        <w:t>11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6</w:t>
      </w:r>
      <w:r w:rsidR="00DF599D">
        <w:rPr>
          <w:sz w:val="24"/>
        </w:rPr>
        <w:t>Диаграммаиспользования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Pr="00B014F1">
        <w:rPr>
          <w:rFonts w:ascii="&amp;quot" w:hAnsi="&amp;quot"/>
          <w:color w:val="000000"/>
          <w:sz w:val="28"/>
          <w:szCs w:val="28"/>
        </w:rPr>
        <w:t>..</w:t>
      </w:r>
      <w:r w:rsidR="00DF599D">
        <w:rPr>
          <w:rFonts w:ascii="&amp;quot" w:hAnsi="&amp;quot"/>
          <w:color w:val="000000"/>
          <w:sz w:val="28"/>
          <w:szCs w:val="28"/>
        </w:rPr>
        <w:t>12</w:t>
      </w:r>
    </w:p>
    <w:p w:rsidR="006144D4" w:rsidRPr="00B014F1" w:rsidRDefault="005632CF" w:rsidP="006144D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3</w:t>
      </w:r>
      <w:r w:rsidR="006144D4" w:rsidRPr="00B014F1">
        <w:rPr>
          <w:rFonts w:ascii="&amp;quot" w:hAnsi="&amp;quot"/>
          <w:color w:val="000000"/>
          <w:sz w:val="28"/>
          <w:szCs w:val="28"/>
        </w:rPr>
        <w:t>.</w:t>
      </w:r>
      <w:r w:rsidR="00931AFE">
        <w:rPr>
          <w:rFonts w:ascii="&amp;quot" w:hAnsi="&amp;quot"/>
          <w:color w:val="000000"/>
          <w:sz w:val="28"/>
          <w:szCs w:val="28"/>
        </w:rPr>
        <w:t>7</w:t>
      </w:r>
      <w:r w:rsidR="00DF599D">
        <w:rPr>
          <w:sz w:val="24"/>
        </w:rPr>
        <w:t>Диаграмма размещения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</w:t>
      </w:r>
      <w:r w:rsidR="006144D4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6144D4" w:rsidRPr="00B014F1">
        <w:rPr>
          <w:rFonts w:ascii="&amp;quot" w:hAnsi="&amp;quot"/>
          <w:color w:val="000000"/>
          <w:sz w:val="28"/>
          <w:szCs w:val="28"/>
        </w:rPr>
        <w:t>..............</w:t>
      </w:r>
      <w:r w:rsidR="00DF599D">
        <w:rPr>
          <w:rFonts w:ascii="&amp;quot" w:hAnsi="&amp;quot"/>
          <w:color w:val="000000"/>
          <w:sz w:val="28"/>
          <w:szCs w:val="28"/>
        </w:rPr>
        <w:t>13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4</w:t>
      </w:r>
      <w:r w:rsidR="00DF599D">
        <w:rPr>
          <w:rFonts w:ascii="&amp;quot" w:hAnsi="&amp;quot"/>
          <w:color w:val="000000"/>
          <w:sz w:val="28"/>
          <w:szCs w:val="28"/>
        </w:rPr>
        <w:t>П</w:t>
      </w:r>
      <w:r w:rsidRPr="00B014F1">
        <w:rPr>
          <w:rFonts w:ascii="&amp;quot" w:hAnsi="&amp;quot"/>
          <w:color w:val="000000"/>
          <w:sz w:val="28"/>
          <w:szCs w:val="28"/>
        </w:rPr>
        <w:t>одбор оборудования</w:t>
      </w:r>
    </w:p>
    <w:p w:rsidR="006A029E" w:rsidRDefault="009E57B4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4.1 Анализ(маркетинг)  по соответствию ТЗ</w:t>
      </w:r>
      <w:r w:rsidR="006A029E" w:rsidRPr="00B014F1">
        <w:rPr>
          <w:rFonts w:ascii="&amp;quot" w:hAnsi="&amp;quot"/>
          <w:color w:val="000000"/>
          <w:sz w:val="28"/>
          <w:szCs w:val="28"/>
        </w:rPr>
        <w:t>.............</w:t>
      </w:r>
      <w:r w:rsidRPr="00B014F1">
        <w:rPr>
          <w:rFonts w:ascii="&amp;quot" w:hAnsi="&amp;quot"/>
          <w:color w:val="000000"/>
          <w:sz w:val="28"/>
          <w:szCs w:val="28"/>
        </w:rPr>
        <w:t>.</w:t>
      </w:r>
      <w:r>
        <w:rPr>
          <w:rFonts w:ascii="&amp;quot" w:hAnsi="&amp;quot"/>
          <w:color w:val="000000"/>
          <w:sz w:val="28"/>
          <w:szCs w:val="28"/>
        </w:rPr>
        <w:t>14</w:t>
      </w:r>
    </w:p>
    <w:p w:rsidR="009E57B4" w:rsidRPr="00C62852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</w:t>
      </w:r>
      <w:r w:rsidR="00C62852" w:rsidRPr="00C62852">
        <w:rPr>
          <w:rFonts w:ascii="&amp;quot" w:hAnsi="&amp;quot"/>
          <w:color w:val="000000"/>
          <w:sz w:val="28"/>
          <w:szCs w:val="28"/>
        </w:rPr>
        <w:t>2</w:t>
      </w:r>
      <w:r>
        <w:rPr>
          <w:rFonts w:ascii="&amp;quot" w:hAnsi="&amp;quot"/>
          <w:color w:val="000000"/>
          <w:sz w:val="28"/>
          <w:szCs w:val="28"/>
        </w:rPr>
        <w:t xml:space="preserve"> Подбор (маркетинг) соответствию ТЗ</w:t>
      </w:r>
      <w:r w:rsidRPr="00B014F1">
        <w:rPr>
          <w:rFonts w:ascii="&amp;quot" w:hAnsi="&amp;quot"/>
          <w:color w:val="000000"/>
          <w:sz w:val="28"/>
          <w:szCs w:val="28"/>
        </w:rPr>
        <w:t>.....................</w:t>
      </w:r>
      <w:r>
        <w:rPr>
          <w:rFonts w:ascii="&amp;quot" w:hAnsi="&amp;quot"/>
          <w:color w:val="000000"/>
          <w:sz w:val="28"/>
          <w:szCs w:val="28"/>
        </w:rPr>
        <w:t>15</w:t>
      </w:r>
    </w:p>
    <w:p w:rsidR="00C62852" w:rsidRPr="00C62852" w:rsidRDefault="00C62852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4.</w:t>
      </w:r>
      <w:r w:rsidRPr="00C62852">
        <w:rPr>
          <w:rFonts w:ascii="&amp;quot" w:hAnsi="&amp;quot"/>
          <w:color w:val="000000"/>
          <w:sz w:val="28"/>
          <w:szCs w:val="28"/>
        </w:rPr>
        <w:t>3</w:t>
      </w:r>
      <w:r>
        <w:rPr>
          <w:rFonts w:ascii="&amp;quot" w:hAnsi="&amp;quot"/>
          <w:color w:val="000000"/>
          <w:sz w:val="28"/>
          <w:szCs w:val="28"/>
        </w:rPr>
        <w:t xml:space="preserve"> Подбор  средств  микроклимата  ТЗ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</w:t>
      </w:r>
      <w:r>
        <w:rPr>
          <w:rFonts w:ascii="&amp;quot" w:hAnsi="&amp;quot"/>
          <w:color w:val="000000"/>
          <w:sz w:val="28"/>
          <w:szCs w:val="28"/>
        </w:rPr>
        <w:t>16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5  Программное обеспечение................................................</w:t>
      </w:r>
      <w:r w:rsidR="009E57B4">
        <w:rPr>
          <w:rFonts w:ascii="&amp;quot" w:hAnsi="&amp;quot"/>
          <w:color w:val="000000"/>
          <w:sz w:val="28"/>
          <w:szCs w:val="28"/>
        </w:rPr>
        <w:t>1</w:t>
      </w:r>
      <w:r w:rsidR="00C62852">
        <w:rPr>
          <w:rFonts w:ascii="&amp;quot" w:hAnsi="&amp;quot"/>
          <w:color w:val="000000"/>
          <w:sz w:val="28"/>
          <w:szCs w:val="28"/>
        </w:rPr>
        <w:t>7</w:t>
      </w:r>
    </w:p>
    <w:p w:rsidR="008B1F1A" w:rsidRDefault="00994D7A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6</w:t>
      </w:r>
      <w:r w:rsidR="008B1F1A">
        <w:rPr>
          <w:rFonts w:ascii="&amp;quot" w:hAnsi="&amp;quot"/>
          <w:color w:val="000000"/>
          <w:sz w:val="28"/>
          <w:szCs w:val="28"/>
        </w:rPr>
        <w:t xml:space="preserve"> мнемосхема</w:t>
      </w:r>
      <w:r w:rsidR="008B1F1A" w:rsidRPr="00B014F1">
        <w:rPr>
          <w:rFonts w:ascii="&amp;quot" w:hAnsi="&amp;quot"/>
          <w:color w:val="000000"/>
          <w:sz w:val="28"/>
          <w:szCs w:val="28"/>
        </w:rPr>
        <w:t>......</w:t>
      </w:r>
      <w:r w:rsidR="00980506">
        <w:rPr>
          <w:rFonts w:ascii="&amp;quot" w:hAnsi="&amp;quot"/>
          <w:color w:val="000000"/>
          <w:sz w:val="28"/>
          <w:szCs w:val="28"/>
        </w:rPr>
        <w:t>и web</w:t>
      </w:r>
      <w:r w:rsidR="00980506" w:rsidRPr="00980506">
        <w:rPr>
          <w:rFonts w:ascii="&amp;quot" w:hAnsi="&amp;quot"/>
          <w:color w:val="000000"/>
          <w:sz w:val="28"/>
          <w:szCs w:val="28"/>
        </w:rPr>
        <w:t xml:space="preserve">  отображения данных  </w:t>
      </w:r>
      <w:r w:rsidR="00980506">
        <w:rPr>
          <w:rFonts w:ascii="&amp;quot" w:hAnsi="&amp;quot"/>
          <w:color w:val="000000"/>
          <w:sz w:val="28"/>
          <w:szCs w:val="28"/>
        </w:rPr>
        <w:t xml:space="preserve">, </w:t>
      </w:r>
      <w:r w:rsidR="00980506">
        <w:rPr>
          <w:rFonts w:ascii="&amp;quot" w:hAnsi="&amp;quot"/>
          <w:color w:val="000000"/>
          <w:sz w:val="28"/>
          <w:szCs w:val="28"/>
          <w:lang w:val="en-US"/>
        </w:rPr>
        <w:t>hmi</w:t>
      </w:r>
      <w:r w:rsidR="008B1F1A" w:rsidRPr="00B014F1">
        <w:rPr>
          <w:rFonts w:ascii="&amp;quot" w:hAnsi="&amp;quot"/>
          <w:color w:val="000000"/>
          <w:sz w:val="28"/>
          <w:szCs w:val="28"/>
        </w:rPr>
        <w:t>..</w:t>
      </w:r>
      <w:r>
        <w:rPr>
          <w:rFonts w:ascii="&amp;quot" w:hAnsi="&amp;quot"/>
          <w:color w:val="000000"/>
          <w:sz w:val="28"/>
          <w:szCs w:val="28"/>
        </w:rPr>
        <w:t>18</w:t>
      </w:r>
    </w:p>
    <w:p w:rsidR="00994D7A" w:rsidRDefault="00994D7A" w:rsidP="006A029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7электрическая схема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.............................................................</w:t>
      </w:r>
      <w:r>
        <w:rPr>
          <w:rFonts w:ascii="&amp;quot" w:hAnsi="&amp;quot"/>
          <w:color w:val="000000"/>
          <w:sz w:val="28"/>
          <w:szCs w:val="28"/>
        </w:rPr>
        <w:t>19</w:t>
      </w:r>
    </w:p>
    <w:p w:rsidR="009E57B4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7</w:t>
      </w:r>
      <w:r w:rsidRPr="00B014F1">
        <w:rPr>
          <w:rFonts w:ascii="&amp;quot" w:hAnsi="&amp;quot"/>
          <w:color w:val="000000"/>
          <w:sz w:val="28"/>
          <w:szCs w:val="28"/>
        </w:rPr>
        <w:t xml:space="preserve"> Расчет энергопотребления.................................................</w:t>
      </w:r>
      <w:r w:rsidR="008B1F1A">
        <w:rPr>
          <w:rFonts w:ascii="&amp;quot" w:hAnsi="&amp;quot"/>
          <w:color w:val="000000"/>
          <w:sz w:val="28"/>
          <w:szCs w:val="28"/>
        </w:rPr>
        <w:t>20</w:t>
      </w:r>
    </w:p>
    <w:p w:rsidR="009E57B4" w:rsidRDefault="009E57B4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9 Инструкция оператора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.......................................................</w:t>
      </w:r>
      <w:r w:rsidR="005632CF"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1</w:t>
      </w:r>
    </w:p>
    <w:p w:rsidR="009E57B4" w:rsidRDefault="005632CF" w:rsidP="009E57B4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</w:t>
      </w:r>
      <w:r w:rsidR="009E57B4">
        <w:rPr>
          <w:rFonts w:ascii="&amp;quot" w:hAnsi="&amp;quot"/>
          <w:color w:val="000000"/>
          <w:sz w:val="28"/>
          <w:szCs w:val="28"/>
        </w:rPr>
        <w:t>0</w:t>
      </w:r>
      <w:r w:rsidR="00994D7A">
        <w:rPr>
          <w:sz w:val="24"/>
        </w:rPr>
        <w:t xml:space="preserve">Диаграмма размещения </w:t>
      </w:r>
      <w:r>
        <w:rPr>
          <w:rFonts w:ascii="&amp;quot" w:hAnsi="&amp;quot"/>
          <w:color w:val="000000"/>
          <w:sz w:val="28"/>
          <w:szCs w:val="28"/>
        </w:rPr>
        <w:t xml:space="preserve"> монтажа  и установки ИС</w:t>
      </w:r>
      <w:r w:rsidR="009E57B4" w:rsidRPr="00B014F1">
        <w:rPr>
          <w:rFonts w:ascii="&amp;quot" w:hAnsi="&amp;quot"/>
          <w:color w:val="000000"/>
          <w:sz w:val="28"/>
          <w:szCs w:val="28"/>
        </w:rPr>
        <w:t>.....</w:t>
      </w:r>
      <w:r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2</w:t>
      </w:r>
    </w:p>
    <w:p w:rsidR="005632CF" w:rsidRDefault="005632CF" w:rsidP="005632CF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12 Сетевой график проверки  ИС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</w:t>
      </w:r>
      <w:r>
        <w:rPr>
          <w:rFonts w:ascii="&amp;quot" w:hAnsi="&amp;quot"/>
          <w:color w:val="000000"/>
          <w:sz w:val="28"/>
          <w:szCs w:val="28"/>
        </w:rPr>
        <w:t>2</w:t>
      </w:r>
      <w:r w:rsidR="008B1F1A">
        <w:rPr>
          <w:rFonts w:ascii="&amp;quot" w:hAnsi="&amp;quot"/>
          <w:color w:val="000000"/>
          <w:sz w:val="28"/>
          <w:szCs w:val="28"/>
        </w:rPr>
        <w:t>3</w:t>
      </w:r>
    </w:p>
    <w:p w:rsidR="00994D7A" w:rsidRDefault="00994D7A" w:rsidP="00994D7A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13 Спецификация ПО  ИС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...............................................</w:t>
      </w:r>
      <w:r>
        <w:rPr>
          <w:rFonts w:ascii="&amp;quot" w:hAnsi="&amp;quot"/>
          <w:color w:val="000000"/>
          <w:sz w:val="28"/>
          <w:szCs w:val="28"/>
        </w:rPr>
        <w:t>24</w:t>
      </w:r>
    </w:p>
    <w:p w:rsidR="00994D7A" w:rsidRDefault="00994D7A" w:rsidP="00994D7A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t>13 Спецификация  оборудования  ИС</w:t>
      </w:r>
      <w:r w:rsidRPr="00B014F1">
        <w:rPr>
          <w:rFonts w:ascii="&amp;quot" w:hAnsi="&amp;quot"/>
          <w:color w:val="000000"/>
          <w:sz w:val="28"/>
          <w:szCs w:val="28"/>
        </w:rPr>
        <w:t>.............................</w:t>
      </w:r>
      <w:r>
        <w:rPr>
          <w:rFonts w:ascii="&amp;quot" w:hAnsi="&amp;quot"/>
          <w:color w:val="000000"/>
          <w:sz w:val="28"/>
          <w:szCs w:val="28"/>
        </w:rPr>
        <w:t>25</w:t>
      </w:r>
    </w:p>
    <w:p w:rsidR="006A029E" w:rsidRPr="00B014F1" w:rsidRDefault="006A029E" w:rsidP="006A029E">
      <w:pPr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ВЫВОД……………………………</w:t>
      </w:r>
      <w:r w:rsidR="00994D7A" w:rsidRPr="00B014F1">
        <w:rPr>
          <w:rFonts w:ascii="&amp;quot" w:hAnsi="&amp;quot"/>
          <w:color w:val="000000"/>
          <w:sz w:val="28"/>
          <w:szCs w:val="28"/>
        </w:rPr>
        <w:t>……</w:t>
      </w:r>
      <w:r w:rsidRPr="00B014F1">
        <w:rPr>
          <w:rFonts w:ascii="&amp;quot" w:hAnsi="&amp;quot"/>
          <w:color w:val="000000"/>
          <w:sz w:val="28"/>
          <w:szCs w:val="28"/>
        </w:rPr>
        <w:t>…………………………………...2</w:t>
      </w:r>
      <w:r w:rsidR="00994D7A">
        <w:rPr>
          <w:rFonts w:ascii="&amp;quot" w:hAnsi="&amp;quot"/>
          <w:color w:val="000000"/>
          <w:sz w:val="28"/>
          <w:szCs w:val="28"/>
        </w:rPr>
        <w:t>6</w:t>
      </w:r>
    </w:p>
    <w:p w:rsidR="00994D7A" w:rsidRDefault="006A029E" w:rsidP="00994D7A">
      <w:pPr>
        <w:spacing w:line="360" w:lineRule="auto"/>
        <w:rPr>
          <w:rFonts w:ascii="&amp;quot" w:hAnsi="&amp;quot" w:hint="eastAsia"/>
          <w:color w:val="000000"/>
          <w:sz w:val="28"/>
          <w:szCs w:val="28"/>
        </w:rPr>
      </w:pPr>
      <w:r w:rsidRPr="00B014F1">
        <w:rPr>
          <w:rFonts w:ascii="&amp;quot" w:hAnsi="&amp;quot"/>
          <w:color w:val="000000"/>
          <w:sz w:val="28"/>
          <w:szCs w:val="28"/>
        </w:rPr>
        <w:t>СПИСОК ЛИТЕРАТУРЫ ………………………………………</w:t>
      </w:r>
      <w:r w:rsidR="005632CF" w:rsidRPr="00B014F1">
        <w:rPr>
          <w:rFonts w:ascii="&amp;quot" w:hAnsi="&amp;quot"/>
          <w:color w:val="000000"/>
          <w:sz w:val="28"/>
          <w:szCs w:val="28"/>
        </w:rPr>
        <w:t>…</w:t>
      </w:r>
      <w:r w:rsidRPr="00B014F1">
        <w:rPr>
          <w:rFonts w:ascii="&amp;quot" w:hAnsi="&amp;quot"/>
          <w:color w:val="000000"/>
          <w:sz w:val="28"/>
          <w:szCs w:val="28"/>
        </w:rPr>
        <w:t>....2</w:t>
      </w:r>
      <w:r w:rsidR="00994D7A">
        <w:rPr>
          <w:rFonts w:ascii="&amp;quot" w:hAnsi="&amp;quot"/>
          <w:color w:val="000000"/>
          <w:sz w:val="28"/>
          <w:szCs w:val="28"/>
        </w:rPr>
        <w:t>7</w:t>
      </w:r>
    </w:p>
    <w:p w:rsidR="00C62852" w:rsidRPr="00994D7A" w:rsidRDefault="005632CF" w:rsidP="00994D7A">
      <w:pPr>
        <w:pStyle w:val="2"/>
        <w:numPr>
          <w:ilvl w:val="0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Приложение Схема  </w:t>
      </w:r>
      <w:r w:rsidR="00C62852" w:rsidRPr="00994D7A">
        <w:rPr>
          <w:sz w:val="24"/>
        </w:rPr>
        <w:t>Структурна</w:t>
      </w:r>
      <w:r w:rsidR="00C62852" w:rsidRPr="00994D7A">
        <w:rPr>
          <w:sz w:val="24"/>
          <w:lang w:val="ru-RU"/>
        </w:rPr>
        <w:t>формата 2</w:t>
      </w:r>
    </w:p>
    <w:p w:rsidR="005632CF" w:rsidRPr="00994D7A" w:rsidRDefault="005632CF" w:rsidP="00994D7A">
      <w:pPr>
        <w:pStyle w:val="2"/>
        <w:numPr>
          <w:ilvl w:val="1"/>
          <w:numId w:val="9"/>
        </w:numPr>
        <w:rPr>
          <w:sz w:val="24"/>
        </w:rPr>
      </w:pPr>
      <w:r w:rsidRPr="00994D7A">
        <w:rPr>
          <w:sz w:val="24"/>
        </w:rPr>
        <w:t xml:space="preserve">Схема  </w:t>
      </w:r>
      <w:r w:rsidR="00C62852" w:rsidRPr="00994D7A">
        <w:rPr>
          <w:sz w:val="24"/>
          <w:lang w:val="ru-RU"/>
        </w:rPr>
        <w:t xml:space="preserve"> Ф</w:t>
      </w:r>
      <w:r w:rsidRPr="00994D7A">
        <w:rPr>
          <w:sz w:val="24"/>
        </w:rPr>
        <w:t xml:space="preserve">ункциональная  </w:t>
      </w:r>
      <w:r w:rsidR="00C62852" w:rsidRPr="00994D7A">
        <w:rPr>
          <w:sz w:val="24"/>
          <w:lang w:val="ru-RU"/>
        </w:rPr>
        <w:t xml:space="preserve"> формата </w:t>
      </w:r>
      <w:r w:rsidRPr="00994D7A">
        <w:rPr>
          <w:sz w:val="24"/>
        </w:rPr>
        <w:t>2</w:t>
      </w:r>
    </w:p>
    <w:p w:rsidR="007D4BA5" w:rsidRPr="00994D7A" w:rsidRDefault="005632CF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>СХЕМА  ПО на языке</w:t>
      </w:r>
      <w:r w:rsidR="00C62852" w:rsidRPr="00994D7A">
        <w:rPr>
          <w:sz w:val="24"/>
          <w:lang w:val="en-US"/>
        </w:rPr>
        <w:t>ST</w:t>
      </w:r>
      <w:r w:rsidR="00C62852" w:rsidRPr="00994D7A">
        <w:rPr>
          <w:sz w:val="24"/>
          <w:lang w:val="ru-RU"/>
        </w:rPr>
        <w:t xml:space="preserve"> или  </w:t>
      </w:r>
      <w:r w:rsidR="00C62852" w:rsidRPr="00994D7A">
        <w:rPr>
          <w:sz w:val="24"/>
          <w:lang w:val="en-US"/>
        </w:rPr>
        <w:t>LD</w:t>
      </w:r>
      <w:r w:rsidRPr="00994D7A">
        <w:rPr>
          <w:sz w:val="24"/>
        </w:rPr>
        <w:t xml:space="preserve"> или </w:t>
      </w:r>
      <w:r w:rsidRPr="00994D7A">
        <w:rPr>
          <w:sz w:val="24"/>
          <w:lang w:val="en-US"/>
        </w:rPr>
        <w:t>FBD</w:t>
      </w:r>
      <w:r w:rsidRPr="00994D7A">
        <w:rPr>
          <w:sz w:val="24"/>
          <w:lang w:val="ru-RU"/>
        </w:rPr>
        <w:t>.</w:t>
      </w:r>
      <w:r w:rsidR="00C62852" w:rsidRPr="00994D7A">
        <w:rPr>
          <w:sz w:val="24"/>
          <w:lang w:val="ru-RU"/>
        </w:rPr>
        <w:t>Формата 3</w:t>
      </w:r>
    </w:p>
    <w:p w:rsidR="00C62852" w:rsidRPr="00994D7A" w:rsidRDefault="00C62852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 w:rsidRPr="00994D7A">
        <w:rPr>
          <w:sz w:val="24"/>
          <w:lang w:val="ru-RU"/>
        </w:rPr>
        <w:t>электрическая   формата 3</w:t>
      </w:r>
    </w:p>
    <w:p w:rsidR="008B1F1A" w:rsidRPr="00994D7A" w:rsidRDefault="008B1F1A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 w:rsidRPr="00994D7A">
        <w:rPr>
          <w:sz w:val="24"/>
          <w:lang w:val="ru-RU"/>
        </w:rPr>
        <w:t xml:space="preserve">    формата 3</w:t>
      </w:r>
    </w:p>
    <w:p w:rsidR="00994D7A" w:rsidRPr="00994D7A" w:rsidRDefault="00994D7A" w:rsidP="00994D7A">
      <w:pPr>
        <w:pStyle w:val="2"/>
        <w:numPr>
          <w:ilvl w:val="1"/>
          <w:numId w:val="9"/>
        </w:numPr>
        <w:rPr>
          <w:sz w:val="24"/>
          <w:lang w:val="ru-RU"/>
        </w:rPr>
      </w:pPr>
      <w:r w:rsidRPr="00994D7A">
        <w:rPr>
          <w:sz w:val="24"/>
        </w:rPr>
        <w:t xml:space="preserve">СХЕМА  </w:t>
      </w:r>
      <w:r>
        <w:rPr>
          <w:sz w:val="24"/>
          <w:lang w:val="ru-RU"/>
        </w:rPr>
        <w:t xml:space="preserve">функциональная  схем оборудования </w:t>
      </w:r>
      <w:r w:rsidRPr="00994D7A">
        <w:rPr>
          <w:sz w:val="24"/>
          <w:lang w:val="ru-RU"/>
        </w:rPr>
        <w:t>формата 3</w:t>
      </w:r>
    </w:p>
    <w:p w:rsidR="00C62852" w:rsidRPr="00C62852" w:rsidRDefault="00C62852" w:rsidP="00C62852"/>
    <w:p w:rsidR="005C2D12" w:rsidRDefault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t>ВВедение</w:t>
      </w:r>
    </w:p>
    <w:p w:rsidR="005C2D12" w:rsidRDefault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br w:type="page"/>
      </w:r>
      <w:bookmarkStart w:id="0" w:name="_GoBack"/>
      <w:bookmarkEnd w:id="0"/>
    </w:p>
    <w:p w:rsidR="005C2D12" w:rsidRDefault="005C2D12" w:rsidP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  <w:noProof/>
          <w:sz w:val="20"/>
          <w:szCs w:val="28"/>
        </w:rPr>
      </w:pPr>
    </w:p>
    <w:p w:rsidR="007F358B" w:rsidRDefault="00931AFE" w:rsidP="007F358B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 w:themeColor="text1"/>
          <w:sz w:val="28"/>
          <w:szCs w:val="28"/>
        </w:rPr>
        <w:t xml:space="preserve">1 </w:t>
      </w:r>
      <w:r w:rsidR="007F358B" w:rsidRPr="7F228842">
        <w:rPr>
          <w:rFonts w:ascii="&amp;quot" w:hAnsi="&amp;quot"/>
          <w:color w:val="000000" w:themeColor="text1"/>
          <w:sz w:val="28"/>
          <w:szCs w:val="28"/>
        </w:rPr>
        <w:t>ТЗ (технического задания)</w:t>
      </w:r>
    </w:p>
    <w:p w:rsidR="007F358B" w:rsidRPr="005632CF" w:rsidRDefault="00575737" w:rsidP="7F228842">
      <w:pPr>
        <w:tabs>
          <w:tab w:val="left" w:pos="993"/>
          <w:tab w:val="left" w:pos="1134"/>
        </w:tabs>
        <w:ind w:left="142"/>
        <w:jc w:val="both"/>
      </w:pPr>
      <w:r>
        <w:rPr>
          <w:noProof/>
        </w:rPr>
        <w:pict>
          <v:group id="Group 1429" o:spid="_x0000_s2735" style="position:absolute;left:0;text-align:left;margin-left:58.95pt;margin-top:16.4pt;width:518.8pt;height:802.3pt;z-index:251669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66bPg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LQPrps+BgAAKEIAAA4A&#10;AAAAAAAAAAAAAAAALgIAAGRycy9lMm9Eb2MueG1sUEsBAi0AFAAGAAgAAAAhAAii9+ThAAAADAEA&#10;AA8AAAAAAAAAAAAAAAAAmAgAAGRycy9kb3ducmV2LnhtbFBLBQYAAAAABAAEAPMAAACmCQAAAAA=&#10;" o:allowincell="f">
            <v:rect id="Rectangle 390" o:spid="_x0000_s27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7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7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7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7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7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7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7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7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7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7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7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7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7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7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7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7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7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</w:t>
                    </w:r>
                  </w:p>
                </w:txbxContent>
              </v:textbox>
            </v:rect>
            <v:rect id="Rectangle 408" o:spid="_x0000_s27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71AEB03E" w:rsidRPr="7F228842">
        <w:rPr>
          <w:rFonts w:ascii="Times New Roman" w:eastAsia="Times New Roman" w:hAnsi="Times New Roman"/>
          <w:sz w:val="24"/>
          <w:szCs w:val="24"/>
        </w:rPr>
        <w:t>ТЗ Проект ИНФОРМАЦИОННОЙ СИСТЕМЫ  контроль и управление  ткацкого станка.</w:t>
      </w:r>
    </w:p>
    <w:p w:rsidR="007F358B" w:rsidRPr="005632CF" w:rsidRDefault="007F358B" w:rsidP="7F228842">
      <w:pPr>
        <w:tabs>
          <w:tab w:val="left" w:pos="993"/>
          <w:tab w:val="left" w:pos="1134"/>
        </w:tabs>
        <w:ind w:left="142"/>
        <w:jc w:val="both"/>
      </w:pPr>
    </w:p>
    <w:p w:rsidR="00280CBD" w:rsidRDefault="71AEB03E" w:rsidP="7F228842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54523" cy="3552464"/>
            <wp:effectExtent l="0" t="0" r="0" b="0"/>
            <wp:docPr id="1407328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28863" name="Picture 1407328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221" cy="357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7F228842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Рис1.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Пневмо цилиндры  пн3 ,4 раздвигают попеременно нити .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Пневмо цилиндры  пн1,2 передают катушку нити при цикле 1 и  цикле 2 друг другу.</w:t>
      </w:r>
    </w:p>
    <w:p w:rsidR="007F358B" w:rsidRPr="005632CF" w:rsidRDefault="007F358B" w:rsidP="7F228842">
      <w:pPr>
        <w:tabs>
          <w:tab w:val="left" w:pos="993"/>
          <w:tab w:val="left" w:pos="1134"/>
        </w:tabs>
        <w:ind w:left="142"/>
        <w:jc w:val="both"/>
      </w:pP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1 При д6 активно пн 3 завершил движение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2 пн2 начинает движение  до д3 активно и выдержка секунда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3 пн1 делает захват катушки нити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4 пн2 обратный ход  до срабатывания д4 датчика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5 При д4 активно Пн3 движение обратно до д5 активно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             Первый цикл окончен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5  пн4 движется до д7 активно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6 пн1 начинает ход до д2 активно и далее выдержка секунду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7  идёт обратный ход пн1 до срабатывания д1 датчика. 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8 датчик д1  активно и происходит пн4 начинает обратный ход</w:t>
      </w:r>
    </w:p>
    <w:p w:rsidR="007F358B" w:rsidRPr="005632CF" w:rsidRDefault="71AEB03E" w:rsidP="7F228842">
      <w:pPr>
        <w:tabs>
          <w:tab w:val="left" w:pos="993"/>
          <w:tab w:val="left" w:pos="1134"/>
        </w:tabs>
        <w:ind w:left="142"/>
        <w:jc w:val="both"/>
      </w:pPr>
      <w:r w:rsidRPr="7F228842">
        <w:rPr>
          <w:rFonts w:ascii="Times New Roman" w:eastAsia="Times New Roman" w:hAnsi="Times New Roman"/>
          <w:sz w:val="24"/>
          <w:szCs w:val="24"/>
        </w:rPr>
        <w:t>9 пн3  выдвигаться</w:t>
      </w:r>
    </w:p>
    <w:p w:rsidR="007F358B" w:rsidRPr="00F06449" w:rsidRDefault="71AEB03E" w:rsidP="00F06449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 w:rsidRPr="7F228842">
        <w:rPr>
          <w:rFonts w:ascii="Times New Roman" w:eastAsia="Times New Roman" w:hAnsi="Times New Roman"/>
          <w:sz w:val="24"/>
          <w:szCs w:val="24"/>
        </w:rPr>
        <w:t xml:space="preserve">              Далее пункт 1.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7F358B" w:rsidRDefault="00575737" w:rsidP="007F358B">
      <w:pPr>
        <w:rPr>
          <w:rFonts w:ascii="&amp;quot" w:hAnsi="&amp;quot" w:hint="eastAsia"/>
          <w:color w:val="0D0D0D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755" style="position:absolute;margin-left:58.95pt;margin-top:16.4pt;width:518.8pt;height:802.3pt;z-index:2516716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CA+KQvOQYAABFCAAAOAAAAAAAA&#10;AAAAAAAAAC4CAABkcnMvZTJvRG9jLnhtbFBLAQItABQABgAIAAAAIQAIovfk4QAAAAwBAAAPAAAA&#10;AAAAAAAAAAAAAJMIAABkcnMvZG93bnJldi54bWxQSwUGAAAAAAQABADzAAAAoQkAAAAA&#10;" o:allowincell="f">
            <v:rect id="Rectangle 390" o:spid="_x0000_s27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7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7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7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7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7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7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7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7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7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7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7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7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7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7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7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7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7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408" o:spid="_x0000_s27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F358B" w:rsidRPr="005632CF">
        <w:rPr>
          <w:rFonts w:ascii="&amp;quot" w:hAnsi="&amp;quot"/>
          <w:color w:val="0D0D0D"/>
          <w:sz w:val="28"/>
          <w:szCs w:val="28"/>
        </w:rPr>
        <w:t>1.1  Технологическая схема</w:t>
      </w:r>
      <w:r w:rsidR="007F358B" w:rsidRPr="00B014F1">
        <w:rPr>
          <w:rFonts w:ascii="&amp;quot" w:hAnsi="&amp;quot"/>
          <w:color w:val="000000"/>
          <w:sz w:val="28"/>
          <w:szCs w:val="28"/>
        </w:rPr>
        <w:t>………………………………………..</w:t>
      </w:r>
      <w:r w:rsidR="007F358B" w:rsidRPr="005632CF">
        <w:rPr>
          <w:rFonts w:ascii="&amp;quot" w:hAnsi="&amp;quot"/>
          <w:color w:val="0D0D0D"/>
          <w:sz w:val="28"/>
          <w:szCs w:val="28"/>
        </w:rPr>
        <w:t>2</w:t>
      </w:r>
    </w:p>
    <w:p w:rsidR="005C2D12" w:rsidRDefault="005C2D12" w:rsidP="007F358B">
      <w:pPr>
        <w:rPr>
          <w:rFonts w:ascii="&amp;quot" w:hAnsi="&amp;quot" w:hint="eastAsia"/>
          <w:color w:val="0D0D0D"/>
          <w:sz w:val="28"/>
          <w:szCs w:val="28"/>
        </w:rPr>
      </w:pPr>
    </w:p>
    <w:p w:rsidR="007F358B" w:rsidRDefault="007F358B" w:rsidP="007F358B">
      <w:pPr>
        <w:rPr>
          <w:rFonts w:ascii="&amp;quot" w:hAnsi="&amp;quot" w:hint="eastAsia"/>
          <w:color w:val="0D0D0D"/>
          <w:sz w:val="28"/>
          <w:szCs w:val="28"/>
        </w:rPr>
      </w:pPr>
      <w:r w:rsidRPr="00373FC6">
        <w:rPr>
          <w:rFonts w:eastAsia="Times New Roman"/>
          <w:noProof/>
          <w:sz w:val="20"/>
          <w:szCs w:val="28"/>
        </w:rPr>
        <w:drawing>
          <wp:inline distT="0" distB="0" distL="0" distR="0">
            <wp:extent cx="5940425" cy="48799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P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Рис2.</w:t>
      </w:r>
    </w:p>
    <w:p w:rsidR="007F358B" w:rsidRDefault="007F358B" w:rsidP="007F358B">
      <w:pPr>
        <w:rPr>
          <w:rFonts w:ascii="&amp;quot" w:hAnsi="&amp;quot" w:hint="eastAsia"/>
          <w:color w:val="0D0D0D"/>
          <w:sz w:val="28"/>
          <w:szCs w:val="28"/>
        </w:rPr>
      </w:pP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1 При д6 активно пн 3 завершил движение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2 пн2 начинает движение  до д3 активно и выдержка секунда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3 пн1 делает захват катушки нити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4 пн2 обратный ход  до срабатывания д4 датчика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5 При д4 активно Пн3 движение обратно до д5 активно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             Первый цикл окончен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5  пн4 движется до д7 активно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6 пн1 начинает ход до д2 активно и далее выдержка секунду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7  идёт обратный ход пн1 до срабатывания д1 датчика. 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8 датчик д1  активно и происходит пн4 начинает обратный ход</w:t>
      </w:r>
    </w:p>
    <w:p w:rsidR="00471AA3" w:rsidRPr="0072528A" w:rsidRDefault="00471AA3" w:rsidP="00471AA3">
      <w:pPr>
        <w:tabs>
          <w:tab w:val="left" w:pos="993"/>
          <w:tab w:val="left" w:pos="1134"/>
        </w:tabs>
        <w:ind w:left="142"/>
        <w:jc w:val="both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>9 пн3  выдвигаться</w:t>
      </w:r>
    </w:p>
    <w:p w:rsidR="00471AA3" w:rsidRPr="0072528A" w:rsidRDefault="00471AA3" w:rsidP="00471AA3">
      <w:pPr>
        <w:rPr>
          <w:rFonts w:asciiTheme="minorHAnsi" w:hAnsiTheme="minorHAnsi" w:cstheme="minorHAnsi"/>
          <w:color w:val="0D0D0D"/>
          <w:sz w:val="28"/>
          <w:szCs w:val="28"/>
        </w:rPr>
      </w:pPr>
      <w:r w:rsidRPr="0072528A">
        <w:rPr>
          <w:rFonts w:asciiTheme="minorHAnsi" w:hAnsiTheme="minorHAnsi" w:cstheme="minorHAnsi"/>
          <w:sz w:val="28"/>
          <w:szCs w:val="28"/>
        </w:rPr>
        <w:t xml:space="preserve">              Далее пункт 1</w:t>
      </w:r>
    </w:p>
    <w:p w:rsidR="007F358B" w:rsidRPr="0072528A" w:rsidRDefault="007F358B" w:rsidP="007F358B">
      <w:pPr>
        <w:rPr>
          <w:rFonts w:asciiTheme="minorHAnsi" w:hAnsiTheme="minorHAnsi" w:cstheme="minorHAnsi"/>
          <w:color w:val="0D0D0D"/>
          <w:sz w:val="28"/>
          <w:szCs w:val="28"/>
        </w:rPr>
      </w:pPr>
    </w:p>
    <w:p w:rsidR="00932958" w:rsidRPr="0072528A" w:rsidRDefault="00932958" w:rsidP="00932958">
      <w:pPr>
        <w:shd w:val="clear" w:color="auto" w:fill="FFFFFF"/>
        <w:rPr>
          <w:rFonts w:asciiTheme="minorHAnsi" w:hAnsiTheme="minorHAnsi" w:cstheme="minorHAnsi"/>
          <w:sz w:val="28"/>
          <w:szCs w:val="28"/>
        </w:rPr>
      </w:pPr>
      <w:r w:rsidRPr="0072528A">
        <w:rPr>
          <w:rFonts w:asciiTheme="minorHAnsi" w:hAnsiTheme="minorHAnsi" w:cstheme="minorHAnsi"/>
          <w:b/>
          <w:color w:val="34343C"/>
          <w:sz w:val="28"/>
          <w:szCs w:val="28"/>
          <w:shd w:val="clear" w:color="auto" w:fill="FFFFFF"/>
        </w:rPr>
        <w:t>ГОСТ 21.208-2013</w:t>
      </w:r>
      <w:r w:rsidRPr="0072528A">
        <w:rPr>
          <w:rFonts w:asciiTheme="minorHAnsi" w:hAnsiTheme="minorHAnsi" w:cstheme="minorHAnsi"/>
          <w:b/>
          <w:sz w:val="28"/>
          <w:szCs w:val="28"/>
        </w:rPr>
        <w:t>Гост  2.782-68</w:t>
      </w:r>
    </w:p>
    <w:p w:rsidR="005C2D12" w:rsidRPr="00280CBD" w:rsidRDefault="00932958" w:rsidP="00280CBD">
      <w:pPr>
        <w:shd w:val="clear" w:color="auto" w:fill="FFFFFF"/>
        <w:rPr>
          <w:rFonts w:asciiTheme="minorHAnsi" w:hAnsiTheme="minorHAnsi" w:cs="Helvetica"/>
          <w:color w:val="34343C"/>
          <w:sz w:val="23"/>
          <w:szCs w:val="23"/>
        </w:rPr>
      </w:pPr>
      <w:r w:rsidRPr="0072528A">
        <w:rPr>
          <w:rFonts w:asciiTheme="minorHAnsi" w:hAnsiTheme="minorHAnsi" w:cstheme="minorHAnsi"/>
          <w:b/>
          <w:color w:val="34343C"/>
          <w:sz w:val="28"/>
          <w:szCs w:val="28"/>
        </w:rPr>
        <w:t xml:space="preserve">ГОСТ 21.205-2016     </w:t>
      </w:r>
      <w:r w:rsidRPr="0072528A">
        <w:rPr>
          <w:rFonts w:asciiTheme="minorHAnsi" w:hAnsiTheme="minorHAnsi" w:cstheme="minorHAnsi"/>
          <w:color w:val="34343C"/>
          <w:sz w:val="28"/>
          <w:szCs w:val="28"/>
        </w:rPr>
        <w:t>для оформления технологической схемы использовать</w:t>
      </w:r>
      <w:r>
        <w:rPr>
          <w:rFonts w:ascii="Helvetica" w:hAnsi="Helvetica" w:cs="Helvetica"/>
          <w:color w:val="34343C"/>
          <w:sz w:val="23"/>
          <w:szCs w:val="23"/>
        </w:rPr>
        <w:t>.</w:t>
      </w:r>
    </w:p>
    <w:p w:rsidR="00BA50D8" w:rsidRDefault="00575737" w:rsidP="00280CBD">
      <w:pPr>
        <w:spacing w:line="360" w:lineRule="auto"/>
        <w:ind w:firstLine="708"/>
        <w:jc w:val="center"/>
        <w:rPr>
          <w:rFonts w:eastAsia="Times New Roman"/>
          <w:noProof/>
          <w:sz w:val="20"/>
          <w:szCs w:val="28"/>
        </w:rPr>
      </w:pPr>
      <w:r w:rsidRPr="00575737">
        <w:rPr>
          <w:noProof/>
        </w:rPr>
        <w:lastRenderedPageBreak/>
        <w:pict>
          <v:group id="_x0000_s2775" style="position:absolute;left:0;text-align:left;margin-left:58.95pt;margin-top:16.4pt;width:518.8pt;height:802.3pt;z-index:251673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p95OgYAAB5CAAAOAAAAZHJzL2Uyb0RvYy54bWzsXF1z4jYUfe9M/4PH7wTLyF9MyE4Wwk5n&#10;tu1Od/sDFNuAp8ZyZSeQ3el/79WHhU1INwnBHVrxABa2xZV07pF0zzW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RDafeToGAAAeQgAADgAAAAAA&#10;AAAAAAAAAAAuAgAAZHJzL2Uyb0RvYy54bWxQSwECLQAUAAYACAAAACEACKL35OEAAAAMAQAADwAA&#10;AAAAAAAAAAAAAACUCAAAZHJzL2Rvd25yZXYueG1sUEsFBgAAAAAEAAQA8wAAAKIJAAAAAA==&#10;" o:allowincell="f">
            <v:rect id="Rectangle 390" o:spid="_x0000_s27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7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7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7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7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7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7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7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7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7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7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7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7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7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7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7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7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7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5</w:t>
                    </w:r>
                  </w:p>
                </w:txbxContent>
              </v:textbox>
            </v:rect>
            <v:rect id="Rectangle 408" o:spid="_x0000_s27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 w:rsidRPr="00DF599D">
        <w:rPr>
          <w:rFonts w:ascii="&amp;quot" w:hAnsi="&amp;quot"/>
          <w:color w:val="0D0D0D"/>
          <w:sz w:val="28"/>
          <w:szCs w:val="28"/>
        </w:rPr>
        <w:t>1.</w:t>
      </w:r>
      <w:r w:rsidR="0072528A">
        <w:rPr>
          <w:rFonts w:ascii="&amp;quot" w:hAnsi="&amp;quot"/>
          <w:color w:val="0D0D0D"/>
          <w:sz w:val="28"/>
          <w:szCs w:val="28"/>
        </w:rPr>
        <w:t>2</w:t>
      </w:r>
      <w:r w:rsidR="005C2D12">
        <w:rPr>
          <w:rFonts w:ascii="&amp;quot" w:hAnsi="&amp;quot"/>
          <w:color w:val="0D0D0D"/>
          <w:sz w:val="28"/>
          <w:szCs w:val="28"/>
        </w:rPr>
        <w:t xml:space="preserve"> Подсчёт количества сигналов и переменных</w:t>
      </w:r>
      <w:r w:rsidR="005C2D12" w:rsidRPr="00B014F1">
        <w:rPr>
          <w:rFonts w:ascii="&amp;quot" w:hAnsi="&amp;quot"/>
          <w:color w:val="000000"/>
          <w:sz w:val="28"/>
          <w:szCs w:val="28"/>
        </w:rPr>
        <w:t>………</w:t>
      </w:r>
      <w:r w:rsidR="005C2D12">
        <w:rPr>
          <w:rFonts w:ascii="&amp;quot" w:hAnsi="&amp;quot"/>
          <w:color w:val="0D0D0D"/>
          <w:sz w:val="28"/>
          <w:szCs w:val="28"/>
        </w:rPr>
        <w:t>3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tbl>
      <w:tblPr>
        <w:tblStyle w:val="ae"/>
        <w:tblpPr w:leftFromText="180" w:rightFromText="180" w:vertAnchor="text" w:tblpYSpec="outside"/>
        <w:tblW w:w="0" w:type="auto"/>
        <w:tblLook w:val="04A0"/>
      </w:tblPr>
      <w:tblGrid>
        <w:gridCol w:w="2352"/>
        <w:gridCol w:w="2353"/>
        <w:gridCol w:w="2353"/>
        <w:gridCol w:w="2353"/>
      </w:tblGrid>
      <w:tr w:rsidR="007F358B" w:rsidTr="007F358B">
        <w:trPr>
          <w:trHeight w:val="551"/>
        </w:trPr>
        <w:tc>
          <w:tcPr>
            <w:tcW w:w="2352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Наименование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Количество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Примечание</w:t>
            </w: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Д1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Д2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Д3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Д4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Д5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Д6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7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Д7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Д8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  <w:tr w:rsidR="007F358B" w:rsidTr="007F358B">
        <w:trPr>
          <w:trHeight w:val="551"/>
        </w:trPr>
        <w:tc>
          <w:tcPr>
            <w:tcW w:w="2352" w:type="dxa"/>
          </w:tcPr>
          <w:p w:rsidR="007F358B" w:rsidRDefault="007F358B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53" w:type="dxa"/>
          </w:tcPr>
          <w:p w:rsidR="007F358B" w:rsidRDefault="005C2D12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Итого</w:t>
            </w:r>
          </w:p>
        </w:tc>
        <w:tc>
          <w:tcPr>
            <w:tcW w:w="2353" w:type="dxa"/>
          </w:tcPr>
          <w:p w:rsidR="007F358B" w:rsidRDefault="001A6538" w:rsidP="007F358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8</w:t>
            </w:r>
          </w:p>
        </w:tc>
        <w:tc>
          <w:tcPr>
            <w:tcW w:w="2353" w:type="dxa"/>
          </w:tcPr>
          <w:p w:rsidR="007F358B" w:rsidRDefault="007F358B" w:rsidP="007F358B">
            <w:pPr>
              <w:spacing w:line="360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A50D8" w:rsidRDefault="00280CBD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Таблица 1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5C2D12" w:rsidRDefault="005C2D12" w:rsidP="005C2D12">
      <w:pPr>
        <w:widowControl/>
        <w:suppressAutoHyphens w:val="0"/>
        <w:overflowPunct/>
        <w:autoSpaceDE/>
        <w:autoSpaceDN/>
        <w:textAlignment w:val="auto"/>
        <w:rPr>
          <w:rFonts w:eastAsia="Times New Roman"/>
        </w:rPr>
      </w:pPr>
      <w:r>
        <w:rPr>
          <w:rFonts w:eastAsia="Times New Roman"/>
        </w:rPr>
        <w:br w:type="page"/>
      </w:r>
    </w:p>
    <w:p w:rsidR="005C2D12" w:rsidRDefault="00280CBD" w:rsidP="005C2D12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/>
          <w:color w:val="000000"/>
          <w:sz w:val="28"/>
          <w:szCs w:val="28"/>
        </w:rPr>
        <w:lastRenderedPageBreak/>
        <w:t xml:space="preserve">2 </w:t>
      </w:r>
      <w:r w:rsidR="00575737" w:rsidRPr="00575737">
        <w:rPr>
          <w:rFonts w:hint="eastAsia"/>
          <w:noProof/>
        </w:rPr>
        <w:pict>
          <v:group id="_x0000_s2815" style="position:absolute;margin-left:58.95pt;margin-top:16.4pt;width:518.8pt;height:802.3pt;z-index:2516756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" o:allowincell="f">
            <v:rect id="Rectangle 390" o:spid="_x0000_s28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6</w:t>
                    </w:r>
                  </w:p>
                </w:txbxContent>
              </v:textbox>
            </v:rect>
            <v:rect id="Rectangle 408" o:spid="_x0000_s28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 w:rsidRPr="00B014F1">
        <w:rPr>
          <w:rFonts w:ascii="&amp;quot" w:hAnsi="&amp;quot"/>
          <w:color w:val="000000"/>
          <w:sz w:val="28"/>
          <w:szCs w:val="28"/>
        </w:rPr>
        <w:t>Анализ объекта автоматизации</w:t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265E0E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3692106" cy="35882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965" cy="360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265E0E" w:rsidP="00471AA3">
      <w:pPr>
        <w:tabs>
          <w:tab w:val="left" w:pos="993"/>
          <w:tab w:val="left" w:pos="1134"/>
        </w:tabs>
        <w:ind w:left="142"/>
        <w:jc w:val="both"/>
      </w:pPr>
      <w:r>
        <w:rPr>
          <w:rFonts w:asciiTheme="minorHAnsi" w:hAnsiTheme="minorHAnsi" w:cstheme="minorHAnsi"/>
          <w:color w:val="000000"/>
          <w:sz w:val="28"/>
          <w:szCs w:val="28"/>
        </w:rPr>
        <w:t>р</w:t>
      </w:r>
      <w:r w:rsidR="00280CBD">
        <w:rPr>
          <w:rFonts w:ascii="&amp;quot" w:hAnsi="&amp;quot"/>
          <w:color w:val="000000"/>
          <w:sz w:val="28"/>
          <w:szCs w:val="28"/>
        </w:rPr>
        <w:t>ис. 3</w:t>
      </w:r>
      <w:r w:rsidR="00471AA3">
        <w:t>Пневмо цилиндры  пн3 ,4 раздвигают попеременно нити .</w:t>
      </w: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265E0E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3683479" cy="38717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8960" cy="389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471AA3" w:rsidP="00471AA3">
      <w:pPr>
        <w:tabs>
          <w:tab w:val="left" w:pos="993"/>
          <w:tab w:val="left" w:pos="1134"/>
        </w:tabs>
        <w:ind w:left="142"/>
        <w:jc w:val="both"/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рис </w:t>
      </w:r>
      <w:r w:rsidR="00280CBD">
        <w:rPr>
          <w:rFonts w:ascii="&amp;quot" w:hAnsi="&amp;quot"/>
          <w:color w:val="000000"/>
          <w:sz w:val="28"/>
          <w:szCs w:val="28"/>
        </w:rPr>
        <w:t xml:space="preserve">4 </w:t>
      </w:r>
      <w:r>
        <w:t>Пневмо цилиндры  пн1,2 передают катушку нити при цикле 1 и  цикле 2 друг другу.</w:t>
      </w:r>
    </w:p>
    <w:p w:rsidR="00265E0E" w:rsidRDefault="00265E0E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471AA3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471AA3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471AA3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3709358" cy="33259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341" cy="334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471AA3" w:rsidRDefault="00575737" w:rsidP="00280CBD">
      <w:pPr>
        <w:tabs>
          <w:tab w:val="left" w:pos="993"/>
          <w:tab w:val="left" w:pos="1134"/>
        </w:tabs>
        <w:ind w:left="142"/>
        <w:jc w:val="both"/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_x0000_s2835" style="position:absolute;left:0;text-align:left;margin-left:58.95pt;margin-top:16.4pt;width:518.8pt;height:802.3pt;z-index:251677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OLH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BKjixzoGAAAoQgAADgAAAAAA&#10;AAAAAAAAAAAuAgAAZHJzL2Uyb0RvYy54bWxQSwECLQAUAAYACAAAACEACKL35OEAAAAMAQAADwAA&#10;AAAAAAAAAAAAAACUCAAAZHJzL2Rvd25yZXYueG1sUEsFBgAAAAAEAAQA8wAAAKIJAAAAAA==&#10;" o:allowincell="f">
            <v:rect id="Rectangle 390" o:spid="_x0000_s28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7</w:t>
                    </w:r>
                  </w:p>
                </w:txbxContent>
              </v:textbox>
            </v:rect>
            <v:rect id="Rectangle 408" o:spid="_x0000_s28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471AA3">
        <w:rPr>
          <w:rFonts w:ascii="&amp;quot" w:hAnsi="&amp;quot"/>
          <w:color w:val="000000"/>
          <w:sz w:val="28"/>
          <w:szCs w:val="28"/>
        </w:rPr>
        <w:t xml:space="preserve">рис </w:t>
      </w:r>
      <w:r w:rsidR="00280CBD">
        <w:rPr>
          <w:rFonts w:ascii="&amp;quot" w:hAnsi="&amp;quot"/>
          <w:color w:val="000000"/>
          <w:sz w:val="28"/>
          <w:szCs w:val="28"/>
        </w:rPr>
        <w:t>5</w:t>
      </w:r>
      <w:r w:rsidR="00471AA3">
        <w:t>Первый цикл окончен. Далее рис 1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72528A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855" style="position:absolute;margin-left:58.95pt;margin-top:16.4pt;width:518.8pt;height:802.3pt;z-index:2516797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" o:allowincell="f">
            <v:rect id="Rectangle 390" o:spid="_x0000_s28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8</w:t>
                    </w:r>
                  </w:p>
                </w:txbxContent>
              </v:textbox>
            </v:rect>
            <v:rect id="Rectangle 408" o:spid="_x0000_s28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2</w:t>
      </w:r>
      <w:r w:rsidR="005C2D12" w:rsidRPr="00B014F1">
        <w:rPr>
          <w:rFonts w:ascii="&amp;quot" w:hAnsi="&amp;quot"/>
          <w:color w:val="000000"/>
          <w:sz w:val="28"/>
          <w:szCs w:val="28"/>
        </w:rPr>
        <w:t>.1.1   Структурная схема.....................................................</w:t>
      </w:r>
      <w:r w:rsidR="005C2D12">
        <w:rPr>
          <w:rFonts w:ascii="&amp;quot" w:hAnsi="&amp;quot"/>
          <w:color w:val="000000"/>
          <w:sz w:val="28"/>
          <w:szCs w:val="28"/>
        </w:rPr>
        <w:t>.......</w:t>
      </w:r>
      <w:r w:rsidR="005C2D12" w:rsidRPr="00B014F1">
        <w:rPr>
          <w:rFonts w:ascii="&amp;quot" w:hAnsi="&amp;quot"/>
          <w:color w:val="000000"/>
          <w:sz w:val="28"/>
          <w:szCs w:val="28"/>
        </w:rPr>
        <w:t>..</w:t>
      </w:r>
      <w:r w:rsidR="005C2D12">
        <w:rPr>
          <w:rFonts w:ascii="&amp;quot" w:hAnsi="&amp;quot"/>
          <w:color w:val="000000"/>
          <w:sz w:val="28"/>
          <w:szCs w:val="28"/>
        </w:rPr>
        <w:t>4</w:t>
      </w:r>
    </w:p>
    <w:p w:rsidR="00D72E9E" w:rsidRDefault="00D72E9E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D72E9E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4505954" cy="407726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Рис6.</w:t>
      </w:r>
    </w:p>
    <w:p w:rsidR="00F06449" w:rsidRPr="00B014F1" w:rsidRDefault="00F06449" w:rsidP="005C2D12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5C2D12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875" style="position:absolute;margin-left:58.95pt;margin-top:16.4pt;width:518.8pt;height:802.3pt;z-index:2516818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SSRQ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" o:allowincell="f">
            <v:rect id="Rectangle 390" o:spid="_x0000_s28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8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8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8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8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8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8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8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8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8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8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8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8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8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8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9</w:t>
                    </w:r>
                  </w:p>
                </w:txbxContent>
              </v:textbox>
            </v:rect>
            <v:rect id="Rectangle 408" o:spid="_x0000_s28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2</w:t>
      </w:r>
      <w:r w:rsidR="005C2D12" w:rsidRPr="00B014F1">
        <w:rPr>
          <w:rFonts w:ascii="&amp;quot" w:hAnsi="&amp;quot"/>
          <w:color w:val="000000"/>
          <w:sz w:val="28"/>
          <w:szCs w:val="28"/>
        </w:rPr>
        <w:t>.1.2   Функциональная схема...................................................5</w:t>
      </w:r>
    </w:p>
    <w:p w:rsidR="0072528A" w:rsidRDefault="0072528A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D72E9E" w:rsidRDefault="00E876A7" w:rsidP="005C2D12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 w:rsidRPr="00E876A7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5940425" cy="1059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Рис7.</w:t>
      </w:r>
    </w:p>
    <w:p w:rsidR="00F06449" w:rsidRPr="00D72E9E" w:rsidRDefault="00F06449" w:rsidP="005C2D12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E876A7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2895" style="position:absolute;margin-left:58.95pt;margin-top:16.4pt;width:518.8pt;height:802.3pt;z-index:2516838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jY8RA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" o:allowincell="f">
            <v:rect id="Rectangle 390" o:spid="_x0000_s28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8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8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8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10</w:t>
                    </w:r>
                  </w:p>
                </w:txbxContent>
              </v:textbox>
            </v:rect>
            <v:rect id="Rectangle 408" o:spid="_x0000_s29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 xml:space="preserve">3  </w:t>
      </w:r>
      <w:r w:rsidR="005C2D12" w:rsidRPr="00B014F1">
        <w:rPr>
          <w:rFonts w:ascii="&amp;quot" w:hAnsi="&amp;quot"/>
          <w:color w:val="000000"/>
          <w:sz w:val="28"/>
          <w:szCs w:val="28"/>
        </w:rPr>
        <w:t xml:space="preserve">. Синтез концепции </w:t>
      </w:r>
      <w:r w:rsidR="005C2D12">
        <w:rPr>
          <w:rFonts w:ascii="&amp;quot" w:hAnsi="&amp;quot"/>
          <w:color w:val="000000"/>
          <w:sz w:val="28"/>
          <w:szCs w:val="28"/>
        </w:rPr>
        <w:t xml:space="preserve"> И</w:t>
      </w:r>
      <w:r w:rsidR="005C2D12" w:rsidRPr="00B014F1">
        <w:rPr>
          <w:rFonts w:ascii="&amp;quot" w:hAnsi="&amp;quot"/>
          <w:color w:val="000000"/>
          <w:sz w:val="28"/>
          <w:szCs w:val="28"/>
        </w:rPr>
        <w:t>С</w:t>
      </w:r>
    </w:p>
    <w:p w:rsidR="0072528A" w:rsidRPr="0072528A" w:rsidRDefault="0072528A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</w:p>
    <w:p w:rsidR="0072528A" w:rsidRPr="0072528A" w:rsidRDefault="0072528A" w:rsidP="0072528A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72528A">
        <w:rPr>
          <w:rFonts w:asciiTheme="minorHAnsi" w:hAnsiTheme="minorHAnsi" w:cstheme="minorHAnsi"/>
          <w:color w:val="000000"/>
          <w:sz w:val="28"/>
          <w:szCs w:val="28"/>
        </w:rPr>
        <w:t>Наиболее привлекательным является оборудование и  программные средства  фирмы ОВЕН. Средства предлагаемые  широкий спектр  задач информационных систем   по контролю и управлению.</w:t>
      </w:r>
    </w:p>
    <w:p w:rsidR="0072528A" w:rsidRDefault="0072528A" w:rsidP="0072528A">
      <w:pPr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24550" cy="5276850"/>
            <wp:effectExtent l="0" t="0" r="0" b="0"/>
            <wp:docPr id="11" name="Рисунок 11" descr="res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r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Рис7.</w:t>
      </w:r>
    </w:p>
    <w:p w:rsidR="001A6538" w:rsidRPr="0072528A" w:rsidRDefault="001A6538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</w:p>
    <w:p w:rsidR="001A6538" w:rsidRDefault="001A6538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72528A"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inline distT="0" distB="0" distL="0" distR="0">
            <wp:extent cx="2167200" cy="107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568" cy="109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Рис8.</w:t>
      </w:r>
    </w:p>
    <w:p w:rsidR="00280CBD" w:rsidRPr="0072528A" w:rsidRDefault="00280CBD" w:rsidP="005C2D12">
      <w:pPr>
        <w:rPr>
          <w:rFonts w:asciiTheme="minorHAnsi" w:hAnsiTheme="minorHAnsi" w:cstheme="minorHAnsi"/>
          <w:color w:val="000000"/>
          <w:sz w:val="28"/>
          <w:szCs w:val="28"/>
        </w:rPr>
      </w:pP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ПР103 – это первое программируемое реле ОВЕН с Ethernet на борту. Пре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д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назначено для управления вентиляцией, отоплением, насосными группами и другим оборудованием. Наличие интерфейса Ethernet позволяет интегрир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о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lastRenderedPageBreak/>
        <w:t xml:space="preserve">вать прибор в распределенные системы, реализовать удаленный контроль и управление оборудованием с помощью сервиса OwenCloud. В ПР103 может </w:t>
      </w:r>
      <w:r w:rsidR="00575737" w:rsidRPr="00575737">
        <w:rPr>
          <w:noProof/>
        </w:rPr>
        <w:pict>
          <v:group id="_x0000_s2915" style="position:absolute;margin-left:58.95pt;margin-top:16.4pt;width:518.8pt;height:802.3pt;z-index:251685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U7RPw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" o:allowincell="f">
            <v:rect id="Rectangle 390" o:spid="_x0000_s29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11</w:t>
                    </w:r>
                  </w:p>
                </w:txbxContent>
              </v:textbox>
            </v:rect>
            <v:rect id="Rectangle 408" o:spid="_x0000_s29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быть до 2-х интерфейсов RS-485 на борту для передачи данных на верхний уровень.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Для расширения собственных входов/выходов предусмотрено подключение по внутренней шине </w:t>
      </w:r>
      <w:r w:rsidRPr="0072528A">
        <w:rPr>
          <w:rFonts w:asciiTheme="minorHAnsi" w:hAnsiTheme="minorHAnsi" w:cstheme="minorHAnsi"/>
          <w:sz w:val="28"/>
          <w:szCs w:val="28"/>
        </w:rPr>
        <w:t>модулей расширения ПРМ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. Написание алгоритма ос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у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ществляется пользователем на языке FBD с помощью бесплатной </w:t>
      </w:r>
      <w:r w:rsidRPr="0072528A">
        <w:rPr>
          <w:rFonts w:asciiTheme="minorHAnsi" w:hAnsiTheme="minorHAnsi" w:cstheme="minorHAnsi"/>
          <w:sz w:val="28"/>
          <w:szCs w:val="28"/>
        </w:rPr>
        <w:t>среды пр</w:t>
      </w:r>
      <w:r w:rsidRPr="0072528A">
        <w:rPr>
          <w:rFonts w:asciiTheme="minorHAnsi" w:hAnsiTheme="minorHAnsi" w:cstheme="minorHAnsi"/>
          <w:sz w:val="28"/>
          <w:szCs w:val="28"/>
        </w:rPr>
        <w:t>о</w:t>
      </w:r>
      <w:r w:rsidRPr="0072528A">
        <w:rPr>
          <w:rFonts w:asciiTheme="minorHAnsi" w:hAnsiTheme="minorHAnsi" w:cstheme="minorHAnsi"/>
          <w:sz w:val="28"/>
          <w:szCs w:val="28"/>
        </w:rPr>
        <w:t>граммирования Owen Logic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Загрузка алгоритма и конфигурирование производится с помощью </w:t>
      </w:r>
      <w:r w:rsidRPr="0072528A">
        <w:rPr>
          <w:rFonts w:asciiTheme="minorHAnsi" w:hAnsiTheme="minorHAnsi" w:cstheme="minorHAnsi"/>
          <w:sz w:val="28"/>
          <w:szCs w:val="28"/>
        </w:rPr>
        <w:t>microUSB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, Ethernet или RS-485.</w:t>
      </w:r>
    </w:p>
    <w:p w:rsidR="001A6538" w:rsidRPr="0072528A" w:rsidRDefault="001A6538" w:rsidP="001A6538">
      <w:pPr>
        <w:pStyle w:val="3"/>
        <w:shd w:val="clear" w:color="auto" w:fill="FFFFFF"/>
        <w:spacing w:before="300" w:after="105" w:line="330" w:lineRule="atLeast"/>
        <w:rPr>
          <w:rFonts w:asciiTheme="minorHAnsi" w:hAnsiTheme="minorHAnsi" w:cstheme="minorHAnsi"/>
          <w:b w:val="0"/>
          <w:color w:val="000000" w:themeColor="text1"/>
          <w:sz w:val="28"/>
          <w:szCs w:val="28"/>
        </w:rPr>
      </w:pPr>
      <w:r w:rsidRPr="0072528A">
        <w:rPr>
          <w:rFonts w:asciiTheme="minorHAnsi" w:hAnsiTheme="minorHAnsi" w:cstheme="minorHAnsi"/>
          <w:b w:val="0"/>
          <w:bCs/>
          <w:color w:val="000000" w:themeColor="text1"/>
          <w:sz w:val="28"/>
          <w:szCs w:val="28"/>
        </w:rPr>
        <w:t>Области применения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Вентиляция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Отопление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ГВС</w:t>
      </w:r>
    </w:p>
    <w:p w:rsidR="001A6538" w:rsidRPr="0072528A" w:rsidRDefault="001A6538" w:rsidP="001A6538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Насосные групп</w:t>
      </w:r>
    </w:p>
    <w:p w:rsidR="001A6538" w:rsidRPr="0072528A" w:rsidRDefault="001A6538" w:rsidP="001A6538">
      <w:pPr>
        <w:pStyle w:val="3"/>
        <w:shd w:val="clear" w:color="auto" w:fill="FFFFFF"/>
        <w:spacing w:before="300" w:after="105" w:line="330" w:lineRule="atLeast"/>
        <w:rPr>
          <w:rFonts w:asciiTheme="minorHAnsi" w:hAnsiTheme="minorHAnsi" w:cstheme="minorHAnsi"/>
          <w:b w:val="0"/>
          <w:color w:val="000000" w:themeColor="text1"/>
          <w:sz w:val="28"/>
          <w:szCs w:val="28"/>
        </w:rPr>
      </w:pPr>
      <w:r w:rsidRPr="0072528A">
        <w:rPr>
          <w:rFonts w:asciiTheme="minorHAnsi" w:hAnsiTheme="minorHAnsi" w:cstheme="minorHAnsi"/>
          <w:b w:val="0"/>
          <w:bCs/>
          <w:color w:val="008F86"/>
          <w:sz w:val="28"/>
          <w:szCs w:val="28"/>
        </w:rPr>
        <w:t> </w:t>
      </w:r>
      <w:r w:rsidRPr="0072528A">
        <w:rPr>
          <w:rFonts w:asciiTheme="minorHAnsi" w:hAnsiTheme="minorHAnsi" w:cstheme="minorHAnsi"/>
          <w:b w:val="0"/>
          <w:bCs/>
          <w:color w:val="000000" w:themeColor="text1"/>
          <w:sz w:val="28"/>
          <w:szCs w:val="28"/>
        </w:rPr>
        <w:t>Отличительные особенности ПР103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Подключаемое оборудование: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16 дискретных входов.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4 быстрых дискретных входов, частота до 100 кГц.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6 аналоговых входов: РТ1000, NTC/PTC, 4…20 мА/ 0…10 В, дискре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т</w:t>
      </w:r>
      <w:r w:rsidRPr="0072528A">
        <w:rPr>
          <w:rFonts w:asciiTheme="minorHAnsi" w:hAnsiTheme="minorHAnsi" w:cstheme="minorHAnsi"/>
          <w:color w:val="343536"/>
          <w:sz w:val="28"/>
          <w:szCs w:val="28"/>
        </w:rPr>
        <w:t>ный режим и т.д.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18 дискретных выходов (э/м реле или транзиторные ключи).</w:t>
      </w:r>
    </w:p>
    <w:p w:rsidR="001A6538" w:rsidRPr="0072528A" w:rsidRDefault="001A6538" w:rsidP="001A6538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2 универсальных аналоговых выходов: 4…20 мА/0…10 В.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Коммуникационные возможности: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Интерфейс Ethernet, режим Master/Slave: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Прямой доступ в облачный сервис OwenCloud.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Подключение к ПК для конфигурирования и записи программы.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Визуализация процессов с помощью панелей оператора и SCADA.</w:t>
      </w:r>
    </w:p>
    <w:p w:rsidR="001A6538" w:rsidRPr="0072528A" w:rsidRDefault="001A6538" w:rsidP="001A6538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Увеличение входов/выходов с помощью модулей Мх210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До 2-х интерфейсов RS-485, режим Master/Slave: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lastRenderedPageBreak/>
        <w:t>Интеграция в SCADA-системы.</w:t>
      </w:r>
    </w:p>
    <w:p w:rsidR="001A6538" w:rsidRPr="0072528A" w:rsidRDefault="00575737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575737">
        <w:rPr>
          <w:noProof/>
        </w:rPr>
        <w:pict>
          <v:group id="_x0000_s2935" style="position:absolute;left:0;text-align:left;margin-left:58.95pt;margin-top:16.4pt;width:518.8pt;height:802.3pt;z-index:251687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" o:allowincell="f">
            <v:rect id="Rectangle 390" o:spid="_x0000_s29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12</w:t>
                    </w:r>
                  </w:p>
                </w:txbxContent>
              </v:textbox>
            </v:rect>
            <v:rect id="Rectangle 408" o:spid="_x0000_s29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1A6538" w:rsidRPr="0072528A">
        <w:rPr>
          <w:rFonts w:asciiTheme="minorHAnsi" w:hAnsiTheme="minorHAnsi" w:cstheme="minorHAnsi"/>
          <w:color w:val="343536"/>
          <w:sz w:val="28"/>
          <w:szCs w:val="28"/>
        </w:rPr>
        <w:t>Визуализация процессов с помощью панелей оператора.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Увеличение входов/выходов с помощью модулей Мх110.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Управление внешними устройствами: ПЧВ, датчики и др.</w:t>
      </w:r>
    </w:p>
    <w:p w:rsidR="001A6538" w:rsidRPr="0072528A" w:rsidRDefault="001A6538" w:rsidP="001A6538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Подключение к ПК для конфигурирования и записи программы.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Конструктивные особенности:</w:t>
      </w:r>
    </w:p>
    <w:p w:rsidR="001A6538" w:rsidRPr="0072528A" w:rsidRDefault="001A6538" w:rsidP="001A6538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Компактный модульный корпус шириной 7 модулей.</w:t>
      </w:r>
    </w:p>
    <w:p w:rsidR="001A6538" w:rsidRPr="0072528A" w:rsidRDefault="001A6538" w:rsidP="001A6538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Съемные клеммники – для удобства монтажа.</w:t>
      </w:r>
    </w:p>
    <w:p w:rsidR="001A6538" w:rsidRPr="0072528A" w:rsidRDefault="001A6538" w:rsidP="001A6538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Быстрая замена батарейки.</w:t>
      </w:r>
    </w:p>
    <w:p w:rsidR="001A6538" w:rsidRPr="0072528A" w:rsidRDefault="001A6538" w:rsidP="001A6538">
      <w:pPr>
        <w:pStyle w:val="af3"/>
        <w:shd w:val="clear" w:color="auto" w:fill="FFFFFF"/>
        <w:spacing w:before="0" w:beforeAutospacing="0" w:after="150" w:afterAutospacing="0" w:line="390" w:lineRule="atLeast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Style w:val="af7"/>
          <w:rFonts w:asciiTheme="minorHAnsi" w:hAnsiTheme="minorHAnsi" w:cstheme="minorHAnsi"/>
          <w:b w:val="0"/>
          <w:bCs w:val="0"/>
          <w:color w:val="343536"/>
          <w:sz w:val="28"/>
          <w:szCs w:val="28"/>
        </w:rPr>
        <w:t>Эксплуатация: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2 модификации по питанию: =24 и ~230 В.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Возможность питаний от бортовой сети =12 В.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Увеличение каналов ввода/вывода до 56 шт. с помощью модулей ПРМ.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Работа в неотапливаемых помещениях: -40...+55 ºС.</w:t>
      </w:r>
    </w:p>
    <w:p w:rsidR="001A6538" w:rsidRPr="0072528A" w:rsidRDefault="001A6538" w:rsidP="001A6538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after="100" w:afterAutospacing="1" w:line="390" w:lineRule="atLeast"/>
        <w:textAlignment w:val="auto"/>
        <w:rPr>
          <w:rFonts w:asciiTheme="minorHAnsi" w:hAnsiTheme="minorHAnsi" w:cstheme="minorHAnsi"/>
          <w:color w:val="343536"/>
          <w:sz w:val="28"/>
          <w:szCs w:val="28"/>
        </w:rPr>
      </w:pPr>
      <w:r w:rsidRPr="0072528A">
        <w:rPr>
          <w:rFonts w:asciiTheme="minorHAnsi" w:hAnsiTheme="minorHAnsi" w:cstheme="minorHAnsi"/>
          <w:color w:val="343536"/>
          <w:sz w:val="28"/>
          <w:szCs w:val="28"/>
        </w:rPr>
        <w:t>Конфигурирование и запись программы через USB, Ethernet.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1A6538" w:rsidRDefault="001A6538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1A6538" w:rsidRDefault="001A6538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5C2D12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_x0000_s2955" style="position:absolute;margin-left:58.95pt;margin-top:16.4pt;width:518.8pt;height:802.3pt;z-index:251690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AvjCR1BBgAAI0IA&#10;AA4AAAAAAAAAAAAAAAAALgIAAGRycy9lMm9Eb2MueG1sUEsBAi0AFAAGAAgAAAAhAAii9+ThAAAA&#10;DAEAAA8AAAAAAAAAAAAAAAAAmwgAAGRycy9kb3ducmV2LnhtbFBLBQYAAAAABAAEAPMAAACpCQAA&#10;AAA=&#10;" o:allowincell="f">
            <v:rect id="Rectangle 390" o:spid="_x0000_s29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13</w:t>
                    </w:r>
                  </w:p>
                </w:txbxContent>
              </v:textbox>
            </v:rect>
            <v:rect id="Rectangle 408" o:spid="_x0000_s29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3</w:t>
      </w:r>
      <w:r w:rsidR="005C2D12" w:rsidRPr="00B014F1">
        <w:rPr>
          <w:rFonts w:ascii="&amp;quot" w:hAnsi="&amp;quot"/>
          <w:color w:val="000000"/>
          <w:sz w:val="28"/>
          <w:szCs w:val="28"/>
        </w:rPr>
        <w:t>.</w:t>
      </w:r>
      <w:r w:rsidR="005C2D12" w:rsidRPr="00DF599D">
        <w:rPr>
          <w:rFonts w:ascii="&amp;quot" w:hAnsi="&amp;quot"/>
          <w:color w:val="000000"/>
          <w:sz w:val="28"/>
          <w:szCs w:val="28"/>
        </w:rPr>
        <w:t>1</w:t>
      </w:r>
      <w:r w:rsidR="005C2D12">
        <w:rPr>
          <w:rFonts w:ascii="&amp;quot" w:hAnsi="&amp;quot"/>
          <w:color w:val="000000"/>
          <w:sz w:val="28"/>
          <w:szCs w:val="28"/>
        </w:rPr>
        <w:t>С</w:t>
      </w:r>
      <w:r w:rsidR="005C2D12">
        <w:rPr>
          <w:sz w:val="24"/>
        </w:rPr>
        <w:t>етевогографика процесса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</w:t>
      </w:r>
      <w:r w:rsidR="005C2D12">
        <w:rPr>
          <w:rFonts w:ascii="&amp;quot" w:hAnsi="&amp;quot"/>
          <w:color w:val="000000"/>
          <w:sz w:val="28"/>
          <w:szCs w:val="28"/>
        </w:rPr>
        <w:t>.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5C2D12" w:rsidRPr="006144D4">
        <w:rPr>
          <w:rFonts w:ascii="&amp;quot" w:hAnsi="&amp;quot"/>
          <w:color w:val="000000"/>
          <w:sz w:val="28"/>
          <w:szCs w:val="28"/>
        </w:rPr>
        <w:t>...............................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......6</w:t>
      </w:r>
    </w:p>
    <w:p w:rsidR="00453721" w:rsidRDefault="00453721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D039B7" w:rsidRDefault="00453721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453721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>
            <wp:extent cx="5940425" cy="3976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Рис9.</w:t>
      </w:r>
    </w:p>
    <w:p w:rsidR="00280CBD" w:rsidRDefault="00280CBD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F06449" w:rsidRDefault="00F06449" w:rsidP="005C2D12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453721" w:rsidRPr="00B014F1" w:rsidRDefault="00453721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5C2D12" w:rsidRDefault="00575737" w:rsidP="005C2D1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pict>
          <v:group id="_x0000_s2975" style="position:absolute;margin-left:58.95pt;margin-top:16.4pt;width:518.8pt;height:802.3pt;z-index:251692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POvRA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" o:allowincell="f">
            <v:rect id="Rectangle 390" o:spid="_x0000_s29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29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29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29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29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29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29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29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29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9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9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9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9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9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9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14</w:t>
                    </w:r>
                  </w:p>
                </w:txbxContent>
              </v:textbox>
            </v:rect>
            <v:rect id="Rectangle 408" o:spid="_x0000_s29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5C2D12">
        <w:rPr>
          <w:rFonts w:ascii="&amp;quot" w:hAnsi="&amp;quot"/>
          <w:color w:val="000000"/>
          <w:sz w:val="28"/>
          <w:szCs w:val="28"/>
        </w:rPr>
        <w:t>3</w:t>
      </w:r>
      <w:r w:rsidR="005C2D12" w:rsidRPr="00B014F1">
        <w:rPr>
          <w:rFonts w:ascii="&amp;quot" w:hAnsi="&amp;quot"/>
          <w:color w:val="000000"/>
          <w:sz w:val="28"/>
          <w:szCs w:val="28"/>
        </w:rPr>
        <w:t>.</w:t>
      </w:r>
      <w:r w:rsidR="005C2D12" w:rsidRPr="00DF599D">
        <w:rPr>
          <w:rFonts w:ascii="&amp;quot" w:hAnsi="&amp;quot"/>
          <w:color w:val="000000"/>
          <w:sz w:val="28"/>
          <w:szCs w:val="28"/>
        </w:rPr>
        <w:t>2</w:t>
      </w:r>
      <w:r w:rsidR="005C2D12" w:rsidRPr="4810C505">
        <w:rPr>
          <w:sz w:val="24"/>
          <w:szCs w:val="24"/>
        </w:rPr>
        <w:t>Диаграммаклассов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.......................</w:t>
      </w:r>
      <w:r w:rsidR="005C2D12" w:rsidRPr="006144D4">
        <w:rPr>
          <w:rFonts w:ascii="&amp;quot" w:hAnsi="&amp;quot"/>
          <w:color w:val="000000"/>
          <w:sz w:val="28"/>
          <w:szCs w:val="28"/>
        </w:rPr>
        <w:t>.......................................</w:t>
      </w:r>
      <w:r w:rsidR="005C2D12" w:rsidRPr="00B014F1">
        <w:rPr>
          <w:rFonts w:ascii="&amp;quot" w:hAnsi="&amp;quot"/>
          <w:color w:val="000000"/>
          <w:sz w:val="28"/>
          <w:szCs w:val="28"/>
        </w:rPr>
        <w:t>........</w:t>
      </w:r>
      <w:r w:rsidR="005C2D12">
        <w:rPr>
          <w:rFonts w:ascii="&amp;quot" w:hAnsi="&amp;quot"/>
          <w:color w:val="000000"/>
          <w:sz w:val="28"/>
          <w:szCs w:val="28"/>
        </w:rPr>
        <w:t>7</w:t>
      </w:r>
    </w:p>
    <w:p w:rsidR="00D039B7" w:rsidRDefault="00D039B7" w:rsidP="4810C505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Default="2C8F730A" w:rsidP="4810C505">
      <w:r>
        <w:rPr>
          <w:noProof/>
        </w:rPr>
        <w:drawing>
          <wp:inline distT="0" distB="0" distL="0" distR="0">
            <wp:extent cx="5943600" cy="2466975"/>
            <wp:effectExtent l="0" t="0" r="0" b="0"/>
            <wp:docPr id="155187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861" name="Picture 1551878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Рис10.</w:t>
      </w:r>
    </w:p>
    <w:p w:rsidR="00280CBD" w:rsidRDefault="00280CBD" w:rsidP="4810C505"/>
    <w:p w:rsidR="00F06449" w:rsidRDefault="00F06449" w:rsidP="4810C505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Pr="006D0C2D" w:rsidRDefault="00575737" w:rsidP="00D039B7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 w:rsidRPr="00575737">
        <w:rPr>
          <w:noProof/>
        </w:rPr>
        <w:lastRenderedPageBreak/>
        <w:pict>
          <v:group id="_x0000_s2995" style="position:absolute;margin-left:58.95pt;margin-top:16.4pt;width:518.8pt;height:802.3pt;z-index:251694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AlfhQ8+BgAAKEIAAA4A&#10;AAAAAAAAAAAAAAAALgIAAGRycy9lMm9Eb2MueG1sUEsBAi0AFAAGAAgAAAAhAAii9+ThAAAADAEA&#10;AA8AAAAAAAAAAAAAAAAAmAgAAGRycy9kb3ducmV2LnhtbFBLBQYAAAAABAAEAPMAAACmCQAAAAA=&#10;" o:allowincell="f">
            <v:rect id="Rectangle 390" o:spid="_x0000_s29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29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29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29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15</w:t>
                    </w:r>
                  </w:p>
                </w:txbxContent>
              </v:textbox>
            </v:rect>
            <v:rect id="Rectangle 408" o:spid="_x0000_s30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3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00D039B7" w:rsidRPr="00DF599D">
        <w:rPr>
          <w:rFonts w:ascii="&amp;quot" w:hAnsi="&amp;quot"/>
          <w:color w:val="000000"/>
          <w:sz w:val="28"/>
          <w:szCs w:val="28"/>
        </w:rPr>
        <w:t>3</w:t>
      </w:r>
      <w:r w:rsidR="00D039B7">
        <w:rPr>
          <w:sz w:val="24"/>
        </w:rPr>
        <w:t>Конечныеавтоматы.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</w:t>
      </w:r>
      <w:r w:rsidR="00D039B7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</w:t>
      </w:r>
      <w:r w:rsidR="00D039B7">
        <w:rPr>
          <w:rFonts w:ascii="&amp;quot" w:hAnsi="&amp;quot"/>
          <w:color w:val="000000"/>
          <w:sz w:val="28"/>
          <w:szCs w:val="28"/>
        </w:rPr>
        <w:t>8</w:t>
      </w:r>
    </w:p>
    <w:p w:rsidR="2FC6F26F" w:rsidRDefault="2FC6F26F" w:rsidP="7F228842">
      <w:pPr>
        <w:pStyle w:val="TableParagraph"/>
        <w:tabs>
          <w:tab w:val="left" w:pos="762"/>
        </w:tabs>
        <w:ind w:left="0"/>
      </w:pPr>
      <w:r>
        <w:rPr>
          <w:noProof/>
          <w:lang w:eastAsia="ru-RU"/>
        </w:rPr>
        <w:drawing>
          <wp:inline distT="0" distB="0" distL="0" distR="0">
            <wp:extent cx="5943600" cy="4419600"/>
            <wp:effectExtent l="0" t="0" r="0" b="0"/>
            <wp:docPr id="18474935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3520" name="Picture 18474935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Рис11.</w:t>
      </w:r>
    </w:p>
    <w:p w:rsidR="00280CBD" w:rsidRDefault="00280CBD" w:rsidP="7F228842">
      <w:pPr>
        <w:pStyle w:val="TableParagraph"/>
        <w:tabs>
          <w:tab w:val="left" w:pos="762"/>
        </w:tabs>
        <w:ind w:left="0"/>
      </w:pPr>
    </w:p>
    <w:p w:rsidR="00F06449" w:rsidRDefault="00F06449" w:rsidP="7F228842">
      <w:pPr>
        <w:pStyle w:val="TableParagraph"/>
        <w:tabs>
          <w:tab w:val="left" w:pos="762"/>
        </w:tabs>
        <w:ind w:left="0"/>
      </w:pPr>
      <w:r>
        <w:rPr>
          <w:sz w:val="24"/>
          <w:szCs w:val="24"/>
        </w:rPr>
        <w:br w:type="page"/>
      </w:r>
    </w:p>
    <w:p w:rsidR="00D039B7" w:rsidRDefault="00575737" w:rsidP="00D039B7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 w:rsidRPr="00575737">
        <w:rPr>
          <w:noProof/>
        </w:rPr>
        <w:lastRenderedPageBreak/>
        <w:pict>
          <v:group id="_x0000_s3015" style="position:absolute;margin-left:58.95pt;margin-top:16.4pt;width:518.8pt;height:802.3pt;z-index:251696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ZsPQ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TqR2bD0GAAAoQgAADgAA&#10;AAAAAAAAAAAAAAAuAgAAZHJzL2Uyb0RvYy54bWxQSwECLQAUAAYACAAAACEACKL35OEAAAAMAQAA&#10;DwAAAAAAAAAAAAAAAACXCAAAZHJzL2Rvd25yZXYueG1sUEsFBgAAAAAEAAQA8wAAAKUJAAAAAA==&#10;" o:allowincell="f">
            <v:rect id="Rectangle 390" o:spid="_x0000_s30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16</w:t>
                    </w:r>
                  </w:p>
                </w:txbxContent>
              </v:textbox>
            </v:rect>
            <v:rect id="Rectangle 408" o:spid="_x0000_s30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3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2A2A2514" w:rsidRPr="00B014F1">
        <w:rPr>
          <w:rFonts w:ascii="&amp;quot" w:hAnsi="&amp;quot"/>
          <w:color w:val="000000"/>
          <w:sz w:val="28"/>
          <w:szCs w:val="28"/>
        </w:rPr>
        <w:t>4</w:t>
      </w:r>
      <w:r w:rsidR="00D039B7" w:rsidRPr="7F228842">
        <w:rPr>
          <w:sz w:val="24"/>
          <w:szCs w:val="24"/>
        </w:rPr>
        <w:t>Диаграммадеятельности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00D039B7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</w:t>
      </w:r>
      <w:r w:rsidR="00D039B7">
        <w:rPr>
          <w:rFonts w:ascii="&amp;quot" w:hAnsi="&amp;quot"/>
          <w:color w:val="000000"/>
          <w:sz w:val="28"/>
          <w:szCs w:val="28"/>
        </w:rPr>
        <w:t>10</w:t>
      </w:r>
    </w:p>
    <w:p w:rsidR="00D039B7" w:rsidRPr="00B014F1" w:rsidRDefault="00D039B7" w:rsidP="7F228842">
      <w:pPr>
        <w:pStyle w:val="TableParagraph"/>
        <w:tabs>
          <w:tab w:val="left" w:pos="762"/>
        </w:tabs>
        <w:ind w:left="0"/>
        <w:rPr>
          <w:rFonts w:ascii="&amp;quot" w:hAnsi="&amp;quot"/>
          <w:color w:val="000000" w:themeColor="text1"/>
          <w:sz w:val="28"/>
          <w:szCs w:val="28"/>
        </w:rPr>
      </w:pPr>
    </w:p>
    <w:p w:rsidR="00280CBD" w:rsidRDefault="0949B0AE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952750"/>
            <wp:effectExtent l="0" t="0" r="0" b="0"/>
            <wp:docPr id="1236241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41568" name="Picture 12362415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CBD">
        <w:rPr>
          <w:rFonts w:ascii="Times New Roman" w:eastAsia="Times New Roman" w:hAnsi="Times New Roman"/>
          <w:sz w:val="24"/>
          <w:szCs w:val="24"/>
        </w:rPr>
        <w:t>Рис12.</w:t>
      </w:r>
    </w:p>
    <w:p w:rsidR="00D039B7" w:rsidRDefault="00D039B7" w:rsidP="00D039B7">
      <w:pPr>
        <w:pStyle w:val="TableParagraph"/>
        <w:tabs>
          <w:tab w:val="left" w:pos="762"/>
        </w:tabs>
        <w:ind w:left="0"/>
      </w:pPr>
    </w:p>
    <w:p w:rsidR="00F06449" w:rsidRPr="00B014F1" w:rsidRDefault="00F06449" w:rsidP="00D039B7">
      <w:pPr>
        <w:pStyle w:val="TableParagraph"/>
        <w:tabs>
          <w:tab w:val="left" w:pos="762"/>
        </w:tabs>
        <w:ind w:left="0"/>
      </w:pPr>
      <w:r>
        <w:rPr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35" style="position:absolute;margin-left:58.95pt;margin-top:16.4pt;width:518.8pt;height:802.3pt;z-index:2516982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2oc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icdqHDoGAAAoQgAADgAAAAAA&#10;AAAAAAAAAAAuAgAAZHJzL2Uyb0RvYy54bWxQSwECLQAUAAYACAAAACEACKL35OEAAAAMAQAADwAA&#10;AAAAAAAAAAAAAACUCAAAZHJzL2Rvd25yZXYueG1sUEsFBgAAAAAEAAQA8wAAAKIJAAAAAA==&#10;" o:allowincell="f">
            <v:rect id="Rectangle 390" o:spid="_x0000_s30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17</w:t>
                    </w:r>
                  </w:p>
                </w:txbxContent>
              </v:textbox>
            </v:rect>
            <v:rect id="Rectangle 408" o:spid="_x0000_s30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3.</w:t>
      </w:r>
      <w:r w:rsidR="0E1E5E3F" w:rsidRPr="7F228842">
        <w:rPr>
          <w:rFonts w:ascii="&amp;quot" w:hAnsi="&amp;quot"/>
          <w:color w:val="000000" w:themeColor="text1"/>
          <w:sz w:val="28"/>
          <w:szCs w:val="28"/>
        </w:rPr>
        <w:t>5</w:t>
      </w:r>
      <w:r w:rsidR="00D039B7" w:rsidRPr="7F228842">
        <w:rPr>
          <w:sz w:val="24"/>
          <w:szCs w:val="24"/>
        </w:rPr>
        <w:t xml:space="preserve">Диаграммы последовательности  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........................................ .. .11</w:t>
      </w:r>
    </w:p>
    <w:p w:rsidR="7AB739ED" w:rsidRDefault="7AB739ED" w:rsidP="7F228842">
      <w:r>
        <w:rPr>
          <w:noProof/>
        </w:rPr>
        <w:drawing>
          <wp:inline distT="0" distB="0" distL="0" distR="0">
            <wp:extent cx="5943600" cy="1314450"/>
            <wp:effectExtent l="0" t="0" r="0" b="0"/>
            <wp:docPr id="4294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35" name="Picture 42949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Рис13.</w:t>
      </w:r>
    </w:p>
    <w:p w:rsidR="00280CBD" w:rsidRDefault="00280CBD" w:rsidP="7F228842"/>
    <w:p w:rsidR="00F06449" w:rsidRDefault="00F06449" w:rsidP="7F228842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55" style="position:absolute;margin-left:58.95pt;margin-top:16.4pt;width:518.8pt;height:802.3pt;z-index:2517002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7RPAYAAChCAAAOAAAAZHJzL2Uyb0RvYy54bWzsXF1z4jYUfe9M/4PH7wTLyF9MyE4Wwk5n&#10;tu1Od/sDFNuAp8ZyZSeQ3el/79WHhU1INwnBHVrxABa2xZXuuUfSPTK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" o:allowincell="f">
            <v:rect id="Rectangle 390" o:spid="_x0000_s30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18</w:t>
                    </w:r>
                  </w:p>
                </w:txbxContent>
              </v:textbox>
            </v:rect>
            <v:rect id="Rectangle 408" o:spid="_x0000_s30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3</w:t>
      </w:r>
      <w:r w:rsidR="00D039B7" w:rsidRPr="00B014F1">
        <w:rPr>
          <w:rFonts w:ascii="&amp;quot" w:hAnsi="&amp;quot"/>
          <w:color w:val="000000"/>
          <w:sz w:val="28"/>
          <w:szCs w:val="28"/>
        </w:rPr>
        <w:t>.</w:t>
      </w:r>
      <w:r w:rsidR="33192C66" w:rsidRPr="00B014F1">
        <w:rPr>
          <w:rFonts w:ascii="&amp;quot" w:hAnsi="&amp;quot"/>
          <w:color w:val="000000"/>
          <w:sz w:val="28"/>
          <w:szCs w:val="28"/>
        </w:rPr>
        <w:t>6</w:t>
      </w:r>
      <w:r w:rsidR="00D039B7" w:rsidRPr="7F228842">
        <w:rPr>
          <w:sz w:val="24"/>
          <w:szCs w:val="24"/>
        </w:rPr>
        <w:t>Диаграммаиспользования</w:t>
      </w:r>
      <w:r w:rsidR="00D039B7">
        <w:rPr>
          <w:rFonts w:ascii="&amp;quot" w:hAnsi="&amp;quot"/>
          <w:color w:val="000000"/>
          <w:sz w:val="28"/>
          <w:szCs w:val="28"/>
        </w:rPr>
        <w:t>.........................................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</w:t>
      </w:r>
      <w:r w:rsidR="00D039B7">
        <w:rPr>
          <w:rFonts w:ascii="&amp;quot" w:hAnsi="&amp;quot"/>
          <w:color w:val="000000"/>
          <w:sz w:val="28"/>
          <w:szCs w:val="28"/>
        </w:rPr>
        <w:t>12</w:t>
      </w:r>
    </w:p>
    <w:p w:rsidR="00D039B7" w:rsidRPr="00B014F1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Default="331AF7E3" w:rsidP="7F228842">
      <w:r>
        <w:rPr>
          <w:noProof/>
        </w:rPr>
        <w:drawing>
          <wp:inline distT="0" distB="0" distL="0" distR="0">
            <wp:extent cx="5943600" cy="4791075"/>
            <wp:effectExtent l="0" t="0" r="0" b="0"/>
            <wp:docPr id="45749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93793" name="Picture 4574937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Рис14.</w:t>
      </w:r>
    </w:p>
    <w:p w:rsidR="00280CBD" w:rsidRDefault="00280CBD" w:rsidP="7F228842"/>
    <w:p w:rsidR="00F06449" w:rsidRPr="00B014F1" w:rsidRDefault="00F06449" w:rsidP="7F228842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75" style="position:absolute;margin-left:58.95pt;margin-top:16.4pt;width:518.8pt;height:802.3pt;z-index:2517023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" o:allowincell="f">
            <v:rect id="Rectangle 390" o:spid="_x0000_s30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0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0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0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0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0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0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0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0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0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0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0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0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0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0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19</w:t>
                    </w:r>
                  </w:p>
                </w:txbxContent>
              </v:textbox>
            </v:rect>
            <v:rect id="Rectangle 408" o:spid="_x0000_s30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3.</w:t>
      </w:r>
      <w:r w:rsidR="2889EB0F" w:rsidRPr="7F228842">
        <w:rPr>
          <w:rFonts w:ascii="&amp;quot" w:hAnsi="&amp;quot"/>
          <w:color w:val="000000" w:themeColor="text1"/>
          <w:sz w:val="28"/>
          <w:szCs w:val="28"/>
        </w:rPr>
        <w:t>7</w:t>
      </w:r>
      <w:r w:rsidR="00D039B7" w:rsidRPr="7F228842">
        <w:rPr>
          <w:sz w:val="24"/>
          <w:szCs w:val="24"/>
        </w:rPr>
        <w:t>Диаграмма размещения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............................................................13</w:t>
      </w:r>
    </w:p>
    <w:p w:rsidR="00D039B7" w:rsidRDefault="199177C3" w:rsidP="7F228842">
      <w:r>
        <w:rPr>
          <w:noProof/>
        </w:rPr>
        <w:drawing>
          <wp:inline distT="0" distB="0" distL="0" distR="0">
            <wp:extent cx="5943600" cy="4086225"/>
            <wp:effectExtent l="0" t="0" r="0" b="0"/>
            <wp:docPr id="382588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8550" name="Picture 3825885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Рис15.</w:t>
      </w:r>
    </w:p>
    <w:p w:rsidR="00280CBD" w:rsidRDefault="00280CBD" w:rsidP="7F228842"/>
    <w:p w:rsidR="00F06449" w:rsidRPr="00B014F1" w:rsidRDefault="00F06449" w:rsidP="7F228842"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095" style="position:absolute;margin-left:58.95pt;margin-top:16.4pt;width:518.8pt;height:802.3pt;z-index:251704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5kPg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FqdnmQ+BgAAKEIAAA4A&#10;AAAAAAAAAAAAAAAALgIAAGRycy9lMm9Eb2MueG1sUEsBAi0AFAAGAAgAAAAhAAii9+ThAAAADAEA&#10;AA8AAAAAAAAAAAAAAAAAmAgAAGRycy9kb3ducmV2LnhtbFBLBQYAAAAABAAEAPMAAACmCQAAAAA=&#10;" o:allowincell="f">
            <v:rect id="Rectangle 390" o:spid="_x0000_s30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0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0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0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20</w:t>
                    </w:r>
                  </w:p>
                </w:txbxContent>
              </v:textbox>
            </v:rect>
            <v:rect id="Rectangle 408" o:spid="_x0000_s31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4  Подбор оборудования </w:t>
      </w:r>
    </w:p>
    <w:p w:rsidR="00D039B7" w:rsidRDefault="00D039B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7F228842">
        <w:rPr>
          <w:rFonts w:ascii="&amp;quot" w:hAnsi="&amp;quot"/>
          <w:color w:val="000000" w:themeColor="text1"/>
          <w:sz w:val="28"/>
          <w:szCs w:val="28"/>
        </w:rPr>
        <w:t>4.1 Анализ(маркетинг)  по соответствию ТЗ............. .14</w:t>
      </w:r>
    </w:p>
    <w:p w:rsidR="00D039B7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/>
      </w:tblPr>
      <w:tblGrid>
        <w:gridCol w:w="559"/>
        <w:gridCol w:w="2181"/>
        <w:gridCol w:w="1791"/>
        <w:gridCol w:w="2552"/>
        <w:gridCol w:w="2262"/>
      </w:tblGrid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Производитель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санкций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Перечень предложений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Сервис поддержка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Дельта электроникс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Ален бредли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Симен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Якогава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Шнайдер электрик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Митсубиси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Алкатель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Овен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Адастра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Текон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Нет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</w:tr>
      <w:tr w:rsidR="7F228842" w:rsidTr="7F228842">
        <w:trPr>
          <w:trHeight w:val="30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2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ЛЕНЗА</w:t>
            </w:r>
          </w:p>
        </w:tc>
        <w:tc>
          <w:tcPr>
            <w:tcW w:w="1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ЕСТЬ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D039B7" w:rsidRDefault="00280CBD" w:rsidP="7F228842">
      <w:r>
        <w:t>Таблица 2</w:t>
      </w:r>
    </w:p>
    <w:tbl>
      <w:tblPr>
        <w:tblStyle w:val="ae"/>
        <w:tblW w:w="0" w:type="auto"/>
        <w:tblLook w:val="04A0"/>
      </w:tblPr>
      <w:tblGrid>
        <w:gridCol w:w="539"/>
        <w:gridCol w:w="2070"/>
        <w:gridCol w:w="2567"/>
        <w:gridCol w:w="1623"/>
        <w:gridCol w:w="2614"/>
      </w:tblGrid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Производитель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Уровень распространения</w:t>
            </w:r>
          </w:p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И совместимость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готовых</w:t>
            </w:r>
          </w:p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Решений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специалистов</w:t>
            </w:r>
          </w:p>
        </w:tc>
      </w:tr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Овен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100%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В приоритете</w:t>
            </w:r>
          </w:p>
        </w:tc>
      </w:tr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Адастра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Подготовка нужна</w:t>
            </w:r>
          </w:p>
        </w:tc>
      </w:tr>
      <w:tr w:rsidR="7F228842" w:rsidTr="00F06449">
        <w:trPr>
          <w:trHeight w:val="30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Текон</w:t>
            </w:r>
          </w:p>
        </w:tc>
        <w:tc>
          <w:tcPr>
            <w:tcW w:w="2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Специализированные</w:t>
            </w:r>
          </w:p>
        </w:tc>
      </w:tr>
    </w:tbl>
    <w:p w:rsidR="7F228842" w:rsidRDefault="00280CBD" w:rsidP="7F228842">
      <w:r>
        <w:rPr>
          <w:rFonts w:ascii="Times New Roman" w:eastAsia="Times New Roman" w:hAnsi="Times New Roman"/>
          <w:sz w:val="24"/>
          <w:szCs w:val="24"/>
        </w:rPr>
        <w:t>Таблица 3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  <w:r w:rsidR="00575737">
        <w:rPr>
          <w:noProof/>
        </w:rPr>
        <w:pict>
          <v:group id="_x0000_s3115" style="position:absolute;margin-left:58.95pt;margin-top:16.4pt;width:518.8pt;height:802.3pt;z-index:251706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gDQQ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PpUSANBBgAAKEIA&#10;AA4AAAAAAAAAAAAAAAAALgIAAGRycy9lMm9Eb2MueG1sUEsBAi0AFAAGAAgAAAAhAAii9+ThAAAA&#10;DAEAAA8AAAAAAAAAAAAAAAAAmwgAAGRycy9kb3ducmV2LnhtbFBLBQYAAAAABAAEAPMAAACpCQAA&#10;AAA=&#10;" o:allowincell="f">
            <v:rect id="Rectangle 390" o:spid="_x0000_s31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21</w:t>
                    </w:r>
                  </w:p>
                </w:txbxContent>
              </v:textbox>
            </v:rect>
            <v:rect id="Rectangle 408" o:spid="_x0000_s31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135" style="position:absolute;margin-left:58.95pt;margin-top:16.4pt;width:518.8pt;height:802.3pt;z-index:251708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1Rz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PTdUczoGAAAoQgAADgAAAAAA&#10;AAAAAAAAAAAuAgAAZHJzL2Uyb0RvYy54bWxQSwECLQAUAAYACAAAACEACKL35OEAAAAMAQAADwAA&#10;AAAAAAAAAAAAAACUCAAAZHJzL2Rvd25yZXYueG1sUEsFBgAAAAAEAAQA8wAAAKIJAAAAAA==&#10;" o:allowincell="f">
            <v:rect id="Rectangle 390" o:spid="_x0000_s31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22</w:t>
                    </w:r>
                  </w:p>
                </w:txbxContent>
              </v:textbox>
            </v:rect>
            <v:rect id="Rectangle 408" o:spid="_x0000_s31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4.</w:t>
      </w:r>
      <w:r w:rsidR="00D039B7" w:rsidRPr="00C62852">
        <w:rPr>
          <w:rFonts w:ascii="&amp;quot" w:hAnsi="&amp;quot"/>
          <w:color w:val="000000"/>
          <w:sz w:val="28"/>
          <w:szCs w:val="28"/>
        </w:rPr>
        <w:t>2</w:t>
      </w:r>
      <w:r w:rsidR="00D039B7">
        <w:rPr>
          <w:rFonts w:ascii="&amp;quot" w:hAnsi="&amp;quot"/>
          <w:color w:val="000000"/>
          <w:sz w:val="28"/>
          <w:szCs w:val="28"/>
        </w:rPr>
        <w:t xml:space="preserve"> Подбор (маркетинг) соответствию ТЗ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.....................</w:t>
      </w:r>
      <w:r w:rsidR="00D039B7">
        <w:rPr>
          <w:rFonts w:ascii="&amp;quot" w:hAnsi="&amp;quot"/>
          <w:color w:val="000000"/>
          <w:sz w:val="28"/>
          <w:szCs w:val="28"/>
        </w:rPr>
        <w:t>15</w:t>
      </w:r>
    </w:p>
    <w:p w:rsidR="00D039B7" w:rsidRPr="00C62852" w:rsidRDefault="00D039B7" w:rsidP="00D039B7">
      <w:pPr>
        <w:rPr>
          <w:rFonts w:ascii="&amp;quot" w:hAnsi="&amp;quot" w:hint="eastAsia"/>
          <w:color w:val="000000"/>
          <w:sz w:val="28"/>
          <w:szCs w:val="28"/>
        </w:rPr>
      </w:pPr>
    </w:p>
    <w:p w:rsidR="60A335CF" w:rsidRDefault="60A335CF" w:rsidP="7F228842">
      <w:pPr>
        <w:jc w:val="center"/>
      </w:pPr>
      <w:r w:rsidRPr="7F228842">
        <w:rPr>
          <w:rFonts w:ascii="Times New Roman" w:eastAsia="Times New Roman" w:hAnsi="Times New Roman"/>
          <w:color w:val="000000" w:themeColor="text1"/>
          <w:sz w:val="26"/>
          <w:szCs w:val="26"/>
        </w:rPr>
        <w:t>Таблица приоритетных оборудований</w:t>
      </w:r>
    </w:p>
    <w:tbl>
      <w:tblPr>
        <w:tblStyle w:val="ae"/>
        <w:tblW w:w="0" w:type="auto"/>
        <w:tblLook w:val="04A0"/>
      </w:tblPr>
      <w:tblGrid>
        <w:gridCol w:w="3115"/>
        <w:gridCol w:w="3115"/>
        <w:gridCol w:w="3115"/>
      </w:tblGrid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№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Особенности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Примечание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Промышленный стандарт ободных сигналам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Промышленный стандарт по выходным сигналам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Совместимость с силовым оборудованием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  <w:tr w:rsidR="7F228842" w:rsidTr="7F228842">
        <w:trPr>
          <w:trHeight w:val="300"/>
        </w:trPr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Наличие отношений к рост реестру</w:t>
            </w:r>
          </w:p>
        </w:tc>
        <w:tc>
          <w:tcPr>
            <w:tcW w:w="3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spacing w:line="360" w:lineRule="auto"/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Да</w:t>
            </w:r>
          </w:p>
        </w:tc>
      </w:tr>
    </w:tbl>
    <w:p w:rsidR="7F228842" w:rsidRDefault="00280CBD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4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155" style="position:absolute;margin-left:58.95pt;margin-top:16.4pt;width:518.8pt;height:802.3pt;z-index:251710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8OPgYAAChCAAAOAAAAZHJzL2Uyb0RvYy54bWzsXF1z4jYUfe9M/4PH7wTLyF9MyE4Wwk5n&#10;tu1Od/sDFNuAp8ZyZSeQ3el/79WHhU1INwnBHVrxABa2xZXuuUfSPTK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Goqfw4+BgAAKEIAAA4A&#10;AAAAAAAAAAAAAAAALgIAAGRycy9lMm9Eb2MueG1sUEsBAi0AFAAGAAgAAAAhAAii9+ThAAAADAEA&#10;AA8AAAAAAAAAAAAAAAAAmAgAAGRycy9kb3ducmV2LnhtbFBLBQYAAAAABAAEAPMAAACmCQAAAAA=&#10;" o:allowincell="f">
            <v:rect id="Rectangle 390" o:spid="_x0000_s31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23</w:t>
                    </w:r>
                  </w:p>
                </w:txbxContent>
              </v:textbox>
            </v:rect>
            <v:rect id="Rectangle 408" o:spid="_x0000_s31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4.3 Подбор  средств  микроклимата  ТЗ..................... ....16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 w:rsidRPr="7F228842">
        <w:rPr>
          <w:rFonts w:ascii="&amp;quot" w:hAnsi="&amp;quot"/>
          <w:color w:val="000000" w:themeColor="text1"/>
          <w:sz w:val="28"/>
          <w:szCs w:val="28"/>
        </w:rPr>
        <w:t>1. Общие сведения и цель проекта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Наименование объекта: Швейный цех.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Цель проекта: Обеспечение комфортных и безопасных условий труда для персонала, соответствующих санитарным нормам (СанПиН, СНиП), а также создание условий для сохранения качества материалов (тканей, ниток) и бесперебойной работы технологического оборудования.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Основные задачи системы: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Поддержание комфортной температуры воздуха.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Обеспечение необходимой влажности воздуха.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Удаление вредных выделений (пыли, ворса, волокон).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Обеспечение притока свежего воздуха.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Создание равномерного распределения воздуха без сквозняков.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6C55E394" w:rsidRDefault="6C55E39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2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Требуемые параметры микроклимата (Нормируемые)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Температура воздуха в холодный период: +22°C ÷ +24°C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Температура воздуха в теплый период: +23°C ÷ +25°C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При работе, связанной с постоянным движением и концентрацией, комфортная температура находится в этом диапазоне. Более высокая температура может привести к перегреву, более низкая — к скованности движений.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Относительная влажность воздуха: 40% ÷ 60%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Влажность ниже 40% приводит к пересыханию слизистых и увеличению количества статического электричества на тканях. Влажность выше 60% создает духоту и может способствовать развитию плесени.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Подвижность воздуха: 0,1 ÷ 0,3 м/с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Отсутствие сквозняков. Слишком высокая скорость воздуха вызывает локальное переохлаждение работников.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Чистота воздуха: Концентрация текстильной пыли и ворса в воздухе должна быть ниже предельно допустимой концентрации (ПДК). Требуется эффективная система фильтрации.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Воздухообмен (кратность): Не менее 4-6 объемов в час.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Обоснование: Необходим для эффективного удаления пыли, волокон, продуктов дыхания и обеспечения притока кислорода.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41AA4920" w:rsidRDefault="41AA4920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3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Основание для разработки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Разработка проекта осуществляется в целях приведения параметров воздушной среды швейного цеха в соответствие с требованиями следующих нормативных документов:</w:t>
      </w:r>
    </w:p>
    <w:p w:rsidR="1927DD34" w:rsidRDefault="00575737" w:rsidP="7F228842">
      <w:r>
        <w:rPr>
          <w:noProof/>
        </w:rPr>
        <w:lastRenderedPageBreak/>
        <w:pict>
          <v:group id="_x0000_s3175" style="position:absolute;margin-left:58.95pt;margin-top:16.4pt;width:518.8pt;height:802.3pt;z-index:251712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xU3SAYAAChCAAAOAAAAZHJzL2Uyb0RvYy54bWzsXF1z4jYUfe9M/4PH7wTLyF9MyE4WQqYz&#10;abvT3f4AxTbgqbFc2QmkO/3vvfqwYhPSTUJwh6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" o:allowincell="f">
            <v:rect id="Rectangle 390" o:spid="_x0000_s31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1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1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1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1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1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1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1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1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1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1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1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1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1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1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24</w:t>
                    </w:r>
                  </w:p>
                </w:txbxContent>
              </v:textbox>
            </v:rect>
            <v:rect id="Rectangle 408" o:spid="_x0000_s31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Федеральный закон от 30.03.1999 N 52-ФЗ "О санитарно-эпидемиологическом благополучии населения".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СП 2.2.3670-20 "Санитарно-эпидемиологические требования к условиям труда".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СП 60.13330.2020 "Отопление, вентиляция и кондиционирование воздуха" (Актуализированная редакция СНиП 41-01-2003).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СП 158.13330.2014 "Здания и помещения предприятий легкой промышленности".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СанПиН 1.2.3685-21 "Гигиенические нормативы и требования к обеспечению безопасности и (или) безвредности для человека факторов среды обитания".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Руководящий документ РД 13-24-86 «Типовая инструкция по безопасному ведению работ для предприятий швейной промышленности» (в части требований к вентиляции для удаления текстильной пыли).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Трудовой кодекс РФ (Глава 34. "Требования охраны труда").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449F74B4" w:rsidRDefault="449F74B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4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Общие сведения об объекте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Наименование объекта: Швейный цех.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Адрес размещения: [Юридический и физический адрес]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Цель проекта: Обеспечение нормативных параметров микроклимата, чистоты и газового состава воздуха для создания: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Безопасных и комфортных условий труда, соответствующих требованиям охраны труда.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Условий для сохранения качества материалов (тканей, ниток) и минимизации брака.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Стабильной работы технологического оборудования.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4E2498BD" w:rsidRDefault="4E2498BD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5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Нормативные требования к параметрам микроклимата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Система должна обеспечивать поддержание параметров в пределах следующих норм: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Параметр, Холодный и переходный период года, Теплый период года, Примечание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Температура воздуха, °C, +22 ÷ +24, +23 ÷ +25, По СП 2.2.3670-20 для работ категории Ia (легкие физические работы сидя).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Относительная влажность, %, 40 ÷ 60, 40 ÷ 60, Нормируется верхний предел. Нижний предел – для комфорта и исключения статики.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Скорость движения воздуха, м/с, не более 0,1, не более 0,2, Отсутствие сквозняков на рабочих местах.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Концентрация текстильной пыли, Не более 4 мг/м³ (ПДК для смешанной пыли), Не более 4 мг/м³, Требуется эффективная система аспирации и фильтрации.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Воздухообмен: Кратность воздухообмена должна составлять не менее 4-</w:t>
      </w:r>
      <w:r w:rsidR="00575737">
        <w:rPr>
          <w:noProof/>
        </w:rPr>
        <w:lastRenderedPageBreak/>
        <w:pict>
          <v:group id="_x0000_s3195" style="position:absolute;margin-left:58.95pt;margin-top:16.4pt;width:518.8pt;height:802.3pt;z-index:2517146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v3Pg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AnPW/c+BgAAKEIAAA4A&#10;AAAAAAAAAAAAAAAALgIAAGRycy9lMm9Eb2MueG1sUEsBAi0AFAAGAAgAAAAhAAii9+ThAAAADAEA&#10;AA8AAAAAAAAAAAAAAAAAmAgAAGRycy9kb3ducmV2LnhtbFBLBQYAAAAABAAEAPMAAACmCQAAAAA=&#10;" o:allowincell="f">
            <v:rect id="Rectangle 390" o:spid="_x0000_s31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1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1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1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25</w:t>
                    </w:r>
                  </w:p>
                </w:txbxContent>
              </v:textbox>
            </v:rect>
            <v:rect id="Rectangle 408" o:spid="_x0000_s32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Pr="7F228842">
        <w:rPr>
          <w:rFonts w:ascii="&amp;quot" w:hAnsi="&amp;quot"/>
          <w:color w:val="000000" w:themeColor="text1"/>
          <w:sz w:val="28"/>
          <w:szCs w:val="28"/>
        </w:rPr>
        <w:t>6 в час по вытяжке для удаления вредностей.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Приток свежего воздуха: Не менее 60 м³/ч на одного работающего (согласно СП 60.13330.2020 и СП 2.2.3670-20).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5338ABB1" w:rsidRDefault="5338ABB1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Требования к составу и функционалу системы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Система микроклимата должна включать в себя следующие подсистемы: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3C57C590" w:rsidRDefault="3C57C590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.1. Местная вытяжная вентиляция (аспирация)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Назначение: Улавливание и удаление текстильной пыли, ворса и волокон непосредственно в местах их образования (зоны резака, иглы швейных машин).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Требования: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Каждая швейная машина должна быть оборудована индивидуальным пылеприемным устройством (зонтом, соплом).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Система воздуховодов должна быть спроектирована для обеспечения минимальной транспортировочной скорости не менее 13-15 м/с для предотвращения осевания пыли.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Обязательна установка пылеуловителя (циклона, фильтра-рукавного или картриджного) с эффективностью улавливания не менее 95% для частиц размером &gt; 5 мкм.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Выброс очищенного воздуха может быть осуществлен в атмосферу или, после многоступенчатой очистки, рециркулирован в цех для энергосбережения.</w:t>
      </w:r>
    </w:p>
    <w:p w:rsidR="4FFAFC37" w:rsidRDefault="4FFAFC37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.2. Общеобменная приточно-вытяжная вентиляция и кондиционирование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Назначение: Подача очищенного, подогретого/охлажденного наружного воздуха и удаление загрязненного воздуха из верхней зоны помещения.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Требования: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Установка приточной установки (ПУ) с секциями: воздухозаборная решетка, противопожарный клапан, фильтр (класс не ниже G4 + F7), калорифер водяной/электрический, вентилятор, шумоглушитель.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Установка вытяжной установки (ВУ) с вентилятором, выбросной шахтой и обратным клапаном.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Для компенсации тепловыделений в теплый период обязательна установка системы кондиционирования (центральный кондиционер с холодильным контуром или система чиллер-фанкойлы, или мультизональная система VRF).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Производительность систем должна быть рассчитана на основе тепло- и влагоизбытков с учетом всех источников.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 xml:space="preserve">Система автоматики должна поддерживать заданные параметры </w:t>
      </w:r>
      <w:r w:rsidR="00575737">
        <w:rPr>
          <w:noProof/>
        </w:rPr>
        <w:lastRenderedPageBreak/>
        <w:pict>
          <v:group id="_x0000_s3215" style="position:absolute;margin-left:58.95pt;margin-top:16.4pt;width:518.8pt;height:802.3pt;z-index:251716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2QQA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" o:allowincell="f">
            <v:rect id="Rectangle 390" o:spid="_x0000_s32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26</w:t>
                    </w:r>
                  </w:p>
                </w:txbxContent>
              </v:textbox>
            </v:rect>
            <v:rect id="Rectangle 408" o:spid="_x0000_s32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Pr="7F228842">
        <w:rPr>
          <w:rFonts w:ascii="&amp;quot" w:hAnsi="&amp;quot"/>
          <w:color w:val="000000" w:themeColor="text1"/>
          <w:sz w:val="28"/>
          <w:szCs w:val="28"/>
        </w:rPr>
        <w:t>температуры и влажности.</w:t>
      </w:r>
    </w:p>
    <w:p w:rsidR="43815093" w:rsidRDefault="43815093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6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.3. Система воздушного отопления (совмещенная с приточной вентиляцией)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Назначение: Компенсация теплопотерь в холодный период.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Требования: Нагрев приточного воздуха осуществляется в водяном или электрическом калорифере ПУ. Резервный калорифер не требуется.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731973ED" w:rsidRDefault="731973ED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7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Требования к оборудованию и материалам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Воздуховоды: Оцинкованная сталь по ГОСТ Р 31823-2012. Для аспирационной сети – повышенной жесткости, с толщиной стенки не менее 0,7 мм.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Вентиляторы: Радиальные (центробежные) вентиляторы, подобранные на рабочее давление с запасом 10%. Для аспирации – исполнение, стойкое к абразивному износу (тип "улитка").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Фильтры: Карманные фильтры грубой (G3-G4) и тонкой (F7-F9) очистки для приточной системы. Для аспирации – циклон ЦН-15 или аналоги, либо рукавные фильтры.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Тепло-холодоснабжение: Оборудование (чиллеры, фанкойлы, внутренние блоки VRF) ведущих мировых или российских производителей ([указать предпочтительные бренды, напр.: Daikin, Mitsubishi Electric, Systemair, ВЕНТС]).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Автоматика: Шкаф управления с контроллером, позволяющим программировать режимы работы, график на неделю, поддерживать температуру, осуществлять защиту калорифера от замораживания. Датчики температуры и давления.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601A4D06" w:rsidRDefault="601A4D06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8</w:t>
      </w:r>
      <w:r w:rsidR="1927DD34" w:rsidRPr="7F228842">
        <w:rPr>
          <w:rFonts w:ascii="&amp;quot" w:hAnsi="&amp;quot"/>
          <w:color w:val="000000" w:themeColor="text1"/>
          <w:sz w:val="28"/>
          <w:szCs w:val="28"/>
        </w:rPr>
        <w:t>. Требования к монтажу и приемке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Монтажные работы должны выполняться в соответствии с СП 73.13330.2016 "Внутренние санитарно-технические системы".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Все оборудование должно быть заземлено в соответствии с ПУЭ.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По окончании монтажа проводятся пуско-наладочные работы с составлением акта.</w:t>
      </w:r>
    </w:p>
    <w:p w:rsidR="1927DD34" w:rsidRDefault="1927DD34" w:rsidP="7F228842">
      <w:r w:rsidRPr="7F228842">
        <w:rPr>
          <w:rFonts w:ascii="&amp;quot" w:hAnsi="&amp;quot"/>
          <w:color w:val="000000" w:themeColor="text1"/>
          <w:sz w:val="28"/>
          <w:szCs w:val="28"/>
        </w:rPr>
        <w:t>Обязательно проведение лабораторных испытаний параметров микроклимата аккредитованной организацией с выдачей Протокола измерений, подтверждающего соответствие требованиям СанПиН 1.2.3685-21.</w:t>
      </w:r>
    </w:p>
    <w:p w:rsidR="7F228842" w:rsidRDefault="00F06449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235" style="position:absolute;margin-left:58.95pt;margin-top:16.4pt;width:518.8pt;height:802.3pt;z-index:251718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HgOg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" o:allowincell="f">
            <v:rect id="Rectangle 390" o:spid="_x0000_s32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27</w:t>
                    </w:r>
                  </w:p>
                </w:txbxContent>
              </v:textbox>
            </v:rect>
            <v:rect id="Rectangle 408" o:spid="_x0000_s32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00B014F1">
        <w:rPr>
          <w:rFonts w:ascii="&amp;quot" w:hAnsi="&amp;quot"/>
          <w:color w:val="000000"/>
          <w:sz w:val="28"/>
          <w:szCs w:val="28"/>
        </w:rPr>
        <w:t>5  Программное обеспечение................................................</w:t>
      </w:r>
      <w:r w:rsidR="00D039B7">
        <w:rPr>
          <w:rFonts w:ascii="&amp;quot" w:hAnsi="&amp;quot"/>
          <w:color w:val="000000"/>
          <w:sz w:val="28"/>
          <w:szCs w:val="28"/>
        </w:rPr>
        <w:t>17</w:t>
      </w:r>
    </w:p>
    <w:p w:rsidR="0072528A" w:rsidRPr="00280CBD" w:rsidRDefault="0072528A" w:rsidP="00D039B7">
      <w:pPr>
        <w:rPr>
          <w:rFonts w:ascii="&amp;quot" w:hAnsi="&amp;quot" w:hint="eastAsia"/>
          <w:b/>
          <w:color w:val="000000"/>
          <w:sz w:val="28"/>
          <w:szCs w:val="28"/>
        </w:rPr>
      </w:pPr>
    </w:p>
    <w:p w:rsidR="0072528A" w:rsidRDefault="0072528A" w:rsidP="0072528A">
      <w:pPr>
        <w:pStyle w:val="af1"/>
        <w:rPr>
          <w:sz w:val="28"/>
          <w:szCs w:val="28"/>
        </w:rPr>
      </w:pPr>
      <w:r>
        <w:rPr>
          <w:sz w:val="28"/>
          <w:szCs w:val="28"/>
        </w:rPr>
        <w:t>Необходимо вывести информацию по 2  установкам.</w:t>
      </w:r>
    </w:p>
    <w:p w:rsidR="0072528A" w:rsidRDefault="0072528A" w:rsidP="0072528A">
      <w:pPr>
        <w:pStyle w:val="af1"/>
        <w:rPr>
          <w:sz w:val="28"/>
          <w:szCs w:val="28"/>
        </w:rPr>
      </w:pPr>
      <w:r>
        <w:rPr>
          <w:sz w:val="28"/>
          <w:szCs w:val="28"/>
        </w:rPr>
        <w:t xml:space="preserve">Все  данные о состоянии установки  в html  или  php  формат для сервера  страниц сайта. </w:t>
      </w:r>
    </w:p>
    <w:p w:rsidR="0072528A" w:rsidRDefault="0072528A" w:rsidP="0072528A">
      <w:pPr>
        <w:tabs>
          <w:tab w:val="left" w:pos="993"/>
          <w:tab w:val="left" w:pos="1134"/>
        </w:tabs>
        <w:ind w:left="142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37250" cy="4673600"/>
            <wp:effectExtent l="1905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67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Рис16.</w:t>
      </w:r>
    </w:p>
    <w:p w:rsidR="0072528A" w:rsidRDefault="0072528A" w:rsidP="0072528A">
      <w:r>
        <w:t>Программа</w:t>
      </w:r>
    </w:p>
    <w:p w:rsidR="0072528A" w:rsidRDefault="00575737" w:rsidP="0072528A">
      <w:r>
        <w:rPr>
          <w:noProof/>
        </w:rPr>
        <w:lastRenderedPageBreak/>
        <w:pict>
          <v:group id="_x0000_s3255" style="position:absolute;margin-left:58.95pt;margin-top:16.4pt;width:518.8pt;height:802.3pt;z-index:251720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Mf7nKBBBgAAKEIA&#10;AA4AAAAAAAAAAAAAAAAALgIAAGRycy9lMm9Eb2MueG1sUEsBAi0AFAAGAAgAAAAhAAii9+ThAAAA&#10;DAEAAA8AAAAAAAAAAAAAAAAAmwgAAGRycy9kb3ducmV2LnhtbFBLBQYAAAAABAAEAPMAAACpCQAA&#10;AAA=&#10;" o:allowincell="f">
            <v:rect id="Rectangle 390" o:spid="_x0000_s32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28</w:t>
                    </w:r>
                  </w:p>
                </w:txbxContent>
              </v:textbox>
            </v:rect>
            <v:rect id="Rectangle 408" o:spid="_x0000_s32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3384550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Рис17.</w:t>
      </w:r>
    </w:p>
    <w:p w:rsidR="0072528A" w:rsidRDefault="0072528A" w:rsidP="0072528A">
      <w:r>
        <w:t>Этап 1 при включении</w:t>
      </w:r>
    </w:p>
    <w:p w:rsidR="0072528A" w:rsidRDefault="0072528A" w:rsidP="0072528A">
      <w:r>
        <w:rPr>
          <w:noProof/>
        </w:rPr>
        <w:drawing>
          <wp:inline distT="0" distB="0" distL="0" distR="0">
            <wp:extent cx="5937250" cy="4108450"/>
            <wp:effectExtent l="1905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0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Pr="00280CBD" w:rsidRDefault="00280CBD" w:rsidP="00280CBD">
      <w:pPr>
        <w:tabs>
          <w:tab w:val="left" w:pos="993"/>
          <w:tab w:val="left" w:pos="1134"/>
        </w:tabs>
        <w:ind w:left="14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Рис17.</w:t>
      </w:r>
    </w:p>
    <w:p w:rsidR="0072528A" w:rsidRDefault="0072528A" w:rsidP="0072528A">
      <w:r>
        <w:t xml:space="preserve">Этап 2 при поднятие  и развиг  нитей прошёл и пошла нить  поперечная через раздвиг продольный </w:t>
      </w:r>
    </w:p>
    <w:p w:rsidR="0072528A" w:rsidRDefault="00575737" w:rsidP="0072528A">
      <w:r>
        <w:rPr>
          <w:noProof/>
        </w:rPr>
        <w:lastRenderedPageBreak/>
        <w:pict>
          <v:group id="_x0000_s3275" style="position:absolute;margin-left:58.95pt;margin-top:16.4pt;width:518.8pt;height:802.3pt;z-index:251722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HAqQg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" o:allowincell="f">
            <v:rect id="Rectangle 390" o:spid="_x0000_s32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2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2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2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2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2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2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2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2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2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2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2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2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2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2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29</w:t>
                    </w:r>
                  </w:p>
                </w:txbxContent>
              </v:textbox>
            </v:rect>
            <v:rect id="Rectangle 408" o:spid="_x0000_s32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3917950"/>
            <wp:effectExtent l="1905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1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72528A">
      <w:r>
        <w:rPr>
          <w:rFonts w:ascii="Times New Roman" w:eastAsia="Times New Roman" w:hAnsi="Times New Roman"/>
          <w:sz w:val="24"/>
          <w:szCs w:val="24"/>
        </w:rPr>
        <w:t>Рис18.</w:t>
      </w:r>
    </w:p>
    <w:p w:rsidR="0072528A" w:rsidRDefault="0072528A" w:rsidP="0072528A">
      <w:r>
        <w:t>Достигла конца и сигнал вернуться обра</w:t>
      </w:r>
      <w:r w:rsidRPr="00E02546">
        <w:t>т</w:t>
      </w:r>
      <w:r>
        <w:t>но –I3</w:t>
      </w:r>
    </w:p>
    <w:p w:rsidR="0072528A" w:rsidRDefault="0072528A" w:rsidP="0072528A">
      <w:r>
        <w:rPr>
          <w:noProof/>
        </w:rPr>
        <w:drawing>
          <wp:inline distT="0" distB="0" distL="0" distR="0">
            <wp:extent cx="5930900" cy="38544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72528A">
      <w:r>
        <w:rPr>
          <w:rFonts w:ascii="Times New Roman" w:eastAsia="Times New Roman" w:hAnsi="Times New Roman"/>
          <w:sz w:val="24"/>
          <w:szCs w:val="24"/>
        </w:rPr>
        <w:t>Рис19.</w:t>
      </w:r>
    </w:p>
    <w:p w:rsidR="0072528A" w:rsidRDefault="0072528A" w:rsidP="0072528A">
      <w:r>
        <w:t xml:space="preserve">Возвратилось  и сигнал  на изменение положении поперечных нитей </w:t>
      </w:r>
    </w:p>
    <w:p w:rsidR="0072528A" w:rsidRPr="00E02546" w:rsidRDefault="0072528A" w:rsidP="0072528A"/>
    <w:p w:rsidR="0072528A" w:rsidRDefault="0072528A" w:rsidP="0072528A"/>
    <w:p w:rsidR="0072528A" w:rsidRDefault="00575737" w:rsidP="0072528A">
      <w:r>
        <w:rPr>
          <w:noProof/>
        </w:rPr>
        <w:lastRenderedPageBreak/>
        <w:pict>
          <v:group id="_x0000_s3295" style="position:absolute;margin-left:58.95pt;margin-top:16.4pt;width:518.8pt;height:802.3pt;z-index:251724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yuFPA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" o:allowincell="f">
            <v:rect id="Rectangle 390" o:spid="_x0000_s32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2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2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2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30</w:t>
                    </w:r>
                  </w:p>
                </w:txbxContent>
              </v:textbox>
            </v:rect>
            <v:rect id="Rectangle 408" o:spid="_x0000_s33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3752850"/>
            <wp:effectExtent l="1905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Default="00280CBD" w:rsidP="0072528A">
      <w:r>
        <w:rPr>
          <w:rFonts w:ascii="Times New Roman" w:eastAsia="Times New Roman" w:hAnsi="Times New Roman"/>
          <w:sz w:val="24"/>
          <w:szCs w:val="24"/>
        </w:rPr>
        <w:t>Рис20.</w:t>
      </w:r>
    </w:p>
    <w:p w:rsidR="0072528A" w:rsidRDefault="0072528A" w:rsidP="0072528A">
      <w:r>
        <w:t>Изменение  прошло по  положению нитей продольных  Сигнал Q2  переносит  бухту на другой конец.</w:t>
      </w:r>
    </w:p>
    <w:p w:rsidR="0072528A" w:rsidRDefault="0072528A" w:rsidP="0072528A"/>
    <w:p w:rsidR="0072528A" w:rsidRDefault="0072528A" w:rsidP="0072528A">
      <w:r>
        <w:rPr>
          <w:noProof/>
        </w:rPr>
        <w:drawing>
          <wp:inline distT="0" distB="0" distL="0" distR="0">
            <wp:extent cx="5937250" cy="3733800"/>
            <wp:effectExtent l="1905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Pr="00E02546" w:rsidRDefault="00280CBD" w:rsidP="0072528A">
      <w:r>
        <w:rPr>
          <w:rFonts w:ascii="Times New Roman" w:eastAsia="Times New Roman" w:hAnsi="Times New Roman"/>
          <w:sz w:val="24"/>
          <w:szCs w:val="24"/>
        </w:rPr>
        <w:t>Рис21.</w:t>
      </w:r>
    </w:p>
    <w:p w:rsidR="0072528A" w:rsidRPr="00932958" w:rsidRDefault="0072528A" w:rsidP="0072528A">
      <w:r>
        <w:t xml:space="preserve">Бухту передали  сигнал вернуться обратно  </w:t>
      </w:r>
      <w:r>
        <w:rPr>
          <w:lang w:val="en-US"/>
        </w:rPr>
        <w:t>Q</w:t>
      </w:r>
      <w:r>
        <w:t>1.</w:t>
      </w:r>
    </w:p>
    <w:p w:rsidR="0072528A" w:rsidRPr="00932958" w:rsidRDefault="0072528A" w:rsidP="0072528A"/>
    <w:p w:rsidR="0072528A" w:rsidRDefault="00575737" w:rsidP="0072528A">
      <w:pPr>
        <w:rPr>
          <w:lang w:val="en-US"/>
        </w:rPr>
      </w:pPr>
      <w:r>
        <w:rPr>
          <w:noProof/>
        </w:rPr>
        <w:lastRenderedPageBreak/>
        <w:pict>
          <v:group id="_x0000_s3315" style="position:absolute;margin-left:58.95pt;margin-top:16.4pt;width:518.8pt;height:802.3pt;z-index:251726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dbiPg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" o:allowincell="f">
            <v:rect id="Rectangle 390" o:spid="_x0000_s33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31</w:t>
                    </w:r>
                  </w:p>
                </w:txbxContent>
              </v:textbox>
            </v:rect>
            <v:rect id="Rectangle 408" o:spid="_x0000_s33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72528A">
        <w:rPr>
          <w:noProof/>
        </w:rPr>
        <w:drawing>
          <wp:inline distT="0" distB="0" distL="0" distR="0">
            <wp:extent cx="5937250" cy="4578350"/>
            <wp:effectExtent l="1905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7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CBD" w:rsidRPr="00372E43" w:rsidRDefault="00280CBD" w:rsidP="0072528A">
      <w:r>
        <w:rPr>
          <w:rFonts w:ascii="Times New Roman" w:eastAsia="Times New Roman" w:hAnsi="Times New Roman"/>
          <w:sz w:val="24"/>
          <w:szCs w:val="24"/>
        </w:rPr>
        <w:t>Рис22.</w:t>
      </w:r>
    </w:p>
    <w:p w:rsidR="0072528A" w:rsidRPr="00E02546" w:rsidRDefault="0072528A" w:rsidP="0072528A">
      <w:r>
        <w:t>Все началося снова.</w:t>
      </w:r>
    </w:p>
    <w:p w:rsidR="0072528A" w:rsidRDefault="0072528A" w:rsidP="00D039B7">
      <w:pPr>
        <w:rPr>
          <w:rFonts w:ascii="&amp;quot" w:hAnsi="&amp;quot" w:hint="eastAsia"/>
          <w:color w:val="000000"/>
          <w:sz w:val="28"/>
          <w:szCs w:val="28"/>
        </w:rPr>
      </w:pPr>
    </w:p>
    <w:p w:rsidR="00D039B7" w:rsidRPr="00B014F1" w:rsidRDefault="00F06449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335" style="position:absolute;margin-left:58.95pt;margin-top:16.4pt;width:518.8pt;height:802.3pt;z-index:2517289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sqSOQ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D9jsqSOQYAAChCAAAOAAAAAAAA&#10;AAAAAAAAAC4CAABkcnMvZTJvRG9jLnhtbFBLAQItABQABgAIAAAAIQAIovfk4QAAAAwBAAAPAAAA&#10;AAAAAAAAAAAAAJMIAABkcnMvZG93bnJldi54bWxQSwUGAAAAAAQABADzAAAAoQkAAAAA&#10;" o:allowincell="f">
            <v:rect id="Rectangle 390" o:spid="_x0000_s33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32</w:t>
                    </w:r>
                  </w:p>
                </w:txbxContent>
              </v:textbox>
            </v:rect>
            <v:rect id="Rectangle 408" o:spid="_x0000_s33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6 мнемосхема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</w:t>
      </w:r>
      <w:r w:rsidR="00D039B7">
        <w:rPr>
          <w:rFonts w:ascii="&amp;quot" w:hAnsi="&amp;quot"/>
          <w:color w:val="000000"/>
          <w:sz w:val="28"/>
          <w:szCs w:val="28"/>
        </w:rPr>
        <w:t>и web</w:t>
      </w:r>
      <w:r w:rsidR="00D039B7" w:rsidRPr="00980506">
        <w:rPr>
          <w:rFonts w:ascii="&amp;quot" w:hAnsi="&amp;quot"/>
          <w:color w:val="000000"/>
          <w:sz w:val="28"/>
          <w:szCs w:val="28"/>
        </w:rPr>
        <w:t xml:space="preserve">  отображения данных  </w:t>
      </w:r>
      <w:r w:rsidR="00D039B7">
        <w:rPr>
          <w:rFonts w:ascii="&amp;quot" w:hAnsi="&amp;quot"/>
          <w:color w:val="000000"/>
          <w:sz w:val="28"/>
          <w:szCs w:val="28"/>
        </w:rPr>
        <w:t xml:space="preserve">, </w:t>
      </w:r>
      <w:r w:rsidR="00D039B7">
        <w:rPr>
          <w:rFonts w:ascii="&amp;quot" w:hAnsi="&amp;quot"/>
          <w:color w:val="000000"/>
          <w:sz w:val="28"/>
          <w:szCs w:val="28"/>
          <w:lang w:val="en-US"/>
        </w:rPr>
        <w:t>hmi</w:t>
      </w:r>
      <w:r w:rsidR="00D039B7" w:rsidRPr="00B014F1">
        <w:rPr>
          <w:rFonts w:ascii="&amp;quot" w:hAnsi="&amp;quot"/>
          <w:color w:val="000000"/>
          <w:sz w:val="28"/>
          <w:szCs w:val="28"/>
        </w:rPr>
        <w:t>..</w:t>
      </w:r>
      <w:r w:rsidR="00D039B7">
        <w:rPr>
          <w:rFonts w:ascii="&amp;quot" w:hAnsi="&amp;quot"/>
          <w:color w:val="000000"/>
          <w:sz w:val="28"/>
          <w:szCs w:val="28"/>
        </w:rPr>
        <w:t>18</w:t>
      </w:r>
    </w:p>
    <w:p w:rsidR="001A6538" w:rsidRDefault="00BE7723" w:rsidP="00D039B7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>
        <w:rPr>
          <w:rFonts w:ascii="&amp;quot" w:hAnsi="&amp;quot" w:hint="eastAsia"/>
          <w:noProof/>
          <w:color w:val="000000"/>
          <w:sz w:val="28"/>
          <w:szCs w:val="28"/>
        </w:rPr>
        <w:drawing>
          <wp:inline distT="0" distB="0" distL="0" distR="0">
            <wp:extent cx="5939790" cy="37007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BD" w:rsidRPr="001A6538" w:rsidRDefault="00280CBD" w:rsidP="00D039B7">
      <w:pPr>
        <w:rPr>
          <w:rFonts w:ascii="&amp;quot" w:hAnsi="&amp;quot" w:hint="eastAsia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>Рис23.</w:t>
      </w:r>
    </w:p>
    <w:p w:rsidR="00D039B7" w:rsidRDefault="00F06449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355" style="position:absolute;margin-left:58.95pt;margin-top:16.4pt;width:518.8pt;height:802.3pt;z-index:251730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EVatrdBBgAAKEIA&#10;AA4AAAAAAAAAAAAAAAAALgIAAGRycy9lMm9Eb2MueG1sUEsBAi0AFAAGAAgAAAAhAAii9+ThAAAA&#10;DAEAAA8AAAAAAAAAAAAAAAAAmwgAAGRycy9kb3ducmV2LnhtbFBLBQYAAAAABAAEAPMAAACpCQAA&#10;AAA=&#10;" o:allowincell="f">
            <v:rect id="Rectangle 390" o:spid="_x0000_s33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33</w:t>
                    </w:r>
                  </w:p>
                </w:txbxContent>
              </v:textbox>
            </v:rect>
            <v:rect id="Rectangle 408" o:spid="_x0000_s33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7электрическая схема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.............................................................</w:t>
      </w:r>
      <w:r w:rsidR="00D039B7">
        <w:rPr>
          <w:rFonts w:ascii="&amp;quot" w:hAnsi="&amp;quot"/>
          <w:color w:val="000000"/>
          <w:sz w:val="28"/>
          <w:szCs w:val="28"/>
        </w:rPr>
        <w:t>19</w:t>
      </w:r>
    </w:p>
    <w:p w:rsidR="00D039B7" w:rsidRDefault="3AA142D0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4019550" cy="3067050"/>
            <wp:effectExtent l="0" t="0" r="0" b="0"/>
            <wp:docPr id="18791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08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BD" w:rsidRDefault="00280CBD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Рис24.</w:t>
      </w:r>
    </w:p>
    <w:p w:rsidR="00280CBD" w:rsidRDefault="3AA142D0" w:rsidP="7F228842">
      <w:pPr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067050" cy="2419350"/>
            <wp:effectExtent l="0" t="0" r="0" b="0"/>
            <wp:docPr id="569785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8595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57625" cy="2990850"/>
            <wp:effectExtent l="0" t="0" r="0" b="0"/>
            <wp:docPr id="207898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8519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CBD">
        <w:rPr>
          <w:rFonts w:ascii="Times New Roman" w:eastAsia="Times New Roman" w:hAnsi="Times New Roman"/>
          <w:sz w:val="24"/>
          <w:szCs w:val="24"/>
        </w:rPr>
        <w:t>Рис25.</w:t>
      </w:r>
    </w:p>
    <w:p w:rsidR="00280CBD" w:rsidRDefault="00575737" w:rsidP="7F228842">
      <w:pPr>
        <w:rPr>
          <w:rFonts w:ascii="Times New Roman" w:eastAsia="Times New Roman" w:hAnsi="Times New Roman"/>
          <w:sz w:val="24"/>
          <w:szCs w:val="24"/>
        </w:rPr>
      </w:pPr>
      <w:r w:rsidRPr="00575737">
        <w:rPr>
          <w:noProof/>
        </w:rPr>
        <w:lastRenderedPageBreak/>
        <w:pict>
          <v:group id="_x0000_s3375" style="position:absolute;margin-left:58.95pt;margin-top:16.4pt;width:518.8pt;height:802.3pt;z-index:251733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E5FQw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" o:allowincell="f">
            <v:rect id="Rectangle 390" o:spid="_x0000_s33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3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3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3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3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3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3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3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3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3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3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3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3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3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3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34</w:t>
                    </w:r>
                  </w:p>
                </w:txbxContent>
              </v:textbox>
            </v:rect>
            <v:rect id="Rectangle 408" o:spid="_x0000_s33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3AA142D0">
        <w:rPr>
          <w:noProof/>
        </w:rPr>
        <w:drawing>
          <wp:inline distT="0" distB="0" distL="0" distR="0">
            <wp:extent cx="3409950" cy="3600450"/>
            <wp:effectExtent l="0" t="0" r="0" b="0"/>
            <wp:docPr id="1505601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139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142D0" w:rsidRDefault="00280CBD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Рис26.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395" style="position:absolute;margin-left:58.95pt;margin-top:16.4pt;width:518.8pt;height:802.3pt;z-index:251735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gygPQYAAChCAAAOAAAAZHJzL2Uyb0RvYy54bWzsXF1z4jYUfe9M/4PH7wTLyF9MyE4WQqYz&#10;abvT3f4AxTbgqbFc2Qlkd/rfe/VhxSakG0LiDq14AAvb4ko690i655r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wNgh37WtgqxhlMQPWwi7Ee+gTbkcw3XXrPxc&#10;fmKylXB4Q+M/Kjg93D3Py0t5sXW7+ZkmUCO5q6nooO2CrXkV0HRrK8bhQY9Duq2tGL70vTAMfBiu&#10;GM4hB4WRi9RQxSsYzyc3xqsrdStgwlE3ykNuIBnLXxWWKst4swBy1WOvVsf16ucVKVMxWBXvrcde&#10;HTW9+hugkRTLPLVGkWgOtwAubXq1kl1qFXS6guvSS8boZpWSBCxDfCDA/tYNvFDBgLyu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U9IMoD0GAAAoQgAADgAA&#10;AAAAAAAAAAAAAAAuAgAAZHJzL2Uyb0RvYy54bWxQSwECLQAUAAYACAAAACEACKL35OEAAAAMAQAA&#10;DwAAAAAAAAAAAAAAAACXCAAAZHJzL2Rvd25yZXYueG1sUEsFBgAAAAAEAAQA8wAAAKUJAAAAAA==&#10;" o:allowincell="f">
            <v:rect id="Rectangle 390" o:spid="_x0000_s33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3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3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3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35</w:t>
                    </w:r>
                  </w:p>
                </w:txbxContent>
              </v:textbox>
            </v:rect>
            <v:rect id="Rectangle 408" o:spid="_x0000_s34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6D2DAAC5" w:rsidRPr="7F228842">
        <w:rPr>
          <w:rFonts w:ascii="&amp;quot" w:hAnsi="&amp;quot"/>
          <w:color w:val="000000" w:themeColor="text1"/>
          <w:sz w:val="28"/>
          <w:szCs w:val="28"/>
        </w:rPr>
        <w:t>8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 Расчет энергопотребления.................................................20</w:t>
      </w:r>
    </w:p>
    <w:p w:rsidR="7F228842" w:rsidRDefault="7F228842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6A0"/>
      </w:tblPr>
      <w:tblGrid>
        <w:gridCol w:w="2240"/>
        <w:gridCol w:w="2333"/>
        <w:gridCol w:w="2240"/>
        <w:gridCol w:w="2758"/>
      </w:tblGrid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Энергопотребление</w:t>
            </w:r>
          </w:p>
        </w:tc>
      </w:tr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пр200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&gt;25578млА</w:t>
            </w:r>
          </w:p>
        </w:tc>
      </w:tr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Датчики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&gt;989млА</w:t>
            </w:r>
          </w:p>
        </w:tc>
      </w:tr>
      <w:tr w:rsidR="7F228842" w:rsidTr="00F06449">
        <w:trPr>
          <w:trHeight w:val="300"/>
        </w:trPr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Промежуточное реле</w:t>
            </w:r>
          </w:p>
        </w:tc>
        <w:tc>
          <w:tcPr>
            <w:tcW w:w="2240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758" w:type="dxa"/>
          </w:tcPr>
          <w:p w:rsidR="58AE65F1" w:rsidRDefault="58AE65F1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7F228842">
              <w:rPr>
                <w:rFonts w:ascii="&amp;quot" w:hAnsi="&amp;quot"/>
                <w:color w:val="000000" w:themeColor="text1"/>
                <w:sz w:val="28"/>
                <w:szCs w:val="28"/>
              </w:rPr>
              <w:t>&gt;89675млА</w:t>
            </w:r>
          </w:p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</w:tbl>
    <w:p w:rsidR="7F228842" w:rsidRDefault="00280CBD" w:rsidP="7F228842">
      <w:pPr>
        <w:spacing w:line="259" w:lineRule="auto"/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5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7F22884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15" style="position:absolute;margin-left:58.95pt;margin-top:16.4pt;width:518.8pt;height:802.3pt;z-index:251737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NxRQYAAChCAAAOAAAAZHJzL2Uyb0RvYy54bWzsXF1z4jYUfe9M/4PH7wTLyF9MyE4WQqYz&#10;abvT3f4AxTbgqbFc2QmkO/3vvfqwYhPSTULw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" o:allowincell="f">
            <v:rect id="Rectangle 390" o:spid="_x0000_s34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36</w:t>
                    </w:r>
                  </w:p>
                </w:txbxContent>
              </v:textbox>
            </v:rect>
            <v:rect id="Rectangle 408" o:spid="_x0000_s34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9  Инструкция оператора....... ...... ..........................................21</w:t>
      </w:r>
    </w:p>
    <w:p w:rsidR="00D039B7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1.Внешний осмотр.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2.Уборка лишних и ненужных предметов.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3.проверка настроек.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4.проверка систем в исходном состоянии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5.проверить ёмкости на наличие газовой смеси </w:t>
      </w:r>
    </w:p>
    <w:p w:rsidR="00D039B7" w:rsidRDefault="6B656069" w:rsidP="7F228842">
      <w:pPr>
        <w:rPr>
          <w:rFonts w:ascii="&amp;quot" w:eastAsia="&amp;quot" w:hAnsi="&amp;quot" w:cs="&amp;quot"/>
          <w:sz w:val="28"/>
          <w:szCs w:val="28"/>
        </w:rPr>
      </w:pPr>
      <w:r w:rsidRPr="7F228842">
        <w:rPr>
          <w:rFonts w:ascii="Noto Sans" w:eastAsia="Noto Sans" w:hAnsi="Noto Sans" w:cs="Noto Sans"/>
          <w:sz w:val="24"/>
          <w:szCs w:val="24"/>
        </w:rPr>
        <w:t>6.эксплуатация оборудования и управления технологическим процессом.</w:t>
      </w:r>
    </w:p>
    <w:p w:rsidR="7F228842" w:rsidRDefault="00F06449" w:rsidP="7F228842">
      <w:pPr>
        <w:rPr>
          <w:rFonts w:ascii="Noto Sans" w:eastAsia="Noto Sans" w:hAnsi="Noto Sans" w:cs="Noto Sans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35" style="position:absolute;margin-left:58.95pt;margin-top:16.4pt;width:518.8pt;height:802.3pt;z-index:251739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Cu3A8BOQYAAChCAAAOAAAAAAAA&#10;AAAAAAAAAC4CAABkcnMvZTJvRG9jLnhtbFBLAQItABQABgAIAAAAIQAIovfk4QAAAAwBAAAPAAAA&#10;AAAAAAAAAAAAAJMIAABkcnMvZG93bnJldi54bWxQSwUGAAAAAAQABADzAAAAoQkAAAAA&#10;" o:allowincell="f">
            <v:rect id="Rectangle 390" o:spid="_x0000_s34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37</w:t>
                    </w:r>
                  </w:p>
                </w:txbxContent>
              </v:textbox>
            </v:rect>
            <v:rect id="Rectangle 408" o:spid="_x0000_s34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>
        <w:rPr>
          <w:rFonts w:ascii="&amp;quot" w:hAnsi="&amp;quot"/>
          <w:color w:val="000000"/>
          <w:sz w:val="28"/>
          <w:szCs w:val="28"/>
        </w:rPr>
        <w:t>10</w:t>
      </w:r>
      <w:r w:rsidR="00D039B7">
        <w:rPr>
          <w:sz w:val="24"/>
        </w:rPr>
        <w:t xml:space="preserve">Диаграмма размещения </w:t>
      </w:r>
      <w:r w:rsidR="00D039B7">
        <w:rPr>
          <w:rFonts w:ascii="&amp;quot" w:hAnsi="&amp;quot"/>
          <w:color w:val="000000"/>
          <w:sz w:val="28"/>
          <w:szCs w:val="28"/>
        </w:rPr>
        <w:t xml:space="preserve"> монтажа  и установки ИС</w:t>
      </w:r>
      <w:r w:rsidR="00D039B7" w:rsidRPr="00B014F1">
        <w:rPr>
          <w:rFonts w:ascii="&amp;quot" w:hAnsi="&amp;quot"/>
          <w:color w:val="000000"/>
          <w:sz w:val="28"/>
          <w:szCs w:val="28"/>
        </w:rPr>
        <w:t>.....</w:t>
      </w:r>
      <w:r w:rsidR="00D039B7">
        <w:rPr>
          <w:rFonts w:ascii="&amp;quot" w:hAnsi="&amp;quot"/>
          <w:color w:val="000000"/>
          <w:sz w:val="28"/>
          <w:szCs w:val="28"/>
        </w:rPr>
        <w:t>22</w:t>
      </w:r>
    </w:p>
    <w:p w:rsidR="00D039B7" w:rsidRDefault="00D039B7" w:rsidP="00D039B7">
      <w:pPr>
        <w:rPr>
          <w:rFonts w:ascii="&amp;quot" w:hAnsi="&amp;quot" w:hint="eastAsia"/>
          <w:color w:val="000000"/>
          <w:sz w:val="28"/>
          <w:szCs w:val="28"/>
        </w:rPr>
      </w:pPr>
    </w:p>
    <w:p w:rsidR="00280CBD" w:rsidRDefault="357E2AF3" w:rsidP="7F228842">
      <w:pPr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4086225"/>
            <wp:effectExtent l="0" t="0" r="0" b="0"/>
            <wp:docPr id="1617055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8550" name="Picture 3825885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E2AF3" w:rsidRDefault="00280CBD" w:rsidP="7F228842">
      <w:r>
        <w:rPr>
          <w:rFonts w:ascii="Times New Roman" w:eastAsia="Times New Roman" w:hAnsi="Times New Roman"/>
          <w:sz w:val="24"/>
          <w:szCs w:val="24"/>
        </w:rPr>
        <w:t>Рис27.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55" style="position:absolute;margin-left:58.95pt;margin-top:16.4pt;width:518.8pt;height:802.3pt;z-index:251741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" o:allowincell="f">
            <v:rect id="Rectangle 390" o:spid="_x0000_s34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38</w:t>
                    </w:r>
                  </w:p>
                </w:txbxContent>
              </v:textbox>
            </v:rect>
            <v:rect id="Rectangle 408" o:spid="_x0000_s34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1</w:t>
      </w:r>
      <w:r w:rsidR="665B457A" w:rsidRPr="7F228842">
        <w:rPr>
          <w:rFonts w:ascii="&amp;quot" w:hAnsi="&amp;quot"/>
          <w:color w:val="000000" w:themeColor="text1"/>
          <w:sz w:val="28"/>
          <w:szCs w:val="28"/>
        </w:rPr>
        <w:t>1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  Сетевой график проверки  ИС. ......... ......... ..................23</w:t>
      </w:r>
    </w:p>
    <w:p w:rsidR="00D039B7" w:rsidRPr="00280CBD" w:rsidRDefault="00D039B7" w:rsidP="00D039B7">
      <w:pPr>
        <w:rPr>
          <w:rFonts w:ascii="&amp;quot" w:hAnsi="&amp;quot" w:hint="eastAsia"/>
          <w:b/>
          <w:color w:val="000000"/>
          <w:sz w:val="28"/>
          <w:szCs w:val="28"/>
        </w:rPr>
      </w:pPr>
    </w:p>
    <w:p w:rsidR="00280CBD" w:rsidRDefault="7C07D346" w:rsidP="7F228842">
      <w:pPr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4762500"/>
            <wp:effectExtent l="0" t="0" r="0" b="0"/>
            <wp:docPr id="125256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871" name="Picture 12525687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7D346" w:rsidRDefault="00280CBD" w:rsidP="7F228842">
      <w:r>
        <w:rPr>
          <w:rFonts w:ascii="Times New Roman" w:eastAsia="Times New Roman" w:hAnsi="Times New Roman"/>
          <w:sz w:val="24"/>
          <w:szCs w:val="24"/>
        </w:rPr>
        <w:t>Рис28.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75" style="position:absolute;margin-left:58.95pt;margin-top:16.4pt;width:518.8pt;height:802.3pt;z-index:251743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ovWQwYAAChCAAAOAAAAZHJzL2Uyb0RvYy54bWzsXF1z4jYUfe9M/4PH7wTLyF9MyE4WQqYz&#10;abvT3f4AxTbgqbFc2Qlkd/rfe/VhxSakm4TgDq1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" o:allowincell="f">
            <v:rect id="Rectangle 390" o:spid="_x0000_s34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4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4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4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4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4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4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4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4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4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4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4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4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4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4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39</w:t>
                    </w:r>
                  </w:p>
                </w:txbxContent>
              </v:textbox>
            </v:rect>
            <v:rect id="Rectangle 408" o:spid="_x0000_s34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1</w:t>
      </w:r>
      <w:r w:rsidR="1E16A3D0" w:rsidRPr="7F228842">
        <w:rPr>
          <w:rFonts w:ascii="&amp;quot" w:hAnsi="&amp;quot"/>
          <w:color w:val="000000" w:themeColor="text1"/>
          <w:sz w:val="28"/>
          <w:szCs w:val="28"/>
        </w:rPr>
        <w:t>2</w: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 xml:space="preserve">  Спецификация ПО  ИС. .. .. .. .. .. ......... ......... ..................24</w:t>
      </w:r>
    </w:p>
    <w:p w:rsidR="00D039B7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/>
      </w:tblPr>
      <w:tblGrid>
        <w:gridCol w:w="3190"/>
        <w:gridCol w:w="2940"/>
        <w:gridCol w:w="3441"/>
      </w:tblGrid>
      <w:tr w:rsidR="7F228842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СВ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Обознач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Примечание</w:t>
            </w:r>
          </w:p>
        </w:tc>
      </w:tr>
      <w:tr w:rsidR="7F228842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lang w:val="en-US"/>
              </w:rPr>
              <w:t>Start.owle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pPr>
              <w:jc w:val="center"/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Программа управления   реактором на ПР 200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Содержит  код на FBD языке для запуска аппарата</w:t>
            </w:r>
          </w:p>
        </w:tc>
      </w:tr>
      <w:tr w:rsidR="7F228842" w:rsidTr="7F228842">
        <w:trPr>
          <w:trHeight w:val="645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ПН2_ПН3.</w:t>
            </w:r>
            <w:r w:rsidRPr="7F228842">
              <w:rPr>
                <w:rFonts w:ascii="Times New Roman" w:eastAsia="Times New Roman" w:hAnsi="Times New Roman"/>
                <w:lang w:val="en-US"/>
              </w:rPr>
              <w:t>owle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Программа  управления   ПР 200 . подготовки и пришивание нити </w:t>
            </w:r>
          </w:p>
          <w:p w:rsidR="7F228842" w:rsidRDefault="7F228842" w:rsidP="7F228842">
            <w:r w:rsidRPr="7F228842">
              <w:rPr>
                <w:rFonts w:ascii="Times New Roman" w:eastAsia="Times New Roman" w:hAnsi="Times New Roman"/>
              </w:rPr>
              <w:t>ПН2_ПН3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Содержит  код на FBD языке для запуска аппарата</w:t>
            </w:r>
          </w:p>
        </w:tc>
      </w:tr>
      <w:tr w:rsidR="7F228842" w:rsidRPr="00372E43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кку</w:t>
            </w: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.prj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Программа  оператора  на ПК управления  технологическими процессами  с  ПК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Pr="00F06449" w:rsidRDefault="7F228842" w:rsidP="7F228842">
            <w:pPr>
              <w:rPr>
                <w:lang w:val="en-US"/>
              </w:rPr>
            </w:pPr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Содержит код  trace mode HMI.</w:t>
            </w:r>
          </w:p>
        </w:tc>
      </w:tr>
      <w:tr w:rsidR="7F228842" w:rsidTr="7F228842">
        <w:trPr>
          <w:trHeight w:val="300"/>
        </w:trPr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Opc server modbus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Сервер обеспечивает связь между ПК и ИС контроля и управления технологическими процессами</w:t>
            </w:r>
          </w:p>
        </w:tc>
        <w:tc>
          <w:tcPr>
            <w:tcW w:w="3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:rsidR="7F228842" w:rsidRDefault="7F228842" w:rsidP="7F228842">
            <w:r w:rsidRPr="7F22884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en-US"/>
              </w:rPr>
              <w:t>Протокол  modbus tcp/ rtu</w:t>
            </w:r>
          </w:p>
        </w:tc>
      </w:tr>
    </w:tbl>
    <w:p w:rsidR="00D039B7" w:rsidRDefault="00280CBD" w:rsidP="00D039B7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6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495" style="position:absolute;margin-left:58.95pt;margin-top:16.4pt;width:518.8pt;height:802.3pt;z-index:251745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hfdlHD0GAAAlQgAADgAA&#10;AAAAAAAAAAAAAAAuAgAAZHJzL2Uyb0RvYy54bWxQSwECLQAUAAYACAAAACEACKL35OEAAAAMAQAA&#10;DwAAAAAAAAAAAAAAAACXCAAAZHJzL2Rvd25yZXYueG1sUEsFBgAAAAAEAAQA8wAAAKUJAAAAAA==&#10;" o:allowincell="f">
            <v:rect id="Rectangle 390" o:spid="_x0000_s34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4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4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4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5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5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5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5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5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5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5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5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5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5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5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5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5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5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40</w:t>
                    </w:r>
                  </w:p>
                </w:txbxContent>
              </v:textbox>
            </v:rect>
            <v:rect id="Rectangle 408" o:spid="_x0000_s35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6CDA7194">
        <w:rPr>
          <w:rFonts w:ascii="&amp;quot" w:hAnsi="&amp;quot"/>
          <w:color w:val="000000" w:themeColor="text1"/>
          <w:sz w:val="28"/>
          <w:szCs w:val="28"/>
        </w:rPr>
        <w:t>1</w:t>
      </w:r>
      <w:r w:rsidR="0ED55AE0" w:rsidRPr="6CDA7194">
        <w:rPr>
          <w:rFonts w:ascii="&amp;quot" w:hAnsi="&amp;quot"/>
          <w:color w:val="000000" w:themeColor="text1"/>
          <w:sz w:val="28"/>
          <w:szCs w:val="28"/>
        </w:rPr>
        <w:t>3</w:t>
      </w:r>
      <w:r w:rsidR="00D039B7" w:rsidRPr="6CDA7194">
        <w:rPr>
          <w:rFonts w:ascii="&amp;quot" w:hAnsi="&amp;quot"/>
          <w:color w:val="000000" w:themeColor="text1"/>
          <w:sz w:val="28"/>
          <w:szCs w:val="28"/>
        </w:rPr>
        <w:t xml:space="preserve">  Спецификация  оборудования  ИС.. ......... ..................25</w:t>
      </w:r>
    </w:p>
    <w:p w:rsidR="6CDA7194" w:rsidRDefault="6CDA7194" w:rsidP="6CDA7194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tbl>
      <w:tblPr>
        <w:tblStyle w:val="ae"/>
        <w:tblW w:w="9471" w:type="dxa"/>
        <w:tblLook w:val="06A0"/>
      </w:tblPr>
      <w:tblGrid>
        <w:gridCol w:w="660"/>
        <w:gridCol w:w="3078"/>
        <w:gridCol w:w="2100"/>
        <w:gridCol w:w="1638"/>
        <w:gridCol w:w="1995"/>
      </w:tblGrid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1540AEDC">
              <w:rPr>
                <w:rFonts w:ascii="&amp;quot" w:hAnsi="&amp;quot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2100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Обозначение</w:t>
            </w:r>
          </w:p>
        </w:tc>
        <w:tc>
          <w:tcPr>
            <w:tcW w:w="1638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Кол-во</w:t>
            </w:r>
          </w:p>
        </w:tc>
        <w:tc>
          <w:tcPr>
            <w:tcW w:w="1995" w:type="dxa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Примечание</w:t>
            </w:r>
          </w:p>
        </w:tc>
      </w:tr>
      <w:tr w:rsidR="7F228842" w:rsidTr="6CDA7194">
        <w:trPr>
          <w:trHeight w:val="345"/>
        </w:trPr>
        <w:tc>
          <w:tcPr>
            <w:tcW w:w="9471" w:type="dxa"/>
            <w:gridSpan w:val="5"/>
          </w:tcPr>
          <w:p w:rsidR="7F228842" w:rsidRDefault="21DAD034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Оборудование управление реакторами</w:t>
            </w: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:rsidR="7F228842" w:rsidRDefault="3871312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ПР200</w:t>
            </w:r>
          </w:p>
        </w:tc>
        <w:tc>
          <w:tcPr>
            <w:tcW w:w="2100" w:type="dxa"/>
          </w:tcPr>
          <w:p w:rsidR="7F228842" w:rsidRDefault="3871312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ИС</w:t>
            </w:r>
          </w:p>
        </w:tc>
        <w:tc>
          <w:tcPr>
            <w:tcW w:w="1638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42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:rsidR="7F228842" w:rsidRDefault="2A3519BD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передают катушку нити при цикле 1 и цикле 2 друг другу</w:t>
            </w:r>
          </w:p>
        </w:tc>
        <w:tc>
          <w:tcPr>
            <w:tcW w:w="2100" w:type="dxa"/>
          </w:tcPr>
          <w:p w:rsidR="7F228842" w:rsidRDefault="2A3519BD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Пн3,4</w:t>
            </w:r>
          </w:p>
        </w:tc>
        <w:tc>
          <w:tcPr>
            <w:tcW w:w="1638" w:type="dxa"/>
          </w:tcPr>
          <w:p w:rsidR="7F228842" w:rsidRDefault="2CB0276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:rsidR="7F228842" w:rsidRDefault="6F0115F1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передают катушку нити при цикле 1 и цикле 2 друг другу</w:t>
            </w:r>
          </w:p>
        </w:tc>
        <w:tc>
          <w:tcPr>
            <w:tcW w:w="2100" w:type="dxa"/>
          </w:tcPr>
          <w:p w:rsidR="7F228842" w:rsidRDefault="6F0115F1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Пн1,2</w:t>
            </w:r>
          </w:p>
        </w:tc>
        <w:tc>
          <w:tcPr>
            <w:tcW w:w="1638" w:type="dxa"/>
          </w:tcPr>
          <w:p w:rsidR="7F228842" w:rsidRDefault="2CB0276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:rsidR="7F228842" w:rsidRDefault="7DEBC0CD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Начало движение после установки времени Обратный ход</w:t>
            </w:r>
          </w:p>
        </w:tc>
        <w:tc>
          <w:tcPr>
            <w:tcW w:w="2100" w:type="dxa"/>
          </w:tcPr>
          <w:p w:rsidR="7F228842" w:rsidRDefault="7DEBC0CD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Пн2</w:t>
            </w:r>
          </w:p>
        </w:tc>
        <w:tc>
          <w:tcPr>
            <w:tcW w:w="1638" w:type="dxa"/>
          </w:tcPr>
          <w:p w:rsidR="7F228842" w:rsidRDefault="1B0823D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078" w:type="dxa"/>
          </w:tcPr>
          <w:p w:rsidR="7F228842" w:rsidRDefault="1C8C32E1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Захват катушки нити, начинает ход до д2 после установки времени</w:t>
            </w:r>
          </w:p>
        </w:tc>
        <w:tc>
          <w:tcPr>
            <w:tcW w:w="2100" w:type="dxa"/>
          </w:tcPr>
          <w:p w:rsidR="7F228842" w:rsidRDefault="661C90F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Пн1</w:t>
            </w:r>
          </w:p>
        </w:tc>
        <w:tc>
          <w:tcPr>
            <w:tcW w:w="1638" w:type="dxa"/>
          </w:tcPr>
          <w:p w:rsidR="7F228842" w:rsidRDefault="1B0823D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078" w:type="dxa"/>
          </w:tcPr>
          <w:p w:rsidR="7F228842" w:rsidRDefault="03D06A1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Активирует Пн3 обратное движ. до д5, движется до д7</w:t>
            </w:r>
          </w:p>
        </w:tc>
        <w:tc>
          <w:tcPr>
            <w:tcW w:w="2100" w:type="dxa"/>
          </w:tcPr>
          <w:p w:rsidR="7F228842" w:rsidRDefault="419338B0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Д4</w:t>
            </w:r>
          </w:p>
        </w:tc>
        <w:tc>
          <w:tcPr>
            <w:tcW w:w="1638" w:type="dxa"/>
          </w:tcPr>
          <w:p w:rsidR="7F228842" w:rsidRDefault="16F8049B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078" w:type="dxa"/>
          </w:tcPr>
          <w:p w:rsidR="7F228842" w:rsidRDefault="173C99FF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Активируется при завершении Пн3 движения</w:t>
            </w:r>
          </w:p>
        </w:tc>
        <w:tc>
          <w:tcPr>
            <w:tcW w:w="2100" w:type="dxa"/>
          </w:tcPr>
          <w:p w:rsidR="7F228842" w:rsidRDefault="173C99FF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Д6</w:t>
            </w:r>
          </w:p>
        </w:tc>
        <w:tc>
          <w:tcPr>
            <w:tcW w:w="1638" w:type="dxa"/>
          </w:tcPr>
          <w:p w:rsidR="7F228842" w:rsidRDefault="16F8049B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078" w:type="dxa"/>
          </w:tcPr>
          <w:p w:rsidR="7F228842" w:rsidRDefault="0641A777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Обратный ход пн1 до срабатывания датчика</w:t>
            </w:r>
          </w:p>
        </w:tc>
        <w:tc>
          <w:tcPr>
            <w:tcW w:w="2100" w:type="dxa"/>
          </w:tcPr>
          <w:p w:rsidR="7F228842" w:rsidRDefault="0641A777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Д1</w:t>
            </w:r>
          </w:p>
        </w:tc>
        <w:tc>
          <w:tcPr>
            <w:tcW w:w="1638" w:type="dxa"/>
          </w:tcPr>
          <w:p w:rsidR="7F228842" w:rsidRDefault="16F8049B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078" w:type="dxa"/>
          </w:tcPr>
          <w:p w:rsidR="7F228842" w:rsidRDefault="475D026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Начинает обратный ход когда д1 работает</w:t>
            </w:r>
          </w:p>
        </w:tc>
        <w:tc>
          <w:tcPr>
            <w:tcW w:w="2100" w:type="dxa"/>
          </w:tcPr>
          <w:p w:rsidR="7F228842" w:rsidRDefault="475D0266" w:rsidP="6CDA7194">
            <w:pPr>
              <w:rPr>
                <w:rFonts w:ascii="&amp;quot" w:eastAsia="&amp;quot" w:hAnsi="&amp;quot" w:cs="&amp;quot"/>
                <w:sz w:val="28"/>
                <w:szCs w:val="28"/>
              </w:rPr>
            </w:pPr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Пн4</w:t>
            </w:r>
          </w:p>
        </w:tc>
        <w:tc>
          <w:tcPr>
            <w:tcW w:w="1638" w:type="dxa"/>
          </w:tcPr>
          <w:p w:rsidR="7F228842" w:rsidRDefault="55F246BC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  <w:tr w:rsidR="7F228842" w:rsidTr="6CDA7194">
        <w:trPr>
          <w:trHeight w:val="300"/>
        </w:trPr>
        <w:tc>
          <w:tcPr>
            <w:tcW w:w="660" w:type="dxa"/>
          </w:tcPr>
          <w:p w:rsidR="7F228842" w:rsidRDefault="1CEB7105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078" w:type="dxa"/>
          </w:tcPr>
          <w:p w:rsidR="7F228842" w:rsidRDefault="0AD1E00B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После всех действий выдвигается</w:t>
            </w:r>
          </w:p>
        </w:tc>
        <w:tc>
          <w:tcPr>
            <w:tcW w:w="2100" w:type="dxa"/>
          </w:tcPr>
          <w:p w:rsidR="7F228842" w:rsidRDefault="0AD1E00B" w:rsidP="6CDA7194">
            <w:r w:rsidRPr="6CDA7194">
              <w:rPr>
                <w:rFonts w:ascii="Noto Sans" w:eastAsia="Noto Sans" w:hAnsi="Noto Sans" w:cs="Noto Sans"/>
                <w:sz w:val="24"/>
                <w:szCs w:val="24"/>
              </w:rPr>
              <w:t>Пн3</w:t>
            </w:r>
          </w:p>
        </w:tc>
        <w:tc>
          <w:tcPr>
            <w:tcW w:w="1638" w:type="dxa"/>
          </w:tcPr>
          <w:p w:rsidR="7F228842" w:rsidRDefault="55F246BC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  <w:r w:rsidRPr="6CDA7194">
              <w:rPr>
                <w:rFonts w:ascii="&amp;quot" w:hAnsi="&amp;quot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:rsidR="7F228842" w:rsidRDefault="7F228842" w:rsidP="7F228842">
            <w:pPr>
              <w:rPr>
                <w:rFonts w:ascii="&amp;quot" w:hAnsi="&amp;quot" w:hint="eastAsia"/>
                <w:color w:val="000000" w:themeColor="text1"/>
                <w:sz w:val="28"/>
                <w:szCs w:val="28"/>
              </w:rPr>
            </w:pPr>
          </w:p>
        </w:tc>
      </w:tr>
    </w:tbl>
    <w:p w:rsidR="7F228842" w:rsidRDefault="00280CBD" w:rsidP="7F228842">
      <w:pPr>
        <w:spacing w:line="259" w:lineRule="auto"/>
        <w:rPr>
          <w:rFonts w:ascii="&amp;quot" w:hAnsi="&amp;quot" w:hint="eastAsia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sz w:val="24"/>
          <w:szCs w:val="24"/>
        </w:rPr>
        <w:t>Таблица 7</w:t>
      </w:r>
      <w:r w:rsidR="00F06449"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7F228842">
      <w:pPr>
        <w:rPr>
          <w:rFonts w:ascii="&amp;quot" w:hAnsi="&amp;quot" w:hint="eastAsia"/>
          <w:color w:val="000000"/>
          <w:sz w:val="28"/>
          <w:szCs w:val="28"/>
        </w:rPr>
      </w:pPr>
      <w:r w:rsidRPr="00575737">
        <w:rPr>
          <w:rFonts w:hint="eastAsia"/>
          <w:noProof/>
        </w:rPr>
        <w:lastRenderedPageBreak/>
        <w:pict>
          <v:group id="_x0000_s3515" style="position:absolute;margin-left:58.95pt;margin-top:16.4pt;width:518.8pt;height:802.3pt;z-index:251747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jHnPQYAACBCAAAOAAAAZHJzL2Uyb0RvYy54bWzsXF1z4jYUfe9M/4PH7wTLyF9MyE4Wwk5n&#10;tu1Od/sDFNuAp8ZyZSeQ3el/79WHhU1INwnBHVrxABa2xZV07pF0zzW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MoYx5z0GAAAgQgAADgAA&#10;AAAAAAAAAAAAAAAuAgAAZHJzL2Uyb0RvYy54bWxQSwECLQAUAAYACAAAACEACKL35OEAAAAMAQAA&#10;DwAAAAAAAAAAAAAAAACXCAAAZHJzL2Rvd25yZXYueG1sUEsFBgAAAAAEAAQA8wAAAKUJAAAAAA==&#10;" o:allowincell="f">
            <v:rect id="Rectangle 390" o:spid="_x0000_s35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5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5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5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5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5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5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5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5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5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5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5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5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5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5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5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5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5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41</w:t>
                    </w:r>
                  </w:p>
                </w:txbxContent>
              </v:textbox>
            </v:rect>
            <v:rect id="Rectangle 408" o:spid="_x0000_s35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7F228842">
        <w:rPr>
          <w:rFonts w:ascii="&amp;quot" w:hAnsi="&amp;quot"/>
          <w:color w:val="000000" w:themeColor="text1"/>
          <w:sz w:val="28"/>
          <w:szCs w:val="28"/>
        </w:rPr>
        <w:t>ВЫВОД……………………………………………………………………...26</w:t>
      </w:r>
    </w:p>
    <w:p w:rsidR="00D039B7" w:rsidRPr="00B014F1" w:rsidRDefault="00D039B7" w:rsidP="7F228842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Исходя из условия. Технического задания все пункты были выполнены.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переведено ТЗ в Технологический формат.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подсчитаны сигналы - параметры для обеспечения технологического проекта.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произведён анализ и синтез ИС для реализации технологического процесса.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намечены возможности приобретения оснастки по обеспечению микроклимата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подсчитана нагрузка на предельном потреблении и при модернизации для обеспечения источниками питания.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подготовленыматериалы для организации электрических схем и монтажа.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разработаны программы для управления технологическим процессом на нижнем уровне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разработаны мнемосхема для управления технологическим процессом, на верхнем уровне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определены ресурсы для выбора датчиков и исполнительных механизмов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общая инструкция оператора 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 xml:space="preserve">иструкция оператора по мнемосхеме 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таблицы для спецификаций на программы</w:t>
      </w:r>
    </w:p>
    <w:p w:rsidR="00D039B7" w:rsidRPr="00B014F1" w:rsidRDefault="3A406B9B" w:rsidP="7F228842">
      <w:pPr>
        <w:pStyle w:val="af6"/>
        <w:numPr>
          <w:ilvl w:val="0"/>
          <w:numId w:val="1"/>
        </w:numPr>
        <w:ind w:left="240"/>
        <w:rPr>
          <w:rFonts w:ascii="Noto Sans" w:eastAsia="Noto Sans" w:hAnsi="Noto Sans" w:cs="Noto Sans"/>
          <w:sz w:val="24"/>
          <w:szCs w:val="24"/>
        </w:rPr>
      </w:pPr>
      <w:r w:rsidRPr="7F228842">
        <w:rPr>
          <w:rFonts w:ascii="Noto Sans" w:eastAsia="Noto Sans" w:hAnsi="Noto Sans" w:cs="Noto Sans"/>
          <w:sz w:val="24"/>
          <w:szCs w:val="24"/>
        </w:rPr>
        <w:t>таблицы для спецификаций на оборудования Итог Все пункты курсового проекта выполнены.</w:t>
      </w:r>
    </w:p>
    <w:p w:rsidR="7F228842" w:rsidRDefault="00F06449" w:rsidP="7F228842">
      <w:pPr>
        <w:rPr>
          <w:rFonts w:ascii="Noto Sans" w:eastAsia="Noto Sans" w:hAnsi="Noto Sans" w:cs="Noto Sans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:rsidR="00D039B7" w:rsidRDefault="00575737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575737">
        <w:rPr>
          <w:noProof/>
        </w:rPr>
        <w:lastRenderedPageBreak/>
        <w:pict>
          <v:group id="_x0000_s3535" style="position:absolute;margin-left:58.95pt;margin-top:16.4pt;width:518.8pt;height:802.3pt;z-index:251749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" o:allowincell="f">
            <v:rect id="Rectangle 390" o:spid="_x0000_s35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" filled="f" strokeweight="2pt"/>
            <v:line id="Line 391" o:spid="_x0000_s35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<v:line id="Line 392" o:spid="_x0000_s35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<v:line id="Line 393" o:spid="_x0000_s35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<v:line id="Line 394" o:spid="_x0000_s35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<v:line id="Line 395" o:spid="_x0000_s35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bz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1z5RkbQqzcAAAD//wMAUEsBAi0AFAAGAAgAAAAhANvh9svuAAAAhQEAABMAAAAAAAAAAAAA&#10;AAAAAAAAAFtDb250ZW50X1R5cGVzXS54bWxQSwECLQAUAAYACAAAACEAWvQsW78AAAAVAQAACwAA&#10;AAAAAAAAAAAAAAAfAQAAX3JlbHMvLnJlbHNQSwECLQAUAAYACAAAACEA1FHW88MAAADdAAAADwAA&#10;AAAAAAAAAAAAAAAHAgAAZHJzL2Rvd25yZXYueG1sUEsFBgAAAAADAAMAtwAAAPcCAAAAAA==&#10;" strokeweight="2pt"/>
            <v:line id="Line 396" o:spid="_x0000_s35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<v:line id="Line 397" o:spid="_x0000_s35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" strokeweight="2pt"/>
            <v:line id="Line 398" o:spid="_x0000_s35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" strokeweight="1pt"/>
            <v:line id="Line 399" o:spid="_x0000_s35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" strokeweight="2pt"/>
            <v:line id="Line 400" o:spid="_x0000_s35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S1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7QX+vkknyMkNAAD//wMAUEsBAi0AFAAGAAgAAAAhANvh9svuAAAAhQEAABMAAAAAAAAAAAAA&#10;AAAAAAAAAFtDb250ZW50X1R5cGVzXS54bWxQSwECLQAUAAYACAAAACEAWvQsW78AAAAVAQAACwAA&#10;AAAAAAAAAAAAAAAfAQAAX3JlbHMvLnJlbHNQSwECLQAUAAYACAAAACEA1em0tcMAAADdAAAADwAA&#10;AAAAAAAAAAAAAAAHAgAAZHJzL2Rvd25yZXYueG1sUEsFBgAAAAADAAMAtwAAAPcCAAAAAA==&#10;" strokeweight="1pt"/>
            <v:rect id="Rectangle 401" o:spid="_x0000_s35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35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35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35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35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35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bD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h/P&#10;FvD6Jp4g108AAAD//wMAUEsBAi0AFAAGAAgAAAAhANvh9svuAAAAhQEAABMAAAAAAAAAAAAAAAAA&#10;AAAAAFtDb250ZW50X1R5cGVzXS54bWxQSwECLQAUAAYACAAAACEAWvQsW78AAAAVAQAACwAAAAAA&#10;AAAAAAAAAAAfAQAAX3JlbHMvLnJlbHNQSwECLQAUAAYACAAAACEAmYgGw8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35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<v:textbox inset="1pt,1pt,1pt,1pt">
                <w:txbxContent>
                  <w:p w:rsidR="00280CBD" w:rsidRPr="00FB2CF4" w:rsidRDefault="00FB2CF4" w:rsidP="00280CBD">
                    <w:pPr>
                      <w:pStyle w:val="ab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42</w:t>
                    </w:r>
                  </w:p>
                </w:txbxContent>
              </v:textbox>
            </v:rect>
            <v:rect id="Rectangle 408" o:spid="_x0000_s35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<v:textbox inset="1pt,1pt,1pt,1pt">
                <w:txbxContent>
                  <w:p w:rsidR="00280CBD" w:rsidRDefault="00280CBD" w:rsidP="00280CBD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D039B7" w:rsidRPr="00F06449">
        <w:rPr>
          <w:rFonts w:ascii="Times New Roman" w:hAnsi="Times New Roman"/>
          <w:color w:val="000000" w:themeColor="text1"/>
          <w:sz w:val="28"/>
          <w:szCs w:val="28"/>
        </w:rPr>
        <w:t>СПИСОК ЛИТЕРАТУРЫ …………………………………………...27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Р ЕН 60745-2-8-2012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27447-87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28455-90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4.448-86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Р ЕН 1032-2011</w:t>
      </w:r>
    </w:p>
    <w:p w:rsidR="00931AFE" w:rsidRDefault="00931AFE" w:rsidP="00D039B7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931AFE">
        <w:rPr>
          <w:rFonts w:ascii="Times New Roman" w:hAnsi="Times New Roman"/>
          <w:color w:val="000000" w:themeColor="text1"/>
          <w:sz w:val="28"/>
          <w:szCs w:val="28"/>
        </w:rPr>
        <w:t>ГОСТ Р МЭК 60204-1-2019</w:t>
      </w:r>
    </w:p>
    <w:p w:rsidR="00931AFE" w:rsidRPr="00F06449" w:rsidRDefault="00931AFE" w:rsidP="00D039B7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931AFE">
        <w:rPr>
          <w:rFonts w:ascii="Times New Roman" w:hAnsi="Times New Roman"/>
          <w:color w:val="000000"/>
          <w:sz w:val="28"/>
          <w:szCs w:val="28"/>
        </w:rPr>
        <w:t>ГОСТ ИСО 12100-2013</w:t>
      </w:r>
    </w:p>
    <w:p w:rsidR="00F06449" w:rsidRDefault="00F06449" w:rsidP="00F06449">
      <w:pPr>
        <w:pStyle w:val="2"/>
        <w:shd w:val="clear" w:color="auto" w:fill="FFFFFF"/>
        <w:spacing w:after="225"/>
        <w:ind w:left="0"/>
        <w:rPr>
          <w:b w:val="0"/>
          <w:color w:val="000000" w:themeColor="text1"/>
          <w:sz w:val="27"/>
          <w:szCs w:val="27"/>
        </w:rPr>
      </w:pPr>
      <w:r w:rsidRPr="00F06449">
        <w:rPr>
          <w:b w:val="0"/>
          <w:color w:val="000000" w:themeColor="text1"/>
          <w:sz w:val="27"/>
          <w:szCs w:val="27"/>
        </w:rPr>
        <w:t>ГОСТ 17037-2022</w:t>
      </w:r>
    </w:p>
    <w:p w:rsidR="00931AFE" w:rsidRDefault="00931AFE" w:rsidP="00931AFE">
      <w:pPr>
        <w:rPr>
          <w:lang w:val="uk-UA"/>
        </w:rPr>
      </w:pPr>
    </w:p>
    <w:p w:rsidR="00931AFE" w:rsidRDefault="00931AFE" w:rsidP="00931AFE">
      <w:pPr>
        <w:rPr>
          <w:lang w:val="uk-UA"/>
        </w:rPr>
      </w:pPr>
    </w:p>
    <w:p w:rsidR="00931AFE" w:rsidRPr="00931AFE" w:rsidRDefault="00931AFE" w:rsidP="00931AFE">
      <w:pPr>
        <w:rPr>
          <w:lang w:val="uk-UA"/>
        </w:rPr>
      </w:pPr>
    </w:p>
    <w:p w:rsidR="00931AFE" w:rsidRDefault="00931AFE" w:rsidP="00931AFE">
      <w:pPr>
        <w:rPr>
          <w:lang w:val="uk-UA"/>
        </w:rPr>
      </w:pPr>
    </w:p>
    <w:p w:rsidR="00931AFE" w:rsidRPr="00931AFE" w:rsidRDefault="00931AFE" w:rsidP="00931AFE">
      <w:pPr>
        <w:rPr>
          <w:lang w:val="uk-UA"/>
        </w:rPr>
      </w:pPr>
    </w:p>
    <w:p w:rsidR="00D039B7" w:rsidRPr="00B014F1" w:rsidRDefault="00D039B7" w:rsidP="005C2D12">
      <w:pPr>
        <w:rPr>
          <w:rFonts w:ascii="&amp;quot" w:hAnsi="&amp;quot" w:hint="eastAsia"/>
          <w:color w:val="000000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Pr="007D4BA5" w:rsidRDefault="00BA50D8" w:rsidP="00F06449">
      <w:pPr>
        <w:spacing w:line="360" w:lineRule="auto"/>
        <w:rPr>
          <w:rFonts w:eastAsia="Times New Roman"/>
          <w:sz w:val="28"/>
          <w:szCs w:val="28"/>
        </w:rPr>
      </w:pPr>
    </w:p>
    <w:sectPr w:rsidR="00BA50D8" w:rsidRPr="007D4BA5" w:rsidSect="008E668E">
      <w:pgSz w:w="11907" w:h="16840" w:code="9"/>
      <w:pgMar w:top="907" w:right="851" w:bottom="1758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0831" w:rsidRDefault="009F0831" w:rsidP="00BA50D8">
      <w:r>
        <w:separator/>
      </w:r>
    </w:p>
  </w:endnote>
  <w:endnote w:type="continuationSeparator" w:id="1">
    <w:p w:rsidR="009F0831" w:rsidRDefault="009F0831" w:rsidP="00BA5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&amp;quo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0831" w:rsidRDefault="009F0831" w:rsidP="00BA50D8">
      <w:r>
        <w:separator/>
      </w:r>
    </w:p>
  </w:footnote>
  <w:footnote w:type="continuationSeparator" w:id="1">
    <w:p w:rsidR="009F0831" w:rsidRDefault="009F0831" w:rsidP="00BA50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17BD"/>
    <w:multiLevelType w:val="hybridMultilevel"/>
    <w:tmpl w:val="68BA185A"/>
    <w:lvl w:ilvl="0" w:tplc="6566589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638BA"/>
    <w:multiLevelType w:val="multilevel"/>
    <w:tmpl w:val="EE98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C1986"/>
    <w:multiLevelType w:val="hybridMultilevel"/>
    <w:tmpl w:val="A5B0C124"/>
    <w:lvl w:ilvl="0" w:tplc="7B54DA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C1AD8"/>
    <w:multiLevelType w:val="hybridMultilevel"/>
    <w:tmpl w:val="FFFFFFFF"/>
    <w:lvl w:ilvl="0" w:tplc="EDC2DB0A">
      <w:start w:val="1"/>
      <w:numFmt w:val="decimal"/>
      <w:lvlText w:val="%1."/>
      <w:lvlJc w:val="left"/>
      <w:pPr>
        <w:ind w:left="720" w:hanging="360"/>
      </w:pPr>
    </w:lvl>
    <w:lvl w:ilvl="1" w:tplc="98E04624">
      <w:start w:val="1"/>
      <w:numFmt w:val="lowerLetter"/>
      <w:lvlText w:val="%2."/>
      <w:lvlJc w:val="left"/>
      <w:pPr>
        <w:ind w:left="1440" w:hanging="360"/>
      </w:pPr>
    </w:lvl>
    <w:lvl w:ilvl="2" w:tplc="46DA9056">
      <w:start w:val="1"/>
      <w:numFmt w:val="lowerRoman"/>
      <w:lvlText w:val="%3."/>
      <w:lvlJc w:val="right"/>
      <w:pPr>
        <w:ind w:left="2160" w:hanging="180"/>
      </w:pPr>
    </w:lvl>
    <w:lvl w:ilvl="3" w:tplc="B76ADC24">
      <w:start w:val="1"/>
      <w:numFmt w:val="decimal"/>
      <w:lvlText w:val="%4."/>
      <w:lvlJc w:val="left"/>
      <w:pPr>
        <w:ind w:left="2880" w:hanging="360"/>
      </w:pPr>
    </w:lvl>
    <w:lvl w:ilvl="4" w:tplc="0C486DC2">
      <w:start w:val="1"/>
      <w:numFmt w:val="lowerLetter"/>
      <w:lvlText w:val="%5."/>
      <w:lvlJc w:val="left"/>
      <w:pPr>
        <w:ind w:left="3600" w:hanging="360"/>
      </w:pPr>
    </w:lvl>
    <w:lvl w:ilvl="5" w:tplc="1FDEE2BA">
      <w:start w:val="1"/>
      <w:numFmt w:val="lowerRoman"/>
      <w:lvlText w:val="%6."/>
      <w:lvlJc w:val="right"/>
      <w:pPr>
        <w:ind w:left="4320" w:hanging="180"/>
      </w:pPr>
    </w:lvl>
    <w:lvl w:ilvl="6" w:tplc="A63839C8">
      <w:start w:val="1"/>
      <w:numFmt w:val="decimal"/>
      <w:lvlText w:val="%7."/>
      <w:lvlJc w:val="left"/>
      <w:pPr>
        <w:ind w:left="5040" w:hanging="360"/>
      </w:pPr>
    </w:lvl>
    <w:lvl w:ilvl="7" w:tplc="02D87AC8">
      <w:start w:val="1"/>
      <w:numFmt w:val="lowerLetter"/>
      <w:lvlText w:val="%8."/>
      <w:lvlJc w:val="left"/>
      <w:pPr>
        <w:ind w:left="5760" w:hanging="360"/>
      </w:pPr>
    </w:lvl>
    <w:lvl w:ilvl="8" w:tplc="A7B8C6B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9610B"/>
    <w:multiLevelType w:val="multilevel"/>
    <w:tmpl w:val="425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824A43"/>
    <w:multiLevelType w:val="multilevel"/>
    <w:tmpl w:val="81A2BF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>
    <w:nsid w:val="2F3F50ED"/>
    <w:multiLevelType w:val="multilevel"/>
    <w:tmpl w:val="90D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1153DB"/>
    <w:multiLevelType w:val="hybridMultilevel"/>
    <w:tmpl w:val="830CD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D165FC"/>
    <w:multiLevelType w:val="multilevel"/>
    <w:tmpl w:val="9B8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A91FAC"/>
    <w:multiLevelType w:val="multilevel"/>
    <w:tmpl w:val="7B00472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11">
    <w:nsid w:val="5A025826"/>
    <w:multiLevelType w:val="multilevel"/>
    <w:tmpl w:val="0C0CA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63C12CBA"/>
    <w:multiLevelType w:val="multilevel"/>
    <w:tmpl w:val="498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BF4AEA"/>
    <w:multiLevelType w:val="hybridMultilevel"/>
    <w:tmpl w:val="655C1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BC22A1"/>
    <w:multiLevelType w:val="multilevel"/>
    <w:tmpl w:val="716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7"/>
  </w:num>
  <w:num w:numId="5">
    <w:abstractNumId w:val="10"/>
  </w:num>
  <w:num w:numId="6">
    <w:abstractNumId w:val="5"/>
  </w:num>
  <w:num w:numId="7">
    <w:abstractNumId w:val="0"/>
  </w:num>
  <w:num w:numId="8">
    <w:abstractNumId w:val="2"/>
  </w:num>
  <w:num w:numId="9">
    <w:abstractNumId w:val="13"/>
  </w:num>
  <w:num w:numId="10">
    <w:abstractNumId w:val="14"/>
  </w:num>
  <w:num w:numId="11">
    <w:abstractNumId w:val="1"/>
  </w:num>
  <w:num w:numId="12">
    <w:abstractNumId w:val="8"/>
  </w:num>
  <w:num w:numId="13">
    <w:abstractNumId w:val="4"/>
  </w:num>
  <w:num w:numId="14">
    <w:abstractNumId w:val="12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embedSystemFonts/>
  <w:activeWritingStyle w:appName="MSWord" w:lang="en-US" w:vendorID="64" w:dllVersion="131078" w:nlCheck="1" w:checkStyle="0"/>
  <w:activeWritingStyle w:appName="MSWord" w:lang="ru-RU" w:vendorID="64" w:dllVersion="131078" w:nlCheck="1" w:checkStyle="0"/>
  <w:attachedTemplate r:id="rId1"/>
  <w:stylePaneFormatFilter w:val="3F01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BA5"/>
    <w:rsid w:val="00032281"/>
    <w:rsid w:val="00032339"/>
    <w:rsid w:val="00044105"/>
    <w:rsid w:val="000653F3"/>
    <w:rsid w:val="000B204C"/>
    <w:rsid w:val="00115C3B"/>
    <w:rsid w:val="001A6538"/>
    <w:rsid w:val="00216310"/>
    <w:rsid w:val="00265E0E"/>
    <w:rsid w:val="00280CBD"/>
    <w:rsid w:val="0028298D"/>
    <w:rsid w:val="0030239E"/>
    <w:rsid w:val="003424B8"/>
    <w:rsid w:val="00372E43"/>
    <w:rsid w:val="00373FC6"/>
    <w:rsid w:val="00381E96"/>
    <w:rsid w:val="003A790C"/>
    <w:rsid w:val="003C0EC8"/>
    <w:rsid w:val="004066AB"/>
    <w:rsid w:val="00411EEC"/>
    <w:rsid w:val="00453721"/>
    <w:rsid w:val="00470CCB"/>
    <w:rsid w:val="00471AA3"/>
    <w:rsid w:val="0047698B"/>
    <w:rsid w:val="004E444D"/>
    <w:rsid w:val="004E4DEF"/>
    <w:rsid w:val="005632CF"/>
    <w:rsid w:val="00575737"/>
    <w:rsid w:val="005C2D12"/>
    <w:rsid w:val="006144D4"/>
    <w:rsid w:val="006A029E"/>
    <w:rsid w:val="006D0C2D"/>
    <w:rsid w:val="0072528A"/>
    <w:rsid w:val="007959B3"/>
    <w:rsid w:val="007D4BA5"/>
    <w:rsid w:val="007F358B"/>
    <w:rsid w:val="0086379D"/>
    <w:rsid w:val="008A19DB"/>
    <w:rsid w:val="008B1F1A"/>
    <w:rsid w:val="008E5356"/>
    <w:rsid w:val="008E668E"/>
    <w:rsid w:val="008F1156"/>
    <w:rsid w:val="00913676"/>
    <w:rsid w:val="00925C04"/>
    <w:rsid w:val="00931AFE"/>
    <w:rsid w:val="00932958"/>
    <w:rsid w:val="00971333"/>
    <w:rsid w:val="00980506"/>
    <w:rsid w:val="00994D7A"/>
    <w:rsid w:val="009E57B4"/>
    <w:rsid w:val="009F0831"/>
    <w:rsid w:val="00A84C73"/>
    <w:rsid w:val="00AE3484"/>
    <w:rsid w:val="00B73623"/>
    <w:rsid w:val="00B91181"/>
    <w:rsid w:val="00BA50D8"/>
    <w:rsid w:val="00BE7723"/>
    <w:rsid w:val="00C24D72"/>
    <w:rsid w:val="00C53AC5"/>
    <w:rsid w:val="00C62852"/>
    <w:rsid w:val="00D039B7"/>
    <w:rsid w:val="00D04068"/>
    <w:rsid w:val="00D1359D"/>
    <w:rsid w:val="00D22387"/>
    <w:rsid w:val="00D72E9E"/>
    <w:rsid w:val="00DA5269"/>
    <w:rsid w:val="00DF599D"/>
    <w:rsid w:val="00E7570C"/>
    <w:rsid w:val="00E876A7"/>
    <w:rsid w:val="00E945D4"/>
    <w:rsid w:val="00EB20AD"/>
    <w:rsid w:val="00ED442F"/>
    <w:rsid w:val="00F06449"/>
    <w:rsid w:val="00FB2606"/>
    <w:rsid w:val="00FB2CF4"/>
    <w:rsid w:val="00FC081F"/>
    <w:rsid w:val="03D06A16"/>
    <w:rsid w:val="0641A777"/>
    <w:rsid w:val="08179963"/>
    <w:rsid w:val="0949B0AE"/>
    <w:rsid w:val="0AD1E00B"/>
    <w:rsid w:val="0E1E5E3F"/>
    <w:rsid w:val="0ED55AE0"/>
    <w:rsid w:val="0F480CA0"/>
    <w:rsid w:val="1540AEDC"/>
    <w:rsid w:val="160AA8EE"/>
    <w:rsid w:val="1648EE59"/>
    <w:rsid w:val="16F8049B"/>
    <w:rsid w:val="173C99FF"/>
    <w:rsid w:val="1927DD34"/>
    <w:rsid w:val="199177C3"/>
    <w:rsid w:val="1B0823D5"/>
    <w:rsid w:val="1C8C32E1"/>
    <w:rsid w:val="1CEB7105"/>
    <w:rsid w:val="1E16A3D0"/>
    <w:rsid w:val="21DAD034"/>
    <w:rsid w:val="2524CB77"/>
    <w:rsid w:val="272BAE28"/>
    <w:rsid w:val="2889EB0F"/>
    <w:rsid w:val="2A2A2514"/>
    <w:rsid w:val="2A3519BD"/>
    <w:rsid w:val="2B1A7E21"/>
    <w:rsid w:val="2C8F730A"/>
    <w:rsid w:val="2CB02765"/>
    <w:rsid w:val="2E8328FF"/>
    <w:rsid w:val="2FC6F26F"/>
    <w:rsid w:val="31A40828"/>
    <w:rsid w:val="33033A52"/>
    <w:rsid w:val="33192C66"/>
    <w:rsid w:val="331AF7E3"/>
    <w:rsid w:val="357E2AF3"/>
    <w:rsid w:val="38713125"/>
    <w:rsid w:val="3A406B9B"/>
    <w:rsid w:val="3AA142D0"/>
    <w:rsid w:val="3BBBFAD2"/>
    <w:rsid w:val="3C57C590"/>
    <w:rsid w:val="419338B0"/>
    <w:rsid w:val="41AA4920"/>
    <w:rsid w:val="43815093"/>
    <w:rsid w:val="449F74B4"/>
    <w:rsid w:val="46832200"/>
    <w:rsid w:val="475D0266"/>
    <w:rsid w:val="4810C505"/>
    <w:rsid w:val="4E2498BD"/>
    <w:rsid w:val="4FB02791"/>
    <w:rsid w:val="4FFAFC37"/>
    <w:rsid w:val="51A31D35"/>
    <w:rsid w:val="5338ABB1"/>
    <w:rsid w:val="53B430DF"/>
    <w:rsid w:val="55F246BC"/>
    <w:rsid w:val="58AE65F1"/>
    <w:rsid w:val="5C08DF19"/>
    <w:rsid w:val="5C7C101A"/>
    <w:rsid w:val="5C8ADB76"/>
    <w:rsid w:val="5DD33B47"/>
    <w:rsid w:val="601A4D06"/>
    <w:rsid w:val="60808EFD"/>
    <w:rsid w:val="60A335CF"/>
    <w:rsid w:val="661C90F6"/>
    <w:rsid w:val="665B457A"/>
    <w:rsid w:val="6B656069"/>
    <w:rsid w:val="6C55E394"/>
    <w:rsid w:val="6CDA7194"/>
    <w:rsid w:val="6D2DAAC5"/>
    <w:rsid w:val="6F0115F1"/>
    <w:rsid w:val="71AEB03E"/>
    <w:rsid w:val="731973ED"/>
    <w:rsid w:val="7A3DDB33"/>
    <w:rsid w:val="7AB739ED"/>
    <w:rsid w:val="7C07D346"/>
    <w:rsid w:val="7DEBC0CD"/>
    <w:rsid w:val="7F2288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,2,3"/>
      <o:rules v:ext="edit">
        <o:r id="V:Rule44" type="connector" idref="#Line 121"/>
        <o:r id="V:Rule72" type="connector" idref="#Line 123"/>
        <o:r id="V:Rule88" type="connector" idref="#Line 122"/>
        <o:r id="V:Rule117" type="connector" idref="#Line 127"/>
        <o:r id="V:Rule125" type="connector" idref="#Line 162"/>
        <o:r id="V:Rule134" type="connector" idref="#Line 126"/>
        <o:r id="V:Rule141" type="connector" idref="#Line 166"/>
        <o:r id="V:Rule158" type="connector" idref="#Line 124"/>
        <o:r id="V:Rule196" type="connector" idref="#Line 125"/>
        <o:r id="V:Rule219" type="connector" idref="#Line 138"/>
        <o:r id="V:Rule243" type="connector" idref="#Line 167"/>
        <o:r id="V:Rule258" type="connector" idref="#Line 139"/>
        <o:r id="V:Rule279" type="connector" idref="#Line 141"/>
        <o:r id="V:Rule290" type="connector" idref="#Line 140"/>
        <o:r id="V:Rule326" type="connector" idref="#Line 161"/>
        <o:r id="V:Rule335" type="connector" idref="#Line 128"/>
        <o:r id="V:Rule341" type="connector" idref="#Line 160"/>
        <o:r id="V:Rule348" type="connector" idref="#Line 129"/>
        <o:r id="V:Rule375" type="connector" idref="#Line 142"/>
        <o:r id="V:Rule409" type="connector" idref="#Line 392"/>
        <o:r id="V:Rule410" type="connector" idref="#Line 391"/>
        <o:r id="V:Rule411" type="connector" idref="#Line 398"/>
        <o:r id="V:Rule412" type="connector" idref="#Line 396"/>
        <o:r id="V:Rule413" type="connector" idref="#Line 400"/>
        <o:r id="V:Rule414" type="connector" idref="#Line 158"/>
        <o:r id="V:Rule416" type="connector" idref="#Line 393"/>
        <o:r id="V:Rule417" type="connector" idref="#Line 395"/>
        <o:r id="V:Rule418" type="connector" idref="#Line 399"/>
        <o:r id="V:Rule419" type="connector" idref="#Line 397"/>
        <o:r id="V:Rule420" type="connector" idref="#Line 39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0CBD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="SimSun" w:hAnsi="Calibri"/>
      <w:kern w:val="3"/>
      <w:sz w:val="22"/>
      <w:szCs w:val="22"/>
    </w:rPr>
  </w:style>
  <w:style w:type="paragraph" w:styleId="1">
    <w:name w:val="heading 1"/>
    <w:basedOn w:val="a"/>
    <w:next w:val="a"/>
    <w:qFormat/>
    <w:rsid w:val="008E668E"/>
    <w:pPr>
      <w:spacing w:line="336" w:lineRule="auto"/>
      <w:jc w:val="center"/>
      <w:outlineLvl w:val="0"/>
    </w:pPr>
    <w:rPr>
      <w:rFonts w:ascii="Times New Roman" w:hAnsi="Times New Roman"/>
      <w:b/>
      <w:caps/>
      <w:kern w:val="28"/>
      <w:lang w:val="uk-UA"/>
    </w:rPr>
  </w:style>
  <w:style w:type="paragraph" w:styleId="2">
    <w:name w:val="heading 2"/>
    <w:basedOn w:val="a"/>
    <w:next w:val="a"/>
    <w:qFormat/>
    <w:rsid w:val="008E668E"/>
    <w:pPr>
      <w:spacing w:line="336" w:lineRule="auto"/>
      <w:ind w:left="851"/>
      <w:outlineLvl w:val="1"/>
    </w:pPr>
    <w:rPr>
      <w:rFonts w:ascii="Times New Roman" w:hAnsi="Times New Roman"/>
      <w:b/>
      <w:lang w:val="uk-UA"/>
    </w:rPr>
  </w:style>
  <w:style w:type="paragraph" w:styleId="3">
    <w:name w:val="heading 3"/>
    <w:basedOn w:val="a"/>
    <w:next w:val="a"/>
    <w:qFormat/>
    <w:rsid w:val="008E668E"/>
    <w:pPr>
      <w:spacing w:line="336" w:lineRule="auto"/>
      <w:ind w:left="851"/>
      <w:outlineLvl w:val="2"/>
    </w:pPr>
    <w:rPr>
      <w:rFonts w:ascii="Times New Roman" w:hAnsi="Times New Roman"/>
      <w:b/>
      <w:lang w:val="uk-UA"/>
    </w:rPr>
  </w:style>
  <w:style w:type="paragraph" w:styleId="4">
    <w:name w:val="heading 4"/>
    <w:basedOn w:val="a"/>
    <w:next w:val="a"/>
    <w:qFormat/>
    <w:rsid w:val="008E668E"/>
    <w:pPr>
      <w:spacing w:line="336" w:lineRule="auto"/>
      <w:jc w:val="center"/>
      <w:outlineLvl w:val="3"/>
    </w:pPr>
    <w:rPr>
      <w:rFonts w:ascii="Times New Roman" w:hAnsi="Times New Roman"/>
      <w:b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paragraph" w:styleId="a4">
    <w:name w:val="caption"/>
    <w:basedOn w:val="a"/>
    <w:next w:val="a"/>
    <w:qFormat/>
    <w:rsid w:val="008E668E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5">
    <w:name w:val="foot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styleId="a6">
    <w:name w:val="page number"/>
    <w:basedOn w:val="a0"/>
    <w:rsid w:val="008E668E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0">
    <w:name w:val="toc 2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284" w:right="851"/>
    </w:pPr>
  </w:style>
  <w:style w:type="paragraph" w:styleId="30">
    <w:name w:val="toc 3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567" w:right="851"/>
    </w:pPr>
  </w:style>
  <w:style w:type="paragraph" w:styleId="40">
    <w:name w:val="toc 4"/>
    <w:basedOn w:val="a"/>
    <w:next w:val="a"/>
    <w:autoRedefine/>
    <w:semiHidden/>
    <w:rsid w:val="008E668E"/>
    <w:pPr>
      <w:tabs>
        <w:tab w:val="right" w:leader="dot" w:pos="9356"/>
      </w:tabs>
      <w:spacing w:line="336" w:lineRule="auto"/>
      <w:ind w:left="284" w:right="851"/>
    </w:pPr>
  </w:style>
  <w:style w:type="paragraph" w:styleId="a7">
    <w:name w:val="Body Text"/>
    <w:basedOn w:val="a"/>
    <w:rsid w:val="008E668E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8E668E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8E668E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8E668E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rsid w:val="008E668E"/>
    <w:pPr>
      <w:jc w:val="both"/>
    </w:pPr>
    <w:rPr>
      <w:rFonts w:ascii="ISOCPEUR" w:hAnsi="ISOCPEUR"/>
      <w:i/>
      <w:sz w:val="28"/>
      <w:lang w:val="uk-UA"/>
    </w:rPr>
  </w:style>
  <w:style w:type="paragraph" w:customStyle="1" w:styleId="ac">
    <w:name w:val="Листинг программы"/>
    <w:rsid w:val="008E668E"/>
    <w:pPr>
      <w:suppressAutoHyphens/>
    </w:pPr>
    <w:rPr>
      <w:noProof/>
    </w:rPr>
  </w:style>
  <w:style w:type="paragraph" w:styleId="ad">
    <w:name w:val="annotation text"/>
    <w:basedOn w:val="a"/>
    <w:semiHidden/>
    <w:rsid w:val="008E668E"/>
    <w:rPr>
      <w:rFonts w:ascii="Journal" w:hAnsi="Journal"/>
      <w:sz w:val="24"/>
    </w:rPr>
  </w:style>
  <w:style w:type="table" w:customStyle="1" w:styleId="11">
    <w:name w:val="Сетка таблицы1"/>
    <w:basedOn w:val="a1"/>
    <w:next w:val="ae"/>
    <w:uiPriority w:val="59"/>
    <w:rsid w:val="007D4B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7D4B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03228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32281"/>
    <w:rPr>
      <w:rFonts w:ascii="Tahoma" w:eastAsia="SimSun" w:hAnsi="Tahoma" w:cs="Tahoma"/>
      <w:kern w:val="3"/>
      <w:sz w:val="16"/>
      <w:szCs w:val="16"/>
    </w:rPr>
  </w:style>
  <w:style w:type="paragraph" w:styleId="af1">
    <w:name w:val="No Spacing"/>
    <w:uiPriority w:val="1"/>
    <w:qFormat/>
    <w:rsid w:val="00AE3484"/>
    <w:rPr>
      <w:rFonts w:asciiTheme="minorHAnsi" w:eastAsiaTheme="minorEastAsia" w:hAnsiTheme="minorHAnsi" w:cstheme="minorBidi"/>
      <w:sz w:val="22"/>
      <w:szCs w:val="22"/>
    </w:rPr>
  </w:style>
  <w:style w:type="character" w:customStyle="1" w:styleId="8">
    <w:name w:val="Основной текст (8)_"/>
    <w:link w:val="81"/>
    <w:rsid w:val="00032339"/>
    <w:rPr>
      <w:b/>
      <w:bCs/>
      <w:sz w:val="19"/>
      <w:szCs w:val="19"/>
      <w:shd w:val="clear" w:color="auto" w:fill="FFFFFF"/>
    </w:rPr>
  </w:style>
  <w:style w:type="paragraph" w:customStyle="1" w:styleId="81">
    <w:name w:val="Основной текст (8)1"/>
    <w:basedOn w:val="a"/>
    <w:link w:val="8"/>
    <w:rsid w:val="00032339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="Times New Roman" w:eastAsia="Times New Roman" w:hAnsi="Times New Roman"/>
      <w:b/>
      <w:bCs/>
      <w:kern w:val="0"/>
      <w:sz w:val="19"/>
      <w:szCs w:val="19"/>
    </w:rPr>
  </w:style>
  <w:style w:type="character" w:customStyle="1" w:styleId="21">
    <w:name w:val="Основной текст (2)_"/>
    <w:link w:val="22"/>
    <w:rsid w:val="00032339"/>
    <w:rPr>
      <w:sz w:val="27"/>
      <w:szCs w:val="27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32339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="Times New Roman" w:eastAsia="Times New Roman" w:hAnsi="Times New Roman"/>
      <w:kern w:val="0"/>
      <w:sz w:val="27"/>
      <w:szCs w:val="27"/>
    </w:rPr>
  </w:style>
  <w:style w:type="character" w:customStyle="1" w:styleId="211pt">
    <w:name w:val="Основной текст (2) + 11 pt"/>
    <w:rsid w:val="00032339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03233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6A029E"/>
    <w:pPr>
      <w:keepNext/>
      <w:keepLines/>
      <w:spacing w:before="480" w:line="240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3"/>
      <w:sz w:val="28"/>
      <w:szCs w:val="28"/>
      <w:lang w:val="ru-RU"/>
    </w:rPr>
  </w:style>
  <w:style w:type="paragraph" w:styleId="af3">
    <w:name w:val="Normal (Web)"/>
    <w:basedOn w:val="a"/>
    <w:link w:val="af4"/>
    <w:uiPriority w:val="99"/>
    <w:rsid w:val="006A029E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5">
    <w:name w:val="Hyperlink"/>
    <w:uiPriority w:val="99"/>
    <w:rsid w:val="006A029E"/>
    <w:rPr>
      <w:color w:val="0000FF"/>
      <w:u w:val="single"/>
    </w:rPr>
  </w:style>
  <w:style w:type="character" w:customStyle="1" w:styleId="af4">
    <w:name w:val="Обычный (веб) Знак"/>
    <w:link w:val="af3"/>
    <w:uiPriority w:val="99"/>
    <w:locked/>
    <w:rsid w:val="006A029E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144D4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paragraph" w:styleId="af6">
    <w:name w:val="List Paragraph"/>
    <w:basedOn w:val="a"/>
    <w:uiPriority w:val="34"/>
    <w:qFormat/>
    <w:rsid w:val="00DF599D"/>
    <w:pPr>
      <w:ind w:left="720"/>
      <w:contextualSpacing/>
    </w:pPr>
  </w:style>
  <w:style w:type="character" w:styleId="af7">
    <w:name w:val="Strong"/>
    <w:basedOn w:val="a0"/>
    <w:uiPriority w:val="22"/>
    <w:qFormat/>
    <w:rsid w:val="001A653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1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38584-C232-4357-85DC-CFC70394A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a4.dot</Template>
  <TotalTime>1</TotalTime>
  <Pages>43</Pages>
  <Words>3093</Words>
  <Characters>17631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20683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2025-12-25T04:41:00Z</dcterms:created>
  <dcterms:modified xsi:type="dcterms:W3CDTF">2025-12-25T04:41:00Z</dcterms:modified>
</cp:coreProperties>
</file>