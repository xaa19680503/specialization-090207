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162A85" w14:textId="77777777" w:rsidR="00032339" w:rsidRDefault="00032339" w:rsidP="00032339">
      <w:pPr>
        <w:pStyle w:val="81"/>
        <w:shd w:val="clear" w:color="auto" w:fill="auto"/>
        <w:spacing w:after="0" w:line="240" w:lineRule="auto"/>
        <w:ind w:firstLine="0"/>
        <w:rPr>
          <w:rStyle w:val="8"/>
          <w:color w:val="000000"/>
          <w:sz w:val="28"/>
          <w:szCs w:val="28"/>
        </w:rPr>
      </w:pPr>
      <w:r>
        <w:rPr>
          <w:rStyle w:val="8"/>
          <w:color w:val="000000"/>
          <w:sz w:val="28"/>
          <w:szCs w:val="28"/>
        </w:rPr>
        <w:t>Профессиональное образовательное частное учреждение</w:t>
      </w:r>
      <w:r w:rsidRPr="00EE7B02">
        <w:rPr>
          <w:rStyle w:val="8"/>
          <w:color w:val="000000"/>
          <w:sz w:val="28"/>
          <w:szCs w:val="28"/>
        </w:rPr>
        <w:t xml:space="preserve"> «Техникум экономики и права М</w:t>
      </w:r>
      <w:r>
        <w:rPr>
          <w:rStyle w:val="8"/>
          <w:color w:val="000000"/>
          <w:sz w:val="28"/>
          <w:szCs w:val="28"/>
        </w:rPr>
        <w:t>осковского регионального союза потребительской кооперации</w:t>
      </w:r>
      <w:r w:rsidRPr="00EE7B02">
        <w:rPr>
          <w:rStyle w:val="8"/>
          <w:color w:val="000000"/>
          <w:sz w:val="28"/>
          <w:szCs w:val="28"/>
        </w:rPr>
        <w:t>»</w:t>
      </w:r>
    </w:p>
    <w:p w14:paraId="672A6659" w14:textId="77777777" w:rsidR="00032339" w:rsidRDefault="00032339" w:rsidP="00032339">
      <w:pPr>
        <w:jc w:val="center"/>
        <w:rPr>
          <w:sz w:val="28"/>
        </w:rPr>
      </w:pPr>
    </w:p>
    <w:p w14:paraId="29E28F0E" w14:textId="77777777" w:rsidR="00032339" w:rsidRDefault="00032339" w:rsidP="00032339">
      <w:pPr>
        <w:ind w:left="142"/>
        <w:jc w:val="center"/>
        <w:rPr>
          <w:sz w:val="28"/>
        </w:rPr>
      </w:pPr>
      <w:r w:rsidRPr="4941DC36">
        <w:rPr>
          <w:sz w:val="28"/>
          <w:szCs w:val="28"/>
        </w:rPr>
        <w:t xml:space="preserve">Цикловая комиссия </w:t>
      </w:r>
      <w:r>
        <w:rPr>
          <w:sz w:val="28"/>
          <w:szCs w:val="28"/>
        </w:rPr>
        <w:t>информационных технологий, робототехники и строительства</w:t>
      </w:r>
    </w:p>
    <w:p w14:paraId="0A37501D" w14:textId="77777777" w:rsidR="00032339" w:rsidRDefault="00032339" w:rsidP="00032339">
      <w:pPr>
        <w:ind w:left="142"/>
        <w:jc w:val="center"/>
        <w:rPr>
          <w:sz w:val="32"/>
          <w:szCs w:val="32"/>
        </w:rPr>
      </w:pPr>
    </w:p>
    <w:p w14:paraId="5DAB6C7B" w14:textId="77777777" w:rsidR="00032339" w:rsidRDefault="00032339" w:rsidP="00032339">
      <w:pPr>
        <w:ind w:left="142"/>
        <w:jc w:val="center"/>
        <w:rPr>
          <w:sz w:val="32"/>
          <w:szCs w:val="32"/>
        </w:rPr>
      </w:pPr>
    </w:p>
    <w:p w14:paraId="26593753" w14:textId="77777777" w:rsidR="00032339" w:rsidRPr="008E5356" w:rsidRDefault="00032339" w:rsidP="00032339">
      <w:pPr>
        <w:ind w:left="142"/>
        <w:jc w:val="center"/>
        <w:rPr>
          <w:sz w:val="44"/>
          <w:szCs w:val="32"/>
        </w:rPr>
      </w:pPr>
      <w:r w:rsidRPr="008E5356">
        <w:rPr>
          <w:sz w:val="44"/>
          <w:szCs w:val="32"/>
        </w:rPr>
        <w:t>КУРСОВАЯ       РАБОТА</w:t>
      </w:r>
    </w:p>
    <w:p w14:paraId="02EB378F" w14:textId="77777777" w:rsidR="00032339" w:rsidRDefault="00032339" w:rsidP="00032339">
      <w:pPr>
        <w:ind w:left="142"/>
        <w:jc w:val="center"/>
        <w:rPr>
          <w:sz w:val="28"/>
        </w:rPr>
      </w:pPr>
    </w:p>
    <w:p w14:paraId="6A05A809" w14:textId="77777777" w:rsidR="00032339" w:rsidRDefault="00032339" w:rsidP="00032339">
      <w:pPr>
        <w:spacing w:line="360" w:lineRule="auto"/>
        <w:ind w:right="-284"/>
        <w:rPr>
          <w:sz w:val="28"/>
          <w:szCs w:val="28"/>
        </w:rPr>
      </w:pPr>
    </w:p>
    <w:p w14:paraId="5A39BBE3" w14:textId="77777777" w:rsidR="008E5356" w:rsidRDefault="008E5356" w:rsidP="00032339">
      <w:pPr>
        <w:spacing w:line="360" w:lineRule="auto"/>
        <w:ind w:right="-284"/>
        <w:rPr>
          <w:sz w:val="28"/>
          <w:szCs w:val="28"/>
        </w:rPr>
      </w:pPr>
    </w:p>
    <w:p w14:paraId="78590AF4" w14:textId="77777777"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по МДК 01.01 </w:t>
      </w:r>
      <w:r>
        <w:rPr>
          <w:color w:val="000000"/>
          <w:sz w:val="28"/>
          <w:szCs w:val="28"/>
        </w:rPr>
        <w:t>Проектирование и дизайн информационных систем</w:t>
      </w:r>
    </w:p>
    <w:p w14:paraId="41C8F396" w14:textId="77777777" w:rsidR="00032339" w:rsidRDefault="00032339" w:rsidP="00032339">
      <w:pPr>
        <w:pStyle w:val="22"/>
        <w:shd w:val="clear" w:color="auto" w:fill="auto"/>
        <w:spacing w:before="0"/>
        <w:ind w:left="20"/>
        <w:rPr>
          <w:color w:val="000000"/>
          <w:sz w:val="28"/>
          <w:szCs w:val="28"/>
        </w:rPr>
      </w:pPr>
    </w:p>
    <w:p w14:paraId="6693126B" w14:textId="77777777" w:rsidR="00032339" w:rsidRDefault="00032339" w:rsidP="00032339">
      <w:pPr>
        <w:pStyle w:val="22"/>
        <w:shd w:val="clear" w:color="auto" w:fill="auto"/>
        <w:spacing w:before="0"/>
        <w:ind w:left="20"/>
        <w:rPr>
          <w:rStyle w:val="21"/>
          <w:color w:val="000000"/>
          <w:sz w:val="28"/>
          <w:szCs w:val="28"/>
        </w:rPr>
      </w:pPr>
      <w:r>
        <w:rPr>
          <w:rStyle w:val="21"/>
          <w:color w:val="000000"/>
          <w:sz w:val="28"/>
          <w:szCs w:val="28"/>
        </w:rPr>
        <w:t>Специальность: 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</w:t>
      </w:r>
    </w:p>
    <w:p w14:paraId="72A3D3EC" w14:textId="77777777"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14:paraId="7B138F5C" w14:textId="77777777" w:rsidR="00032339" w:rsidRPr="002B0D4F" w:rsidRDefault="002B0D4F" w:rsidP="00032339">
      <w:pPr>
        <w:pStyle w:val="22"/>
        <w:shd w:val="clear" w:color="auto" w:fill="auto"/>
        <w:spacing w:before="0" w:line="240" w:lineRule="auto"/>
        <w:ind w:left="23"/>
        <w:jc w:val="left"/>
        <w:rPr>
          <w:rStyle w:val="21"/>
          <w:color w:val="000000"/>
          <w:sz w:val="28"/>
          <w:szCs w:val="28"/>
          <w:u w:val="single"/>
        </w:rPr>
      </w:pPr>
      <w:r>
        <w:rPr>
          <w:rStyle w:val="21"/>
          <w:color w:val="000000"/>
          <w:sz w:val="28"/>
          <w:szCs w:val="28"/>
        </w:rPr>
        <w:t xml:space="preserve">Группа </w:t>
      </w:r>
      <w:r w:rsidRPr="002B0D4F">
        <w:rPr>
          <w:rStyle w:val="21"/>
          <w:color w:val="000000"/>
          <w:sz w:val="28"/>
          <w:szCs w:val="28"/>
          <w:u w:val="single"/>
        </w:rPr>
        <w:t>Ит 1-23</w:t>
      </w:r>
    </w:p>
    <w:p w14:paraId="0D0B940D" w14:textId="77777777" w:rsidR="00032339" w:rsidRPr="00F37670" w:rsidRDefault="00032339" w:rsidP="00032339">
      <w:pPr>
        <w:ind w:left="142" w:right="-284"/>
        <w:jc w:val="center"/>
        <w:rPr>
          <w:sz w:val="28"/>
          <w:szCs w:val="28"/>
        </w:rPr>
      </w:pPr>
    </w:p>
    <w:p w14:paraId="64375441" w14:textId="77777777"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rPr>
          <w:sz w:val="28"/>
          <w:szCs w:val="28"/>
        </w:rPr>
      </w:pPr>
      <w:r>
        <w:rPr>
          <w:sz w:val="28"/>
          <w:szCs w:val="28"/>
        </w:rPr>
        <w:t>на тему</w:t>
      </w:r>
      <w:r w:rsidRPr="4941DC36">
        <w:rPr>
          <w:sz w:val="28"/>
          <w:szCs w:val="28"/>
        </w:rPr>
        <w:t>:</w:t>
      </w:r>
      <w:r w:rsidR="002B0D4F" w:rsidRPr="002B0D4F">
        <w:rPr>
          <w:sz w:val="28"/>
          <w:szCs w:val="28"/>
          <w:u w:val="single"/>
        </w:rPr>
        <w:t xml:space="preserve"> ИФОРМАЦИОННЫЕ  СИСТЕМЫ КОНТРОЛЯ И УПРАВЛЕНИЯ  подача заготовки на штам</w:t>
      </w:r>
      <w:r w:rsidR="002B0D4F">
        <w:rPr>
          <w:sz w:val="28"/>
          <w:szCs w:val="28"/>
        </w:rPr>
        <w:t>п.</w:t>
      </w:r>
      <w:r w:rsidRPr="4941DC36">
        <w:rPr>
          <w:sz w:val="28"/>
          <w:szCs w:val="28"/>
        </w:rPr>
        <w:t xml:space="preserve"> </w:t>
      </w:r>
    </w:p>
    <w:p w14:paraId="0E27B00A" w14:textId="77777777" w:rsidR="008E5356" w:rsidRDefault="008E5356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</w:p>
    <w:p w14:paraId="72564385" w14:textId="77777777" w:rsidR="00032339" w:rsidRDefault="00032339" w:rsidP="00032339">
      <w:pPr>
        <w:pStyle w:val="p35"/>
        <w:shd w:val="clear" w:color="auto" w:fill="FFFFFF"/>
        <w:spacing w:before="0" w:beforeAutospacing="0" w:after="0" w:afterAutospacing="0" w:line="360" w:lineRule="auto"/>
        <w:ind w:left="142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(на примере … «…»)</w:t>
      </w:r>
    </w:p>
    <w:p w14:paraId="60061E4C" w14:textId="77777777"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14:paraId="44EAFD9C" w14:textId="77777777" w:rsidR="00032339" w:rsidRDefault="00032339" w:rsidP="007D4BA5">
      <w:pPr>
        <w:ind w:left="3545" w:firstLine="709"/>
        <w:rPr>
          <w:rFonts w:ascii="Times New Roman" w:eastAsia="Times New Roman" w:hAnsi="Times New Roman"/>
          <w:i/>
          <w:sz w:val="28"/>
        </w:rPr>
      </w:pPr>
    </w:p>
    <w:p w14:paraId="7AEA0BA0" w14:textId="3875F5DF" w:rsidR="00032339" w:rsidRDefault="00032339" w:rsidP="00032339">
      <w:pPr>
        <w:spacing w:line="360" w:lineRule="auto"/>
        <w:ind w:left="142" w:right="-284"/>
        <w:rPr>
          <w:sz w:val="28"/>
          <w:szCs w:val="28"/>
        </w:rPr>
      </w:pPr>
      <w:r w:rsidRPr="4941DC36">
        <w:rPr>
          <w:sz w:val="28"/>
          <w:szCs w:val="28"/>
        </w:rPr>
        <w:t>Студ</w:t>
      </w:r>
      <w:r>
        <w:rPr>
          <w:sz w:val="28"/>
          <w:szCs w:val="28"/>
        </w:rPr>
        <w:t>ента __</w:t>
      </w:r>
      <w:r w:rsidRPr="001822FC">
        <w:rPr>
          <w:sz w:val="28"/>
          <w:szCs w:val="28"/>
          <w:u w:val="single"/>
        </w:rPr>
        <w:t>3</w:t>
      </w:r>
      <w:r>
        <w:rPr>
          <w:sz w:val="28"/>
          <w:szCs w:val="28"/>
        </w:rPr>
        <w:t>__ курса, группы _</w:t>
      </w:r>
      <w:r>
        <w:rPr>
          <w:sz w:val="28"/>
          <w:szCs w:val="28"/>
          <w:u w:val="single"/>
        </w:rPr>
        <w:t>ИТ-</w:t>
      </w:r>
      <w:r w:rsidR="00FC5512" w:rsidRPr="00FC5512">
        <w:rPr>
          <w:sz w:val="28"/>
          <w:szCs w:val="28"/>
          <w:u w:val="single"/>
        </w:rPr>
        <w:t>1-23</w:t>
      </w:r>
      <w:r w:rsidRPr="4941DC36">
        <w:rPr>
          <w:sz w:val="28"/>
          <w:szCs w:val="28"/>
        </w:rPr>
        <w:t>_</w:t>
      </w:r>
    </w:p>
    <w:p w14:paraId="7FB9B0D6" w14:textId="77777777" w:rsidR="00032339" w:rsidRPr="00F4242B" w:rsidRDefault="00032339" w:rsidP="00032339">
      <w:pPr>
        <w:tabs>
          <w:tab w:val="left" w:pos="4395"/>
        </w:tabs>
        <w:spacing w:line="360" w:lineRule="auto"/>
        <w:ind w:left="142"/>
        <w:rPr>
          <w:sz w:val="28"/>
          <w:szCs w:val="28"/>
        </w:rPr>
      </w:pPr>
      <w:r w:rsidRPr="00127E43">
        <w:rPr>
          <w:sz w:val="28"/>
          <w:szCs w:val="28"/>
        </w:rPr>
        <w:t xml:space="preserve">                                                            </w:t>
      </w:r>
      <w:r w:rsidRPr="00F4242B">
        <w:rPr>
          <w:sz w:val="28"/>
          <w:szCs w:val="28"/>
          <w:u w:val="single"/>
        </w:rPr>
        <w:t>очной</w:t>
      </w:r>
      <w:r w:rsidRPr="00127E43">
        <w:rPr>
          <w:sz w:val="28"/>
          <w:szCs w:val="28"/>
        </w:rPr>
        <w:t>__</w:t>
      </w:r>
      <w:r w:rsidRPr="4941DC36">
        <w:rPr>
          <w:sz w:val="28"/>
          <w:szCs w:val="28"/>
        </w:rPr>
        <w:t xml:space="preserve"> формы</w:t>
      </w:r>
      <w:r>
        <w:rPr>
          <w:sz w:val="28"/>
          <w:szCs w:val="28"/>
        </w:rPr>
        <w:t xml:space="preserve"> обучения</w:t>
      </w:r>
    </w:p>
    <w:p w14:paraId="1E020A64" w14:textId="77777777" w:rsidR="00032339" w:rsidRPr="002B0D4F" w:rsidRDefault="00032339" w:rsidP="00032339">
      <w:pPr>
        <w:tabs>
          <w:tab w:val="left" w:pos="4395"/>
        </w:tabs>
        <w:spacing w:line="360" w:lineRule="auto"/>
        <w:ind w:left="142" w:right="-284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</w:t>
      </w:r>
      <w:r w:rsidR="002B0D4F" w:rsidRPr="002B0D4F">
        <w:rPr>
          <w:sz w:val="28"/>
          <w:szCs w:val="28"/>
          <w:u w:val="single"/>
        </w:rPr>
        <w:t>Мершитов Махач Джамалович</w:t>
      </w:r>
      <w:r w:rsidRPr="002B0D4F">
        <w:rPr>
          <w:sz w:val="28"/>
          <w:szCs w:val="28"/>
          <w:u w:val="single"/>
        </w:rPr>
        <w:t xml:space="preserve">     </w:t>
      </w:r>
      <w:r w:rsidRPr="002B0D4F">
        <w:rPr>
          <w:u w:val="single"/>
        </w:rPr>
        <w:t xml:space="preserve">                                               </w:t>
      </w:r>
    </w:p>
    <w:p w14:paraId="0D863AE8" w14:textId="77777777" w:rsidR="00032339" w:rsidRDefault="00032339" w:rsidP="00032339">
      <w:pPr>
        <w:spacing w:line="360" w:lineRule="auto"/>
        <w:rPr>
          <w:sz w:val="28"/>
          <w:szCs w:val="28"/>
        </w:rPr>
      </w:pPr>
      <w:r w:rsidRPr="4941DC36">
        <w:rPr>
          <w:sz w:val="28"/>
          <w:szCs w:val="28"/>
        </w:rPr>
        <w:t xml:space="preserve"> Специальность: </w:t>
      </w:r>
      <w:r>
        <w:rPr>
          <w:rStyle w:val="21"/>
          <w:color w:val="000000"/>
          <w:sz w:val="28"/>
          <w:szCs w:val="28"/>
        </w:rPr>
        <w:t>09.02.07</w:t>
      </w:r>
      <w:r>
        <w:rPr>
          <w:rStyle w:val="211pt"/>
          <w:color w:val="000000"/>
          <w:sz w:val="28"/>
          <w:szCs w:val="28"/>
        </w:rPr>
        <w:t xml:space="preserve"> Информационные системы и программирование </w:t>
      </w:r>
      <w:r w:rsidRPr="4941DC36">
        <w:rPr>
          <w:sz w:val="28"/>
          <w:szCs w:val="28"/>
        </w:rPr>
        <w:t>Руководитель: преподаватель</w:t>
      </w:r>
    </w:p>
    <w:p w14:paraId="2FEDD3B1" w14:textId="77777777" w:rsidR="00032339" w:rsidRPr="00E821EF" w:rsidRDefault="00032339" w:rsidP="00032339">
      <w:pPr>
        <w:spacing w:line="360" w:lineRule="auto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                                                              </w:t>
      </w:r>
      <w:r w:rsidRPr="00E821EF">
        <w:rPr>
          <w:sz w:val="28"/>
          <w:szCs w:val="28"/>
          <w:u w:val="single"/>
        </w:rPr>
        <w:t>Храмов А.А</w:t>
      </w:r>
    </w:p>
    <w:p w14:paraId="4B94D5A5" w14:textId="77777777" w:rsidR="008E5356" w:rsidRDefault="008E5356" w:rsidP="00032339">
      <w:pPr>
        <w:ind w:left="142"/>
        <w:rPr>
          <w:sz w:val="28"/>
          <w:szCs w:val="28"/>
        </w:rPr>
      </w:pPr>
    </w:p>
    <w:p w14:paraId="799E44D7" w14:textId="77777777" w:rsidR="00032339" w:rsidRDefault="00032339" w:rsidP="00032339">
      <w:pPr>
        <w:ind w:left="142"/>
        <w:rPr>
          <w:sz w:val="28"/>
          <w:szCs w:val="28"/>
        </w:rPr>
      </w:pPr>
      <w:r w:rsidRPr="4941DC36">
        <w:rPr>
          <w:sz w:val="28"/>
          <w:szCs w:val="28"/>
        </w:rPr>
        <w:t>Оценка   _____________</w:t>
      </w:r>
      <w:r>
        <w:rPr>
          <w:sz w:val="28"/>
          <w:szCs w:val="28"/>
        </w:rPr>
        <w:t>_______</w:t>
      </w:r>
    </w:p>
    <w:p w14:paraId="51173787" w14:textId="77777777" w:rsidR="00032339" w:rsidRDefault="00032339" w:rsidP="00032339">
      <w:pPr>
        <w:tabs>
          <w:tab w:val="left" w:pos="4395"/>
        </w:tabs>
        <w:ind w:left="142"/>
        <w:rPr>
          <w:sz w:val="28"/>
          <w:szCs w:val="28"/>
        </w:rPr>
      </w:pPr>
      <w:r w:rsidRPr="4941DC36">
        <w:rPr>
          <w:sz w:val="28"/>
          <w:szCs w:val="28"/>
        </w:rPr>
        <w:t xml:space="preserve">                                              </w:t>
      </w:r>
      <w:r>
        <w:rPr>
          <w:sz w:val="28"/>
          <w:szCs w:val="28"/>
        </w:rPr>
        <w:t xml:space="preserve">             </w:t>
      </w:r>
      <w:r w:rsidRPr="4941DC36">
        <w:rPr>
          <w:sz w:val="28"/>
          <w:szCs w:val="28"/>
        </w:rPr>
        <w:t xml:space="preserve">          </w:t>
      </w:r>
      <w:r>
        <w:rPr>
          <w:sz w:val="28"/>
          <w:szCs w:val="28"/>
        </w:rPr>
        <w:t xml:space="preserve">    </w:t>
      </w:r>
      <w:r w:rsidRPr="4941DC36">
        <w:rPr>
          <w:sz w:val="28"/>
          <w:szCs w:val="28"/>
        </w:rPr>
        <w:t xml:space="preserve"> «___» ________________20____г.</w:t>
      </w:r>
    </w:p>
    <w:p w14:paraId="3DEEC669" w14:textId="77777777" w:rsidR="00032339" w:rsidRDefault="00032339" w:rsidP="00032339">
      <w:pPr>
        <w:rPr>
          <w:sz w:val="28"/>
        </w:rPr>
      </w:pPr>
    </w:p>
    <w:p w14:paraId="45FB0818" w14:textId="668733EF" w:rsidR="007D4BA5" w:rsidRPr="00CC7274" w:rsidRDefault="00032339" w:rsidP="00CC7274">
      <w:pPr>
        <w:jc w:val="center"/>
        <w:rPr>
          <w:rFonts w:ascii="Times New Roman" w:eastAsia="Times New Roman" w:hAnsi="Times New Roman"/>
          <w:i/>
          <w:sz w:val="28"/>
        </w:rPr>
      </w:pPr>
      <w:r>
        <w:rPr>
          <w:sz w:val="28"/>
          <w:szCs w:val="28"/>
        </w:rPr>
        <w:t xml:space="preserve">г.о. Люберцы, </w:t>
      </w:r>
      <w:r w:rsidRPr="4941DC36">
        <w:rPr>
          <w:sz w:val="28"/>
          <w:szCs w:val="28"/>
        </w:rPr>
        <w:t>20</w:t>
      </w:r>
      <w:r>
        <w:rPr>
          <w:sz w:val="28"/>
          <w:szCs w:val="28"/>
        </w:rPr>
        <w:t>25 г.</w:t>
      </w:r>
    </w:p>
    <w:p w14:paraId="442F453B" w14:textId="6317E23B" w:rsidR="006A029E" w:rsidRPr="00064E8B" w:rsidRDefault="00FC5512" w:rsidP="00994D7A">
      <w:pPr>
        <w:spacing w:line="360" w:lineRule="auto"/>
        <w:jc w:val="center"/>
        <w:rPr>
          <w:rFonts w:ascii="Times New Roman" w:hAnsi="Times New Roman"/>
          <w:b/>
          <w:sz w:val="24"/>
          <w:szCs w:val="24"/>
        </w:rPr>
      </w:pPr>
      <w:r w:rsidRPr="00064E8B">
        <w:rPr>
          <w:rFonts w:ascii="Times New Roman" w:eastAsia="Times New Roman" w:hAnsi="Times New Roman"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874304" behindDoc="0" locked="0" layoutInCell="0" allowOverlap="1" wp14:anchorId="264EE281" wp14:editId="4CFE91E1">
                <wp:simplePos x="0" y="0"/>
                <wp:positionH relativeFrom="page">
                  <wp:posOffset>672465</wp:posOffset>
                </wp:positionH>
                <wp:positionV relativeFrom="page">
                  <wp:posOffset>295275</wp:posOffset>
                </wp:positionV>
                <wp:extent cx="6588760" cy="10189210"/>
                <wp:effectExtent l="0" t="0" r="21590" b="21590"/>
                <wp:wrapNone/>
                <wp:docPr id="108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090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2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3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4" name="Line 124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5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6" name="Line 126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7" name="Line 127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8" name="Line 12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9" name="Line 12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0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07F0A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1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E64B52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2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E45478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3" name="Rectangle 133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9449A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4" name="Rectangle 134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19ACF3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5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0CBA6C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589A67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fldChar w:fldCharType="begin"/>
                              </w:r>
                              <w:r>
                                <w:rPr>
                                  <w:sz w:val="18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18"/>
                                </w:rPr>
                                <w:fldChar w:fldCharType="separate"/>
                              </w: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281ABD" w14:textId="77777777" w:rsidR="003A5336" w:rsidRPr="00FC5512" w:rsidRDefault="003A5336" w:rsidP="00FC551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FC5512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48969CC7" w14:textId="77777777" w:rsidR="003A5336" w:rsidRPr="008E5356" w:rsidRDefault="003A5336" w:rsidP="00FC551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08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9" name="Line 139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0" name="Line 140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1" name="Line 141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2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113" name="Group 143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14" name="Rectangle 14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094925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15" name="Rectangle 14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47FBE3" w14:textId="77777777" w:rsidR="003A5336" w:rsidRPr="008E5356" w:rsidRDefault="003A5336" w:rsidP="00FC5512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16" name="Group 146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17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4971F70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Провер.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18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DDBB5" w14:textId="77777777" w:rsidR="003A5336" w:rsidRPr="00971333" w:rsidRDefault="003A5336" w:rsidP="00FC5512">
                                <w:pPr>
                                  <w:pStyle w:val="ab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  <w:lang w:val="ru-RU"/>
                                  </w:rPr>
                                  <w:t>Храмов А. 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19" name="Group 149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20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02AEA8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Реценз.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21" name="Rectangle 15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F33F44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22" name="Group 152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1123" name="Rectangle 15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ACF048B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24" name="Rectangle 15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EE379E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1125" name="Group 155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1126" name="Rectangle 15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D86A30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Утверд.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127" name="Rectangle 1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6E795A" w14:textId="77777777" w:rsidR="003A5336" w:rsidRDefault="003A5336" w:rsidP="00FC5512">
                                <w:pPr>
                                  <w:pStyle w:val="ab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1128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9" name="Rectangle 159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227DB" w14:textId="77777777" w:rsidR="003A5336" w:rsidRPr="000C0116" w:rsidRDefault="003A5336" w:rsidP="00FC5512">
                              <w:pPr>
                                <w:rPr>
                                  <w:sz w:val="20"/>
                                </w:rPr>
                              </w:pPr>
                              <w:r w:rsidRPr="000C0116">
                                <w:rPr>
                                  <w:sz w:val="24"/>
                                  <w:szCs w:val="28"/>
                                  <w:u w:val="single"/>
                                </w:rPr>
                                <w:t>ИФОРМАЦИОННЫЕ  СИСТЕМЫ КОНТРОЛЯ И УПРАВЛЕНИЯ  подача заготовки на штам</w:t>
                              </w:r>
                              <w:r w:rsidRPr="000C0116">
                                <w:rPr>
                                  <w:sz w:val="24"/>
                                  <w:szCs w:val="28"/>
                                </w:rPr>
                                <w:t>п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0" name="Line 160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1" name="Line 161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2" name="Line 162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3" name="Rectangle 163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2FFA07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4" name="Rectangle 164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7AB59" w14:textId="77777777" w:rsidR="003A5336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5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952FC8" w14:textId="77777777" w:rsidR="003A5336" w:rsidRPr="00971333" w:rsidRDefault="003A5336" w:rsidP="00FC5512">
                              <w:pPr>
                                <w:pStyle w:val="ab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36" name="Line 166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7" name="Line 167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" name="Rectangle 168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56B2D8" w14:textId="77777777" w:rsidR="003A5336" w:rsidRPr="008E5356" w:rsidRDefault="003A5336" w:rsidP="00FC551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4EE281" id="Group 119" o:spid="_x0000_s1026" style="position:absolute;left:0;text-align:left;margin-left:52.95pt;margin-top:23.25pt;width:518.8pt;height:802.3pt;z-index:2518743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" o:allowincell="f">
                <v:rect id="Rectangle 120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" filled="f" strokeweight="2pt"/>
                <v:line id="Line 121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wDU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I&#10;vt+EE+TqAwAA//8DAFBLAQItABQABgAIAAAAIQDb4fbL7gAAAIUBAAATAAAAAAAAAAAAAAAAAAAA&#10;AABbQ29udGVudF9UeXBlc10ueG1sUEsBAi0AFAAGAAgAAAAhAFr0LFu/AAAAFQEAAAsAAAAAAAAA&#10;AAAAAAAAHwEAAF9yZWxzLy5yZWxzUEsBAi0AFAAGAAgAAAAhAAZfANS+AAAA3QAAAA8AAAAAAAAA&#10;AAAAAAAABwIAAGRycy9kb3ducmV2LnhtbFBLBQYAAAAAAwADALcAAADyAgAAAAA=&#10;" strokeweight="2pt"/>
                <v:line id="Line 122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Z6j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Y&#10;vt+EE+TqAwAA//8DAFBLAQItABQABgAIAAAAIQDb4fbL7gAAAIUBAAATAAAAAAAAAAAAAAAAAAAA&#10;AABbQ29udGVudF9UeXBlc10ueG1sUEsBAi0AFAAGAAgAAAAhAFr0LFu/AAAAFQEAAAsAAAAAAAAA&#10;AAAAAAAAHwEAAF9yZWxzLy5yZWxzUEsBAi0AFAAGAAgAAAAhAPaNnqO+AAAA3QAAAA8AAAAAAAAA&#10;AAAAAAAABwIAAGRycy9kb3ducmV2LnhtbFBLBQYAAAAAAwADALcAAADyAgAAAAA=&#10;" strokeweight="2pt"/>
                <v:line id="Line 123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s4wQAAAN0AAAAPAAAAZHJzL2Rvd25yZXYueG1sRE9Li8Iw&#10;EL4v+B/CCN7WVMV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JnBOzjBAAAA3QAAAA8AAAAA&#10;AAAAAAAAAAAABwIAAGRycy9kb3ducmV2LnhtbFBLBQYAAAAAAwADALcAAAD1AgAAAAA=&#10;" strokeweight="2pt"/>
                <v:line id="Line 124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" strokeweight="2pt"/>
                <v:line id="Line 125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AbX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E&#10;vt+EE+TqAwAA//8DAFBLAQItABQABgAIAAAAIQDb4fbL7gAAAIUBAAATAAAAAAAAAAAAAAAAAAAA&#10;AABbQ29udGVudF9UeXBlc10ueG1sUEsBAi0AFAAGAAgAAAAhAFr0LFu/AAAAFQEAAAsAAAAAAAAA&#10;AAAAAAAAHwEAAF9yZWxzLy5yZWxzUEsBAi0AFAAGAAgAAAAhAHlkBte+AAAA3QAAAA8AAAAAAAAA&#10;AAAAAAAABwIAAGRycy9kb3ducmV2LnhtbFBLBQYAAAAAAwADALcAAADyAgAAAAA=&#10;" strokeweight="2pt"/>
                <v:line id="Line 126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ig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o/kU&#10;vt+EE+TqAwAA//8DAFBLAQItABQABgAIAAAAIQDb4fbL7gAAAIUBAAATAAAAAAAAAAAAAAAAAAAA&#10;AABbQ29udGVudF9UeXBlc10ueG1sUEsBAi0AFAAGAAgAAAAhAFr0LFu/AAAAFQEAAAsAAAAAAAAA&#10;AAAAAAAAHwEAAF9yZWxzLy5yZWxzUEsBAi0AFAAGAAgAAAAhAIm2mKC+AAAA3QAAAA8AAAAAAAAA&#10;AAAAAAAABwIAAGRycy9kb3ducmV2LnhtbFBLBQYAAAAAAwADALcAAADyAgAAAAA=&#10;" strokeweight="2pt"/>
                <v:line id="Line 127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" strokeweight="2pt"/>
                <v:line id="Line 128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" strokeweight="1pt"/>
                <v:line id="Line 129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" strokeweight="1pt"/>
                <v:rect id="Rectangle 130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" filled="f" stroked="f" strokeweight=".25pt">
                  <v:textbox inset="1pt,1pt,1pt,1pt">
                    <w:txbxContent>
                      <w:p w14:paraId="07107F0A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131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" filled="f" stroked="f" strokeweight=".25pt">
                  <v:textbox inset="1pt,1pt,1pt,1pt">
                    <w:txbxContent>
                      <w:p w14:paraId="1EE64B52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32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" filled="f" stroked="f" strokeweight=".25pt">
                  <v:textbox inset="1pt,1pt,1pt,1pt">
                    <w:txbxContent>
                      <w:p w14:paraId="03E45478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33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" filled="f" stroked="f" strokeweight=".25pt">
                  <v:textbox inset="1pt,1pt,1pt,1pt">
                    <w:txbxContent>
                      <w:p w14:paraId="6989449A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34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" filled="f" stroked="f" strokeweight=".25pt">
                  <v:textbox inset="1pt,1pt,1pt,1pt">
                    <w:txbxContent>
                      <w:p w14:paraId="5219ACF3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35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3+7wQAAAN0AAAAPAAAAZHJzL2Rvd25yZXYueG1sRE/fa8Iw&#10;EH4f+D+EE/Y2E8WJ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EDDf7vBAAAA3QAAAA8AAAAA&#10;AAAAAAAAAAAABwIAAGRycy9kb3ducmV2LnhtbFBLBQYAAAAAAwADALcAAAD1AgAAAAA=&#10;" filled="f" stroked="f" strokeweight=".25pt">
                  <v:textbox inset="1pt,1pt,1pt,1pt">
                    <w:txbxContent>
                      <w:p w14:paraId="3E0CBA6C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36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" filled="f" stroked="f" strokeweight=".25pt">
                  <v:textbox inset="1pt,1pt,1pt,1pt">
                    <w:txbxContent>
                      <w:p w14:paraId="09589A67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fldChar w:fldCharType="begin"/>
                        </w:r>
                        <w:r>
                          <w:rPr>
                            <w:sz w:val="18"/>
                          </w:rPr>
                          <w:instrText xml:space="preserve"> PAGE  \* LOWER </w:instrText>
                        </w:r>
                        <w:r>
                          <w:rPr>
                            <w:sz w:val="18"/>
                          </w:rPr>
                          <w:fldChar w:fldCharType="separate"/>
                        </w: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z w:val="1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137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" filled="f" stroked="f" strokeweight=".25pt">
                  <v:textbox inset="1pt,1pt,1pt,1pt">
                    <w:txbxContent>
                      <w:p w14:paraId="27281ABD" w14:textId="77777777" w:rsidR="003A5336" w:rsidRPr="00FC5512" w:rsidRDefault="003A5336" w:rsidP="00FC551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FC5512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МЭиП 090207 ПЗ</w:t>
                        </w:r>
                      </w:p>
                      <w:p w14:paraId="48969CC7" w14:textId="77777777" w:rsidR="003A5336" w:rsidRPr="008E5356" w:rsidRDefault="003A5336" w:rsidP="00FC5512"/>
                    </w:txbxContent>
                  </v:textbox>
                </v:rect>
                <v:line id="Line 138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jNTwgAAAN0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" strokeweight="2pt"/>
                <v:line id="Line 139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" strokeweight="2pt"/>
                <v:line id="Line 140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M9ixgAAAN0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hlKfzyjYygm18AAAD//wMAUEsBAi0AFAAGAAgAAAAhANvh9svuAAAAhQEAABMAAAAAAAAA&#10;AAAAAAAAAAAAAFtDb250ZW50X1R5cGVzXS54bWxQSwECLQAUAAYACAAAACEAWvQsW78AAAAVAQAA&#10;CwAAAAAAAAAAAAAAAAAfAQAAX3JlbHMvLnJlbHNQSwECLQAUAAYACAAAACEA+OTPYsYAAADdAAAA&#10;DwAAAAAAAAAAAAAAAAAHAgAAZHJzL2Rvd25yZXYueG1sUEsFBgAAAAADAAMAtwAAAPoCAAAAAA==&#10;" strokeweight="1pt"/>
                <v:line id="Line 141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" strokeweight="1pt"/>
                <v:line id="Line 142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" strokeweight="1pt"/>
                <v:group id="Group 143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">
                  <v:rect id="Rectangle 144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" filled="f" stroked="f" strokeweight=".25pt">
                    <v:textbox inset="1pt,1pt,1pt,1pt">
                      <w:txbxContent>
                        <w:p w14:paraId="55094925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Rectangle 145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" filled="f" stroked="f" strokeweight=".25pt">
                    <v:textbox inset="1pt,1pt,1pt,1pt">
                      <w:txbxContent>
                        <w:p w14:paraId="6047FBE3" w14:textId="77777777" w:rsidR="003A5336" w:rsidRPr="008E5356" w:rsidRDefault="003A5336" w:rsidP="00FC5512"/>
                      </w:txbxContent>
                    </v:textbox>
                  </v:rect>
                </v:group>
                <v:group id="Group 146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83M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VmsLfN/EEuXgCAAD//wMAUEsBAi0AFAAGAAgAAAAhANvh9svuAAAAhQEAABMAAAAAAAAAAAAA&#10;AAAAAAAAAFtDb250ZW50X1R5cGVzXS54bWxQSwECLQAUAAYACAAAACEAWvQsW78AAAAVAQAACwAA&#10;AAAAAAAAAAAAAAAfAQAAX3JlbHMvLnJlbHNQSwECLQAUAAYACAAAACEAfAfNzMMAAADdAAAADwAA&#10;AAAAAAAAAAAAAAAHAgAAZHJzL2Rvd25yZXYueG1sUEsFBgAAAAADAAMAtwAAAPcCAAAAAA==&#10;">
                  <v:rect id="Rectangle 147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" filled="f" stroked="f" strokeweight=".25pt">
                    <v:textbox inset="1pt,1pt,1pt,1pt">
                      <w:txbxContent>
                        <w:p w14:paraId="44971F70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Провер.</w:t>
                          </w:r>
                        </w:p>
                      </w:txbxContent>
                    </v:textbox>
                  </v:rect>
                  <v:rect id="Rectangle 148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" filled="f" stroked="f" strokeweight=".25pt">
                    <v:textbox inset="1pt,1pt,1pt,1pt">
                      <w:txbxContent>
                        <w:p w14:paraId="749DDBB5" w14:textId="77777777" w:rsidR="003A5336" w:rsidRPr="00971333" w:rsidRDefault="003A5336" w:rsidP="00FC5512">
                          <w:pPr>
                            <w:pStyle w:val="ab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  <w:lang w:val="ru-RU"/>
                            </w:rPr>
                            <w:t>Храмов А. А.</w:t>
                          </w:r>
                        </w:p>
                      </w:txbxContent>
                    </v:textbox>
                  </v:rect>
                </v:group>
                <v:group id="Group 149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">
                  <v:rect id="Rectangle 150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" filled="f" stroked="f" strokeweight=".25pt">
                    <v:textbox inset="1pt,1pt,1pt,1pt">
                      <w:txbxContent>
                        <w:p w14:paraId="6702AEA8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Реценз.</w:t>
                          </w:r>
                        </w:p>
                      </w:txbxContent>
                    </v:textbox>
                  </v:rect>
                  <v:rect id="Rectangle 151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" filled="f" stroked="f" strokeweight=".25pt">
                    <v:textbox inset="1pt,1pt,1pt,1pt">
                      <w:txbxContent>
                        <w:p w14:paraId="6CF33F44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152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">
                  <v:rect id="Rectangle 153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" filled="f" stroked="f" strokeweight=".25pt">
                    <v:textbox inset="1pt,1pt,1pt,1pt">
                      <w:txbxContent>
                        <w:p w14:paraId="4ACF048B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Rectangle 154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" filled="f" stroked="f" strokeweight=".25pt">
                    <v:textbox inset="1pt,1pt,1pt,1pt">
                      <w:txbxContent>
                        <w:p w14:paraId="02EE379E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group id="Group 155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">
                  <v:rect id="Rectangle 156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" filled="f" stroked="f" strokeweight=".25pt">
                    <v:textbox inset="1pt,1pt,1pt,1pt">
                      <w:txbxContent>
                        <w:p w14:paraId="07D86A30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Утверд.</w:t>
                          </w:r>
                        </w:p>
                      </w:txbxContent>
                    </v:textbox>
                  </v:rect>
                  <v:rect id="Rectangle 157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" filled="f" stroked="f" strokeweight=".25pt">
                    <v:textbox inset="1pt,1pt,1pt,1pt">
                      <w:txbxContent>
                        <w:p w14:paraId="146E795A" w14:textId="77777777" w:rsidR="003A5336" w:rsidRDefault="003A5336" w:rsidP="00FC5512">
                          <w:pPr>
                            <w:pStyle w:val="ab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Ф.И.О.</w:t>
                          </w:r>
                        </w:p>
                      </w:txbxContent>
                    </v:textbox>
                  </v:rect>
                </v:group>
                <v:line id="Line 158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" strokeweight="2pt"/>
                <v:rect id="Rectangle 159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" filled="f" stroked="f" strokeweight=".25pt">
                  <v:textbox inset="1pt,1pt,1pt,1pt">
                    <w:txbxContent>
                      <w:p w14:paraId="6D3227DB" w14:textId="77777777" w:rsidR="003A5336" w:rsidRPr="000C0116" w:rsidRDefault="003A5336" w:rsidP="00FC5512">
                        <w:pPr>
                          <w:rPr>
                            <w:sz w:val="20"/>
                          </w:rPr>
                        </w:pPr>
                        <w:r w:rsidRPr="000C0116">
                          <w:rPr>
                            <w:sz w:val="24"/>
                            <w:szCs w:val="28"/>
                            <w:u w:val="single"/>
                          </w:rPr>
                          <w:t>ИФОРМАЦИОННЫЕ  СИСТЕМЫ КОНТРОЛЯ И УПРАВЛЕНИЯ  подача заготовки на штам</w:t>
                        </w:r>
                        <w:r w:rsidRPr="000C0116">
                          <w:rPr>
                            <w:sz w:val="24"/>
                            <w:szCs w:val="28"/>
                          </w:rPr>
                          <w:t>п</w:t>
                        </w:r>
                      </w:p>
                    </w:txbxContent>
                  </v:textbox>
                </v:rect>
                <v:line id="Line 160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" strokeweight="2pt"/>
                <v:line id="Line 161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" strokeweight="2pt"/>
                <v:line id="Line 162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" strokeweight="2pt"/>
                <v:rect id="Rectangle 163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" filled="f" stroked="f" strokeweight=".25pt">
                  <v:textbox inset="1pt,1pt,1pt,1pt">
                    <w:txbxContent>
                      <w:p w14:paraId="382FFA07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Rectangle 164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" filled="f" stroked="f" strokeweight=".25pt">
                  <v:textbox inset="1pt,1pt,1pt,1pt">
                    <w:txbxContent>
                      <w:p w14:paraId="2397AB59" w14:textId="77777777" w:rsidR="003A5336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165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" filled="f" stroked="f" strokeweight=".25pt">
                  <v:textbox inset="1pt,1pt,1pt,1pt">
                    <w:txbxContent>
                      <w:p w14:paraId="0C952FC8" w14:textId="77777777" w:rsidR="003A5336" w:rsidRPr="00971333" w:rsidRDefault="003A5336" w:rsidP="00FC5512">
                        <w:pPr>
                          <w:pStyle w:val="ab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0</w:t>
                        </w:r>
                      </w:p>
                    </w:txbxContent>
                  </v:textbox>
                </v:rect>
                <v:line id="Line 166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" strokeweight="1pt"/>
                <v:line id="Line 167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" strokeweight="1pt"/>
                <v:rect id="Rectangle 168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" filled="f" stroked="f" strokeweight=".25pt">
                  <v:textbox inset="1pt,1pt,1pt,1pt">
                    <w:txbxContent>
                      <w:p w14:paraId="5256B2D8" w14:textId="77777777" w:rsidR="003A5336" w:rsidRPr="008E5356" w:rsidRDefault="003A5336" w:rsidP="00FC5512"/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994D7A" w:rsidRPr="00064E8B">
        <w:rPr>
          <w:rFonts w:ascii="Times New Roman" w:hAnsi="Times New Roman"/>
          <w:b/>
          <w:sz w:val="24"/>
          <w:szCs w:val="24"/>
          <w:lang w:val="en-US"/>
        </w:rPr>
        <w:t>C</w:t>
      </w:r>
      <w:r w:rsidR="006A029E" w:rsidRPr="00064E8B">
        <w:rPr>
          <w:rFonts w:ascii="Times New Roman" w:hAnsi="Times New Roman"/>
          <w:b/>
          <w:sz w:val="24"/>
          <w:szCs w:val="24"/>
        </w:rPr>
        <w:t>ОДЕРЖАНИЕ</w:t>
      </w:r>
    </w:p>
    <w:p w14:paraId="6CDA174A" w14:textId="77777777" w:rsidR="006A029E" w:rsidRPr="00064E8B" w:rsidRDefault="006A029E" w:rsidP="006A029E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ВВЕДЕНИЕ ……………………………………………………………….….</w:t>
      </w:r>
      <w:r w:rsidR="00DF599D" w:rsidRPr="00064E8B">
        <w:rPr>
          <w:rFonts w:ascii="Times New Roman" w:hAnsi="Times New Roman"/>
          <w:color w:val="000000"/>
          <w:sz w:val="24"/>
          <w:szCs w:val="24"/>
        </w:rPr>
        <w:t>1</w:t>
      </w:r>
    </w:p>
    <w:p w14:paraId="74893779" w14:textId="6A7D704A" w:rsidR="006A029E" w:rsidRPr="00064E8B" w:rsidRDefault="006A029E" w:rsidP="006A029E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ОСНОВНАЯ ЧАСТЬ……………………………………………………</w:t>
      </w:r>
      <w:r w:rsidR="00FC5512" w:rsidRPr="003A5336">
        <w:rPr>
          <w:rFonts w:ascii="Times New Roman" w:hAnsi="Times New Roman"/>
          <w:color w:val="000000"/>
          <w:sz w:val="24"/>
          <w:szCs w:val="24"/>
        </w:rPr>
        <w:t>…</w:t>
      </w:r>
      <w:r w:rsidRPr="00064E8B">
        <w:rPr>
          <w:rFonts w:ascii="Times New Roman" w:hAnsi="Times New Roman"/>
          <w:color w:val="000000"/>
          <w:sz w:val="24"/>
          <w:szCs w:val="24"/>
        </w:rPr>
        <w:t>....</w:t>
      </w:r>
      <w:r w:rsidR="00064E8B">
        <w:rPr>
          <w:rFonts w:ascii="Times New Roman" w:hAnsi="Times New Roman"/>
          <w:color w:val="000000"/>
          <w:sz w:val="24"/>
          <w:szCs w:val="24"/>
        </w:rPr>
        <w:t>2</w:t>
      </w:r>
    </w:p>
    <w:p w14:paraId="179842F7" w14:textId="77777777" w:rsidR="005632CF" w:rsidRPr="00064E8B" w:rsidRDefault="005632CF" w:rsidP="005632CF">
      <w:pPr>
        <w:rPr>
          <w:rFonts w:ascii="Times New Roman" w:hAnsi="Times New Roman"/>
          <w:color w:val="0D0D0D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 xml:space="preserve">1     </w:t>
      </w:r>
      <w:r w:rsidR="006A029E" w:rsidRPr="00064E8B">
        <w:rPr>
          <w:rFonts w:ascii="Times New Roman" w:hAnsi="Times New Roman"/>
          <w:color w:val="000000"/>
          <w:sz w:val="24"/>
          <w:szCs w:val="24"/>
        </w:rPr>
        <w:t>ТЗ (технического задания)</w:t>
      </w:r>
    </w:p>
    <w:p w14:paraId="007B42CA" w14:textId="76AF3CDB" w:rsidR="00DF599D" w:rsidRPr="00064E8B" w:rsidRDefault="00DF599D" w:rsidP="005632CF">
      <w:pPr>
        <w:rPr>
          <w:rFonts w:ascii="Times New Roman" w:hAnsi="Times New Roman"/>
          <w:color w:val="0D0D0D"/>
          <w:sz w:val="24"/>
          <w:szCs w:val="24"/>
        </w:rPr>
      </w:pPr>
      <w:r w:rsidRPr="00064E8B">
        <w:rPr>
          <w:rFonts w:ascii="Times New Roman" w:hAnsi="Times New Roman"/>
          <w:color w:val="0D0D0D"/>
          <w:sz w:val="24"/>
          <w:szCs w:val="24"/>
        </w:rPr>
        <w:t>1.1  Технологическая схема</w:t>
      </w:r>
      <w:r w:rsidR="00994D7A" w:rsidRPr="00064E8B">
        <w:rPr>
          <w:rFonts w:ascii="Times New Roman" w:hAnsi="Times New Roman"/>
          <w:color w:val="000000"/>
          <w:sz w:val="24"/>
          <w:szCs w:val="24"/>
        </w:rPr>
        <w:t>……………………………………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…………</w:t>
      </w:r>
      <w:r w:rsidR="00994D7A" w:rsidRPr="00064E8B">
        <w:rPr>
          <w:rFonts w:ascii="Times New Roman" w:hAnsi="Times New Roman"/>
          <w:color w:val="000000"/>
          <w:sz w:val="24"/>
          <w:szCs w:val="24"/>
        </w:rPr>
        <w:t>…..</w:t>
      </w:r>
      <w:r w:rsidR="00921F0C" w:rsidRPr="00064E8B">
        <w:rPr>
          <w:rFonts w:ascii="Times New Roman" w:hAnsi="Times New Roman"/>
          <w:color w:val="0D0D0D"/>
          <w:sz w:val="24"/>
          <w:szCs w:val="24"/>
        </w:rPr>
        <w:t>3</w:t>
      </w:r>
    </w:p>
    <w:p w14:paraId="3E773A0E" w14:textId="75FD0C73" w:rsidR="00DF599D" w:rsidRPr="00064E8B" w:rsidRDefault="00064E8B" w:rsidP="00DF599D">
      <w:pPr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>1.</w:t>
      </w:r>
      <w:r w:rsidRPr="00064E8B">
        <w:rPr>
          <w:rFonts w:ascii="Times New Roman" w:hAnsi="Times New Roman"/>
          <w:color w:val="0D0D0D"/>
          <w:sz w:val="24"/>
          <w:szCs w:val="24"/>
        </w:rPr>
        <w:t>2</w:t>
      </w:r>
      <w:r w:rsidR="00DF599D" w:rsidRPr="00064E8B">
        <w:rPr>
          <w:rFonts w:ascii="Times New Roman" w:hAnsi="Times New Roman"/>
          <w:color w:val="0D0D0D"/>
          <w:sz w:val="24"/>
          <w:szCs w:val="24"/>
        </w:rPr>
        <w:t xml:space="preserve">  Подсчёт количества сигналов и</w:t>
      </w:r>
      <w:r w:rsidR="00994D7A" w:rsidRPr="00064E8B">
        <w:rPr>
          <w:rFonts w:ascii="Times New Roman" w:hAnsi="Times New Roman"/>
          <w:color w:val="0D0D0D"/>
          <w:sz w:val="24"/>
          <w:szCs w:val="24"/>
        </w:rPr>
        <w:t xml:space="preserve"> п</w:t>
      </w:r>
      <w:r w:rsidR="00DF599D" w:rsidRPr="00064E8B">
        <w:rPr>
          <w:rFonts w:ascii="Times New Roman" w:hAnsi="Times New Roman"/>
          <w:color w:val="0D0D0D"/>
          <w:sz w:val="24"/>
          <w:szCs w:val="24"/>
        </w:rPr>
        <w:t>еременных</w:t>
      </w:r>
      <w:r w:rsidR="00994D7A" w:rsidRPr="00064E8B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………………….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</w:t>
      </w:r>
      <w:r w:rsidR="00994D7A" w:rsidRPr="00064E8B">
        <w:rPr>
          <w:rFonts w:ascii="Times New Roman" w:hAnsi="Times New Roman"/>
          <w:color w:val="000000"/>
          <w:sz w:val="24"/>
          <w:szCs w:val="24"/>
        </w:rPr>
        <w:t>……</w:t>
      </w:r>
      <w:r>
        <w:rPr>
          <w:rFonts w:ascii="Times New Roman" w:hAnsi="Times New Roman"/>
          <w:color w:val="0D0D0D"/>
          <w:sz w:val="24"/>
          <w:szCs w:val="24"/>
        </w:rPr>
        <w:t>3</w:t>
      </w:r>
    </w:p>
    <w:p w14:paraId="1949D8E2" w14:textId="77777777" w:rsidR="006A029E" w:rsidRPr="00064E8B" w:rsidRDefault="005632CF" w:rsidP="006A029E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 xml:space="preserve">2       </w:t>
      </w:r>
      <w:r w:rsidR="006A029E" w:rsidRPr="00064E8B">
        <w:rPr>
          <w:rFonts w:ascii="Times New Roman" w:hAnsi="Times New Roman"/>
          <w:color w:val="000000"/>
          <w:sz w:val="24"/>
          <w:szCs w:val="24"/>
        </w:rPr>
        <w:t>Анализ объекта автоматизации</w:t>
      </w:r>
    </w:p>
    <w:p w14:paraId="55F3CA50" w14:textId="07FE8A77" w:rsidR="006A029E" w:rsidRPr="00064E8B" w:rsidRDefault="005632CF" w:rsidP="006A029E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2</w:t>
      </w:r>
      <w:r w:rsidR="006A029E" w:rsidRPr="00064E8B">
        <w:rPr>
          <w:rFonts w:ascii="Times New Roman" w:hAnsi="Times New Roman"/>
          <w:color w:val="000000"/>
          <w:sz w:val="24"/>
          <w:szCs w:val="24"/>
        </w:rPr>
        <w:t>.1.1   Структурная схема</w:t>
      </w:r>
      <w:r w:rsidR="00DF599D" w:rsidRPr="00064E8B">
        <w:rPr>
          <w:rFonts w:ascii="Times New Roman" w:hAnsi="Times New Roman"/>
          <w:color w:val="000000"/>
          <w:sz w:val="24"/>
          <w:szCs w:val="24"/>
        </w:rPr>
        <w:t>................................................</w:t>
      </w:r>
      <w:r w:rsidR="00FC5512" w:rsidRPr="003A5336">
        <w:rPr>
          <w:rFonts w:ascii="Times New Roman" w:hAnsi="Times New Roman"/>
          <w:color w:val="000000"/>
          <w:sz w:val="24"/>
          <w:szCs w:val="24"/>
        </w:rPr>
        <w:t>...................</w:t>
      </w:r>
      <w:r w:rsidR="00DF599D" w:rsidRPr="00064E8B">
        <w:rPr>
          <w:rFonts w:ascii="Times New Roman" w:hAnsi="Times New Roman"/>
          <w:color w:val="000000"/>
          <w:sz w:val="24"/>
          <w:szCs w:val="24"/>
        </w:rPr>
        <w:t>..............</w:t>
      </w:r>
      <w:r w:rsidR="00921F0C" w:rsidRPr="00064E8B">
        <w:rPr>
          <w:rFonts w:ascii="Times New Roman" w:hAnsi="Times New Roman"/>
          <w:color w:val="000000"/>
          <w:sz w:val="24"/>
          <w:szCs w:val="24"/>
        </w:rPr>
        <w:t>4</w:t>
      </w:r>
    </w:p>
    <w:p w14:paraId="5D39E53A" w14:textId="42D416B8" w:rsidR="006A029E" w:rsidRPr="00064E8B" w:rsidRDefault="005632CF" w:rsidP="006A029E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2</w:t>
      </w:r>
      <w:r w:rsidR="006A029E" w:rsidRPr="00064E8B">
        <w:rPr>
          <w:rFonts w:ascii="Times New Roman" w:hAnsi="Times New Roman"/>
          <w:color w:val="000000"/>
          <w:sz w:val="24"/>
          <w:szCs w:val="24"/>
        </w:rPr>
        <w:t>.1.2   Функциональная схема......................................</w:t>
      </w:r>
      <w:r w:rsidR="00FC5512" w:rsidRPr="003A5336">
        <w:rPr>
          <w:rFonts w:ascii="Times New Roman" w:hAnsi="Times New Roman"/>
          <w:color w:val="000000"/>
          <w:sz w:val="24"/>
          <w:szCs w:val="24"/>
        </w:rPr>
        <w:t>.......................</w:t>
      </w:r>
      <w:r w:rsidR="006A029E" w:rsidRPr="00064E8B">
        <w:rPr>
          <w:rFonts w:ascii="Times New Roman" w:hAnsi="Times New Roman"/>
          <w:color w:val="000000"/>
          <w:sz w:val="24"/>
          <w:szCs w:val="24"/>
        </w:rPr>
        <w:t>.............</w:t>
      </w:r>
      <w:r w:rsidR="00921F0C" w:rsidRPr="00064E8B">
        <w:rPr>
          <w:rFonts w:ascii="Times New Roman" w:hAnsi="Times New Roman"/>
          <w:color w:val="000000"/>
          <w:sz w:val="24"/>
          <w:szCs w:val="24"/>
        </w:rPr>
        <w:t>4</w:t>
      </w:r>
    </w:p>
    <w:p w14:paraId="2D8C7BE7" w14:textId="77777777" w:rsidR="006A029E" w:rsidRPr="00064E8B" w:rsidRDefault="005632CF" w:rsidP="006A029E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 xml:space="preserve">3  </w:t>
      </w:r>
      <w:r w:rsidR="006A029E" w:rsidRPr="00064E8B">
        <w:rPr>
          <w:rFonts w:ascii="Times New Roman" w:hAnsi="Times New Roman"/>
          <w:color w:val="000000"/>
          <w:sz w:val="24"/>
          <w:szCs w:val="24"/>
        </w:rPr>
        <w:t xml:space="preserve">. Синтез концепции 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 xml:space="preserve"> И</w:t>
      </w:r>
      <w:r w:rsidR="006A029E" w:rsidRPr="00064E8B">
        <w:rPr>
          <w:rFonts w:ascii="Times New Roman" w:hAnsi="Times New Roman"/>
          <w:color w:val="000000"/>
          <w:sz w:val="24"/>
          <w:szCs w:val="24"/>
        </w:rPr>
        <w:t>С</w:t>
      </w:r>
    </w:p>
    <w:p w14:paraId="71338DB5" w14:textId="78EA4868" w:rsidR="006144D4" w:rsidRPr="00064E8B" w:rsidRDefault="005632CF" w:rsidP="006144D4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3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</w:t>
      </w:r>
      <w:r w:rsidR="00DF599D" w:rsidRPr="00064E8B">
        <w:rPr>
          <w:rFonts w:ascii="Times New Roman" w:hAnsi="Times New Roman"/>
          <w:color w:val="000000"/>
          <w:sz w:val="24"/>
          <w:szCs w:val="24"/>
        </w:rPr>
        <w:t>1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 xml:space="preserve">   С</w:t>
      </w:r>
      <w:r w:rsidR="006144D4" w:rsidRPr="00064E8B">
        <w:rPr>
          <w:rFonts w:ascii="Times New Roman" w:hAnsi="Times New Roman"/>
          <w:sz w:val="24"/>
          <w:szCs w:val="24"/>
        </w:rPr>
        <w:t>етевого</w:t>
      </w:r>
      <w:r w:rsidR="006144D4" w:rsidRPr="00064E8B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6144D4" w:rsidRPr="00064E8B">
        <w:rPr>
          <w:rFonts w:ascii="Times New Roman" w:hAnsi="Times New Roman"/>
          <w:sz w:val="24"/>
          <w:szCs w:val="24"/>
        </w:rPr>
        <w:t>графика процесса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....................................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.....................</w:t>
      </w:r>
      <w:r w:rsidR="00064E8B">
        <w:rPr>
          <w:rFonts w:ascii="Times New Roman" w:hAnsi="Times New Roman"/>
          <w:color w:val="000000"/>
          <w:sz w:val="24"/>
          <w:szCs w:val="24"/>
        </w:rPr>
        <w:t>5</w:t>
      </w:r>
    </w:p>
    <w:p w14:paraId="2C73350E" w14:textId="764AB519" w:rsidR="006144D4" w:rsidRPr="00064E8B" w:rsidRDefault="005632CF" w:rsidP="006144D4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3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</w:t>
      </w:r>
      <w:r w:rsidR="00DF599D" w:rsidRPr="00064E8B">
        <w:rPr>
          <w:rFonts w:ascii="Times New Roman" w:hAnsi="Times New Roman"/>
          <w:color w:val="000000"/>
          <w:sz w:val="24"/>
          <w:szCs w:val="24"/>
        </w:rPr>
        <w:t>2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 xml:space="preserve">  </w:t>
      </w:r>
      <w:r w:rsidR="006144D4" w:rsidRPr="00064E8B">
        <w:rPr>
          <w:rFonts w:ascii="Times New Roman" w:hAnsi="Times New Roman"/>
          <w:sz w:val="24"/>
          <w:szCs w:val="24"/>
        </w:rPr>
        <w:t>Диаграмма</w:t>
      </w:r>
      <w:r w:rsidR="006144D4" w:rsidRPr="00064E8B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6144D4" w:rsidRPr="00064E8B">
        <w:rPr>
          <w:rFonts w:ascii="Times New Roman" w:hAnsi="Times New Roman"/>
          <w:sz w:val="24"/>
          <w:szCs w:val="24"/>
        </w:rPr>
        <w:t>классов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</w:t>
      </w:r>
      <w:r w:rsidR="00FC5512">
        <w:rPr>
          <w:rFonts w:ascii="Times New Roman" w:hAnsi="Times New Roman"/>
          <w:color w:val="000000"/>
          <w:sz w:val="24"/>
          <w:szCs w:val="24"/>
        </w:rPr>
        <w:t>...............</w:t>
      </w:r>
      <w:r w:rsidRPr="00064E8B">
        <w:rPr>
          <w:rFonts w:ascii="Times New Roman" w:hAnsi="Times New Roman"/>
          <w:color w:val="000000"/>
          <w:sz w:val="24"/>
          <w:szCs w:val="24"/>
        </w:rPr>
        <w:t>...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</w:t>
      </w:r>
      <w:r w:rsidR="00921F0C" w:rsidRPr="00064E8B">
        <w:rPr>
          <w:rFonts w:ascii="Times New Roman" w:hAnsi="Times New Roman"/>
          <w:color w:val="000000"/>
          <w:sz w:val="24"/>
          <w:szCs w:val="24"/>
        </w:rPr>
        <w:t>5</w:t>
      </w:r>
    </w:p>
    <w:p w14:paraId="019AAEBE" w14:textId="6D369BCF" w:rsidR="006144D4" w:rsidRPr="00064E8B" w:rsidRDefault="005632CF" w:rsidP="00DF599D">
      <w:pPr>
        <w:pStyle w:val="TableParagraph"/>
        <w:tabs>
          <w:tab w:val="left" w:pos="762"/>
        </w:tabs>
        <w:ind w:left="0"/>
        <w:rPr>
          <w:color w:val="000000"/>
          <w:sz w:val="24"/>
          <w:szCs w:val="24"/>
        </w:rPr>
      </w:pPr>
      <w:r w:rsidRPr="00064E8B">
        <w:rPr>
          <w:color w:val="000000"/>
          <w:sz w:val="24"/>
          <w:szCs w:val="24"/>
        </w:rPr>
        <w:t>3</w:t>
      </w:r>
      <w:r w:rsidR="006144D4" w:rsidRPr="00064E8B">
        <w:rPr>
          <w:color w:val="000000"/>
          <w:sz w:val="24"/>
          <w:szCs w:val="24"/>
        </w:rPr>
        <w:t>.</w:t>
      </w:r>
      <w:r w:rsidR="00DF599D" w:rsidRPr="00064E8B">
        <w:rPr>
          <w:color w:val="000000"/>
          <w:sz w:val="24"/>
          <w:szCs w:val="24"/>
        </w:rPr>
        <w:t>3</w:t>
      </w:r>
      <w:r w:rsidR="006144D4" w:rsidRPr="00064E8B">
        <w:rPr>
          <w:color w:val="000000"/>
          <w:sz w:val="24"/>
          <w:szCs w:val="24"/>
        </w:rPr>
        <w:t xml:space="preserve">  </w:t>
      </w:r>
      <w:r w:rsidR="006144D4" w:rsidRPr="00064E8B">
        <w:rPr>
          <w:sz w:val="24"/>
          <w:szCs w:val="24"/>
        </w:rPr>
        <w:t>Конечные</w:t>
      </w:r>
      <w:r w:rsidR="006144D4" w:rsidRPr="00064E8B">
        <w:rPr>
          <w:spacing w:val="-3"/>
          <w:sz w:val="24"/>
          <w:szCs w:val="24"/>
        </w:rPr>
        <w:t xml:space="preserve"> </w:t>
      </w:r>
      <w:r w:rsidR="006144D4" w:rsidRPr="00064E8B">
        <w:rPr>
          <w:sz w:val="24"/>
          <w:szCs w:val="24"/>
        </w:rPr>
        <w:t>автоматы.</w:t>
      </w:r>
      <w:r w:rsidR="006144D4" w:rsidRPr="00064E8B">
        <w:rPr>
          <w:color w:val="000000"/>
          <w:sz w:val="24"/>
          <w:szCs w:val="24"/>
        </w:rPr>
        <w:t>..................................................................</w:t>
      </w:r>
      <w:r w:rsidR="00FC5512">
        <w:rPr>
          <w:color w:val="000000"/>
          <w:sz w:val="24"/>
          <w:szCs w:val="24"/>
        </w:rPr>
        <w:t>............</w:t>
      </w:r>
      <w:r w:rsidRPr="00064E8B">
        <w:rPr>
          <w:color w:val="000000"/>
          <w:sz w:val="24"/>
          <w:szCs w:val="24"/>
        </w:rPr>
        <w:t>..</w:t>
      </w:r>
      <w:r w:rsidR="006144D4" w:rsidRPr="00064E8B">
        <w:rPr>
          <w:color w:val="000000"/>
          <w:sz w:val="24"/>
          <w:szCs w:val="24"/>
        </w:rPr>
        <w:t>.</w:t>
      </w:r>
      <w:r w:rsidR="008215CA">
        <w:rPr>
          <w:color w:val="000000"/>
          <w:sz w:val="24"/>
          <w:szCs w:val="24"/>
        </w:rPr>
        <w:t>7</w:t>
      </w:r>
    </w:p>
    <w:p w14:paraId="7E014EB6" w14:textId="03766BE3" w:rsidR="006144D4" w:rsidRPr="00064E8B" w:rsidRDefault="005632CF" w:rsidP="00DF599D">
      <w:pPr>
        <w:pStyle w:val="TableParagraph"/>
        <w:tabs>
          <w:tab w:val="left" w:pos="762"/>
        </w:tabs>
        <w:ind w:left="0"/>
        <w:rPr>
          <w:color w:val="000000"/>
          <w:sz w:val="24"/>
          <w:szCs w:val="24"/>
        </w:rPr>
      </w:pPr>
      <w:r w:rsidRPr="00064E8B">
        <w:rPr>
          <w:color w:val="000000"/>
          <w:sz w:val="24"/>
          <w:szCs w:val="24"/>
        </w:rPr>
        <w:t>3</w:t>
      </w:r>
      <w:r w:rsidR="006144D4" w:rsidRPr="00064E8B">
        <w:rPr>
          <w:color w:val="000000"/>
          <w:sz w:val="24"/>
          <w:szCs w:val="24"/>
        </w:rPr>
        <w:t>.</w:t>
      </w:r>
      <w:r w:rsidR="00DF599D" w:rsidRPr="00064E8B">
        <w:rPr>
          <w:color w:val="000000"/>
          <w:sz w:val="24"/>
          <w:szCs w:val="24"/>
        </w:rPr>
        <w:t>4</w:t>
      </w:r>
      <w:r w:rsidR="006144D4" w:rsidRPr="00064E8B">
        <w:rPr>
          <w:color w:val="000000"/>
          <w:sz w:val="24"/>
          <w:szCs w:val="24"/>
        </w:rPr>
        <w:t xml:space="preserve">  </w:t>
      </w:r>
      <w:r w:rsidR="00DF599D" w:rsidRPr="00064E8B">
        <w:rPr>
          <w:sz w:val="24"/>
          <w:szCs w:val="24"/>
        </w:rPr>
        <w:t>Сети Петри.</w:t>
      </w:r>
      <w:r w:rsidR="006144D4" w:rsidRPr="00064E8B">
        <w:rPr>
          <w:color w:val="000000"/>
          <w:sz w:val="24"/>
          <w:szCs w:val="24"/>
        </w:rPr>
        <w:t>.................................</w:t>
      </w:r>
      <w:r w:rsidR="00FC5512">
        <w:rPr>
          <w:color w:val="000000"/>
          <w:sz w:val="24"/>
          <w:szCs w:val="24"/>
        </w:rPr>
        <w:t>.............................................................</w:t>
      </w:r>
      <w:r w:rsidR="006144D4" w:rsidRPr="00064E8B">
        <w:rPr>
          <w:color w:val="000000"/>
          <w:sz w:val="24"/>
          <w:szCs w:val="24"/>
        </w:rPr>
        <w:t>.</w:t>
      </w:r>
      <w:r w:rsidR="008215CA">
        <w:rPr>
          <w:color w:val="000000"/>
          <w:sz w:val="24"/>
          <w:szCs w:val="24"/>
        </w:rPr>
        <w:t>7</w:t>
      </w:r>
    </w:p>
    <w:p w14:paraId="09D7A442" w14:textId="68AC02F9" w:rsidR="006144D4" w:rsidRPr="00064E8B" w:rsidRDefault="005632CF" w:rsidP="00DF599D">
      <w:pPr>
        <w:pStyle w:val="TableParagraph"/>
        <w:tabs>
          <w:tab w:val="left" w:pos="762"/>
        </w:tabs>
        <w:ind w:left="0"/>
        <w:rPr>
          <w:color w:val="000000"/>
          <w:sz w:val="24"/>
          <w:szCs w:val="24"/>
        </w:rPr>
      </w:pPr>
      <w:r w:rsidRPr="00064E8B">
        <w:rPr>
          <w:color w:val="000000"/>
          <w:sz w:val="24"/>
          <w:szCs w:val="24"/>
        </w:rPr>
        <w:t>3</w:t>
      </w:r>
      <w:r w:rsidR="006144D4" w:rsidRPr="00064E8B">
        <w:rPr>
          <w:color w:val="000000"/>
          <w:sz w:val="24"/>
          <w:szCs w:val="24"/>
        </w:rPr>
        <w:t>.</w:t>
      </w:r>
      <w:r w:rsidR="00DF599D" w:rsidRPr="00064E8B">
        <w:rPr>
          <w:color w:val="000000"/>
          <w:sz w:val="24"/>
          <w:szCs w:val="24"/>
        </w:rPr>
        <w:t>5</w:t>
      </w:r>
      <w:r w:rsidR="006144D4" w:rsidRPr="00064E8B">
        <w:rPr>
          <w:color w:val="000000"/>
          <w:sz w:val="24"/>
          <w:szCs w:val="24"/>
        </w:rPr>
        <w:t xml:space="preserve">  </w:t>
      </w:r>
      <w:r w:rsidR="00DF599D" w:rsidRPr="00064E8B">
        <w:rPr>
          <w:sz w:val="24"/>
          <w:szCs w:val="24"/>
        </w:rPr>
        <w:t>Диаграмма</w:t>
      </w:r>
      <w:r w:rsidR="00DF599D" w:rsidRPr="00064E8B">
        <w:rPr>
          <w:spacing w:val="-2"/>
          <w:sz w:val="24"/>
          <w:szCs w:val="24"/>
        </w:rPr>
        <w:t xml:space="preserve"> </w:t>
      </w:r>
      <w:r w:rsidR="003A5336">
        <w:rPr>
          <w:sz w:val="24"/>
          <w:szCs w:val="24"/>
        </w:rPr>
        <w:t>последовательности1</w:t>
      </w:r>
      <w:r w:rsidR="006144D4" w:rsidRPr="00064E8B">
        <w:rPr>
          <w:color w:val="000000"/>
          <w:sz w:val="24"/>
          <w:szCs w:val="24"/>
        </w:rPr>
        <w:t>...................</w:t>
      </w:r>
      <w:r w:rsidR="003A5336">
        <w:rPr>
          <w:color w:val="000000"/>
          <w:sz w:val="24"/>
          <w:szCs w:val="24"/>
        </w:rPr>
        <w:t>..................</w:t>
      </w:r>
      <w:r w:rsidR="006144D4" w:rsidRPr="00064E8B">
        <w:rPr>
          <w:color w:val="000000"/>
          <w:sz w:val="24"/>
          <w:szCs w:val="24"/>
        </w:rPr>
        <w:t>.....</w:t>
      </w:r>
      <w:r w:rsidR="00FC5512">
        <w:rPr>
          <w:color w:val="000000"/>
          <w:sz w:val="24"/>
          <w:szCs w:val="24"/>
        </w:rPr>
        <w:t>...............</w:t>
      </w:r>
      <w:r w:rsidRPr="00064E8B">
        <w:rPr>
          <w:color w:val="000000"/>
          <w:sz w:val="24"/>
          <w:szCs w:val="24"/>
        </w:rPr>
        <w:t>..</w:t>
      </w:r>
      <w:r w:rsidR="008215CA">
        <w:rPr>
          <w:color w:val="000000"/>
          <w:sz w:val="24"/>
          <w:szCs w:val="24"/>
        </w:rPr>
        <w:t>9</w:t>
      </w:r>
    </w:p>
    <w:p w14:paraId="2ECFDC2F" w14:textId="3564B651" w:rsidR="006144D4" w:rsidRPr="00064E8B" w:rsidRDefault="005632CF" w:rsidP="006144D4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3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</w:t>
      </w:r>
      <w:r w:rsidR="00DF599D" w:rsidRPr="00064E8B">
        <w:rPr>
          <w:rFonts w:ascii="Times New Roman" w:hAnsi="Times New Roman"/>
          <w:color w:val="000000"/>
          <w:sz w:val="24"/>
          <w:szCs w:val="24"/>
        </w:rPr>
        <w:t>6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 xml:space="preserve">  </w:t>
      </w:r>
      <w:r w:rsidR="003A5336">
        <w:rPr>
          <w:rFonts w:ascii="Times New Roman" w:hAnsi="Times New Roman"/>
          <w:sz w:val="24"/>
          <w:szCs w:val="24"/>
        </w:rPr>
        <w:t>Диаграмма</w:t>
      </w:r>
      <w:r w:rsidR="00DF599D" w:rsidRPr="00064E8B">
        <w:rPr>
          <w:rFonts w:ascii="Times New Roman" w:hAnsi="Times New Roman"/>
          <w:sz w:val="24"/>
          <w:szCs w:val="24"/>
        </w:rPr>
        <w:t xml:space="preserve"> последовательности </w:t>
      </w:r>
      <w:r w:rsidR="003A5336">
        <w:rPr>
          <w:rFonts w:ascii="Times New Roman" w:hAnsi="Times New Roman"/>
          <w:sz w:val="24"/>
          <w:szCs w:val="24"/>
        </w:rPr>
        <w:t>2</w:t>
      </w:r>
      <w:r w:rsidR="00DF599D" w:rsidRPr="00064E8B">
        <w:rPr>
          <w:rFonts w:ascii="Times New Roman" w:hAnsi="Times New Roman"/>
          <w:sz w:val="24"/>
          <w:szCs w:val="24"/>
        </w:rPr>
        <w:t xml:space="preserve"> </w:t>
      </w:r>
      <w:r w:rsidR="003A5336">
        <w:rPr>
          <w:rFonts w:ascii="Times New Roman" w:hAnsi="Times New Roman"/>
          <w:color w:val="000000"/>
          <w:sz w:val="24"/>
          <w:szCs w:val="24"/>
        </w:rPr>
        <w:t>.............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..........................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..................</w:t>
      </w:r>
      <w:r w:rsidR="008215CA">
        <w:rPr>
          <w:rFonts w:ascii="Times New Roman" w:hAnsi="Times New Roman"/>
          <w:color w:val="000000"/>
          <w:sz w:val="24"/>
          <w:szCs w:val="24"/>
        </w:rPr>
        <w:t>9</w:t>
      </w:r>
    </w:p>
    <w:p w14:paraId="25C82800" w14:textId="67E49E16" w:rsidR="006144D4" w:rsidRPr="00064E8B" w:rsidRDefault="005632CF" w:rsidP="006144D4">
      <w:pPr>
        <w:rPr>
          <w:rFonts w:ascii="Times New Roman" w:hAnsi="Times New Roman"/>
          <w:color w:val="000000"/>
          <w:sz w:val="24"/>
          <w:szCs w:val="24"/>
        </w:rPr>
      </w:pPr>
      <w:r w:rsidRPr="00064E8B">
        <w:rPr>
          <w:rFonts w:ascii="Times New Roman" w:hAnsi="Times New Roman"/>
          <w:color w:val="000000"/>
          <w:sz w:val="24"/>
          <w:szCs w:val="24"/>
        </w:rPr>
        <w:t>3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</w:t>
      </w:r>
      <w:r w:rsidR="00DF599D" w:rsidRPr="00064E8B">
        <w:rPr>
          <w:rFonts w:ascii="Times New Roman" w:hAnsi="Times New Roman"/>
          <w:color w:val="000000"/>
          <w:sz w:val="24"/>
          <w:szCs w:val="24"/>
        </w:rPr>
        <w:t>7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599D" w:rsidRPr="00064E8B">
        <w:rPr>
          <w:rFonts w:ascii="Times New Roman" w:hAnsi="Times New Roman"/>
          <w:sz w:val="24"/>
          <w:szCs w:val="24"/>
        </w:rPr>
        <w:t>Диаграмма</w:t>
      </w:r>
      <w:r w:rsidR="00DF599D" w:rsidRPr="00064E8B">
        <w:rPr>
          <w:rFonts w:ascii="Times New Roman" w:hAnsi="Times New Roman"/>
          <w:spacing w:val="-2"/>
          <w:sz w:val="24"/>
          <w:szCs w:val="24"/>
        </w:rPr>
        <w:t xml:space="preserve"> </w:t>
      </w:r>
      <w:r w:rsidR="00DF599D" w:rsidRPr="00064E8B">
        <w:rPr>
          <w:rFonts w:ascii="Times New Roman" w:hAnsi="Times New Roman"/>
          <w:sz w:val="24"/>
          <w:szCs w:val="24"/>
        </w:rPr>
        <w:t>использования</w:t>
      </w:r>
      <w:r w:rsidR="006144D4" w:rsidRPr="00064E8B">
        <w:rPr>
          <w:rFonts w:ascii="Times New Roman" w:hAnsi="Times New Roman"/>
          <w:color w:val="000000"/>
          <w:sz w:val="24"/>
          <w:szCs w:val="24"/>
        </w:rPr>
        <w:t>.......................................................</w:t>
      </w:r>
      <w:r w:rsidR="00FC5512">
        <w:rPr>
          <w:rFonts w:ascii="Times New Roman" w:hAnsi="Times New Roman"/>
          <w:color w:val="000000"/>
          <w:sz w:val="24"/>
          <w:szCs w:val="24"/>
        </w:rPr>
        <w:t>...............</w:t>
      </w:r>
      <w:r w:rsidRPr="00064E8B">
        <w:rPr>
          <w:rFonts w:ascii="Times New Roman" w:hAnsi="Times New Roman"/>
          <w:color w:val="000000"/>
          <w:sz w:val="24"/>
          <w:szCs w:val="24"/>
        </w:rPr>
        <w:t>.</w:t>
      </w:r>
      <w:r w:rsidR="00D10073">
        <w:rPr>
          <w:rFonts w:ascii="Times New Roman" w:hAnsi="Times New Roman"/>
          <w:color w:val="000000"/>
          <w:sz w:val="24"/>
          <w:szCs w:val="24"/>
        </w:rPr>
        <w:t>10</w:t>
      </w:r>
    </w:p>
    <w:p w14:paraId="35DEC20D" w14:textId="392985CE" w:rsidR="006144D4" w:rsidRPr="00FC5512" w:rsidRDefault="005632CF" w:rsidP="006144D4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3</w:t>
      </w:r>
      <w:r w:rsidR="006144D4" w:rsidRPr="00FC5512">
        <w:rPr>
          <w:rFonts w:ascii="Times New Roman" w:hAnsi="Times New Roman"/>
          <w:color w:val="000000"/>
          <w:sz w:val="24"/>
          <w:szCs w:val="24"/>
        </w:rPr>
        <w:t>.</w:t>
      </w:r>
      <w:r w:rsidR="00DF599D" w:rsidRPr="00FC5512">
        <w:rPr>
          <w:rFonts w:ascii="Times New Roman" w:hAnsi="Times New Roman"/>
          <w:color w:val="000000"/>
          <w:sz w:val="24"/>
          <w:szCs w:val="24"/>
        </w:rPr>
        <w:t>8</w:t>
      </w:r>
      <w:r w:rsidR="006144D4" w:rsidRPr="00FC5512">
        <w:rPr>
          <w:rFonts w:ascii="Times New Roman" w:hAnsi="Times New Roman"/>
          <w:color w:val="000000"/>
          <w:sz w:val="24"/>
          <w:szCs w:val="24"/>
        </w:rPr>
        <w:t xml:space="preserve">  </w:t>
      </w:r>
      <w:r w:rsidR="00DF599D" w:rsidRPr="00FC5512">
        <w:rPr>
          <w:rFonts w:ascii="Times New Roman" w:hAnsi="Times New Roman"/>
          <w:sz w:val="24"/>
          <w:szCs w:val="24"/>
        </w:rPr>
        <w:t>Диаграмма размещения</w:t>
      </w:r>
      <w:r w:rsidR="006144D4" w:rsidRPr="00FC5512">
        <w:rPr>
          <w:rFonts w:ascii="Times New Roman" w:hAnsi="Times New Roman"/>
          <w:color w:val="000000"/>
          <w:sz w:val="24"/>
          <w:szCs w:val="24"/>
        </w:rPr>
        <w:t>.......................................................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..............</w:t>
      </w:r>
      <w:r w:rsidR="006144D4" w:rsidRPr="00FC5512">
        <w:rPr>
          <w:rFonts w:ascii="Times New Roman" w:hAnsi="Times New Roman"/>
          <w:color w:val="000000"/>
          <w:sz w:val="24"/>
          <w:szCs w:val="24"/>
        </w:rPr>
        <w:t>.....</w:t>
      </w:r>
      <w:r w:rsidR="00D10073">
        <w:rPr>
          <w:rFonts w:ascii="Times New Roman" w:hAnsi="Times New Roman"/>
          <w:color w:val="000000"/>
          <w:sz w:val="24"/>
          <w:szCs w:val="24"/>
        </w:rPr>
        <w:t>11</w:t>
      </w:r>
    </w:p>
    <w:p w14:paraId="1BA07938" w14:textId="27FCD0C4" w:rsidR="006A029E" w:rsidRPr="00FC5512" w:rsidRDefault="006A029E" w:rsidP="006A029E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4</w:t>
      </w:r>
      <w:r w:rsidR="005632CF" w:rsidRPr="00FC55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FC55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DF599D" w:rsidRPr="00FC5512">
        <w:rPr>
          <w:rFonts w:ascii="Times New Roman" w:hAnsi="Times New Roman"/>
          <w:color w:val="000000"/>
          <w:sz w:val="24"/>
          <w:szCs w:val="24"/>
        </w:rPr>
        <w:t>П</w:t>
      </w:r>
      <w:r w:rsidRPr="00FC5512">
        <w:rPr>
          <w:rFonts w:ascii="Times New Roman" w:hAnsi="Times New Roman"/>
          <w:color w:val="000000"/>
          <w:sz w:val="24"/>
          <w:szCs w:val="24"/>
        </w:rPr>
        <w:t>одбор оборудования</w:t>
      </w:r>
      <w:r w:rsidR="004449CD" w:rsidRPr="00FC5512">
        <w:rPr>
          <w:rFonts w:ascii="Times New Roman" w:hAnsi="Times New Roman"/>
          <w:color w:val="000000"/>
          <w:sz w:val="24"/>
          <w:szCs w:val="24"/>
        </w:rPr>
        <w:t>………………………………………</w:t>
      </w:r>
      <w:r w:rsidR="00FC5512">
        <w:rPr>
          <w:rFonts w:ascii="Times New Roman" w:hAnsi="Times New Roman"/>
          <w:color w:val="000000"/>
          <w:sz w:val="24"/>
          <w:szCs w:val="24"/>
        </w:rPr>
        <w:t>………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</w:t>
      </w:r>
      <w:r w:rsidR="00D10073">
        <w:rPr>
          <w:rFonts w:ascii="Times New Roman" w:hAnsi="Times New Roman"/>
          <w:color w:val="000000"/>
          <w:sz w:val="24"/>
          <w:szCs w:val="24"/>
        </w:rPr>
        <w:t>….12</w:t>
      </w:r>
      <w:r w:rsidR="005632CF" w:rsidRPr="00FC5512"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C51836E" w14:textId="31EBF08E" w:rsidR="006A029E" w:rsidRPr="00FC5512" w:rsidRDefault="009E57B4" w:rsidP="006A029E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4.1 Анализ(маркетинг)  по соответствию ТЗ</w:t>
      </w:r>
      <w:r w:rsidR="006A029E" w:rsidRPr="00FC5512">
        <w:rPr>
          <w:rFonts w:ascii="Times New Roman" w:hAnsi="Times New Roman"/>
          <w:color w:val="000000"/>
          <w:sz w:val="24"/>
          <w:szCs w:val="24"/>
        </w:rPr>
        <w:t>.............</w:t>
      </w:r>
      <w:r w:rsidR="00FC5512">
        <w:rPr>
          <w:rFonts w:ascii="Times New Roman" w:hAnsi="Times New Roman"/>
          <w:color w:val="000000"/>
          <w:sz w:val="24"/>
          <w:szCs w:val="24"/>
        </w:rPr>
        <w:t>...............................</w:t>
      </w:r>
      <w:r w:rsidRPr="00FC5512">
        <w:rPr>
          <w:rFonts w:ascii="Times New Roman" w:hAnsi="Times New Roman"/>
          <w:color w:val="000000"/>
          <w:sz w:val="24"/>
          <w:szCs w:val="24"/>
        </w:rPr>
        <w:t>.</w:t>
      </w:r>
      <w:r w:rsidR="00D10073">
        <w:rPr>
          <w:rFonts w:ascii="Times New Roman" w:hAnsi="Times New Roman"/>
          <w:color w:val="000000"/>
          <w:sz w:val="24"/>
          <w:szCs w:val="24"/>
        </w:rPr>
        <w:t>16</w:t>
      </w:r>
    </w:p>
    <w:p w14:paraId="202754E5" w14:textId="2CD7B48D" w:rsidR="009E57B4" w:rsidRPr="00FC5512" w:rsidRDefault="009E57B4" w:rsidP="009E57B4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4.</w:t>
      </w:r>
      <w:r w:rsidR="00C62852" w:rsidRPr="00FC5512">
        <w:rPr>
          <w:rFonts w:ascii="Times New Roman" w:hAnsi="Times New Roman"/>
          <w:color w:val="000000"/>
          <w:sz w:val="24"/>
          <w:szCs w:val="24"/>
        </w:rPr>
        <w:t>2</w:t>
      </w:r>
      <w:r w:rsidRPr="00FC5512">
        <w:rPr>
          <w:rFonts w:ascii="Times New Roman" w:hAnsi="Times New Roman"/>
          <w:color w:val="000000"/>
          <w:sz w:val="24"/>
          <w:szCs w:val="24"/>
        </w:rPr>
        <w:t xml:space="preserve"> Подбор (маркетинг) соответствию ТЗ..................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.............................</w:t>
      </w:r>
      <w:r w:rsidRPr="00FC5512">
        <w:rPr>
          <w:rFonts w:ascii="Times New Roman" w:hAnsi="Times New Roman"/>
          <w:color w:val="000000"/>
          <w:sz w:val="24"/>
          <w:szCs w:val="24"/>
        </w:rPr>
        <w:t>...1</w:t>
      </w:r>
      <w:r w:rsidR="00D10073">
        <w:rPr>
          <w:rFonts w:ascii="Times New Roman" w:hAnsi="Times New Roman"/>
          <w:color w:val="000000"/>
          <w:sz w:val="24"/>
          <w:szCs w:val="24"/>
        </w:rPr>
        <w:t>7</w:t>
      </w:r>
    </w:p>
    <w:p w14:paraId="7165645F" w14:textId="52D6C3EF" w:rsidR="00C62852" w:rsidRPr="00FC5512" w:rsidRDefault="00C62852" w:rsidP="009E57B4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4.3 Подбор  средств  микроклимата  ТЗ.....................</w:t>
      </w:r>
      <w:r w:rsidR="00FC5512">
        <w:rPr>
          <w:rFonts w:ascii="Times New Roman" w:hAnsi="Times New Roman"/>
          <w:color w:val="000000"/>
          <w:sz w:val="24"/>
          <w:szCs w:val="24"/>
        </w:rPr>
        <w:t>............................</w:t>
      </w:r>
      <w:r w:rsidRPr="00FC5512">
        <w:rPr>
          <w:rFonts w:ascii="Times New Roman" w:hAnsi="Times New Roman"/>
          <w:color w:val="000000"/>
          <w:sz w:val="24"/>
          <w:szCs w:val="24"/>
        </w:rPr>
        <w:t>....</w:t>
      </w:r>
      <w:r w:rsidR="00D10073">
        <w:rPr>
          <w:rFonts w:ascii="Times New Roman" w:hAnsi="Times New Roman"/>
          <w:color w:val="000000"/>
          <w:sz w:val="24"/>
          <w:szCs w:val="24"/>
        </w:rPr>
        <w:t>17</w:t>
      </w:r>
    </w:p>
    <w:p w14:paraId="320DD87B" w14:textId="3F9959D0" w:rsidR="006A029E" w:rsidRPr="00FC5512" w:rsidRDefault="006A029E" w:rsidP="006A029E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5  Программное обеспечение...........................................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......................</w:t>
      </w:r>
      <w:r w:rsidRPr="00FC5512">
        <w:rPr>
          <w:rFonts w:ascii="Times New Roman" w:hAnsi="Times New Roman"/>
          <w:color w:val="000000"/>
          <w:sz w:val="24"/>
          <w:szCs w:val="24"/>
        </w:rPr>
        <w:t>.....</w:t>
      </w:r>
      <w:r w:rsidR="009E57B4" w:rsidRPr="00FC5512">
        <w:rPr>
          <w:rFonts w:ascii="Times New Roman" w:hAnsi="Times New Roman"/>
          <w:color w:val="000000"/>
          <w:sz w:val="24"/>
          <w:szCs w:val="24"/>
        </w:rPr>
        <w:t>1</w:t>
      </w:r>
      <w:r w:rsidR="00D10073">
        <w:rPr>
          <w:rFonts w:ascii="Times New Roman" w:hAnsi="Times New Roman"/>
          <w:color w:val="000000"/>
          <w:sz w:val="24"/>
          <w:szCs w:val="24"/>
        </w:rPr>
        <w:t>8</w:t>
      </w:r>
    </w:p>
    <w:p w14:paraId="102C3C9D" w14:textId="0B6553F6" w:rsidR="008B1F1A" w:rsidRPr="00FC5512" w:rsidRDefault="00994D7A" w:rsidP="006A029E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6</w:t>
      </w:r>
      <w:r w:rsidR="008B1F1A" w:rsidRPr="00FC5512">
        <w:rPr>
          <w:rFonts w:ascii="Times New Roman" w:hAnsi="Times New Roman"/>
          <w:color w:val="000000"/>
          <w:sz w:val="24"/>
          <w:szCs w:val="24"/>
        </w:rPr>
        <w:t xml:space="preserve"> мнемосхема............</w:t>
      </w:r>
      <w:r w:rsidR="00FC5512">
        <w:rPr>
          <w:rFonts w:ascii="Times New Roman" w:hAnsi="Times New Roman"/>
          <w:color w:val="000000"/>
          <w:sz w:val="24"/>
          <w:szCs w:val="24"/>
        </w:rPr>
        <w:t>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..................................................................................</w:t>
      </w:r>
      <w:r w:rsidR="00D10073">
        <w:rPr>
          <w:rFonts w:ascii="Times New Roman" w:hAnsi="Times New Roman"/>
          <w:color w:val="000000"/>
          <w:sz w:val="24"/>
          <w:szCs w:val="24"/>
        </w:rPr>
        <w:t>19</w:t>
      </w:r>
    </w:p>
    <w:p w14:paraId="3278068B" w14:textId="59E19682" w:rsidR="00994D7A" w:rsidRPr="00FC5512" w:rsidRDefault="00994D7A" w:rsidP="006A029E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7 электрическая схема............</w:t>
      </w:r>
      <w:r w:rsidR="00FC5512">
        <w:rPr>
          <w:rFonts w:ascii="Times New Roman" w:hAnsi="Times New Roman"/>
          <w:color w:val="000000"/>
          <w:sz w:val="24"/>
          <w:szCs w:val="24"/>
        </w:rPr>
        <w:t>......................</w:t>
      </w:r>
      <w:r w:rsidRPr="00FC5512">
        <w:rPr>
          <w:rFonts w:ascii="Times New Roman" w:hAnsi="Times New Roman"/>
          <w:color w:val="000000"/>
          <w:sz w:val="24"/>
          <w:szCs w:val="24"/>
        </w:rPr>
        <w:t>................................................1</w:t>
      </w:r>
      <w:r w:rsidR="00D10073">
        <w:rPr>
          <w:rFonts w:ascii="Times New Roman" w:hAnsi="Times New Roman"/>
          <w:color w:val="000000"/>
          <w:sz w:val="24"/>
          <w:szCs w:val="24"/>
        </w:rPr>
        <w:t>9</w:t>
      </w:r>
    </w:p>
    <w:p w14:paraId="2E359E70" w14:textId="4B45B0E4" w:rsidR="009E57B4" w:rsidRPr="00FC5512" w:rsidRDefault="004449CD" w:rsidP="009E57B4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8</w:t>
      </w:r>
      <w:r w:rsidR="009E57B4" w:rsidRPr="00FC5512">
        <w:rPr>
          <w:rFonts w:ascii="Times New Roman" w:hAnsi="Times New Roman"/>
          <w:color w:val="000000"/>
          <w:sz w:val="24"/>
          <w:szCs w:val="24"/>
        </w:rPr>
        <w:t xml:space="preserve"> Расчет энергопотребления...........................................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.......................</w:t>
      </w:r>
      <w:r w:rsidR="009E57B4" w:rsidRPr="00FC5512">
        <w:rPr>
          <w:rFonts w:ascii="Times New Roman" w:hAnsi="Times New Roman"/>
          <w:color w:val="000000"/>
          <w:sz w:val="24"/>
          <w:szCs w:val="24"/>
        </w:rPr>
        <w:t>......</w:t>
      </w:r>
      <w:r w:rsidR="00D10073">
        <w:rPr>
          <w:rFonts w:ascii="Times New Roman" w:hAnsi="Times New Roman"/>
          <w:color w:val="000000"/>
          <w:sz w:val="24"/>
          <w:szCs w:val="24"/>
        </w:rPr>
        <w:t>21</w:t>
      </w:r>
    </w:p>
    <w:p w14:paraId="630484D3" w14:textId="68543906" w:rsidR="009E57B4" w:rsidRPr="00FC5512" w:rsidRDefault="009E57B4" w:rsidP="009E57B4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9  Инструкция оператора....... ...... .......................................</w:t>
      </w:r>
      <w:r w:rsidR="00FC5512" w:rsidRPr="00D10073">
        <w:rPr>
          <w:rFonts w:ascii="Times New Roman" w:hAnsi="Times New Roman"/>
          <w:color w:val="000000"/>
          <w:sz w:val="24"/>
          <w:szCs w:val="24"/>
        </w:rPr>
        <w:t>....................</w:t>
      </w:r>
      <w:r w:rsidRPr="00FC5512">
        <w:rPr>
          <w:rFonts w:ascii="Times New Roman" w:hAnsi="Times New Roman"/>
          <w:color w:val="000000"/>
          <w:sz w:val="24"/>
          <w:szCs w:val="24"/>
        </w:rPr>
        <w:t>...</w:t>
      </w:r>
      <w:r w:rsidR="00D10073">
        <w:rPr>
          <w:rFonts w:ascii="Times New Roman" w:hAnsi="Times New Roman"/>
          <w:color w:val="000000"/>
          <w:sz w:val="24"/>
          <w:szCs w:val="24"/>
        </w:rPr>
        <w:t>21</w:t>
      </w:r>
    </w:p>
    <w:p w14:paraId="349C7977" w14:textId="482A4649" w:rsidR="009E57B4" w:rsidRPr="00FC5512" w:rsidRDefault="005632CF" w:rsidP="009E57B4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1</w:t>
      </w:r>
      <w:r w:rsidR="009E57B4" w:rsidRPr="00FC5512">
        <w:rPr>
          <w:rFonts w:ascii="Times New Roman" w:hAnsi="Times New Roman"/>
          <w:color w:val="000000"/>
          <w:sz w:val="24"/>
          <w:szCs w:val="24"/>
        </w:rPr>
        <w:t xml:space="preserve">0 </w:t>
      </w:r>
      <w:r w:rsidRPr="00FC5512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994D7A" w:rsidRPr="00FC5512">
        <w:rPr>
          <w:rFonts w:ascii="Times New Roman" w:hAnsi="Times New Roman"/>
          <w:sz w:val="24"/>
          <w:szCs w:val="24"/>
        </w:rPr>
        <w:t xml:space="preserve">Диаграмма размещения </w:t>
      </w:r>
      <w:r w:rsidRPr="00FC5512">
        <w:rPr>
          <w:rFonts w:ascii="Times New Roman" w:hAnsi="Times New Roman"/>
          <w:color w:val="000000"/>
          <w:sz w:val="24"/>
          <w:szCs w:val="24"/>
        </w:rPr>
        <w:t xml:space="preserve"> монтажа  и установки ИС</w:t>
      </w:r>
      <w:r w:rsidR="009E57B4" w:rsidRPr="00FC5512">
        <w:rPr>
          <w:rFonts w:ascii="Times New Roman" w:hAnsi="Times New Roman"/>
          <w:color w:val="000000"/>
          <w:sz w:val="24"/>
          <w:szCs w:val="24"/>
        </w:rPr>
        <w:t>...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......................</w:t>
      </w:r>
      <w:r w:rsidR="009E57B4" w:rsidRPr="00FC5512">
        <w:rPr>
          <w:rFonts w:ascii="Times New Roman" w:hAnsi="Times New Roman"/>
          <w:color w:val="000000"/>
          <w:sz w:val="24"/>
          <w:szCs w:val="24"/>
        </w:rPr>
        <w:t>..</w:t>
      </w:r>
      <w:r w:rsidRPr="00FC5512">
        <w:rPr>
          <w:rFonts w:ascii="Times New Roman" w:hAnsi="Times New Roman"/>
          <w:color w:val="000000"/>
          <w:sz w:val="24"/>
          <w:szCs w:val="24"/>
        </w:rPr>
        <w:t>2</w:t>
      </w:r>
      <w:r w:rsidR="00D10073">
        <w:rPr>
          <w:rFonts w:ascii="Times New Roman" w:hAnsi="Times New Roman"/>
          <w:color w:val="000000"/>
          <w:sz w:val="24"/>
          <w:szCs w:val="24"/>
        </w:rPr>
        <w:t>2</w:t>
      </w:r>
    </w:p>
    <w:p w14:paraId="01855F04" w14:textId="39E63DD2" w:rsidR="005632CF" w:rsidRPr="00FC5512" w:rsidRDefault="005632CF" w:rsidP="005632CF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1</w:t>
      </w:r>
      <w:r w:rsidR="004449CD" w:rsidRPr="00FC5512">
        <w:rPr>
          <w:rFonts w:ascii="Times New Roman" w:hAnsi="Times New Roman"/>
          <w:color w:val="000000"/>
          <w:sz w:val="24"/>
          <w:szCs w:val="24"/>
        </w:rPr>
        <w:t>1</w:t>
      </w:r>
      <w:r w:rsidRPr="00FC5512">
        <w:rPr>
          <w:rFonts w:ascii="Times New Roman" w:hAnsi="Times New Roman"/>
          <w:color w:val="000000"/>
          <w:sz w:val="24"/>
          <w:szCs w:val="24"/>
        </w:rPr>
        <w:t xml:space="preserve">  Сетевой график проверки  ИС. 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Pr="00FC5512">
        <w:rPr>
          <w:rFonts w:ascii="Times New Roman" w:hAnsi="Times New Roman"/>
          <w:color w:val="000000"/>
          <w:sz w:val="24"/>
          <w:szCs w:val="24"/>
        </w:rPr>
        <w:t>2</w:t>
      </w:r>
      <w:r w:rsidR="00D10073">
        <w:rPr>
          <w:rFonts w:ascii="Times New Roman" w:hAnsi="Times New Roman"/>
          <w:color w:val="000000"/>
          <w:sz w:val="24"/>
          <w:szCs w:val="24"/>
        </w:rPr>
        <w:t>3</w:t>
      </w:r>
    </w:p>
    <w:p w14:paraId="053A8E82" w14:textId="2A3FA153" w:rsidR="00994D7A" w:rsidRPr="00FC5512" w:rsidRDefault="00994D7A" w:rsidP="00994D7A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1</w:t>
      </w:r>
      <w:r w:rsidR="004449CD" w:rsidRPr="00FC5512">
        <w:rPr>
          <w:rFonts w:ascii="Times New Roman" w:hAnsi="Times New Roman"/>
          <w:color w:val="000000"/>
          <w:sz w:val="24"/>
          <w:szCs w:val="24"/>
        </w:rPr>
        <w:t>2</w:t>
      </w:r>
      <w:r w:rsidRPr="00FC5512">
        <w:rPr>
          <w:rFonts w:ascii="Times New Roman" w:hAnsi="Times New Roman"/>
          <w:color w:val="000000"/>
          <w:sz w:val="24"/>
          <w:szCs w:val="24"/>
        </w:rPr>
        <w:t xml:space="preserve">  Спецификация ПО  ИС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..</w:t>
      </w:r>
      <w:r w:rsidRPr="00FC5512">
        <w:rPr>
          <w:rFonts w:ascii="Times New Roman" w:hAnsi="Times New Roman"/>
          <w:color w:val="000000"/>
          <w:sz w:val="24"/>
          <w:szCs w:val="24"/>
        </w:rPr>
        <w:t>2</w:t>
      </w:r>
      <w:r w:rsidR="00D10073">
        <w:rPr>
          <w:rFonts w:ascii="Times New Roman" w:hAnsi="Times New Roman"/>
          <w:color w:val="000000"/>
          <w:sz w:val="24"/>
          <w:szCs w:val="24"/>
        </w:rPr>
        <w:t>3</w:t>
      </w:r>
    </w:p>
    <w:p w14:paraId="15525374" w14:textId="5EEBF7F9" w:rsidR="00994D7A" w:rsidRPr="00FC5512" w:rsidRDefault="00994D7A" w:rsidP="00994D7A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13  Спецификация  оборудования  ИС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>
        <w:rPr>
          <w:rFonts w:ascii="Times New Roman" w:hAnsi="Times New Roman"/>
          <w:color w:val="000000"/>
          <w:sz w:val="24"/>
          <w:szCs w:val="24"/>
        </w:rPr>
        <w:t>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...</w:t>
      </w:r>
      <w:r w:rsidRPr="00FC5512">
        <w:rPr>
          <w:rFonts w:ascii="Times New Roman" w:hAnsi="Times New Roman"/>
          <w:color w:val="000000"/>
          <w:sz w:val="24"/>
          <w:szCs w:val="24"/>
        </w:rPr>
        <w:t>2</w:t>
      </w:r>
      <w:r w:rsidR="00D10073">
        <w:rPr>
          <w:rFonts w:ascii="Times New Roman" w:hAnsi="Times New Roman"/>
          <w:color w:val="000000"/>
          <w:sz w:val="24"/>
          <w:szCs w:val="24"/>
        </w:rPr>
        <w:t>4</w:t>
      </w:r>
    </w:p>
    <w:p w14:paraId="6F806C92" w14:textId="66E32CD5" w:rsidR="006A029E" w:rsidRPr="00FC5512" w:rsidRDefault="006A029E" w:rsidP="006A029E">
      <w:pPr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ВЫВОД……………………………</w:t>
      </w:r>
      <w:r w:rsidR="00994D7A" w:rsidRPr="00FC5512">
        <w:rPr>
          <w:rFonts w:ascii="Times New Roman" w:hAnsi="Times New Roman"/>
          <w:color w:val="000000"/>
          <w:sz w:val="24"/>
          <w:szCs w:val="24"/>
        </w:rPr>
        <w:t>……</w:t>
      </w:r>
      <w:r w:rsidR="00FC5512">
        <w:rPr>
          <w:rFonts w:ascii="Times New Roman" w:hAnsi="Times New Roman"/>
          <w:color w:val="000000"/>
          <w:sz w:val="24"/>
          <w:szCs w:val="24"/>
        </w:rPr>
        <w:t>………………..</w:t>
      </w:r>
      <w:r w:rsidRPr="00FC5512">
        <w:rPr>
          <w:rFonts w:ascii="Times New Roman" w:hAnsi="Times New Roman"/>
          <w:color w:val="000000"/>
          <w:sz w:val="24"/>
          <w:szCs w:val="24"/>
        </w:rPr>
        <w:t>………………...2</w:t>
      </w:r>
      <w:r w:rsidR="00D10073">
        <w:rPr>
          <w:rFonts w:ascii="Times New Roman" w:hAnsi="Times New Roman"/>
          <w:color w:val="000000"/>
          <w:sz w:val="24"/>
          <w:szCs w:val="24"/>
        </w:rPr>
        <w:t>5</w:t>
      </w:r>
    </w:p>
    <w:p w14:paraId="1B76B487" w14:textId="4E42A454" w:rsidR="00994D7A" w:rsidRPr="00FC5512" w:rsidRDefault="006A029E" w:rsidP="00994D7A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color w:val="000000"/>
          <w:sz w:val="24"/>
          <w:szCs w:val="24"/>
        </w:rPr>
        <w:t>СПИСОК ЛИТЕРАТУРЫ ……………………………………</w:t>
      </w:r>
      <w:r w:rsidR="00FC5512" w:rsidRPr="00FC5512">
        <w:rPr>
          <w:rFonts w:ascii="Times New Roman" w:hAnsi="Times New Roman"/>
          <w:color w:val="000000"/>
          <w:sz w:val="24"/>
          <w:szCs w:val="24"/>
        </w:rPr>
        <w:t>…...</w:t>
      </w:r>
      <w:r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="005632CF" w:rsidRPr="00FC5512">
        <w:rPr>
          <w:rFonts w:ascii="Times New Roman" w:hAnsi="Times New Roman"/>
          <w:color w:val="000000"/>
          <w:sz w:val="24"/>
          <w:szCs w:val="24"/>
        </w:rPr>
        <w:t>…</w:t>
      </w:r>
      <w:r w:rsidRPr="00FC5512">
        <w:rPr>
          <w:rFonts w:ascii="Times New Roman" w:hAnsi="Times New Roman"/>
          <w:color w:val="000000"/>
          <w:sz w:val="24"/>
          <w:szCs w:val="24"/>
        </w:rPr>
        <w:t>....2</w:t>
      </w:r>
      <w:r w:rsidR="00D10073">
        <w:rPr>
          <w:rFonts w:ascii="Times New Roman" w:hAnsi="Times New Roman"/>
          <w:color w:val="000000"/>
          <w:sz w:val="24"/>
          <w:szCs w:val="24"/>
        </w:rPr>
        <w:t>6</w:t>
      </w:r>
    </w:p>
    <w:p w14:paraId="3CF2D8B6" w14:textId="54B33203" w:rsidR="00C62852" w:rsidRDefault="00C62852" w:rsidP="00C62852"/>
    <w:p w14:paraId="79928F21" w14:textId="0689D05D" w:rsidR="000C0116" w:rsidRDefault="000C0116" w:rsidP="00C62852"/>
    <w:p w14:paraId="700B3E7F" w14:textId="7A698F9C" w:rsidR="000C0116" w:rsidRDefault="000C0116" w:rsidP="00C62852"/>
    <w:p w14:paraId="3EB74F14" w14:textId="19619267" w:rsidR="000C0116" w:rsidRDefault="000C0116" w:rsidP="00C62852"/>
    <w:p w14:paraId="4F3A2E9E" w14:textId="061B3BE5" w:rsidR="000C0116" w:rsidRDefault="000C0116" w:rsidP="00C62852"/>
    <w:p w14:paraId="5DD56129" w14:textId="5DFD38BC" w:rsidR="000C0116" w:rsidRDefault="000C0116" w:rsidP="00C62852"/>
    <w:p w14:paraId="56767224" w14:textId="1905B3DC" w:rsidR="000C0116" w:rsidRDefault="000C0116" w:rsidP="00C62852"/>
    <w:p w14:paraId="0AD1BE2A" w14:textId="2B79106D" w:rsidR="000C0116" w:rsidRDefault="000C0116" w:rsidP="00C62852"/>
    <w:p w14:paraId="5E77DDCB" w14:textId="3784976D" w:rsidR="000C0116" w:rsidRDefault="000C0116" w:rsidP="00C62852"/>
    <w:p w14:paraId="74B212E7" w14:textId="6E8C0DBE" w:rsidR="000C0116" w:rsidRDefault="000C0116" w:rsidP="00C62852"/>
    <w:p w14:paraId="0DF82C89" w14:textId="1F6F5411" w:rsidR="000C0116" w:rsidRDefault="000C0116" w:rsidP="00C62852"/>
    <w:p w14:paraId="0CF8E5BF" w14:textId="4392947F" w:rsidR="00064E8B" w:rsidRDefault="00064E8B" w:rsidP="00C62852"/>
    <w:p w14:paraId="6957AA3F" w14:textId="632B121E" w:rsidR="00064E8B" w:rsidRDefault="00064E8B" w:rsidP="00C62852"/>
    <w:p w14:paraId="066303EF" w14:textId="77777777" w:rsidR="00064E8B" w:rsidRDefault="00064E8B" w:rsidP="00C62852"/>
    <w:p w14:paraId="5A29CB3D" w14:textId="77777777" w:rsidR="00FC5512" w:rsidRDefault="00FC5512" w:rsidP="00CC7274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4FCC81EA" w14:textId="77777777" w:rsidR="00FC5512" w:rsidRDefault="00FC5512" w:rsidP="00CC7274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A25613E" w14:textId="77777777" w:rsidR="00FC5512" w:rsidRDefault="00FC5512" w:rsidP="00CC7274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054EB86" w14:textId="73A0C7FE" w:rsidR="0047026E" w:rsidRPr="002F5372" w:rsidRDefault="0047026E" w:rsidP="00CC7274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F5372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ВВЕДЕНИЕ</w:t>
      </w:r>
    </w:p>
    <w:p w14:paraId="14FA801F" w14:textId="77777777" w:rsidR="00CC7274" w:rsidRPr="002F5372" w:rsidRDefault="00CC7274" w:rsidP="7F6BD182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11972A4" w14:textId="7CE78BD2" w:rsidR="001E08BB" w:rsidRDefault="757F0ADD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 xml:space="preserve">Современные производственные процессы требуют высокой точности, скорости и автоматизации для обеспечения конкурентоспособности предприятий. </w:t>
      </w:r>
      <w:r w:rsidR="008900CE" w:rsidRPr="008900CE">
        <w:rPr>
          <w:rFonts w:ascii="Times New Roman" w:hAnsi="Times New Roman"/>
          <w:color w:val="000000" w:themeColor="text1"/>
          <w:sz w:val="24"/>
          <w:szCs w:val="24"/>
        </w:rPr>
        <w:t xml:space="preserve">В рамках данной курсовой работы рассматривается синтез такой системы на примере последовательности операций подачи болванки по конвейеру к узлу штампа и последующей выдачи готовой детали. </w:t>
      </w:r>
      <w:r w:rsidRPr="002F5372">
        <w:rPr>
          <w:rFonts w:ascii="Times New Roman" w:hAnsi="Times New Roman"/>
          <w:color w:val="000000" w:themeColor="text1"/>
          <w:sz w:val="24"/>
          <w:szCs w:val="24"/>
        </w:rPr>
        <w:t>Информационные системы контроля и управления играют важную роль в автоматизации этого процесса, обеспечивая точное позиционирование, своевременную подачу и мониторинг состояния оборудования. В да</w:t>
      </w:r>
      <w:r w:rsidR="00854489" w:rsidRPr="002F5372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55872" behindDoc="0" locked="0" layoutInCell="0" allowOverlap="1" wp14:anchorId="185DFA2A" wp14:editId="6852D2E8">
                <wp:simplePos x="0" y="0"/>
                <wp:positionH relativeFrom="page">
                  <wp:posOffset>748665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1509313985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509313986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313987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88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89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0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1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2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3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4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5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6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3997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A1669D" w14:textId="77777777" w:rsidR="00297F6E" w:rsidRDefault="00297F6E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3998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EA7AC9" w14:textId="77777777" w:rsidR="00297F6E" w:rsidRDefault="00297F6E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3999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75647C" w14:textId="77777777" w:rsidR="00297F6E" w:rsidRDefault="00297F6E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00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9CBF5E" w14:textId="77777777" w:rsidR="00297F6E" w:rsidRDefault="00297F6E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01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663636" w14:textId="77777777" w:rsidR="00297F6E" w:rsidRDefault="00297F6E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02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AB73F" w14:textId="77777777" w:rsidR="00297F6E" w:rsidRDefault="00297F6E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03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4A8A7" w14:textId="4D774527" w:rsidR="00297F6E" w:rsidRPr="00921F0C" w:rsidRDefault="00297F6E" w:rsidP="00854489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04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16F46B" w14:textId="77777777" w:rsidR="00297F6E" w:rsidRPr="00FC5512" w:rsidRDefault="00297F6E" w:rsidP="00854489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FC551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03ABA07D" w14:textId="77777777" w:rsidR="00297F6E" w:rsidRDefault="00297F6E" w:rsidP="00854489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5DFA2A" id="Group 1429" o:spid="_x0000_s1076" style="position:absolute;margin-left:58.95pt;margin-top:16.4pt;width:518.8pt;height:802.3pt;z-index:2518558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" o:allowincell="f">
                <v:rect id="Rectangle 390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" filled="f" strokeweight="2pt"/>
                <v:line id="Line 391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" strokeweight="2pt"/>
                <v:line id="Line 392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" strokeweight="2pt"/>
                <v:line id="Line 393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" strokeweight="2pt"/>
                <v:line id="Line 394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" strokeweight="2pt"/>
                <v:line id="Line 395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" strokeweight="2pt"/>
                <v:line id="Line 396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" strokeweight="2pt"/>
                <v:line id="Line 397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" strokeweight="2pt"/>
                <v:line id="Line 398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" strokeweight="1pt"/>
                <v:line id="Line 399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" strokeweight="2pt"/>
                <v:line id="Line 400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" strokeweight="1pt"/>
                <v:rect id="Rectangle 401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" filled="f" stroked="f" strokeweight=".25pt">
                  <v:textbox inset="1pt,1pt,1pt,1pt">
                    <w:txbxContent>
                      <w:p w14:paraId="41A1669D" w14:textId="77777777" w:rsidR="00297F6E" w:rsidRDefault="00297F6E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" filled="f" stroked="f" strokeweight=".25pt">
                  <v:textbox inset="1pt,1pt,1pt,1pt">
                    <w:txbxContent>
                      <w:p w14:paraId="67EA7AC9" w14:textId="77777777" w:rsidR="00297F6E" w:rsidRDefault="00297F6E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" filled="f" stroked="f" strokeweight=".25pt">
                  <v:textbox inset="1pt,1pt,1pt,1pt">
                    <w:txbxContent>
                      <w:p w14:paraId="2975647C" w14:textId="77777777" w:rsidR="00297F6E" w:rsidRDefault="00297F6E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" filled="f" stroked="f" strokeweight=".25pt">
                  <v:textbox inset="1pt,1pt,1pt,1pt">
                    <w:txbxContent>
                      <w:p w14:paraId="179CBF5E" w14:textId="77777777" w:rsidR="00297F6E" w:rsidRDefault="00297F6E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" filled="f" stroked="f" strokeweight=".25pt">
                  <v:textbox inset="1pt,1pt,1pt,1pt">
                    <w:txbxContent>
                      <w:p w14:paraId="73663636" w14:textId="77777777" w:rsidR="00297F6E" w:rsidRDefault="00297F6E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" filled="f" stroked="f" strokeweight=".25pt">
                  <v:textbox inset="1pt,1pt,1pt,1pt">
                    <w:txbxContent>
                      <w:p w14:paraId="333AB73F" w14:textId="77777777" w:rsidR="00297F6E" w:rsidRDefault="00297F6E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" filled="f" stroked="f" strokeweight=".25pt">
                  <v:textbox inset="1pt,1pt,1pt,1pt">
                    <w:txbxContent>
                      <w:p w14:paraId="6E94A8A7" w14:textId="4D774527" w:rsidR="00297F6E" w:rsidRPr="00921F0C" w:rsidRDefault="00297F6E" w:rsidP="00854489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408" o:spid="_x0000_s1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" filled="f" stroked="f" strokeweight=".25pt">
                  <v:textbox inset="1pt,1pt,1pt,1pt">
                    <w:txbxContent>
                      <w:p w14:paraId="5816F46B" w14:textId="77777777" w:rsidR="00297F6E" w:rsidRPr="00FC5512" w:rsidRDefault="00297F6E" w:rsidP="00854489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FC5512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03ABA07D" w14:textId="77777777" w:rsidR="00297F6E" w:rsidRDefault="00297F6E" w:rsidP="00854489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F5372">
        <w:rPr>
          <w:rFonts w:ascii="Times New Roman" w:hAnsi="Times New Roman"/>
          <w:color w:val="000000" w:themeColor="text1"/>
          <w:sz w:val="24"/>
          <w:szCs w:val="24"/>
        </w:rPr>
        <w:t xml:space="preserve">нной работе рассматриваются современные подходы и технологии, используемые для разработки и внедрения таких систем, а также их влияние на оптимизацию производственных процессов. </w:t>
      </w:r>
    </w:p>
    <w:p w14:paraId="666D3F0E" w14:textId="4AE5350C" w:rsidR="001E08BB" w:rsidRPr="001E08BB" w:rsidRDefault="001E08BB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</w:rPr>
        <w:t>Актуальность</w:t>
      </w:r>
      <w:r w:rsidR="003A5336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изыскания</w:t>
      </w:r>
      <w:r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1E08BB">
        <w:rPr>
          <w:rFonts w:ascii="Times New Roman" w:hAnsi="Times New Roman"/>
          <w:color w:val="000000" w:themeColor="text1"/>
          <w:sz w:val="24"/>
          <w:szCs w:val="24"/>
        </w:rPr>
        <w:t>темы обусловлена возрастанием роли современных информационных технологий в сфере металлообработки и штамповки. Процессы контроля и управления подачей заготовки на штамп представляют собой критически важные звенья технологической цепочки, от которых напрямую зависят качество продукции, производительность и экономичность производства. В условиях роста требований к точности, снижению времени цикла обработки и снижению брака, применение информационных систем становится необходимым для обеспечения надежного мониторинга, синхронизации операций и оперативного принятия управленческих решений.</w:t>
      </w:r>
    </w:p>
    <w:p w14:paraId="76CFE7E1" w14:textId="5630E061" w:rsidR="001E08BB" w:rsidRPr="001E08BB" w:rsidRDefault="001E08BB" w:rsidP="001E08BB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E08BB">
        <w:rPr>
          <w:rFonts w:ascii="Times New Roman" w:hAnsi="Times New Roman"/>
          <w:b/>
          <w:color w:val="000000" w:themeColor="text1"/>
          <w:sz w:val="24"/>
          <w:szCs w:val="24"/>
        </w:rPr>
        <w:t>Актуальность</w:t>
      </w:r>
      <w:r w:rsidR="003A5336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1E08BB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1E08BB">
        <w:rPr>
          <w:rFonts w:ascii="Times New Roman" w:hAnsi="Times New Roman"/>
          <w:color w:val="000000" w:themeColor="text1"/>
          <w:sz w:val="24"/>
          <w:szCs w:val="24"/>
        </w:rPr>
        <w:t>подтвер</w:t>
      </w:r>
      <w:r>
        <w:rPr>
          <w:rFonts w:ascii="Times New Roman" w:hAnsi="Times New Roman"/>
          <w:color w:val="000000" w:themeColor="text1"/>
          <w:sz w:val="24"/>
          <w:szCs w:val="24"/>
        </w:rPr>
        <w:t>ждается следующими тенденциями:</w:t>
      </w:r>
    </w:p>
    <w:p w14:paraId="20FFA2B8" w14:textId="496AEB35" w:rsidR="001E08BB" w:rsidRPr="001E08BB" w:rsidRDefault="001E08BB" w:rsidP="001E08BB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E08BB">
        <w:rPr>
          <w:rFonts w:ascii="Times New Roman" w:hAnsi="Times New Roman"/>
          <w:color w:val="000000" w:themeColor="text1"/>
          <w:sz w:val="24"/>
          <w:szCs w:val="24"/>
        </w:rPr>
        <w:t>рост автоматизации и цифровизации промышленных предприятий необходимость сбора и анализа больших массивов данных в реальном времени;</w:t>
      </w:r>
    </w:p>
    <w:p w14:paraId="0A12299D" w14:textId="77777777" w:rsidR="001E08BB" w:rsidRPr="001E08BB" w:rsidRDefault="001E08BB" w:rsidP="001E08BB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E08BB">
        <w:rPr>
          <w:rFonts w:ascii="Times New Roman" w:hAnsi="Times New Roman"/>
          <w:color w:val="000000" w:themeColor="text1"/>
          <w:sz w:val="24"/>
          <w:szCs w:val="24"/>
        </w:rPr>
        <w:t>повышение требований к качеству и повторяемости штампованных изделий за счет внедрения систем контроля по параметрам подачи и точной калибровки оборудования;</w:t>
      </w:r>
    </w:p>
    <w:p w14:paraId="75D32B6C" w14:textId="77777777" w:rsidR="001E08BB" w:rsidRPr="001E08BB" w:rsidRDefault="001E08BB" w:rsidP="001E08BB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E08BB">
        <w:rPr>
          <w:rFonts w:ascii="Times New Roman" w:hAnsi="Times New Roman"/>
          <w:color w:val="000000" w:themeColor="text1"/>
          <w:sz w:val="24"/>
          <w:szCs w:val="24"/>
        </w:rPr>
        <w:t>необходимость сокращения простоев и времени переналадки при переходе между марками заготовок и изделиями;</w:t>
      </w:r>
    </w:p>
    <w:p w14:paraId="2CFE799C" w14:textId="4135C1B3" w:rsidR="001E08BB" w:rsidRPr="001E08BB" w:rsidRDefault="001E08BB" w:rsidP="001E08BB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E08BB">
        <w:rPr>
          <w:rFonts w:ascii="Times New Roman" w:hAnsi="Times New Roman"/>
          <w:color w:val="000000" w:themeColor="text1"/>
          <w:sz w:val="24"/>
          <w:szCs w:val="24"/>
        </w:rPr>
        <w:t>требование к повышению уровня безопасности труда за счет снижения участия оператора в опасных операциях.</w:t>
      </w:r>
    </w:p>
    <w:p w14:paraId="4DBF0177" w14:textId="29462F71" w:rsidR="757F0ADD" w:rsidRPr="002F5372" w:rsidRDefault="757F0ADD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E08BB">
        <w:rPr>
          <w:rFonts w:ascii="Times New Roman" w:hAnsi="Times New Roman"/>
          <w:b/>
          <w:color w:val="000000" w:themeColor="text1"/>
          <w:sz w:val="24"/>
          <w:szCs w:val="24"/>
        </w:rPr>
        <w:t>Целью</w:t>
      </w:r>
      <w:r w:rsidR="003A5336">
        <w:rPr>
          <w:rFonts w:ascii="Times New Roman" w:hAnsi="Times New Roman"/>
          <w:b/>
          <w:color w:val="000000" w:themeColor="text1"/>
          <w:sz w:val="24"/>
          <w:szCs w:val="24"/>
        </w:rPr>
        <w:t xml:space="preserve"> изыскания</w:t>
      </w:r>
      <w:r w:rsidRPr="001E08BB">
        <w:rPr>
          <w:rFonts w:ascii="Times New Roman" w:hAnsi="Times New Roman"/>
          <w:b/>
          <w:color w:val="000000" w:themeColor="text1"/>
          <w:sz w:val="24"/>
          <w:szCs w:val="24"/>
        </w:rPr>
        <w:t xml:space="preserve"> </w:t>
      </w:r>
      <w:r w:rsidRPr="002F5372">
        <w:rPr>
          <w:rFonts w:ascii="Times New Roman" w:hAnsi="Times New Roman"/>
          <w:color w:val="000000" w:themeColor="text1"/>
          <w:sz w:val="24"/>
          <w:szCs w:val="24"/>
        </w:rPr>
        <w:t>является анализ существующих решений и предложение рекомендаций по повышению эффективности системы подачи заготовки на штамп.</w:t>
      </w:r>
    </w:p>
    <w:p w14:paraId="499C40DF" w14:textId="25CE339C" w:rsidR="009157E5" w:rsidRDefault="757F0ADD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 xml:space="preserve">В данной работе рассматриваются современные подходы и технологии, используемые для разработки и внедрения таких систем, а также их влияние на оптимизацию производственных процессов. Особое внимание уделяется вопросам интеграции автоматизированных систем управления, использованию датчиков и систем сбора данных, а также алгоритмам обработки информации для своевременного реагирования на возможные отклонения. </w:t>
      </w:r>
    </w:p>
    <w:p w14:paraId="729EBBF7" w14:textId="117F3CDE" w:rsidR="001E08BB" w:rsidRDefault="001E08BB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Следующие задачи</w:t>
      </w:r>
      <w:r w:rsidRPr="003A5336">
        <w:rPr>
          <w:rFonts w:ascii="Times New Roman" w:hAnsi="Times New Roman"/>
          <w:color w:val="000000" w:themeColor="text1"/>
          <w:sz w:val="24"/>
          <w:szCs w:val="24"/>
        </w:rPr>
        <w:t>:</w:t>
      </w:r>
    </w:p>
    <w:p w14:paraId="594ED236" w14:textId="640CF3D6" w:rsidR="001E08BB" w:rsidRDefault="001E08BB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1.Провести анализ объекта автоматизации и разработать техническое задание.</w:t>
      </w:r>
    </w:p>
    <w:p w14:paraId="5FF3465C" w14:textId="23D6F9C9" w:rsidR="001E08BB" w:rsidRDefault="001E08BB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2.Разработать структурную и функциональную схемы системы</w:t>
      </w:r>
    </w:p>
    <w:p w14:paraId="09394A45" w14:textId="6A65D191" w:rsidR="001E08BB" w:rsidRDefault="001E08BB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3.Реализовать синтез концепции системы с применением современных методов моделирования</w:t>
      </w:r>
    </w:p>
    <w:p w14:paraId="5F259E23" w14:textId="7C2BD91A" w:rsidR="00C937EB" w:rsidRDefault="00C937EB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4.Выбрать оборудование и программное обеспечение</w:t>
      </w:r>
      <w:r w:rsidRPr="00C937EB">
        <w:rPr>
          <w:rFonts w:ascii="Times New Roman" w:hAnsi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соответствующие требованиям ТЗ.</w:t>
      </w:r>
    </w:p>
    <w:p w14:paraId="3934BE52" w14:textId="338FC120" w:rsidR="00C937EB" w:rsidRPr="00C937EB" w:rsidRDefault="00C937EB" w:rsidP="7F6BD182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5.Составить инструкцию для оператора и подготовить спецификации на оборудование и программное обеспечение.</w:t>
      </w:r>
    </w:p>
    <w:p w14:paraId="28B3A2EF" w14:textId="77777777" w:rsidR="004620DE" w:rsidRDefault="004620DE" w:rsidP="0047026E">
      <w:pPr>
        <w:rPr>
          <w:rFonts w:ascii="&amp;quot" w:hAnsi="&amp;quot" w:hint="eastAsia"/>
          <w:color w:val="000000" w:themeColor="text1"/>
          <w:sz w:val="28"/>
          <w:szCs w:val="28"/>
        </w:rPr>
      </w:pPr>
    </w:p>
    <w:p w14:paraId="54847D88" w14:textId="77777777" w:rsidR="00E428CC" w:rsidRDefault="00E428CC" w:rsidP="00CC7274">
      <w:pPr>
        <w:jc w:val="center"/>
        <w:rPr>
          <w:rFonts w:ascii="&amp;quot" w:hAnsi="&amp;quot" w:hint="eastAsia"/>
          <w:b/>
          <w:color w:val="000000" w:themeColor="text1"/>
          <w:sz w:val="28"/>
          <w:szCs w:val="28"/>
        </w:rPr>
      </w:pPr>
    </w:p>
    <w:p w14:paraId="533FC1CF" w14:textId="77777777" w:rsidR="00E428CC" w:rsidRDefault="00E428CC" w:rsidP="00CC7274">
      <w:pPr>
        <w:jc w:val="center"/>
        <w:rPr>
          <w:rFonts w:ascii="&amp;quot" w:hAnsi="&amp;quot" w:hint="eastAsia"/>
          <w:b/>
          <w:color w:val="000000" w:themeColor="text1"/>
          <w:sz w:val="28"/>
          <w:szCs w:val="28"/>
        </w:rPr>
      </w:pPr>
    </w:p>
    <w:p w14:paraId="37E6C709" w14:textId="1F855F8B" w:rsidR="00E428CC" w:rsidRDefault="00E428CC" w:rsidP="00C937EB">
      <w:pPr>
        <w:rPr>
          <w:rFonts w:ascii="&amp;quot" w:hAnsi="&amp;quot" w:hint="eastAsia"/>
          <w:b/>
          <w:color w:val="000000" w:themeColor="text1"/>
          <w:sz w:val="28"/>
          <w:szCs w:val="28"/>
        </w:rPr>
      </w:pPr>
    </w:p>
    <w:p w14:paraId="1E706507" w14:textId="58E08F5D" w:rsidR="001E08BB" w:rsidRDefault="001E08BB" w:rsidP="00CC7274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82DF7C9" w14:textId="7AAFFD0A" w:rsidR="0047026E" w:rsidRPr="00FC5512" w:rsidRDefault="0047026E" w:rsidP="00CC7274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C5512">
        <w:rPr>
          <w:rFonts w:ascii="Times New Roman" w:hAnsi="Times New Roman"/>
          <w:b/>
          <w:color w:val="000000" w:themeColor="text1"/>
          <w:sz w:val="24"/>
          <w:szCs w:val="24"/>
        </w:rPr>
        <w:lastRenderedPageBreak/>
        <w:t>ОСНОВНАЯ ЧАСТЬ</w:t>
      </w:r>
    </w:p>
    <w:p w14:paraId="21E94229" w14:textId="0CC3180E" w:rsidR="002B0D4F" w:rsidRPr="00FC5512" w:rsidRDefault="002B0D4F" w:rsidP="00B615CC">
      <w:pPr>
        <w:spacing w:line="360" w:lineRule="auto"/>
        <w:jc w:val="center"/>
        <w:rPr>
          <w:rFonts w:ascii="Times New Roman" w:eastAsia="Times New Roman" w:hAnsi="Times New Roman"/>
          <w:b/>
          <w:noProof/>
          <w:sz w:val="24"/>
          <w:szCs w:val="24"/>
        </w:rPr>
      </w:pPr>
      <w:r w:rsidRPr="00FC5512">
        <w:rPr>
          <w:rFonts w:ascii="Times New Roman" w:eastAsia="Times New Roman" w:hAnsi="Times New Roman"/>
          <w:b/>
          <w:noProof/>
          <w:sz w:val="24"/>
          <w:szCs w:val="24"/>
        </w:rPr>
        <w:t xml:space="preserve">    </w:t>
      </w:r>
      <w:r w:rsidR="00B615CC" w:rsidRPr="00FC5512">
        <w:rPr>
          <w:rFonts w:ascii="Times New Roman" w:eastAsia="Times New Roman" w:hAnsi="Times New Roman"/>
          <w:b/>
          <w:noProof/>
          <w:sz w:val="24"/>
          <w:szCs w:val="24"/>
        </w:rPr>
        <w:t>Глава 1.</w:t>
      </w:r>
      <w:r w:rsidRPr="00FC5512">
        <w:rPr>
          <w:rFonts w:ascii="Times New Roman" w:eastAsia="Times New Roman" w:hAnsi="Times New Roman"/>
          <w:b/>
          <w:noProof/>
          <w:sz w:val="24"/>
          <w:szCs w:val="24"/>
        </w:rPr>
        <w:t xml:space="preserve"> ТЗ (технического задания)</w:t>
      </w:r>
    </w:p>
    <w:p w14:paraId="34CE0A41" w14:textId="77777777" w:rsidR="00BA50D8" w:rsidRPr="00FC5512" w:rsidRDefault="00BA50D8" w:rsidP="007D4BA5">
      <w:pPr>
        <w:spacing w:line="360" w:lineRule="auto"/>
        <w:jc w:val="center"/>
        <w:rPr>
          <w:rFonts w:ascii="Times New Roman" w:eastAsia="Times New Roman" w:hAnsi="Times New Roman"/>
          <w:noProof/>
          <w:sz w:val="20"/>
          <w:szCs w:val="28"/>
        </w:rPr>
      </w:pPr>
    </w:p>
    <w:p w14:paraId="6EEF4676" w14:textId="77777777" w:rsidR="002B0D4F" w:rsidRPr="00FC5512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FC5512">
        <w:rPr>
          <w:rFonts w:ascii="Times New Roman" w:hAnsi="Times New Roman"/>
          <w:sz w:val="24"/>
          <w:szCs w:val="24"/>
        </w:rPr>
        <w:t>Проект ИФОРМАЦИОННЫЕ  СИСТЕМЫ КОНТРОЛЯ И УПРАВЛЕНИЯ  подача заготовки на штамп.</w:t>
      </w:r>
    </w:p>
    <w:p w14:paraId="62EBF3C5" w14:textId="0C808460" w:rsidR="002B0D4F" w:rsidRDefault="00E428CC" w:rsidP="002B0D4F">
      <w:pPr>
        <w:tabs>
          <w:tab w:val="left" w:pos="993"/>
          <w:tab w:val="left" w:pos="1134"/>
        </w:tabs>
        <w:ind w:left="142"/>
        <w:jc w:val="both"/>
      </w:pP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849728" behindDoc="0" locked="0" layoutInCell="0" allowOverlap="1" wp14:anchorId="3963093A" wp14:editId="5ED4B6BA">
                <wp:simplePos x="0" y="0"/>
                <wp:positionH relativeFrom="page">
                  <wp:posOffset>748665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106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0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2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4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5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6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7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8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9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0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E64228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84D0B9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481B07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41C2DE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DDAB00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F5C54B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9E7AC0" w14:textId="77777777" w:rsidR="003A5336" w:rsidRPr="00921F0C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1CD77E" w14:textId="77777777" w:rsidR="003A5336" w:rsidRPr="00FC5512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FC5512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50D813E8" w14:textId="27E8C00F" w:rsidR="003A5336" w:rsidRDefault="003A5336" w:rsidP="00E428C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3093A" id="_x0000_s1096" style="position:absolute;left:0;text-align:left;margin-left:58.95pt;margin-top:16.4pt;width:518.8pt;height:802.3pt;z-index:251849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" o:allowincell="f">
                <v:rect id="Rectangle 390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" filled="f" strokeweight="2pt"/>
                <v:line id="Line 391" o:spid="_x0000_s1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+Yu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" strokeweight="2pt"/>
                <v:line id="Line 392" o:spid="_x0000_s1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hZ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" strokeweight="2pt"/>
                <v:line id="Line 393" o:spid="_x0000_s1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" strokeweight="2pt"/>
                <v:line id="Line 394" o:spid="_x0000_s1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" strokeweight="2pt"/>
                <v:line id="Line 395" o:spid="_x0000_s1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OAt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" strokeweight="2pt"/>
                <v:line id="Line 396" o:spid="_x0000_s1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n5a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" strokeweight="2pt"/>
                <v:line id="Line 397" o:spid="_x0000_s1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" strokeweight="2pt"/>
                <v:line id="Line 398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" strokeweight="1pt"/>
                <v:line id="Line 399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" strokeweight="2pt"/>
                <v:line id="Line 400" o:spid="_x0000_s1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" strokeweight="1pt"/>
                <v:rect id="Rectangle 401" o:spid="_x0000_s1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" filled="f" stroked="f" strokeweight=".25pt">
                  <v:textbox inset="1pt,1pt,1pt,1pt">
                    <w:txbxContent>
                      <w:p w14:paraId="45E64228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" filled="f" stroked="f" strokeweight=".25pt">
                  <v:textbox inset="1pt,1pt,1pt,1pt">
                    <w:txbxContent>
                      <w:p w14:paraId="2D84D0B9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" filled="f" stroked="f" strokeweight=".25pt">
                  <v:textbox inset="1pt,1pt,1pt,1pt">
                    <w:txbxContent>
                      <w:p w14:paraId="5B481B07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" filled="f" stroked="f" strokeweight=".25pt">
                  <v:textbox inset="1pt,1pt,1pt,1pt">
                    <w:txbxContent>
                      <w:p w14:paraId="7841C2DE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" filled="f" stroked="f" strokeweight=".25pt">
                  <v:textbox inset="1pt,1pt,1pt,1pt">
                    <w:txbxContent>
                      <w:p w14:paraId="0DDDAB00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" filled="f" stroked="f" strokeweight=".25pt">
                  <v:textbox inset="1pt,1pt,1pt,1pt">
                    <w:txbxContent>
                      <w:p w14:paraId="0BF5C54B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" filled="f" stroked="f" strokeweight=".25pt">
                  <v:textbox inset="1pt,1pt,1pt,1pt">
                    <w:txbxContent>
                      <w:p w14:paraId="6E9E7AC0" w14:textId="77777777" w:rsidR="003A5336" w:rsidRPr="00921F0C" w:rsidRDefault="003A5336" w:rsidP="00E428CC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408" o:spid="_x0000_s1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" filled="f" stroked="f" strokeweight=".25pt">
                  <v:textbox inset="1pt,1pt,1pt,1pt">
                    <w:txbxContent>
                      <w:p w14:paraId="271CD77E" w14:textId="77777777" w:rsidR="003A5336" w:rsidRPr="00FC5512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FC5512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МЭиП 090207 ПЗ</w:t>
                        </w:r>
                      </w:p>
                      <w:p w14:paraId="50D813E8" w14:textId="27E8C00F" w:rsidR="003A5336" w:rsidRDefault="003A5336" w:rsidP="00E428C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0B6797D6" w14:textId="77777777" w:rsidR="00893E9E" w:rsidRDefault="002B0D4F" w:rsidP="002B0D4F">
      <w:pPr>
        <w:tabs>
          <w:tab w:val="left" w:pos="993"/>
          <w:tab w:val="left" w:pos="1134"/>
        </w:tabs>
        <w:ind w:left="142"/>
        <w:jc w:val="both"/>
      </w:pPr>
      <w:r>
        <w:rPr>
          <w:noProof/>
        </w:rPr>
        <w:drawing>
          <wp:inline distT="0" distB="0" distL="0" distR="0" wp14:anchorId="5EB873F7" wp14:editId="1601DA92">
            <wp:extent cx="5820911" cy="3642969"/>
            <wp:effectExtent l="0" t="0" r="8890" b="0"/>
            <wp:docPr id="1139" name="Рисунок 1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1767" cy="36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4AC0F" w14:textId="4D20163C" w:rsidR="00893E9E" w:rsidRPr="00FC5512" w:rsidRDefault="00893E9E" w:rsidP="00893E9E">
      <w:pPr>
        <w:tabs>
          <w:tab w:val="left" w:pos="993"/>
          <w:tab w:val="left" w:pos="1134"/>
        </w:tabs>
        <w:ind w:left="142"/>
        <w:jc w:val="center"/>
        <w:rPr>
          <w:rFonts w:ascii="Times New Roman" w:hAnsi="Times New Roman"/>
          <w:b/>
          <w:sz w:val="24"/>
        </w:rPr>
      </w:pPr>
      <w:r w:rsidRPr="00FC5512">
        <w:rPr>
          <w:rFonts w:ascii="Times New Roman" w:hAnsi="Times New Roman"/>
          <w:b/>
          <w:sz w:val="24"/>
        </w:rPr>
        <w:t>Рис 1.</w:t>
      </w:r>
    </w:p>
    <w:p w14:paraId="1DDECFDC" w14:textId="2038A5FD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bookmarkStart w:id="0" w:name="_Hlk215050215"/>
      <w:r w:rsidRPr="00297F6E">
        <w:rPr>
          <w:rFonts w:ascii="Times New Roman" w:hAnsi="Times New Roman"/>
          <w:sz w:val="24"/>
          <w:szCs w:val="24"/>
        </w:rPr>
        <w:t xml:space="preserve">по конвейеру кн1 идут болванки </w:t>
      </w:r>
    </w:p>
    <w:p w14:paraId="2CC7F715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Дт1 датчик их считает Дт2 стопорит  кн1 если болванка пришла к отгрузке с кн1.</w:t>
      </w:r>
    </w:p>
    <w:p w14:paraId="416A86BA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Стрелками 1,2,4  указан маршрут. 3в круге  – это место для штампа.</w:t>
      </w:r>
    </w:p>
    <w:p w14:paraId="6503EAD4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Дт2 даёт сигнал на выгрузку  и ПН1-пневмоцелиндр выдвигает болванку из кн1 конвейера.</w:t>
      </w:r>
    </w:p>
    <w:p w14:paraId="459BCC83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Дт9  указывает, что действие произошло  и пн1 задвигается о срабатывания дт10.</w:t>
      </w:r>
    </w:p>
    <w:p w14:paraId="75E9CC8F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 xml:space="preserve">Тогда пн2 выталкивает болванку на  штамп и срабатывает датчик дт4, что даёт сигнал на </w:t>
      </w:r>
    </w:p>
    <w:p w14:paraId="380C32A5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Обратный ход пн2 пневмоцелиндра до срабатывания  дт3, а это сигнал штампу на  преобразования болванки в деталь в месте 3  как дт8 сработал, то сразу идёт обратный ход штампа до  срабатывания датчика дт7, а это даёт разрешение  пн3 вытолкнуть  деталь из штампа на кн2 конвейер  как дт5 сработал, то идет обратный ход и срабатывает дт6, что сигнал к повтору операций если  дт2 указывает на наличие болванки для подачи на  штамп.</w:t>
      </w:r>
    </w:p>
    <w:bookmarkEnd w:id="0"/>
    <w:p w14:paraId="6D98A12B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</w:p>
    <w:p w14:paraId="29CFA104" w14:textId="77777777" w:rsidR="002B0D4F" w:rsidRPr="00297F6E" w:rsidRDefault="002B0D4F" w:rsidP="002B0D4F">
      <w:pPr>
        <w:pStyle w:val="1"/>
        <w:rPr>
          <w:b w:val="0"/>
          <w:sz w:val="24"/>
          <w:szCs w:val="24"/>
          <w:shd w:val="clear" w:color="auto" w:fill="FFFFFF"/>
        </w:rPr>
      </w:pPr>
      <w:r w:rsidRPr="00297F6E">
        <w:rPr>
          <w:sz w:val="24"/>
          <w:szCs w:val="24"/>
          <w:shd w:val="clear" w:color="auto" w:fill="FFFFFF"/>
        </w:rPr>
        <w:t>ГОСТ 22644-77 - ГОСТ 22647-77</w:t>
      </w:r>
    </w:p>
    <w:p w14:paraId="2D1B4DD5" w14:textId="77777777" w:rsidR="002B0D4F" w:rsidRPr="00297F6E" w:rsidRDefault="002B0D4F" w:rsidP="002B0D4F">
      <w:pPr>
        <w:shd w:val="clear" w:color="auto" w:fill="FFFFFF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b/>
          <w:color w:val="34343C"/>
          <w:sz w:val="24"/>
          <w:szCs w:val="24"/>
          <w:shd w:val="clear" w:color="auto" w:fill="FFFFFF"/>
        </w:rPr>
        <w:t>ГОСТ 21.208-2013</w:t>
      </w:r>
      <w:r w:rsidRPr="00297F6E">
        <w:rPr>
          <w:rFonts w:ascii="Times New Roman" w:hAnsi="Times New Roman"/>
          <w:color w:val="34343C"/>
          <w:sz w:val="24"/>
          <w:szCs w:val="24"/>
          <w:shd w:val="clear" w:color="auto" w:fill="FFFFFF"/>
        </w:rPr>
        <w:t xml:space="preserve">  </w:t>
      </w:r>
      <w:r w:rsidRPr="00297F6E">
        <w:rPr>
          <w:rFonts w:ascii="Times New Roman" w:hAnsi="Times New Roman"/>
          <w:b/>
          <w:sz w:val="24"/>
          <w:szCs w:val="24"/>
        </w:rPr>
        <w:t>Гост  2.782-68</w:t>
      </w:r>
    </w:p>
    <w:p w14:paraId="72153058" w14:textId="77777777" w:rsidR="002B0D4F" w:rsidRPr="00297F6E" w:rsidRDefault="002B0D4F" w:rsidP="002B0D4F">
      <w:pPr>
        <w:shd w:val="clear" w:color="auto" w:fill="FFFFFF"/>
        <w:rPr>
          <w:rFonts w:ascii="Times New Roman" w:hAnsi="Times New Roman"/>
          <w:color w:val="34343C"/>
          <w:sz w:val="24"/>
          <w:szCs w:val="24"/>
        </w:rPr>
      </w:pPr>
      <w:r w:rsidRPr="00297F6E">
        <w:rPr>
          <w:rFonts w:ascii="Times New Roman" w:hAnsi="Times New Roman"/>
          <w:b/>
          <w:color w:val="34343C"/>
          <w:sz w:val="24"/>
          <w:szCs w:val="24"/>
        </w:rPr>
        <w:t xml:space="preserve">ГОСТ 21.205-2016    </w:t>
      </w:r>
      <w:r w:rsidRPr="00297F6E">
        <w:rPr>
          <w:rFonts w:ascii="Times New Roman" w:hAnsi="Times New Roman"/>
          <w:color w:val="34343C"/>
          <w:sz w:val="24"/>
          <w:szCs w:val="24"/>
        </w:rPr>
        <w:t>для оформления технологической схемы использовать.</w:t>
      </w:r>
    </w:p>
    <w:p w14:paraId="127D63A6" w14:textId="77777777" w:rsidR="002B0D4F" w:rsidRPr="00297F6E" w:rsidRDefault="002B0D4F" w:rsidP="002B0D4F">
      <w:pPr>
        <w:tabs>
          <w:tab w:val="left" w:pos="993"/>
          <w:tab w:val="left" w:pos="1134"/>
        </w:tabs>
        <w:jc w:val="both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b/>
          <w:color w:val="34343C"/>
          <w:sz w:val="24"/>
          <w:szCs w:val="24"/>
        </w:rPr>
        <w:t>ГОСТ 2  ГОСТ 19  ГОСТ 34</w:t>
      </w:r>
    </w:p>
    <w:p w14:paraId="2946DB82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</w:p>
    <w:p w14:paraId="5997CC1D" w14:textId="77777777" w:rsidR="002B0D4F" w:rsidRPr="00297F6E" w:rsidRDefault="002B0D4F" w:rsidP="002B0D4F">
      <w:pPr>
        <w:tabs>
          <w:tab w:val="left" w:pos="993"/>
          <w:tab w:val="left" w:pos="1134"/>
        </w:tabs>
        <w:ind w:left="142"/>
        <w:jc w:val="both"/>
        <w:rPr>
          <w:rFonts w:ascii="Times New Roman" w:hAnsi="Times New Roman"/>
          <w:sz w:val="24"/>
          <w:szCs w:val="24"/>
        </w:rPr>
      </w:pPr>
    </w:p>
    <w:p w14:paraId="17C9FBE5" w14:textId="77777777" w:rsidR="002B0D4F" w:rsidRPr="00297F6E" w:rsidRDefault="002B0D4F" w:rsidP="002B0D4F">
      <w:pPr>
        <w:pStyle w:val="af1"/>
        <w:rPr>
          <w:rFonts w:ascii="Times New Roman" w:hAnsi="Times New Roman" w:cs="Times New Roman"/>
          <w:sz w:val="24"/>
          <w:szCs w:val="24"/>
        </w:rPr>
      </w:pPr>
      <w:r w:rsidRPr="00297F6E">
        <w:rPr>
          <w:rFonts w:ascii="Times New Roman" w:hAnsi="Times New Roman" w:cs="Times New Roman"/>
          <w:sz w:val="24"/>
          <w:szCs w:val="24"/>
        </w:rPr>
        <w:t>Необходимо вывести информацию по 2  установкам.</w:t>
      </w:r>
    </w:p>
    <w:p w14:paraId="104A72F5" w14:textId="77777777" w:rsidR="002B0D4F" w:rsidRPr="00297F6E" w:rsidRDefault="002B0D4F" w:rsidP="002B0D4F">
      <w:pPr>
        <w:pStyle w:val="af1"/>
        <w:rPr>
          <w:rFonts w:ascii="Times New Roman" w:hAnsi="Times New Roman" w:cs="Times New Roman"/>
          <w:sz w:val="24"/>
          <w:szCs w:val="24"/>
        </w:rPr>
      </w:pPr>
      <w:r w:rsidRPr="00297F6E">
        <w:rPr>
          <w:rFonts w:ascii="Times New Roman" w:hAnsi="Times New Roman" w:cs="Times New Roman"/>
          <w:sz w:val="24"/>
          <w:szCs w:val="24"/>
        </w:rPr>
        <w:t xml:space="preserve">Все  данные о состоянии установки  в html  или  php  формат для сервера  страниц сайта. </w:t>
      </w:r>
    </w:p>
    <w:p w14:paraId="110FFD37" w14:textId="6A1ACAA4" w:rsidR="00BA50D8" w:rsidRDefault="00BA50D8" w:rsidP="00877D29">
      <w:pPr>
        <w:spacing w:line="360" w:lineRule="auto"/>
        <w:rPr>
          <w:rFonts w:eastAsia="Times New Roman"/>
          <w:noProof/>
          <w:sz w:val="20"/>
          <w:szCs w:val="28"/>
        </w:rPr>
      </w:pPr>
    </w:p>
    <w:p w14:paraId="7D275BF7" w14:textId="624952E3" w:rsidR="00297F6E" w:rsidRPr="00877D29" w:rsidRDefault="00297F6E" w:rsidP="00877D29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14:paraId="2F9383A0" w14:textId="70D6D7F2" w:rsidR="0047026E" w:rsidRPr="00297F6E" w:rsidRDefault="0047026E" w:rsidP="00E428CC">
      <w:pPr>
        <w:jc w:val="center"/>
        <w:rPr>
          <w:rFonts w:ascii="Times New Roman" w:hAnsi="Times New Roman"/>
          <w:b/>
          <w:bCs/>
          <w:color w:val="0D0D0D"/>
          <w:sz w:val="24"/>
          <w:szCs w:val="24"/>
        </w:rPr>
      </w:pPr>
      <w:r w:rsidRPr="00297F6E">
        <w:rPr>
          <w:rFonts w:ascii="Times New Roman" w:hAnsi="Times New Roman"/>
          <w:b/>
          <w:bCs/>
          <w:color w:val="0D0D0D"/>
          <w:sz w:val="24"/>
          <w:szCs w:val="24"/>
        </w:rPr>
        <w:lastRenderedPageBreak/>
        <w:t>1.1  Технологическая схема</w:t>
      </w:r>
    </w:p>
    <w:p w14:paraId="1F72F646" w14:textId="77777777" w:rsidR="00BA50D8" w:rsidRPr="00FE0973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14:paraId="08CE6F91" w14:textId="77777777" w:rsidR="00BA50D8" w:rsidRDefault="00E2183C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  <w:r w:rsidRPr="00E2183C">
        <w:rPr>
          <w:rFonts w:eastAsia="Times New Roman"/>
          <w:noProof/>
          <w:sz w:val="20"/>
          <w:szCs w:val="28"/>
        </w:rPr>
        <w:drawing>
          <wp:inline distT="0" distB="0" distL="0" distR="0" wp14:anchorId="14F62174" wp14:editId="0CC12E52">
            <wp:extent cx="6182995" cy="3877056"/>
            <wp:effectExtent l="0" t="0" r="8255" b="9525"/>
            <wp:docPr id="1140" name="Рисунок 1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0628" cy="388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CEAD" w14:textId="2B580899" w:rsidR="00BA50D8" w:rsidRPr="00FC5512" w:rsidRDefault="00893E9E" w:rsidP="007D4BA5">
      <w:pPr>
        <w:spacing w:line="360" w:lineRule="auto"/>
        <w:jc w:val="center"/>
        <w:rPr>
          <w:rFonts w:ascii="Times New Roman" w:eastAsia="Times New Roman" w:hAnsi="Times New Roman"/>
          <w:b/>
          <w:noProof/>
          <w:sz w:val="24"/>
        </w:rPr>
      </w:pPr>
      <w:r w:rsidRPr="00FC5512">
        <w:rPr>
          <w:rFonts w:ascii="Times New Roman" w:eastAsia="Times New Roman" w:hAnsi="Times New Roman"/>
          <w:b/>
          <w:noProof/>
          <w:sz w:val="24"/>
        </w:rPr>
        <w:t>Рис 2.</w:t>
      </w:r>
    </w:p>
    <w:p w14:paraId="6BB9E253" w14:textId="77777777" w:rsidR="00BA50D8" w:rsidRDefault="00BA50D8" w:rsidP="007D4BA5">
      <w:pPr>
        <w:spacing w:line="360" w:lineRule="auto"/>
        <w:jc w:val="center"/>
        <w:rPr>
          <w:rFonts w:eastAsia="Times New Roman"/>
          <w:noProof/>
          <w:sz w:val="20"/>
          <w:szCs w:val="28"/>
        </w:rPr>
      </w:pPr>
    </w:p>
    <w:p w14:paraId="1FB0FDDE" w14:textId="08CE4121" w:rsidR="0047026E" w:rsidRPr="00297F6E" w:rsidRDefault="0047026E" w:rsidP="00921F0C">
      <w:pPr>
        <w:jc w:val="center"/>
        <w:rPr>
          <w:rFonts w:ascii="Times New Roman" w:hAnsi="Times New Roman"/>
          <w:b/>
          <w:bCs/>
          <w:color w:val="0D0D0D"/>
          <w:sz w:val="24"/>
          <w:szCs w:val="24"/>
        </w:rPr>
      </w:pPr>
      <w:r w:rsidRPr="00297F6E">
        <w:rPr>
          <w:rFonts w:ascii="Times New Roman" w:hAnsi="Times New Roman"/>
          <w:b/>
          <w:bCs/>
          <w:color w:val="0D0D0D"/>
          <w:sz w:val="24"/>
          <w:szCs w:val="24"/>
        </w:rPr>
        <w:t>1</w:t>
      </w:r>
      <w:r w:rsidR="00064E8B" w:rsidRPr="00297F6E">
        <w:rPr>
          <w:rFonts w:ascii="Times New Roman" w:hAnsi="Times New Roman"/>
          <w:b/>
          <w:bCs/>
          <w:color w:val="0D0D0D"/>
          <w:sz w:val="24"/>
          <w:szCs w:val="24"/>
        </w:rPr>
        <w:t>.2</w:t>
      </w:r>
      <w:r w:rsidRPr="00297F6E">
        <w:rPr>
          <w:rFonts w:ascii="Times New Roman" w:hAnsi="Times New Roman"/>
          <w:b/>
          <w:bCs/>
          <w:color w:val="0D0D0D"/>
          <w:sz w:val="24"/>
          <w:szCs w:val="24"/>
        </w:rPr>
        <w:t xml:space="preserve">  Подсчёт количества сигналов и переменных</w:t>
      </w:r>
      <w:r w:rsidR="00753D17" w:rsidRPr="00297F6E">
        <w:rPr>
          <w:rFonts w:ascii="Times New Roman" w:eastAsia="Times New Roman" w:hAnsi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86240" behindDoc="0" locked="0" layoutInCell="0" allowOverlap="1" wp14:anchorId="0705654D" wp14:editId="7449EF37">
                <wp:simplePos x="0" y="0"/>
                <wp:positionH relativeFrom="page">
                  <wp:posOffset>748665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926163584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26163585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163586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87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88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89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90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91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92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93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94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95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596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090EDA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597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0D63F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598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B7C2BC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599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D33A96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00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884F7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01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9F7E70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02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F2711D" w14:textId="6A6E2871" w:rsidR="003A5336" w:rsidRPr="00FE0973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03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82DC9A" w14:textId="77777777" w:rsidR="003A5336" w:rsidRPr="00FC5512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</w:pPr>
                              <w:r w:rsidRPr="00FC5512">
                                <w:rPr>
                                  <w:rFonts w:ascii="Times New Roman" w:hAnsi="Times New Roman"/>
                                  <w:sz w:val="24"/>
                                  <w:szCs w:val="28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4AB16F8B" w14:textId="1883C0A9" w:rsidR="003A5336" w:rsidRDefault="003A5336" w:rsidP="00753D17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05654D" id="_x0000_s1116" style="position:absolute;left:0;text-align:left;margin-left:58.95pt;margin-top:16.4pt;width:518.8pt;height:802.3pt;z-index:251786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" o:allowincell="f">
                <v:rect id="Rectangle 390" o:spid="_x0000_s11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" filled="f" strokeweight="2pt"/>
                <v:line id="Line 391" o:spid="_x0000_s11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" strokeweight="2pt"/>
                <v:line id="Line 392" o:spid="_x0000_s11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" strokeweight="2pt"/>
                <v:line id="Line 393" o:spid="_x0000_s11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" strokeweight="2pt"/>
                <v:line id="Line 394" o:spid="_x0000_s11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" strokeweight="2pt"/>
                <v:line id="Line 395" o:spid="_x0000_s11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" strokeweight="2pt"/>
                <v:line id="Line 396" o:spid="_x0000_s11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" strokeweight="2pt"/>
                <v:line id="Line 397" o:spid="_x0000_s11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" strokeweight="2pt"/>
                <v:line id="Line 398" o:spid="_x0000_s11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" strokeweight="1pt"/>
                <v:line id="Line 399" o:spid="_x0000_s11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" strokeweight="2pt"/>
                <v:line id="Line 400" o:spid="_x0000_s11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" strokeweight="1pt"/>
                <v:rect id="Rectangle 401" o:spid="_x0000_s11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" filled="f" stroked="f" strokeweight=".25pt">
                  <v:textbox inset="1pt,1pt,1pt,1pt">
                    <w:txbxContent>
                      <w:p w14:paraId="62090EDA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1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" filled="f" stroked="f" strokeweight=".25pt">
                  <v:textbox inset="1pt,1pt,1pt,1pt">
                    <w:txbxContent>
                      <w:p w14:paraId="59E0D63F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1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" filled="f" stroked="f" strokeweight=".25pt">
                  <v:textbox inset="1pt,1pt,1pt,1pt">
                    <w:txbxContent>
                      <w:p w14:paraId="7CB7C2BC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1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" filled="f" stroked="f" strokeweight=".25pt">
                  <v:textbox inset="1pt,1pt,1pt,1pt">
                    <w:txbxContent>
                      <w:p w14:paraId="6BD33A96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1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" filled="f" stroked="f" strokeweight=".25pt">
                  <v:textbox inset="1pt,1pt,1pt,1pt">
                    <w:txbxContent>
                      <w:p w14:paraId="1AE884F7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1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" filled="f" stroked="f" strokeweight=".25pt">
                  <v:textbox inset="1pt,1pt,1pt,1pt">
                    <w:txbxContent>
                      <w:p w14:paraId="239F7E70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1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" filled="f" stroked="f" strokeweight=".25pt">
                  <v:textbox inset="1pt,1pt,1pt,1pt">
                    <w:txbxContent>
                      <w:p w14:paraId="0FF2711D" w14:textId="6A6E2871" w:rsidR="003A5336" w:rsidRPr="00FE0973" w:rsidRDefault="003A5336" w:rsidP="00753D17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408" o:spid="_x0000_s11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" filled="f" stroked="f" strokeweight=".25pt">
                  <v:textbox inset="1pt,1pt,1pt,1pt">
                    <w:txbxContent>
                      <w:p w14:paraId="1182DC9A" w14:textId="77777777" w:rsidR="003A5336" w:rsidRPr="00FC5512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</w:pPr>
                        <w:r w:rsidRPr="00FC5512">
                          <w:rPr>
                            <w:rFonts w:ascii="Times New Roman" w:hAnsi="Times New Roman"/>
                            <w:sz w:val="24"/>
                            <w:szCs w:val="28"/>
                            <w:lang w:val="ru-RU"/>
                          </w:rPr>
                          <w:t>МЭиП 090207 ПЗ</w:t>
                        </w:r>
                      </w:p>
                      <w:p w14:paraId="4AB16F8B" w14:textId="1883C0A9" w:rsidR="003A5336" w:rsidRDefault="003A5336" w:rsidP="00753D17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23DE523C" w14:textId="77777777" w:rsidR="0047026E" w:rsidRPr="00297F6E" w:rsidRDefault="0047026E" w:rsidP="0047026E">
      <w:pPr>
        <w:rPr>
          <w:rFonts w:ascii="Times New Roman" w:hAnsi="Times New Roman"/>
          <w:color w:val="0D0D0D"/>
          <w:sz w:val="24"/>
          <w:szCs w:val="24"/>
        </w:rPr>
      </w:pPr>
    </w:p>
    <w:tbl>
      <w:tblPr>
        <w:tblStyle w:val="ae"/>
        <w:tblW w:w="0" w:type="auto"/>
        <w:tblLook w:val="0480" w:firstRow="0" w:lastRow="0" w:firstColumn="1" w:lastColumn="0" w:noHBand="0" w:noVBand="1"/>
      </w:tblPr>
      <w:tblGrid>
        <w:gridCol w:w="635"/>
        <w:gridCol w:w="3953"/>
        <w:gridCol w:w="1425"/>
        <w:gridCol w:w="1549"/>
        <w:gridCol w:w="1783"/>
      </w:tblGrid>
      <w:tr w:rsidR="0047026E" w:rsidRPr="00297F6E" w14:paraId="3746BE0A" w14:textId="77777777" w:rsidTr="00D97BFC">
        <w:trPr>
          <w:trHeight w:val="251"/>
        </w:trPr>
        <w:tc>
          <w:tcPr>
            <w:tcW w:w="635" w:type="dxa"/>
          </w:tcPr>
          <w:p w14:paraId="427D9C9B" w14:textId="77777777" w:rsidR="0047026E" w:rsidRPr="00297F6E" w:rsidRDefault="0047026E" w:rsidP="0047026E">
            <w:pPr>
              <w:pStyle w:val="TableParagraph"/>
              <w:rPr>
                <w:sz w:val="24"/>
                <w:szCs w:val="24"/>
              </w:rPr>
            </w:pPr>
            <w:r w:rsidRPr="00297F6E">
              <w:rPr>
                <w:sz w:val="24"/>
                <w:szCs w:val="24"/>
              </w:rPr>
              <w:t>№</w:t>
            </w:r>
          </w:p>
        </w:tc>
        <w:tc>
          <w:tcPr>
            <w:tcW w:w="3953" w:type="dxa"/>
          </w:tcPr>
          <w:p w14:paraId="17CBA43B" w14:textId="77777777" w:rsidR="0047026E" w:rsidRPr="00297F6E" w:rsidRDefault="0047026E" w:rsidP="0047026E">
            <w:pPr>
              <w:pStyle w:val="TableParagraph"/>
              <w:rPr>
                <w:sz w:val="24"/>
                <w:szCs w:val="24"/>
              </w:rPr>
            </w:pPr>
            <w:r w:rsidRPr="00297F6E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425" w:type="dxa"/>
          </w:tcPr>
          <w:p w14:paraId="4F18EDEB" w14:textId="77777777" w:rsidR="0047026E" w:rsidRPr="00297F6E" w:rsidRDefault="0047026E" w:rsidP="0047026E">
            <w:pPr>
              <w:pStyle w:val="TableParagraph"/>
              <w:rPr>
                <w:sz w:val="24"/>
                <w:szCs w:val="24"/>
              </w:rPr>
            </w:pPr>
            <w:r w:rsidRPr="00297F6E">
              <w:rPr>
                <w:sz w:val="24"/>
                <w:szCs w:val="24"/>
              </w:rPr>
              <w:t>Количество</w:t>
            </w:r>
          </w:p>
        </w:tc>
        <w:tc>
          <w:tcPr>
            <w:tcW w:w="1549" w:type="dxa"/>
          </w:tcPr>
          <w:p w14:paraId="5D3944C7" w14:textId="77777777" w:rsidR="0047026E" w:rsidRPr="00297F6E" w:rsidRDefault="0047026E" w:rsidP="0047026E">
            <w:pPr>
              <w:pStyle w:val="TableParagraph"/>
              <w:rPr>
                <w:sz w:val="24"/>
                <w:szCs w:val="24"/>
              </w:rPr>
            </w:pPr>
            <w:r w:rsidRPr="00297F6E">
              <w:rPr>
                <w:sz w:val="24"/>
                <w:szCs w:val="24"/>
              </w:rPr>
              <w:t>Обозначение</w:t>
            </w:r>
          </w:p>
        </w:tc>
        <w:tc>
          <w:tcPr>
            <w:tcW w:w="1783" w:type="dxa"/>
          </w:tcPr>
          <w:p w14:paraId="4A7DF78F" w14:textId="77777777" w:rsidR="0047026E" w:rsidRPr="00297F6E" w:rsidRDefault="0047026E" w:rsidP="0047026E">
            <w:pPr>
              <w:pStyle w:val="TableParagraph"/>
              <w:rPr>
                <w:sz w:val="24"/>
                <w:szCs w:val="24"/>
              </w:rPr>
            </w:pPr>
            <w:r w:rsidRPr="00297F6E">
              <w:rPr>
                <w:sz w:val="24"/>
                <w:szCs w:val="24"/>
              </w:rPr>
              <w:t>Примечание</w:t>
            </w:r>
          </w:p>
        </w:tc>
      </w:tr>
      <w:tr w:rsidR="0047026E" w:rsidRPr="00297F6E" w14:paraId="47B77F02" w14:textId="77777777" w:rsidTr="00D97BFC">
        <w:trPr>
          <w:trHeight w:val="342"/>
        </w:trPr>
        <w:tc>
          <w:tcPr>
            <w:tcW w:w="635" w:type="dxa"/>
          </w:tcPr>
          <w:p w14:paraId="649841BE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3953" w:type="dxa"/>
          </w:tcPr>
          <w:p w14:paraId="11E178DB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Дт1</w:t>
            </w:r>
          </w:p>
        </w:tc>
        <w:tc>
          <w:tcPr>
            <w:tcW w:w="1425" w:type="dxa"/>
          </w:tcPr>
          <w:p w14:paraId="56B20A0C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52E56223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3F30B7B4" w14:textId="77777777" w:rsidR="0047026E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К</w:t>
            </w:r>
            <w:r w:rsidR="0047026E" w:rsidRPr="00297F6E">
              <w:rPr>
                <w:color w:val="0D0D0D"/>
                <w:sz w:val="24"/>
                <w:szCs w:val="24"/>
              </w:rPr>
              <w:t>н1</w:t>
            </w:r>
          </w:p>
        </w:tc>
      </w:tr>
      <w:tr w:rsidR="0047026E" w:rsidRPr="00297F6E" w14:paraId="308FB0DA" w14:textId="77777777" w:rsidTr="00D97BFC">
        <w:trPr>
          <w:trHeight w:val="332"/>
        </w:trPr>
        <w:tc>
          <w:tcPr>
            <w:tcW w:w="635" w:type="dxa"/>
          </w:tcPr>
          <w:p w14:paraId="18F999B5" w14:textId="77777777" w:rsidR="0047026E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2</w:t>
            </w:r>
          </w:p>
        </w:tc>
        <w:tc>
          <w:tcPr>
            <w:tcW w:w="3953" w:type="dxa"/>
          </w:tcPr>
          <w:p w14:paraId="2EBD0A64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Дт2</w:t>
            </w:r>
          </w:p>
        </w:tc>
        <w:tc>
          <w:tcPr>
            <w:tcW w:w="1425" w:type="dxa"/>
          </w:tcPr>
          <w:p w14:paraId="249FAAB8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07547A01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259C0DBC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Кн1</w:t>
            </w:r>
          </w:p>
        </w:tc>
      </w:tr>
      <w:tr w:rsidR="0047026E" w:rsidRPr="00297F6E" w14:paraId="5358F27A" w14:textId="77777777" w:rsidTr="00D97BFC">
        <w:trPr>
          <w:trHeight w:val="332"/>
        </w:trPr>
        <w:tc>
          <w:tcPr>
            <w:tcW w:w="635" w:type="dxa"/>
          </w:tcPr>
          <w:p w14:paraId="5FCD5EC4" w14:textId="77777777" w:rsidR="0047026E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3</w:t>
            </w:r>
          </w:p>
        </w:tc>
        <w:tc>
          <w:tcPr>
            <w:tcW w:w="3953" w:type="dxa"/>
          </w:tcPr>
          <w:p w14:paraId="61C0F3D6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Дт3</w:t>
            </w:r>
          </w:p>
        </w:tc>
        <w:tc>
          <w:tcPr>
            <w:tcW w:w="1425" w:type="dxa"/>
          </w:tcPr>
          <w:p w14:paraId="19F14E3C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5043CB0F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0694D3CD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Пн2</w:t>
            </w:r>
          </w:p>
        </w:tc>
      </w:tr>
      <w:tr w:rsidR="0047026E" w:rsidRPr="00297F6E" w14:paraId="411E90D3" w14:textId="77777777" w:rsidTr="00D97BFC">
        <w:trPr>
          <w:trHeight w:val="332"/>
        </w:trPr>
        <w:tc>
          <w:tcPr>
            <w:tcW w:w="635" w:type="dxa"/>
          </w:tcPr>
          <w:p w14:paraId="2598DEE6" w14:textId="77777777" w:rsidR="0047026E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4</w:t>
            </w:r>
          </w:p>
        </w:tc>
        <w:tc>
          <w:tcPr>
            <w:tcW w:w="3953" w:type="dxa"/>
          </w:tcPr>
          <w:p w14:paraId="33382FDE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Дт4</w:t>
            </w:r>
          </w:p>
        </w:tc>
        <w:tc>
          <w:tcPr>
            <w:tcW w:w="1425" w:type="dxa"/>
          </w:tcPr>
          <w:p w14:paraId="065D2414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07459315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3C46EF87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Пн2</w:t>
            </w:r>
          </w:p>
        </w:tc>
      </w:tr>
      <w:tr w:rsidR="0047026E" w:rsidRPr="00297F6E" w14:paraId="44145204" w14:textId="77777777" w:rsidTr="00D97BFC">
        <w:trPr>
          <w:trHeight w:val="332"/>
        </w:trPr>
        <w:tc>
          <w:tcPr>
            <w:tcW w:w="635" w:type="dxa"/>
          </w:tcPr>
          <w:p w14:paraId="78941E47" w14:textId="77777777" w:rsidR="0047026E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5</w:t>
            </w:r>
          </w:p>
        </w:tc>
        <w:tc>
          <w:tcPr>
            <w:tcW w:w="3953" w:type="dxa"/>
          </w:tcPr>
          <w:p w14:paraId="6BD3CEC2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Дт5</w:t>
            </w:r>
          </w:p>
        </w:tc>
        <w:tc>
          <w:tcPr>
            <w:tcW w:w="1425" w:type="dxa"/>
          </w:tcPr>
          <w:p w14:paraId="2E32D521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6537F28F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227C8BB0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Пн3</w:t>
            </w:r>
          </w:p>
        </w:tc>
      </w:tr>
      <w:tr w:rsidR="0047026E" w:rsidRPr="00297F6E" w14:paraId="58D0330F" w14:textId="77777777" w:rsidTr="00D97BFC">
        <w:trPr>
          <w:trHeight w:val="332"/>
        </w:trPr>
        <w:tc>
          <w:tcPr>
            <w:tcW w:w="635" w:type="dxa"/>
          </w:tcPr>
          <w:p w14:paraId="29B4EA11" w14:textId="77777777" w:rsidR="0047026E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6</w:t>
            </w:r>
          </w:p>
        </w:tc>
        <w:tc>
          <w:tcPr>
            <w:tcW w:w="3953" w:type="dxa"/>
          </w:tcPr>
          <w:p w14:paraId="2619344D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Дт6</w:t>
            </w:r>
          </w:p>
        </w:tc>
        <w:tc>
          <w:tcPr>
            <w:tcW w:w="1425" w:type="dxa"/>
          </w:tcPr>
          <w:p w14:paraId="0C50080F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6DFB9E20" w14:textId="77777777" w:rsidR="0047026E" w:rsidRPr="00297F6E" w:rsidRDefault="0047026E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1F80A795" w14:textId="77777777" w:rsidR="0047026E" w:rsidRPr="00297F6E" w:rsidRDefault="0047026E" w:rsidP="0047026E">
            <w:pPr>
              <w:pStyle w:val="TableParagraph"/>
              <w:tabs>
                <w:tab w:val="left" w:pos="1351"/>
              </w:tabs>
              <w:rPr>
                <w:color w:val="0D0D0D"/>
                <w:sz w:val="24"/>
                <w:szCs w:val="24"/>
                <w:lang w:val="en-US"/>
              </w:rPr>
            </w:pPr>
            <w:r w:rsidRPr="00297F6E">
              <w:rPr>
                <w:color w:val="0D0D0D"/>
                <w:sz w:val="24"/>
                <w:szCs w:val="24"/>
                <w:lang w:val="en-US"/>
              </w:rPr>
              <w:t>Пн3</w:t>
            </w:r>
            <w:r w:rsidRPr="00297F6E">
              <w:rPr>
                <w:color w:val="0D0D0D"/>
                <w:sz w:val="24"/>
                <w:szCs w:val="24"/>
                <w:lang w:val="en-US"/>
              </w:rPr>
              <w:tab/>
            </w:r>
          </w:p>
        </w:tc>
      </w:tr>
      <w:tr w:rsidR="00D97BFC" w:rsidRPr="00297F6E" w14:paraId="3E4349A5" w14:textId="77777777" w:rsidTr="00D97BFC">
        <w:trPr>
          <w:trHeight w:val="332"/>
        </w:trPr>
        <w:tc>
          <w:tcPr>
            <w:tcW w:w="635" w:type="dxa"/>
          </w:tcPr>
          <w:p w14:paraId="75697EEC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7</w:t>
            </w:r>
          </w:p>
        </w:tc>
        <w:tc>
          <w:tcPr>
            <w:tcW w:w="3953" w:type="dxa"/>
          </w:tcPr>
          <w:p w14:paraId="0D82A1E4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ДТ7</w:t>
            </w:r>
          </w:p>
        </w:tc>
        <w:tc>
          <w:tcPr>
            <w:tcW w:w="1425" w:type="dxa"/>
          </w:tcPr>
          <w:p w14:paraId="050B3AD0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70DF9E56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34D55D13" w14:textId="77777777" w:rsidR="00D97BFC" w:rsidRPr="00297F6E" w:rsidRDefault="00D97BFC" w:rsidP="0047026E">
            <w:pPr>
              <w:pStyle w:val="TableParagraph"/>
              <w:tabs>
                <w:tab w:val="left" w:pos="1351"/>
              </w:tabs>
              <w:rPr>
                <w:color w:val="0D0D0D"/>
                <w:sz w:val="24"/>
                <w:szCs w:val="24"/>
                <w:lang w:val="en-US"/>
              </w:rPr>
            </w:pPr>
            <w:r w:rsidRPr="00297F6E">
              <w:rPr>
                <w:color w:val="0D0D0D"/>
                <w:sz w:val="24"/>
                <w:szCs w:val="24"/>
                <w:lang w:val="en-US"/>
              </w:rPr>
              <w:t>Кн2</w:t>
            </w:r>
          </w:p>
        </w:tc>
      </w:tr>
      <w:tr w:rsidR="00D97BFC" w:rsidRPr="00297F6E" w14:paraId="7410E014" w14:textId="77777777" w:rsidTr="00D97BFC">
        <w:trPr>
          <w:trHeight w:val="332"/>
        </w:trPr>
        <w:tc>
          <w:tcPr>
            <w:tcW w:w="635" w:type="dxa"/>
          </w:tcPr>
          <w:p w14:paraId="44B0A208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8</w:t>
            </w:r>
          </w:p>
        </w:tc>
        <w:tc>
          <w:tcPr>
            <w:tcW w:w="3953" w:type="dxa"/>
          </w:tcPr>
          <w:p w14:paraId="4A4F78BC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Дт8</w:t>
            </w:r>
          </w:p>
        </w:tc>
        <w:tc>
          <w:tcPr>
            <w:tcW w:w="1425" w:type="dxa"/>
          </w:tcPr>
          <w:p w14:paraId="6B965A47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44E871BC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1F6A89B8" w14:textId="77777777" w:rsidR="00D97BFC" w:rsidRPr="00297F6E" w:rsidRDefault="00D97BFC" w:rsidP="0047026E">
            <w:pPr>
              <w:pStyle w:val="TableParagraph"/>
              <w:tabs>
                <w:tab w:val="left" w:pos="1351"/>
              </w:tabs>
              <w:rPr>
                <w:color w:val="0D0D0D"/>
                <w:sz w:val="24"/>
                <w:szCs w:val="24"/>
                <w:lang w:val="en-US"/>
              </w:rPr>
            </w:pPr>
            <w:r w:rsidRPr="00297F6E">
              <w:rPr>
                <w:color w:val="0D0D0D"/>
                <w:sz w:val="24"/>
                <w:szCs w:val="24"/>
                <w:lang w:val="en-US"/>
              </w:rPr>
              <w:t>Кн2</w:t>
            </w:r>
          </w:p>
        </w:tc>
      </w:tr>
      <w:tr w:rsidR="00D97BFC" w:rsidRPr="00297F6E" w14:paraId="57575320" w14:textId="77777777" w:rsidTr="00D97BFC">
        <w:trPr>
          <w:trHeight w:val="332"/>
        </w:trPr>
        <w:tc>
          <w:tcPr>
            <w:tcW w:w="635" w:type="dxa"/>
          </w:tcPr>
          <w:p w14:paraId="2B2B7304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9</w:t>
            </w:r>
          </w:p>
        </w:tc>
        <w:tc>
          <w:tcPr>
            <w:tcW w:w="3953" w:type="dxa"/>
          </w:tcPr>
          <w:p w14:paraId="7607D8EA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Дт9</w:t>
            </w:r>
          </w:p>
        </w:tc>
        <w:tc>
          <w:tcPr>
            <w:tcW w:w="1425" w:type="dxa"/>
          </w:tcPr>
          <w:p w14:paraId="511F3AB7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144A5D23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35491195" w14:textId="77777777" w:rsidR="00D97BFC" w:rsidRPr="00297F6E" w:rsidRDefault="00D97BFC" w:rsidP="0047026E">
            <w:pPr>
              <w:pStyle w:val="TableParagraph"/>
              <w:tabs>
                <w:tab w:val="left" w:pos="1351"/>
              </w:tabs>
              <w:rPr>
                <w:color w:val="0D0D0D"/>
                <w:sz w:val="24"/>
                <w:szCs w:val="24"/>
                <w:lang w:val="en-US"/>
              </w:rPr>
            </w:pPr>
            <w:r w:rsidRPr="00297F6E">
              <w:rPr>
                <w:color w:val="0D0D0D"/>
                <w:sz w:val="24"/>
                <w:szCs w:val="24"/>
                <w:lang w:val="en-US"/>
              </w:rPr>
              <w:t>Пн1</w:t>
            </w:r>
          </w:p>
        </w:tc>
      </w:tr>
      <w:tr w:rsidR="00D97BFC" w:rsidRPr="00297F6E" w14:paraId="65EB1815" w14:textId="77777777" w:rsidTr="00D97BFC">
        <w:trPr>
          <w:trHeight w:val="332"/>
        </w:trPr>
        <w:tc>
          <w:tcPr>
            <w:tcW w:w="635" w:type="dxa"/>
          </w:tcPr>
          <w:p w14:paraId="5D369756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10</w:t>
            </w:r>
          </w:p>
        </w:tc>
        <w:tc>
          <w:tcPr>
            <w:tcW w:w="3953" w:type="dxa"/>
          </w:tcPr>
          <w:p w14:paraId="5C56AC29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Дт10</w:t>
            </w:r>
          </w:p>
        </w:tc>
        <w:tc>
          <w:tcPr>
            <w:tcW w:w="1425" w:type="dxa"/>
          </w:tcPr>
          <w:p w14:paraId="39507054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</w:t>
            </w:r>
          </w:p>
        </w:tc>
        <w:tc>
          <w:tcPr>
            <w:tcW w:w="1549" w:type="dxa"/>
          </w:tcPr>
          <w:p w14:paraId="738610EB" w14:textId="77777777" w:rsidR="00D97BFC" w:rsidRPr="00297F6E" w:rsidRDefault="00D97BFC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7BCF19DC" w14:textId="77777777" w:rsidR="00D97BFC" w:rsidRPr="00297F6E" w:rsidRDefault="00D97BFC" w:rsidP="0047026E">
            <w:pPr>
              <w:pStyle w:val="TableParagraph"/>
              <w:tabs>
                <w:tab w:val="left" w:pos="1351"/>
              </w:tabs>
              <w:rPr>
                <w:color w:val="0D0D0D"/>
                <w:sz w:val="24"/>
                <w:szCs w:val="24"/>
                <w:lang w:val="en-US"/>
              </w:rPr>
            </w:pPr>
            <w:r w:rsidRPr="00297F6E">
              <w:rPr>
                <w:color w:val="0D0D0D"/>
                <w:sz w:val="24"/>
                <w:szCs w:val="24"/>
                <w:lang w:val="en-US"/>
              </w:rPr>
              <w:t>Пн1</w:t>
            </w:r>
          </w:p>
        </w:tc>
      </w:tr>
      <w:tr w:rsidR="00D13BED" w:rsidRPr="00297F6E" w14:paraId="19D23C50" w14:textId="77777777" w:rsidTr="00D97BFC">
        <w:trPr>
          <w:trHeight w:val="332"/>
        </w:trPr>
        <w:tc>
          <w:tcPr>
            <w:tcW w:w="635" w:type="dxa"/>
          </w:tcPr>
          <w:p w14:paraId="637805D2" w14:textId="77777777" w:rsidR="00D13BED" w:rsidRPr="00297F6E" w:rsidRDefault="00D13BED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3953" w:type="dxa"/>
          </w:tcPr>
          <w:p w14:paraId="027C7D9A" w14:textId="77777777" w:rsidR="00D13BED" w:rsidRPr="00297F6E" w:rsidRDefault="00D13BED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Итого</w:t>
            </w:r>
          </w:p>
        </w:tc>
        <w:tc>
          <w:tcPr>
            <w:tcW w:w="1425" w:type="dxa"/>
          </w:tcPr>
          <w:p w14:paraId="446DE71A" w14:textId="77777777" w:rsidR="00D13BED" w:rsidRPr="00297F6E" w:rsidRDefault="00D13BED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  <w:r w:rsidRPr="00297F6E">
              <w:rPr>
                <w:color w:val="0D0D0D"/>
                <w:sz w:val="24"/>
                <w:szCs w:val="24"/>
              </w:rPr>
              <w:t>10</w:t>
            </w:r>
          </w:p>
        </w:tc>
        <w:tc>
          <w:tcPr>
            <w:tcW w:w="1549" w:type="dxa"/>
          </w:tcPr>
          <w:p w14:paraId="463F29E8" w14:textId="77777777" w:rsidR="00D13BED" w:rsidRPr="00297F6E" w:rsidRDefault="00D13BED" w:rsidP="0047026E">
            <w:pPr>
              <w:pStyle w:val="TableParagraph"/>
              <w:rPr>
                <w:color w:val="0D0D0D"/>
                <w:sz w:val="24"/>
                <w:szCs w:val="24"/>
              </w:rPr>
            </w:pPr>
          </w:p>
        </w:tc>
        <w:tc>
          <w:tcPr>
            <w:tcW w:w="1783" w:type="dxa"/>
          </w:tcPr>
          <w:p w14:paraId="3B7B4B86" w14:textId="77777777" w:rsidR="00D13BED" w:rsidRPr="00297F6E" w:rsidRDefault="00D13BED" w:rsidP="0047026E">
            <w:pPr>
              <w:pStyle w:val="TableParagraph"/>
              <w:tabs>
                <w:tab w:val="left" w:pos="1351"/>
              </w:tabs>
              <w:rPr>
                <w:color w:val="0D0D0D"/>
                <w:sz w:val="24"/>
                <w:szCs w:val="24"/>
                <w:lang w:val="en-US"/>
              </w:rPr>
            </w:pPr>
          </w:p>
        </w:tc>
      </w:tr>
    </w:tbl>
    <w:p w14:paraId="3A0FF5F2" w14:textId="77777777" w:rsidR="0047026E" w:rsidRDefault="0047026E" w:rsidP="0047026E">
      <w:pPr>
        <w:rPr>
          <w:rFonts w:ascii="&amp;quot" w:hAnsi="&amp;quot" w:hint="eastAsia"/>
          <w:color w:val="0D0D0D"/>
          <w:sz w:val="28"/>
          <w:szCs w:val="28"/>
        </w:rPr>
      </w:pPr>
    </w:p>
    <w:p w14:paraId="35007E82" w14:textId="77777777" w:rsidR="00893E9E" w:rsidRPr="00FC5512" w:rsidRDefault="00893E9E" w:rsidP="00B615CC">
      <w:pPr>
        <w:jc w:val="center"/>
        <w:rPr>
          <w:rFonts w:ascii="Times New Roman" w:hAnsi="Times New Roman"/>
          <w:b/>
          <w:color w:val="000000"/>
          <w:sz w:val="24"/>
        </w:rPr>
      </w:pPr>
      <w:r w:rsidRPr="00FC5512">
        <w:rPr>
          <w:rFonts w:ascii="Times New Roman" w:hAnsi="Times New Roman"/>
          <w:b/>
          <w:color w:val="000000"/>
          <w:sz w:val="24"/>
        </w:rPr>
        <w:t>Таблица 1.</w:t>
      </w:r>
    </w:p>
    <w:p w14:paraId="029862DD" w14:textId="6C98B3DB" w:rsidR="00FE0973" w:rsidRDefault="00FE0973" w:rsidP="008215CA">
      <w:pPr>
        <w:rPr>
          <w:rFonts w:ascii="&amp;quot" w:hAnsi="&amp;quot" w:hint="eastAsia"/>
          <w:b/>
          <w:color w:val="000000"/>
          <w:sz w:val="28"/>
          <w:szCs w:val="28"/>
        </w:rPr>
      </w:pPr>
    </w:p>
    <w:p w14:paraId="3938CE6C" w14:textId="77777777" w:rsidR="008215CA" w:rsidRDefault="008215CA" w:rsidP="008215CA">
      <w:pPr>
        <w:rPr>
          <w:rFonts w:ascii="&amp;quot" w:hAnsi="&amp;quot" w:hint="eastAsia"/>
          <w:b/>
          <w:color w:val="000000"/>
          <w:sz w:val="28"/>
          <w:szCs w:val="28"/>
        </w:rPr>
      </w:pPr>
    </w:p>
    <w:p w14:paraId="4C2F1258" w14:textId="77777777" w:rsidR="008900CE" w:rsidRDefault="008900CE" w:rsidP="00B615CC">
      <w:pPr>
        <w:jc w:val="center"/>
        <w:rPr>
          <w:rFonts w:ascii="&amp;quot" w:hAnsi="&amp;quot"/>
          <w:b/>
          <w:color w:val="000000"/>
          <w:sz w:val="24"/>
          <w:szCs w:val="24"/>
        </w:rPr>
      </w:pPr>
    </w:p>
    <w:p w14:paraId="48D2F570" w14:textId="59EBF551" w:rsidR="0047026E" w:rsidRPr="00297F6E" w:rsidRDefault="0047026E" w:rsidP="00B615CC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97F6E">
        <w:rPr>
          <w:rFonts w:ascii="&amp;quot" w:hAnsi="&amp;quot"/>
          <w:b/>
          <w:color w:val="000000"/>
          <w:sz w:val="24"/>
          <w:szCs w:val="24"/>
        </w:rPr>
        <w:lastRenderedPageBreak/>
        <w:t xml:space="preserve">  </w:t>
      </w:r>
      <w:r w:rsidR="00064E8B" w:rsidRPr="00297F6E">
        <w:rPr>
          <w:rFonts w:eastAsia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59968" behindDoc="0" locked="0" layoutInCell="0" allowOverlap="1" wp14:anchorId="42379DB2" wp14:editId="6AA98D1A">
                <wp:simplePos x="0" y="0"/>
                <wp:positionH relativeFrom="page">
                  <wp:posOffset>748665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926163604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26163605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163606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07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08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09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10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11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12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13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14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15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6163616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5827A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17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BB3C2B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18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FFF9CA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19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1E8EC1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20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5749D2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21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B7D09C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22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CAC9E9" w14:textId="77777777" w:rsidR="003A5336" w:rsidRPr="00FE0973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6163623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B0D64C" w14:textId="77777777" w:rsidR="003A5336" w:rsidRPr="00FC5512" w:rsidRDefault="003A5336" w:rsidP="00064E8B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FC551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2119F59B" w14:textId="77777777" w:rsidR="003A5336" w:rsidRDefault="003A5336" w:rsidP="00064E8B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79DB2" id="_x0000_s1136" style="position:absolute;left:0;text-align:left;margin-left:58.95pt;margin-top:16.4pt;width:518.8pt;height:802.3pt;z-index:2518599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" o:allowincell="f">
                <v:rect id="Rectangle 390" o:spid="_x0000_s11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" filled="f" strokeweight="2pt"/>
                <v:line id="Line 391" o:spid="_x0000_s11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" strokeweight="2pt"/>
                <v:line id="Line 392" o:spid="_x0000_s11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" strokeweight="2pt"/>
                <v:line id="Line 393" o:spid="_x0000_s11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" strokeweight="2pt"/>
                <v:line id="Line 394" o:spid="_x0000_s11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" strokeweight="2pt"/>
                <v:line id="Line 395" o:spid="_x0000_s11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" strokeweight="2pt"/>
                <v:line id="Line 396" o:spid="_x0000_s11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" strokeweight="2pt"/>
                <v:line id="Line 397" o:spid="_x0000_s11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" strokeweight="2pt"/>
                <v:line id="Line 398" o:spid="_x0000_s11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" strokeweight="1pt"/>
                <v:line id="Line 399" o:spid="_x0000_s11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" strokeweight="2pt"/>
                <v:line id="Line 400" o:spid="_x0000_s11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" strokeweight="1pt"/>
                <v:rect id="Rectangle 401" o:spid="_x0000_s11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" filled="f" stroked="f" strokeweight=".25pt">
                  <v:textbox inset="1pt,1pt,1pt,1pt">
                    <w:txbxContent>
                      <w:p w14:paraId="0A95827A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1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" filled="f" stroked="f" strokeweight=".25pt">
                  <v:textbox inset="1pt,1pt,1pt,1pt">
                    <w:txbxContent>
                      <w:p w14:paraId="24BB3C2B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1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" filled="f" stroked="f" strokeweight=".25pt">
                  <v:textbox inset="1pt,1pt,1pt,1pt">
                    <w:txbxContent>
                      <w:p w14:paraId="3DFFF9CA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1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" filled="f" stroked="f" strokeweight=".25pt">
                  <v:textbox inset="1pt,1pt,1pt,1pt">
                    <w:txbxContent>
                      <w:p w14:paraId="201E8EC1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1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" filled="f" stroked="f" strokeweight=".25pt">
                  <v:textbox inset="1pt,1pt,1pt,1pt">
                    <w:txbxContent>
                      <w:p w14:paraId="4F5749D2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1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" filled="f" stroked="f" strokeweight=".25pt">
                  <v:textbox inset="1pt,1pt,1pt,1pt">
                    <w:txbxContent>
                      <w:p w14:paraId="62B7D09C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1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" filled="f" stroked="f" strokeweight=".25pt">
                  <v:textbox inset="1pt,1pt,1pt,1pt">
                    <w:txbxContent>
                      <w:p w14:paraId="40CAC9E9" w14:textId="77777777" w:rsidR="003A5336" w:rsidRPr="00FE0973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408" o:spid="_x0000_s11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" filled="f" stroked="f" strokeweight=".25pt">
                  <v:textbox inset="1pt,1pt,1pt,1pt">
                    <w:txbxContent>
                      <w:p w14:paraId="3EB0D64C" w14:textId="77777777" w:rsidR="003A5336" w:rsidRPr="00FC5512" w:rsidRDefault="003A5336" w:rsidP="00064E8B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FC5512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2119F59B" w14:textId="77777777" w:rsidR="003A5336" w:rsidRDefault="003A5336" w:rsidP="00064E8B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97F6E">
        <w:rPr>
          <w:rFonts w:ascii="&amp;quot" w:hAnsi="&amp;quot"/>
          <w:b/>
          <w:color w:val="000000"/>
          <w:sz w:val="24"/>
          <w:szCs w:val="24"/>
        </w:rPr>
        <w:t xml:space="preserve"> </w:t>
      </w:r>
      <w:r w:rsidR="00B615CC" w:rsidRPr="00297F6E">
        <w:rPr>
          <w:rFonts w:ascii="Times New Roman" w:hAnsi="Times New Roman"/>
          <w:b/>
          <w:color w:val="000000"/>
          <w:sz w:val="24"/>
          <w:szCs w:val="24"/>
        </w:rPr>
        <w:t>Глава 2.</w:t>
      </w:r>
      <w:r w:rsidRPr="00297F6E">
        <w:rPr>
          <w:rFonts w:ascii="Times New Roman" w:hAnsi="Times New Roman"/>
          <w:b/>
          <w:color w:val="000000"/>
          <w:sz w:val="24"/>
          <w:szCs w:val="24"/>
        </w:rPr>
        <w:t xml:space="preserve">   Анализ объекта автоматизации</w:t>
      </w:r>
    </w:p>
    <w:p w14:paraId="778E03FC" w14:textId="75B3E2B2" w:rsidR="0047026E" w:rsidRDefault="00064E8B" w:rsidP="00B615CC">
      <w:pPr>
        <w:jc w:val="center"/>
        <w:rPr>
          <w:rFonts w:ascii="&amp;quot" w:hAnsi="&amp;quot" w:hint="eastAsia"/>
          <w:b/>
          <w:color w:val="000000"/>
          <w:sz w:val="28"/>
          <w:szCs w:val="28"/>
        </w:rPr>
      </w:pPr>
      <w:r w:rsidRPr="00297F6E">
        <w:rPr>
          <w:rFonts w:ascii="Times New Roman" w:hAnsi="Times New Roman"/>
          <w:b/>
          <w:color w:val="000000"/>
          <w:sz w:val="24"/>
          <w:szCs w:val="24"/>
        </w:rPr>
        <w:t>2.1.</w:t>
      </w:r>
      <w:r w:rsidRPr="008215CA">
        <w:rPr>
          <w:rFonts w:ascii="Times New Roman" w:hAnsi="Times New Roman"/>
          <w:b/>
          <w:color w:val="000000"/>
          <w:sz w:val="24"/>
          <w:szCs w:val="24"/>
        </w:rPr>
        <w:t>1</w:t>
      </w:r>
      <w:r w:rsidR="0047026E" w:rsidRPr="00297F6E">
        <w:rPr>
          <w:rFonts w:ascii="Times New Roman" w:hAnsi="Times New Roman"/>
          <w:b/>
          <w:color w:val="000000"/>
          <w:sz w:val="24"/>
          <w:szCs w:val="24"/>
        </w:rPr>
        <w:t xml:space="preserve">  Структурная схема</w:t>
      </w:r>
      <w:r w:rsidR="00B615CC" w:rsidRPr="00023AA5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 wp14:anchorId="189FE06C" wp14:editId="03C55F41">
            <wp:extent cx="6100445" cy="3577133"/>
            <wp:effectExtent l="0" t="0" r="0" b="4445"/>
            <wp:docPr id="1146" name="Рисунок 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6376" cy="359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949" w14:textId="4A45469B" w:rsidR="00893E9E" w:rsidRPr="00FC5512" w:rsidRDefault="00893E9E" w:rsidP="00B615CC">
      <w:pPr>
        <w:jc w:val="center"/>
        <w:rPr>
          <w:rFonts w:ascii="Times New Roman" w:hAnsi="Times New Roman"/>
          <w:color w:val="000000"/>
          <w:sz w:val="24"/>
          <w:szCs w:val="24"/>
        </w:rPr>
      </w:pPr>
      <w:r w:rsidRPr="00FC5512">
        <w:rPr>
          <w:rFonts w:ascii="Times New Roman" w:hAnsi="Times New Roman"/>
          <w:b/>
          <w:color w:val="000000"/>
          <w:sz w:val="24"/>
          <w:szCs w:val="24"/>
        </w:rPr>
        <w:t>Рис 3.</w:t>
      </w:r>
    </w:p>
    <w:p w14:paraId="5630AD66" w14:textId="0F17A1B2" w:rsidR="00ED298E" w:rsidRPr="00FC5512" w:rsidRDefault="00ED298E" w:rsidP="00B615CC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37E484E" w14:textId="39466747" w:rsidR="0047026E" w:rsidRPr="00FC5512" w:rsidRDefault="0047026E" w:rsidP="00B615CC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C5512">
        <w:rPr>
          <w:rFonts w:ascii="Times New Roman" w:hAnsi="Times New Roman"/>
          <w:b/>
          <w:color w:val="000000"/>
          <w:sz w:val="24"/>
          <w:szCs w:val="24"/>
        </w:rPr>
        <w:t>2.1.2   Функциональная схема</w:t>
      </w:r>
    </w:p>
    <w:p w14:paraId="61829076" w14:textId="77777777" w:rsidR="00CE13AE" w:rsidRPr="00B014F1" w:rsidRDefault="00CE13AE" w:rsidP="0047026E">
      <w:pPr>
        <w:rPr>
          <w:rFonts w:ascii="&amp;quot" w:hAnsi="&amp;quot" w:hint="eastAsia"/>
          <w:color w:val="000000"/>
          <w:sz w:val="28"/>
          <w:szCs w:val="28"/>
        </w:rPr>
      </w:pPr>
      <w:r w:rsidRPr="00ED298E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 wp14:anchorId="40645C11" wp14:editId="1A1E4177">
            <wp:extent cx="6155690" cy="3503981"/>
            <wp:effectExtent l="0" t="0" r="0" b="1270"/>
            <wp:docPr id="1145" name="Рисунок 1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112" cy="351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4D50" w14:textId="14F1CBDF" w:rsidR="00064E8B" w:rsidRPr="00877D29" w:rsidRDefault="00F46F51" w:rsidP="00877D29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C5512">
        <w:rPr>
          <w:rFonts w:ascii="Times New Roman" w:hAnsi="Times New Roman"/>
          <w:b/>
          <w:color w:val="000000"/>
          <w:sz w:val="24"/>
          <w:szCs w:val="24"/>
        </w:rPr>
        <w:t>Рис 4.</w:t>
      </w:r>
    </w:p>
    <w:p w14:paraId="1987D225" w14:textId="77777777" w:rsidR="00064E8B" w:rsidRDefault="00064E8B" w:rsidP="00B615CC">
      <w:pPr>
        <w:jc w:val="center"/>
        <w:rPr>
          <w:rFonts w:ascii="&amp;quot" w:hAnsi="&amp;quot" w:hint="eastAsia"/>
          <w:b/>
          <w:color w:val="000000"/>
          <w:sz w:val="28"/>
          <w:szCs w:val="28"/>
        </w:rPr>
      </w:pPr>
    </w:p>
    <w:p w14:paraId="12D50DA0" w14:textId="77777777" w:rsidR="00297F6E" w:rsidRDefault="00297F6E" w:rsidP="00B615CC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52097FF0" w14:textId="77777777" w:rsidR="008215CA" w:rsidRDefault="008215CA" w:rsidP="00B615CC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52E53EF6" w14:textId="77777777" w:rsidR="008900CE" w:rsidRDefault="008900CE" w:rsidP="00B615CC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EA3A60C" w14:textId="44DFA5B7" w:rsidR="0047026E" w:rsidRPr="00297F6E" w:rsidRDefault="00B615CC" w:rsidP="00B615CC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bookmarkStart w:id="1" w:name="_GoBack"/>
      <w:bookmarkEnd w:id="1"/>
      <w:r w:rsidRPr="00297F6E">
        <w:rPr>
          <w:rFonts w:ascii="Times New Roman" w:hAnsi="Times New Roman"/>
          <w:b/>
          <w:color w:val="000000"/>
          <w:sz w:val="24"/>
          <w:szCs w:val="24"/>
        </w:rPr>
        <w:lastRenderedPageBreak/>
        <w:t>Глава: 3</w:t>
      </w:r>
      <w:r w:rsidR="0047026E" w:rsidRPr="00297F6E">
        <w:rPr>
          <w:rFonts w:ascii="Times New Roman" w:hAnsi="Times New Roman"/>
          <w:b/>
          <w:color w:val="000000"/>
          <w:sz w:val="24"/>
          <w:szCs w:val="24"/>
        </w:rPr>
        <w:t>. Синтез концепции  ИС</w:t>
      </w:r>
    </w:p>
    <w:p w14:paraId="7A816731" w14:textId="3BE1A60B" w:rsidR="0047026E" w:rsidRPr="00B615CC" w:rsidRDefault="0047026E" w:rsidP="00B615CC">
      <w:pPr>
        <w:jc w:val="center"/>
        <w:rPr>
          <w:rFonts w:ascii="&amp;quot" w:hAnsi="&amp;quot" w:hint="eastAsia"/>
          <w:b/>
          <w:color w:val="000000"/>
          <w:sz w:val="28"/>
          <w:szCs w:val="28"/>
        </w:rPr>
      </w:pPr>
      <w:r w:rsidRPr="00297F6E">
        <w:rPr>
          <w:rFonts w:ascii="Times New Roman" w:hAnsi="Times New Roman"/>
          <w:b/>
          <w:color w:val="000000"/>
          <w:sz w:val="24"/>
          <w:szCs w:val="24"/>
        </w:rPr>
        <w:t>3.1   С</w:t>
      </w:r>
      <w:r w:rsidRPr="00297F6E">
        <w:rPr>
          <w:rFonts w:ascii="Times New Roman" w:hAnsi="Times New Roman"/>
          <w:b/>
          <w:sz w:val="24"/>
          <w:szCs w:val="24"/>
        </w:rPr>
        <w:t>етевого</w:t>
      </w:r>
      <w:r w:rsidRPr="00297F6E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 w:rsidRPr="00297F6E">
        <w:rPr>
          <w:rFonts w:ascii="Times New Roman" w:hAnsi="Times New Roman"/>
          <w:b/>
          <w:sz w:val="24"/>
          <w:szCs w:val="24"/>
        </w:rPr>
        <w:t>графика процесса</w:t>
      </w:r>
    </w:p>
    <w:p w14:paraId="2BA226A1" w14:textId="6C282FD9" w:rsidR="00E41BBF" w:rsidRDefault="00DA3BDE" w:rsidP="0047026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rFonts w:ascii="&amp;quot" w:hAnsi="&amp;quot" w:hint="eastAsia"/>
          <w:noProof/>
          <w:color w:val="000000"/>
          <w:sz w:val="28"/>
          <w:szCs w:val="28"/>
        </w:rPr>
        <w:drawing>
          <wp:inline distT="0" distB="0" distL="0" distR="0" wp14:anchorId="63528054" wp14:editId="2815DD61">
            <wp:extent cx="5721985" cy="4513479"/>
            <wp:effectExtent l="0" t="0" r="0" b="1905"/>
            <wp:docPr id="96582121" name="Рисунок 96582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65" cy="451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03B2A" w14:textId="134D4F6C" w:rsidR="00F46F51" w:rsidRPr="00FC5512" w:rsidRDefault="00E428CC" w:rsidP="00F46F51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FC5512">
        <w:rPr>
          <w:rFonts w:ascii="Times New Roman" w:eastAsia="Times New Roman" w:hAnsi="Times New Roman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51776" behindDoc="0" locked="0" layoutInCell="0" allowOverlap="1" wp14:anchorId="17EC9184" wp14:editId="69974007">
                <wp:simplePos x="0" y="0"/>
                <wp:positionH relativeFrom="page">
                  <wp:posOffset>748665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96582101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658210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82103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04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05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06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07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08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09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10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11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12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13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B7E099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14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303C1A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1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7E8837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16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3C667F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17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34D8AD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18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923B7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1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8BE62A" w14:textId="5887EF28" w:rsidR="003A5336" w:rsidRPr="00FE0973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2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09CC6D" w14:textId="77777777" w:rsidR="003A5336" w:rsidRPr="00FC5512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FC551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55F42C1E" w14:textId="77777777" w:rsidR="003A5336" w:rsidRDefault="003A5336" w:rsidP="00E428C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EC9184" id="_x0000_s1156" style="position:absolute;left:0;text-align:left;margin-left:58.95pt;margin-top:16.4pt;width:518.8pt;height:802.3pt;z-index:251851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" o:allowincell="f">
                <v:rect id="Rectangle 390" o:spid="_x0000_s11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" filled="f" strokeweight="2pt"/>
                <v:line id="Line 391" o:spid="_x0000_s11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" strokeweight="2pt"/>
                <v:line id="Line 392" o:spid="_x0000_s11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" strokeweight="2pt"/>
                <v:line id="Line 393" o:spid="_x0000_s11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" strokeweight="2pt"/>
                <v:line id="Line 394" o:spid="_x0000_s11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" strokeweight="2pt"/>
                <v:line id="Line 395" o:spid="_x0000_s11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" strokeweight="2pt"/>
                <v:line id="Line 396" o:spid="_x0000_s11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" strokeweight="2pt"/>
                <v:line id="Line 397" o:spid="_x0000_s11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" strokeweight="2pt"/>
                <v:line id="Line 398" o:spid="_x0000_s11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" strokeweight="1pt"/>
                <v:line id="Line 399" o:spid="_x0000_s11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" strokeweight="2pt"/>
                <v:line id="Line 400" o:spid="_x0000_s11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" strokeweight="1pt"/>
                <v:rect id="Rectangle 401" o:spid="_x0000_s11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" filled="f" stroked="f" strokeweight=".25pt">
                  <v:textbox inset="1pt,1pt,1pt,1pt">
                    <w:txbxContent>
                      <w:p w14:paraId="50B7E099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1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" filled="f" stroked="f" strokeweight=".25pt">
                  <v:textbox inset="1pt,1pt,1pt,1pt">
                    <w:txbxContent>
                      <w:p w14:paraId="39303C1A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1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" filled="f" stroked="f" strokeweight=".25pt">
                  <v:textbox inset="1pt,1pt,1pt,1pt">
                    <w:txbxContent>
                      <w:p w14:paraId="0A7E8837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1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" filled="f" stroked="f" strokeweight=".25pt">
                  <v:textbox inset="1pt,1pt,1pt,1pt">
                    <w:txbxContent>
                      <w:p w14:paraId="333C667F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1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" filled="f" stroked="f" strokeweight=".25pt">
                  <v:textbox inset="1pt,1pt,1pt,1pt">
                    <w:txbxContent>
                      <w:p w14:paraId="2F34D8AD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1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" filled="f" stroked="f" strokeweight=".25pt">
                  <v:textbox inset="1pt,1pt,1pt,1pt">
                    <w:txbxContent>
                      <w:p w14:paraId="196923B7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1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" filled="f" stroked="f" strokeweight=".25pt">
                  <v:textbox inset="1pt,1pt,1pt,1pt">
                    <w:txbxContent>
                      <w:p w14:paraId="718BE62A" w14:textId="5887EF28" w:rsidR="003A5336" w:rsidRPr="00FE0973" w:rsidRDefault="003A5336" w:rsidP="00E428CC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408" o:spid="_x0000_s11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" filled="f" stroked="f" strokeweight=".25pt">
                  <v:textbox inset="1pt,1pt,1pt,1pt">
                    <w:txbxContent>
                      <w:p w14:paraId="1F09CC6D" w14:textId="77777777" w:rsidR="003A5336" w:rsidRPr="00FC5512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FC5512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55F42C1E" w14:textId="77777777" w:rsidR="003A5336" w:rsidRDefault="003A5336" w:rsidP="00E428C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46F51" w:rsidRPr="00FC5512">
        <w:rPr>
          <w:rFonts w:ascii="Times New Roman" w:hAnsi="Times New Roman"/>
          <w:b/>
          <w:color w:val="000000"/>
          <w:sz w:val="24"/>
          <w:szCs w:val="24"/>
        </w:rPr>
        <w:t>Рис 5.</w:t>
      </w:r>
    </w:p>
    <w:p w14:paraId="14E6042F" w14:textId="77777777" w:rsidR="00B615CC" w:rsidRDefault="00B615CC" w:rsidP="00753D17">
      <w:pPr>
        <w:jc w:val="center"/>
        <w:rPr>
          <w:rFonts w:ascii="&amp;quot" w:hAnsi="&amp;quot" w:hint="eastAsia"/>
          <w:b/>
          <w:color w:val="000000"/>
          <w:sz w:val="28"/>
          <w:szCs w:val="28"/>
        </w:rPr>
      </w:pPr>
    </w:p>
    <w:p w14:paraId="6FD8743E" w14:textId="5CC99988" w:rsidR="0047026E" w:rsidRPr="00297F6E" w:rsidRDefault="0047026E" w:rsidP="00753D17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97F6E">
        <w:rPr>
          <w:rFonts w:ascii="Times New Roman" w:hAnsi="Times New Roman"/>
          <w:b/>
          <w:color w:val="000000"/>
          <w:sz w:val="24"/>
          <w:szCs w:val="24"/>
        </w:rPr>
        <w:t xml:space="preserve">3.2  </w:t>
      </w:r>
      <w:r w:rsidRPr="00297F6E">
        <w:rPr>
          <w:rFonts w:ascii="Times New Roman" w:hAnsi="Times New Roman"/>
          <w:b/>
          <w:sz w:val="24"/>
          <w:szCs w:val="24"/>
        </w:rPr>
        <w:t>Диаграмма</w:t>
      </w:r>
      <w:r w:rsidRPr="00297F6E">
        <w:rPr>
          <w:rFonts w:ascii="Times New Roman" w:hAnsi="Times New Roman"/>
          <w:b/>
          <w:spacing w:val="-2"/>
          <w:sz w:val="24"/>
          <w:szCs w:val="24"/>
        </w:rPr>
        <w:t xml:space="preserve"> </w:t>
      </w:r>
      <w:r w:rsidRPr="00297F6E">
        <w:rPr>
          <w:rFonts w:ascii="Times New Roman" w:hAnsi="Times New Roman"/>
          <w:b/>
          <w:sz w:val="24"/>
          <w:szCs w:val="24"/>
        </w:rPr>
        <w:t>классов</w:t>
      </w:r>
    </w:p>
    <w:p w14:paraId="30817339" w14:textId="30B94B52" w:rsidR="00CC7274" w:rsidRPr="00B014F1" w:rsidRDefault="00297F6E" w:rsidP="0047026E">
      <w:pPr>
        <w:rPr>
          <w:rFonts w:ascii="&amp;quot" w:hAnsi="&amp;quot" w:hint="eastAsia"/>
          <w:color w:val="000000"/>
          <w:sz w:val="28"/>
          <w:szCs w:val="28"/>
        </w:rPr>
      </w:pPr>
      <w:r w:rsidRPr="00297F6E"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866112" behindDoc="0" locked="0" layoutInCell="0" allowOverlap="1" wp14:anchorId="4F8B5AE9" wp14:editId="6AC19B68">
                <wp:simplePos x="0" y="0"/>
                <wp:positionH relativeFrom="page">
                  <wp:posOffset>914019</wp:posOffset>
                </wp:positionH>
                <wp:positionV relativeFrom="page">
                  <wp:posOffset>398120</wp:posOffset>
                </wp:positionV>
                <wp:extent cx="6588760" cy="10189210"/>
                <wp:effectExtent l="0" t="0" r="21590" b="21590"/>
                <wp:wrapNone/>
                <wp:docPr id="1711492936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50012223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7431726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19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29990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246371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5419277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76772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7303393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3015302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863235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5660767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64451980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A24D60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2001121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7F4DFD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04185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DFD540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3449451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04D948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4289317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10819D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15408189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49316F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672923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FA6184" w14:textId="77777777" w:rsidR="003A5336" w:rsidRPr="00FE0973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50568981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7BD7E6" w14:textId="77777777" w:rsidR="003A5336" w:rsidRPr="00297F6E" w:rsidRDefault="003A5336" w:rsidP="00297F6E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0D166F52" w14:textId="77777777" w:rsidR="003A5336" w:rsidRDefault="003A5336" w:rsidP="00297F6E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B5AE9" id="_x0000_s1176" style="position:absolute;margin-left:71.95pt;margin-top:31.35pt;width:518.8pt;height:802.3pt;z-index:2518661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" o:allowincell="f">
                <v:rect id="Rectangle 390" o:spid="_x0000_s11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" filled="f" strokeweight="2pt"/>
                <v:line id="Line 391" o:spid="_x0000_s11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" strokeweight="2pt"/>
                <v:line id="Line 392" o:spid="_x0000_s11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" strokeweight="2pt"/>
                <v:line id="Line 393" o:spid="_x0000_s11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" strokeweight="2pt"/>
                <v:line id="Line 394" o:spid="_x0000_s11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" strokeweight="2pt"/>
                <v:line id="Line 395" o:spid="_x0000_s11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" strokeweight="2pt"/>
                <v:line id="Line 396" o:spid="_x0000_s11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" strokeweight="2pt"/>
                <v:line id="Line 397" o:spid="_x0000_s11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" strokeweight="2pt"/>
                <v:line id="Line 398" o:spid="_x0000_s11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" strokeweight="1pt"/>
                <v:line id="Line 399" o:spid="_x0000_s11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" strokeweight="2pt"/>
                <v:line id="Line 400" o:spid="_x0000_s11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" strokeweight="1pt"/>
                <v:rect id="Rectangle 401" o:spid="_x0000_s11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" filled="f" stroked="f" strokeweight=".25pt">
                  <v:textbox inset="1pt,1pt,1pt,1pt">
                    <w:txbxContent>
                      <w:p w14:paraId="5BA24D60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1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" filled="f" stroked="f" strokeweight=".25pt">
                  <v:textbox inset="1pt,1pt,1pt,1pt">
                    <w:txbxContent>
                      <w:p w14:paraId="7C7F4DFD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1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" filled="f" stroked="f" strokeweight=".25pt">
                  <v:textbox inset="1pt,1pt,1pt,1pt">
                    <w:txbxContent>
                      <w:p w14:paraId="3ADFD540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1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" filled="f" stroked="f" strokeweight=".25pt">
                  <v:textbox inset="1pt,1pt,1pt,1pt">
                    <w:txbxContent>
                      <w:p w14:paraId="3804D948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1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" filled="f" stroked="f" strokeweight=".25pt">
                  <v:textbox inset="1pt,1pt,1pt,1pt">
                    <w:txbxContent>
                      <w:p w14:paraId="2D10819D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1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" filled="f" stroked="f" strokeweight=".25pt">
                  <v:textbox inset="1pt,1pt,1pt,1pt">
                    <w:txbxContent>
                      <w:p w14:paraId="6D49316F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1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" filled="f" stroked="f" strokeweight=".25pt">
                  <v:textbox inset="1pt,1pt,1pt,1pt">
                    <w:txbxContent>
                      <w:p w14:paraId="2BFA6184" w14:textId="77777777" w:rsidR="003A5336" w:rsidRPr="00FE0973" w:rsidRDefault="003A5336" w:rsidP="00297F6E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6</w:t>
                        </w:r>
                      </w:p>
                    </w:txbxContent>
                  </v:textbox>
                </v:rect>
                <v:rect id="Rectangle 408" o:spid="_x0000_s11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" filled="f" stroked="f" strokeweight=".25pt">
                  <v:textbox inset="1pt,1pt,1pt,1pt">
                    <w:txbxContent>
                      <w:p w14:paraId="3F7BD7E6" w14:textId="77777777" w:rsidR="003A5336" w:rsidRPr="00297F6E" w:rsidRDefault="003A5336" w:rsidP="00297F6E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0D166F52" w14:textId="77777777" w:rsidR="003A5336" w:rsidRDefault="003A5336" w:rsidP="00297F6E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DA3BDE">
        <w:rPr>
          <w:rFonts w:ascii="&amp;quot" w:hAnsi="&amp;quot" w:hint="eastAsia"/>
          <w:noProof/>
          <w:color w:val="000000"/>
          <w:sz w:val="28"/>
          <w:szCs w:val="28"/>
        </w:rPr>
        <w:drawing>
          <wp:inline distT="0" distB="0" distL="0" distR="0" wp14:anchorId="60C3A7E6" wp14:editId="5BA87FC8">
            <wp:extent cx="5840095" cy="5570855"/>
            <wp:effectExtent l="0" t="0" r="8255" b="0"/>
            <wp:docPr id="96582122" name="Рисунок 96582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09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4F5C" w14:textId="08EDC2FB" w:rsidR="00F46F51" w:rsidRPr="00FC5512" w:rsidRDefault="00F46F51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  <w:r w:rsidRPr="00FC5512">
        <w:rPr>
          <w:b/>
          <w:bCs/>
          <w:color w:val="000000"/>
          <w:sz w:val="24"/>
          <w:szCs w:val="24"/>
        </w:rPr>
        <w:t>Рис 6.</w:t>
      </w:r>
    </w:p>
    <w:p w14:paraId="4F582456" w14:textId="4C30D1CE" w:rsidR="00E428CC" w:rsidRDefault="00E428CC" w:rsidP="00297F6E">
      <w:pPr>
        <w:pStyle w:val="TableParagraph"/>
        <w:tabs>
          <w:tab w:val="left" w:pos="762"/>
        </w:tabs>
        <w:ind w:left="0"/>
        <w:rPr>
          <w:rFonts w:ascii="&amp;quot" w:hAnsi="&amp;quot"/>
          <w:b/>
          <w:bCs/>
          <w:color w:val="000000"/>
          <w:sz w:val="28"/>
          <w:szCs w:val="28"/>
        </w:rPr>
      </w:pPr>
    </w:p>
    <w:p w14:paraId="6A24DCD4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4DFCA528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1B31BC2B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1D98268D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681CAB4C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0EC33F84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05323CB1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36C9158E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2B279D22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5BF33637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22125CEC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14B160E4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42F28B1D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515C1DFF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1A5F859C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4ADCCBDE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130A4504" w14:textId="77777777" w:rsidR="00297F6E" w:rsidRDefault="00297F6E" w:rsidP="00CB418F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/>
          <w:sz w:val="24"/>
          <w:szCs w:val="24"/>
        </w:rPr>
      </w:pPr>
    </w:p>
    <w:p w14:paraId="10C50935" w14:textId="7DCA7974" w:rsidR="000732AE" w:rsidRPr="00B014F1" w:rsidRDefault="0047026E" w:rsidP="00CB418F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color w:val="000000"/>
          <w:sz w:val="28"/>
          <w:szCs w:val="28"/>
        </w:rPr>
      </w:pPr>
      <w:r w:rsidRPr="00297F6E">
        <w:rPr>
          <w:b/>
          <w:bCs/>
          <w:color w:val="000000"/>
          <w:sz w:val="24"/>
          <w:szCs w:val="24"/>
        </w:rPr>
        <w:lastRenderedPageBreak/>
        <w:t xml:space="preserve">3.3  </w:t>
      </w:r>
      <w:r w:rsidRPr="00297F6E">
        <w:rPr>
          <w:b/>
          <w:bCs/>
          <w:sz w:val="24"/>
          <w:szCs w:val="24"/>
        </w:rPr>
        <w:t>Конечные</w:t>
      </w:r>
      <w:r w:rsidRPr="00297F6E">
        <w:rPr>
          <w:b/>
          <w:bCs/>
          <w:spacing w:val="-3"/>
          <w:sz w:val="24"/>
          <w:szCs w:val="24"/>
        </w:rPr>
        <w:t xml:space="preserve"> </w:t>
      </w:r>
      <w:r w:rsidRPr="00297F6E">
        <w:rPr>
          <w:b/>
          <w:bCs/>
          <w:sz w:val="24"/>
          <w:szCs w:val="24"/>
        </w:rPr>
        <w:t>автоматы</w:t>
      </w:r>
      <w:r w:rsidR="00064E8B">
        <w:rPr>
          <w:noProof/>
          <w:sz w:val="20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62016" behindDoc="0" locked="0" layoutInCell="0" allowOverlap="1" wp14:anchorId="7549C455" wp14:editId="7F1F4926">
                <wp:simplePos x="0" y="0"/>
                <wp:positionH relativeFrom="page">
                  <wp:posOffset>875111</wp:posOffset>
                </wp:positionH>
                <wp:positionV relativeFrom="page">
                  <wp:align>center</wp:align>
                </wp:positionV>
                <wp:extent cx="6588760" cy="10189210"/>
                <wp:effectExtent l="0" t="0" r="21590" b="21590"/>
                <wp:wrapNone/>
                <wp:docPr id="150931402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5093140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314031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2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5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6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7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8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9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40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42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3A5748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43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291327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44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27535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45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4365CC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46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B6B3D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47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AF4D8A" w14:textId="7777777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672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3EEDE" w14:textId="468E869A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7</w:t>
                              </w:r>
                            </w:p>
                            <w:p w14:paraId="64CE9FD4" w14:textId="65D678B5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6FE198C9" w14:textId="3CAF397A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293CCADF" w14:textId="1C3FA6C7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50EDEAFF" w14:textId="525D1625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58277DA7" w14:textId="7E0C654D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3C9741EB" w14:textId="11C8B375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5B99563C" w14:textId="248E279F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7C92C0D8" w14:textId="24FD269E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1EBF3086" w14:textId="27B55634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72B8D457" w14:textId="37B70A70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041835D8" w14:textId="2FD65A10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4D49F34D" w14:textId="2907A27F" w:rsidR="003A5336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  <w:p w14:paraId="24F1AD97" w14:textId="77777777" w:rsidR="003A5336" w:rsidRPr="00FE0973" w:rsidRDefault="003A5336" w:rsidP="00064E8B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673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FF4E11" w14:textId="77777777" w:rsidR="003A5336" w:rsidRPr="00297F6E" w:rsidRDefault="003A5336" w:rsidP="00064E8B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5262E66C" w14:textId="77777777" w:rsidR="003A5336" w:rsidRPr="00297F6E" w:rsidRDefault="003A5336" w:rsidP="00064E8B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49C455" id="_x0000_s1196" style="position:absolute;left:0;text-align:left;margin-left:68.9pt;margin-top:0;width:518.8pt;height:802.3pt;z-index:251862016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" o:allowincell="f">
                <v:rect id="Rectangle 390" o:spid="_x0000_s11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" filled="f" strokeweight="2pt"/>
                <v:line id="Line 391" o:spid="_x0000_s11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" strokeweight="2pt"/>
                <v:line id="Line 392" o:spid="_x0000_s11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" strokeweight="2pt"/>
                <v:line id="Line 393" o:spid="_x0000_s12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" strokeweight="2pt"/>
                <v:line id="Line 394" o:spid="_x0000_s12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" strokeweight="2pt"/>
                <v:line id="Line 395" o:spid="_x0000_s12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" strokeweight="2pt"/>
                <v:line id="Line 396" o:spid="_x0000_s12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" strokeweight="2pt"/>
                <v:line id="Line 397" o:spid="_x0000_s12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" strokeweight="2pt"/>
                <v:line id="Line 398" o:spid="_x0000_s12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" strokeweight="1pt"/>
                <v:line id="Line 399" o:spid="_x0000_s12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" strokeweight="2pt"/>
                <v:line id="Line 400" o:spid="_x0000_s12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" strokeweight="1pt"/>
                <v:rect id="Rectangle 401" o:spid="_x0000_s12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" filled="f" stroked="f" strokeweight=".25pt">
                  <v:textbox inset="1pt,1pt,1pt,1pt">
                    <w:txbxContent>
                      <w:p w14:paraId="783A5748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2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" filled="f" stroked="f" strokeweight=".25pt">
                  <v:textbox inset="1pt,1pt,1pt,1pt">
                    <w:txbxContent>
                      <w:p w14:paraId="5B291327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2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" filled="f" stroked="f" strokeweight=".25pt">
                  <v:textbox inset="1pt,1pt,1pt,1pt">
                    <w:txbxContent>
                      <w:p w14:paraId="4A627535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2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" filled="f" stroked="f" strokeweight=".25pt">
                  <v:textbox inset="1pt,1pt,1pt,1pt">
                    <w:txbxContent>
                      <w:p w14:paraId="6D4365CC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2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" filled="f" stroked="f" strokeweight=".25pt">
                  <v:textbox inset="1pt,1pt,1pt,1pt">
                    <w:txbxContent>
                      <w:p w14:paraId="579B6B3D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2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" filled="f" stroked="f" strokeweight=".25pt">
                  <v:textbox inset="1pt,1pt,1pt,1pt">
                    <w:txbxContent>
                      <w:p w14:paraId="15AF4D8A" w14:textId="77777777" w:rsidR="003A5336" w:rsidRDefault="003A5336" w:rsidP="00064E8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2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" filled="f" stroked="f" strokeweight=".25pt">
                  <v:textbox inset="1pt,1pt,1pt,1pt">
                    <w:txbxContent>
                      <w:p w14:paraId="5303EEDE" w14:textId="468E869A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7</w:t>
                        </w:r>
                      </w:p>
                      <w:p w14:paraId="64CE9FD4" w14:textId="65D678B5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6FE198C9" w14:textId="3CAF397A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293CCADF" w14:textId="1C3FA6C7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50EDEAFF" w14:textId="525D1625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58277DA7" w14:textId="7E0C654D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3C9741EB" w14:textId="11C8B375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5B99563C" w14:textId="248E279F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7C92C0D8" w14:textId="24FD269E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1EBF3086" w14:textId="27B55634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72B8D457" w14:textId="37B70A70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041835D8" w14:textId="2FD65A10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4D49F34D" w14:textId="2907A27F" w:rsidR="003A5336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  <w:p w14:paraId="24F1AD97" w14:textId="77777777" w:rsidR="003A5336" w:rsidRPr="00FE0973" w:rsidRDefault="003A5336" w:rsidP="00064E8B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Rectangle 408" o:spid="_x0000_s12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" filled="f" stroked="f" strokeweight=".25pt">
                  <v:textbox inset="1pt,1pt,1pt,1pt">
                    <w:txbxContent>
                      <w:p w14:paraId="79FF4E11" w14:textId="77777777" w:rsidR="003A5336" w:rsidRPr="00297F6E" w:rsidRDefault="003A5336" w:rsidP="00064E8B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5262E66C" w14:textId="77777777" w:rsidR="003A5336" w:rsidRPr="00297F6E" w:rsidRDefault="003A5336" w:rsidP="00064E8B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CB418F" w:rsidRPr="000732AE">
        <w:rPr>
          <w:rFonts w:ascii="&amp;quot" w:hAnsi="&amp;quot"/>
          <w:noProof/>
          <w:color w:val="000000"/>
          <w:sz w:val="28"/>
          <w:szCs w:val="28"/>
          <w:lang w:eastAsia="ru-RU"/>
        </w:rPr>
        <w:drawing>
          <wp:inline distT="0" distB="0" distL="0" distR="0" wp14:anchorId="473F4983" wp14:editId="1D9F8765">
            <wp:extent cx="5939790" cy="4513478"/>
            <wp:effectExtent l="0" t="0" r="3810" b="1905"/>
            <wp:docPr id="1148" name="Рисунок 1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8824" cy="452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8080" w14:textId="6374B8C9" w:rsidR="00F46F51" w:rsidRPr="00FC5512" w:rsidRDefault="00F46F51" w:rsidP="00EB2AA3">
      <w:pPr>
        <w:pStyle w:val="TableParagraph"/>
        <w:tabs>
          <w:tab w:val="left" w:pos="762"/>
        </w:tabs>
        <w:ind w:left="0"/>
        <w:jc w:val="center"/>
        <w:rPr>
          <w:b/>
          <w:color w:val="000000"/>
          <w:sz w:val="24"/>
          <w:szCs w:val="24"/>
        </w:rPr>
      </w:pPr>
      <w:r w:rsidRPr="00FC5512">
        <w:rPr>
          <w:b/>
          <w:color w:val="000000"/>
          <w:sz w:val="24"/>
          <w:szCs w:val="24"/>
        </w:rPr>
        <w:t>Рис 7.</w:t>
      </w:r>
    </w:p>
    <w:p w14:paraId="6A9F79D5" w14:textId="77777777" w:rsidR="00F46F51" w:rsidRDefault="00F46F51" w:rsidP="00EB2AA3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color w:val="000000"/>
          <w:sz w:val="28"/>
          <w:szCs w:val="28"/>
        </w:rPr>
      </w:pPr>
    </w:p>
    <w:p w14:paraId="1DC5688A" w14:textId="17814E66" w:rsidR="0047026E" w:rsidRPr="00297F6E" w:rsidRDefault="0047026E" w:rsidP="00064E8B">
      <w:pPr>
        <w:pStyle w:val="TableParagraph"/>
        <w:tabs>
          <w:tab w:val="left" w:pos="762"/>
        </w:tabs>
        <w:ind w:left="0"/>
        <w:jc w:val="center"/>
        <w:rPr>
          <w:b/>
          <w:color w:val="000000"/>
          <w:sz w:val="24"/>
          <w:szCs w:val="24"/>
        </w:rPr>
      </w:pPr>
      <w:r w:rsidRPr="00297F6E">
        <w:rPr>
          <w:b/>
          <w:color w:val="000000"/>
          <w:sz w:val="24"/>
          <w:szCs w:val="24"/>
        </w:rPr>
        <w:t xml:space="preserve">3.4  </w:t>
      </w:r>
      <w:r w:rsidRPr="00297F6E">
        <w:rPr>
          <w:b/>
          <w:sz w:val="24"/>
          <w:szCs w:val="24"/>
        </w:rPr>
        <w:t>Сети Петри</w:t>
      </w:r>
    </w:p>
    <w:p w14:paraId="32AEE2A8" w14:textId="6F7DE893" w:rsidR="00CB418F" w:rsidRDefault="00CB418F" w:rsidP="0047026E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</w:p>
    <w:p w14:paraId="5AFDE134" w14:textId="3AD7B958" w:rsidR="00E428CC" w:rsidRDefault="00FE0973" w:rsidP="0047026E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 w:rsidRPr="00CB418F">
        <w:rPr>
          <w:rFonts w:ascii="&amp;quot" w:hAnsi="&amp;quot"/>
          <w:noProof/>
          <w:color w:val="000000"/>
          <w:sz w:val="28"/>
          <w:szCs w:val="28"/>
          <w:lang w:eastAsia="ru-RU"/>
        </w:rPr>
        <w:drawing>
          <wp:inline distT="0" distB="0" distL="0" distR="0" wp14:anchorId="43A1C9D1" wp14:editId="5BC3B38A">
            <wp:extent cx="5810239" cy="3357677"/>
            <wp:effectExtent l="0" t="0" r="635" b="0"/>
            <wp:docPr id="1149" name="Рисунок 1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4597" cy="343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37C5" w14:textId="1E6B4C3A" w:rsidR="00E428CC" w:rsidRPr="00FC5512" w:rsidRDefault="00854489" w:rsidP="00E428CC">
      <w:pPr>
        <w:pStyle w:val="TableParagraph"/>
        <w:tabs>
          <w:tab w:val="left" w:pos="762"/>
        </w:tabs>
        <w:ind w:left="0"/>
        <w:jc w:val="center"/>
        <w:rPr>
          <w:b/>
          <w:color w:val="000000"/>
          <w:sz w:val="24"/>
          <w:szCs w:val="24"/>
        </w:rPr>
      </w:pPr>
      <w:r w:rsidRPr="00FC5512">
        <w:rPr>
          <w:b/>
          <w:color w:val="000000"/>
          <w:sz w:val="24"/>
          <w:szCs w:val="24"/>
        </w:rPr>
        <w:t>Рис 8.</w:t>
      </w:r>
    </w:p>
    <w:p w14:paraId="79209155" w14:textId="185FA247" w:rsidR="00EB2AA3" w:rsidRDefault="00EB2AA3" w:rsidP="0047026E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 w:rsidRPr="00EB2AA3">
        <w:rPr>
          <w:rFonts w:ascii="&amp;quot" w:hAnsi="&amp;quot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079C402" wp14:editId="6FF2A8EB">
            <wp:extent cx="6056320" cy="3343046"/>
            <wp:effectExtent l="0" t="0" r="1905" b="0"/>
            <wp:docPr id="1150" name="Рисунок 1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7046" cy="339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55BE2" w14:textId="07BADAFF" w:rsidR="00F46F51" w:rsidRPr="00FC5512" w:rsidRDefault="00854489" w:rsidP="00F46F51">
      <w:pPr>
        <w:pStyle w:val="TableParagraph"/>
        <w:tabs>
          <w:tab w:val="left" w:pos="762"/>
        </w:tabs>
        <w:jc w:val="center"/>
        <w:rPr>
          <w:b/>
          <w:color w:val="000000"/>
          <w:sz w:val="24"/>
          <w:szCs w:val="24"/>
        </w:rPr>
      </w:pPr>
      <w:r w:rsidRPr="00FC5512">
        <w:rPr>
          <w:b/>
          <w:color w:val="000000"/>
          <w:sz w:val="24"/>
          <w:szCs w:val="24"/>
        </w:rPr>
        <w:t>Рис 9</w:t>
      </w:r>
      <w:r w:rsidR="00F46F51" w:rsidRPr="00FC5512">
        <w:rPr>
          <w:b/>
          <w:color w:val="000000"/>
          <w:sz w:val="24"/>
          <w:szCs w:val="24"/>
        </w:rPr>
        <w:t>.</w:t>
      </w:r>
    </w:p>
    <w:p w14:paraId="1F29E8E6" w14:textId="77777777" w:rsidR="00F46F51" w:rsidRPr="00F46F51" w:rsidRDefault="00F46F51" w:rsidP="00F46F51">
      <w:pPr>
        <w:pStyle w:val="TableParagraph"/>
        <w:tabs>
          <w:tab w:val="left" w:pos="762"/>
        </w:tabs>
        <w:jc w:val="center"/>
        <w:rPr>
          <w:rFonts w:ascii="&amp;quot" w:hAnsi="&amp;quot"/>
          <w:b/>
          <w:color w:val="000000"/>
          <w:sz w:val="28"/>
          <w:szCs w:val="28"/>
        </w:rPr>
      </w:pPr>
    </w:p>
    <w:p w14:paraId="06641417" w14:textId="27665EF3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В начальном состоянии (место M1), болванка обнаружена датчиком Дт1. При срабатывании перехода T1 болванка перемещается в место M2 — в конвейере активен сигнал Дт2.</w:t>
      </w:r>
    </w:p>
    <w:p w14:paraId="48635F44" w14:textId="77777777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Когда болванка достигла места для штампа (место M3), активируется переход T2. Это означает, что болванка находится у штампа и готова к обработке.</w:t>
      </w:r>
    </w:p>
    <w:p w14:paraId="274A944A" w14:textId="77777777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Переход T3 инициирует подготовку к выдвижению болванки на штамп. После этого активируется место M4, что свидетельствует о выдвижении Пн1 (сигнал Дт9).</w:t>
      </w:r>
    </w:p>
    <w:p w14:paraId="73279387" w14:textId="77777777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Переход T4 срабатывает, когда Пн1 задвинут (сигнал Дт10), и болванка выталкивается на штамп (место M5).</w:t>
      </w:r>
    </w:p>
    <w:p w14:paraId="5053882B" w14:textId="77777777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После этого, переход T6 активируется, когда Пн2 выталкивает болванку на штамп (сигнал Дт4). Болванка переходит в место M6 — в процессе преобразования в деталь.</w:t>
      </w:r>
    </w:p>
    <w:p w14:paraId="2F9BC9A4" w14:textId="77777777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Когда штамп завершает преобразование (срабатывает сигнал Дт8), активируется переход T7, и штамп возвращается в исходное положение (место M7), готовый к следующему циклу.</w:t>
      </w:r>
    </w:p>
    <w:p w14:paraId="06936143" w14:textId="77777777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В это время, деталь вытолкнута из штампа (сигнал Дт5), активируется место M8, и происходит обратный ход штампа.</w:t>
      </w:r>
    </w:p>
    <w:p w14:paraId="5F070228" w14:textId="1388387A" w:rsidR="00EB2AA3" w:rsidRPr="00297F6E" w:rsidRDefault="00EB2AA3" w:rsidP="00EB2AA3">
      <w:pPr>
        <w:pStyle w:val="TableParagraph"/>
        <w:tabs>
          <w:tab w:val="left" w:pos="762"/>
        </w:tabs>
        <w:rPr>
          <w:color w:val="000000"/>
          <w:sz w:val="24"/>
          <w:szCs w:val="28"/>
        </w:rPr>
      </w:pPr>
      <w:r w:rsidRPr="00297F6E">
        <w:rPr>
          <w:color w:val="000000"/>
          <w:sz w:val="24"/>
          <w:szCs w:val="28"/>
        </w:rPr>
        <w:t>После этого, активируется переход T10, который срабатывает при сигнале Дт6, указывающем на готовность к повтору. Если болванка есть (Дт2 активен), цикл повторяется.</w:t>
      </w:r>
    </w:p>
    <w:p w14:paraId="1A13C8FD" w14:textId="612E8515" w:rsidR="00EB2AA3" w:rsidRPr="00DF599D" w:rsidRDefault="00297F6E" w:rsidP="0047026E">
      <w:pPr>
        <w:pStyle w:val="TableParagraph"/>
        <w:tabs>
          <w:tab w:val="left" w:pos="762"/>
        </w:tabs>
        <w:ind w:left="0"/>
        <w:rPr>
          <w:rFonts w:ascii="&amp;quot" w:hAnsi="&amp;quot"/>
          <w:color w:val="000000"/>
          <w:sz w:val="28"/>
          <w:szCs w:val="28"/>
        </w:rPr>
      </w:pPr>
      <w:r>
        <w:rPr>
          <w:noProof/>
          <w:sz w:val="20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868160" behindDoc="0" locked="0" layoutInCell="0" allowOverlap="1" wp14:anchorId="50B4532A" wp14:editId="30E7589C">
                <wp:simplePos x="0" y="0"/>
                <wp:positionH relativeFrom="page">
                  <wp:posOffset>891540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127215367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27215368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153681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2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4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5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6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7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8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89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90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7215369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C9F836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5369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3E484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5369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A27EEF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5369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EC6EA5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5369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5D5EEB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5369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50F594E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5369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E1C998" w14:textId="799D8713" w:rsidR="003A5336" w:rsidRPr="00921F0C" w:rsidRDefault="003A5336" w:rsidP="00297F6E">
                              <w:pPr>
                                <w:pStyle w:val="ab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 xml:space="preserve">  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7215369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FB843" w14:textId="77777777" w:rsidR="003A5336" w:rsidRPr="00FC5512" w:rsidRDefault="003A5336" w:rsidP="00297F6E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FC551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354CDFB2" w14:textId="77777777" w:rsidR="003A5336" w:rsidRDefault="003A5336" w:rsidP="00297F6E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4532A" id="_x0000_s1216" style="position:absolute;margin-left:70.2pt;margin-top:16.4pt;width:518.8pt;height:802.3pt;z-index:2518681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" o:allowincell="f">
                <v:rect id="Rectangle 390" o:spid="_x0000_s12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" filled="f" strokeweight="2pt"/>
                <v:line id="Line 391" o:spid="_x0000_s12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" strokeweight="2pt"/>
                <v:line id="Line 392" o:spid="_x0000_s12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" strokeweight="2pt"/>
                <v:line id="Line 393" o:spid="_x0000_s12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" strokeweight="2pt"/>
                <v:line id="Line 394" o:spid="_x0000_s12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" strokeweight="2pt"/>
                <v:line id="Line 395" o:spid="_x0000_s12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" strokeweight="2pt"/>
                <v:line id="Line 396" o:spid="_x0000_s12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" strokeweight="2pt"/>
                <v:line id="Line 397" o:spid="_x0000_s12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" strokeweight="2pt"/>
                <v:line id="Line 398" o:spid="_x0000_s12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" strokeweight="1pt"/>
                <v:line id="Line 399" o:spid="_x0000_s12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" strokeweight="2pt"/>
                <v:line id="Line 400" o:spid="_x0000_s12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" strokeweight="1pt"/>
                <v:rect id="Rectangle 401" o:spid="_x0000_s12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" filled="f" stroked="f" strokeweight=".25pt">
                  <v:textbox inset="1pt,1pt,1pt,1pt">
                    <w:txbxContent>
                      <w:p w14:paraId="25C9F836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2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" filled="f" stroked="f" strokeweight=".25pt">
                  <v:textbox inset="1pt,1pt,1pt,1pt">
                    <w:txbxContent>
                      <w:p w14:paraId="5043E484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2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" filled="f" stroked="f" strokeweight=".25pt">
                  <v:textbox inset="1pt,1pt,1pt,1pt">
                    <w:txbxContent>
                      <w:p w14:paraId="57A27EEF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2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" filled="f" stroked="f" strokeweight=".25pt">
                  <v:textbox inset="1pt,1pt,1pt,1pt">
                    <w:txbxContent>
                      <w:p w14:paraId="0FEC6EA5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2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" filled="f" stroked="f" strokeweight=".25pt">
                  <v:textbox inset="1pt,1pt,1pt,1pt">
                    <w:txbxContent>
                      <w:p w14:paraId="7C5D5EEB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2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" filled="f" stroked="f" strokeweight=".25pt">
                  <v:textbox inset="1pt,1pt,1pt,1pt">
                    <w:txbxContent>
                      <w:p w14:paraId="250F594E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2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" filled="f" stroked="f" strokeweight=".25pt">
                  <v:textbox inset="1pt,1pt,1pt,1pt">
                    <w:txbxContent>
                      <w:p w14:paraId="58E1C998" w14:textId="799D8713" w:rsidR="003A5336" w:rsidRPr="00921F0C" w:rsidRDefault="003A5336" w:rsidP="00297F6E">
                        <w:pPr>
                          <w:pStyle w:val="ab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 xml:space="preserve">  8</w:t>
                        </w:r>
                      </w:p>
                    </w:txbxContent>
                  </v:textbox>
                </v:rect>
                <v:rect id="Rectangle 408" o:spid="_x0000_s12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" filled="f" stroked="f" strokeweight=".25pt">
                  <v:textbox inset="1pt,1pt,1pt,1pt">
                    <w:txbxContent>
                      <w:p w14:paraId="68FFB843" w14:textId="77777777" w:rsidR="003A5336" w:rsidRPr="00FC5512" w:rsidRDefault="003A5336" w:rsidP="00297F6E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FC5512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354CDFB2" w14:textId="77777777" w:rsidR="003A5336" w:rsidRDefault="003A5336" w:rsidP="00297F6E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3C1F4B28" w14:textId="77777777" w:rsidR="00064E8B" w:rsidRDefault="00064E8B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7FEED4F3" w14:textId="77777777" w:rsidR="00064E8B" w:rsidRDefault="00064E8B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417B6627" w14:textId="77777777" w:rsidR="00064E8B" w:rsidRDefault="00064E8B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5777673F" w14:textId="77777777" w:rsidR="00064E8B" w:rsidRDefault="00064E8B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72669FEE" w14:textId="77777777" w:rsidR="00064E8B" w:rsidRDefault="00064E8B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6D2DF742" w14:textId="77777777" w:rsidR="00064E8B" w:rsidRDefault="00064E8B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3190BB64" w14:textId="77777777" w:rsidR="00297F6E" w:rsidRDefault="00297F6E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5E52A38D" w14:textId="77777777" w:rsidR="00297F6E" w:rsidRDefault="00297F6E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33B3B584" w14:textId="77777777" w:rsidR="00297F6E" w:rsidRDefault="00297F6E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4F997888" w14:textId="06372A53" w:rsidR="00297F6E" w:rsidRDefault="00297F6E" w:rsidP="00877D29">
      <w:pPr>
        <w:pStyle w:val="TableParagraph"/>
        <w:tabs>
          <w:tab w:val="left" w:pos="762"/>
        </w:tabs>
        <w:ind w:left="0"/>
        <w:rPr>
          <w:rFonts w:ascii="&amp;quot" w:hAnsi="&amp;quot"/>
          <w:b/>
          <w:bCs/>
          <w:color w:val="000000"/>
          <w:sz w:val="28"/>
          <w:szCs w:val="28"/>
        </w:rPr>
      </w:pPr>
    </w:p>
    <w:p w14:paraId="3D26C559" w14:textId="77777777" w:rsidR="00297F6E" w:rsidRDefault="00297F6E" w:rsidP="4322608A">
      <w:pPr>
        <w:pStyle w:val="TableParagraph"/>
        <w:tabs>
          <w:tab w:val="left" w:pos="762"/>
        </w:tabs>
        <w:ind w:left="0"/>
        <w:jc w:val="center"/>
        <w:rPr>
          <w:rFonts w:ascii="&amp;quot" w:hAnsi="&amp;quot"/>
          <w:b/>
          <w:bCs/>
          <w:color w:val="000000"/>
          <w:sz w:val="28"/>
          <w:szCs w:val="28"/>
        </w:rPr>
      </w:pPr>
    </w:p>
    <w:p w14:paraId="17B8AB90" w14:textId="03320130" w:rsidR="0047026E" w:rsidRPr="003A5336" w:rsidRDefault="0047026E" w:rsidP="4322608A">
      <w:pPr>
        <w:pStyle w:val="TableParagraph"/>
        <w:tabs>
          <w:tab w:val="left" w:pos="762"/>
        </w:tabs>
        <w:ind w:left="0"/>
        <w:jc w:val="center"/>
        <w:rPr>
          <w:b/>
          <w:bCs/>
          <w:color w:val="000000" w:themeColor="text1"/>
          <w:sz w:val="24"/>
          <w:szCs w:val="24"/>
          <w:lang w:val="en-US"/>
        </w:rPr>
      </w:pPr>
      <w:r w:rsidRPr="00297F6E">
        <w:rPr>
          <w:b/>
          <w:bCs/>
          <w:color w:val="000000"/>
          <w:sz w:val="24"/>
          <w:szCs w:val="24"/>
        </w:rPr>
        <w:t xml:space="preserve">3.5  </w:t>
      </w:r>
      <w:r w:rsidRPr="00297F6E">
        <w:rPr>
          <w:b/>
          <w:bCs/>
          <w:sz w:val="24"/>
          <w:szCs w:val="24"/>
        </w:rPr>
        <w:t>Диаграмма</w:t>
      </w:r>
      <w:r w:rsidRPr="00297F6E">
        <w:rPr>
          <w:b/>
          <w:bCs/>
          <w:spacing w:val="-2"/>
          <w:sz w:val="24"/>
          <w:szCs w:val="24"/>
        </w:rPr>
        <w:t xml:space="preserve"> </w:t>
      </w:r>
      <w:r w:rsidR="003A5336">
        <w:rPr>
          <w:b/>
          <w:bCs/>
          <w:sz w:val="24"/>
          <w:szCs w:val="24"/>
        </w:rPr>
        <w:t>последовательности</w:t>
      </w:r>
      <w:r w:rsidR="003A5336">
        <w:rPr>
          <w:b/>
          <w:bCs/>
          <w:sz w:val="24"/>
          <w:szCs w:val="24"/>
          <w:lang w:val="en-US"/>
        </w:rPr>
        <w:t xml:space="preserve"> 1</w:t>
      </w:r>
    </w:p>
    <w:p w14:paraId="5721021F" w14:textId="77777777" w:rsidR="00F46F51" w:rsidRDefault="43FDC137" w:rsidP="4322608A">
      <w:pPr>
        <w:pStyle w:val="TableParagraph"/>
        <w:tabs>
          <w:tab w:val="left" w:pos="762"/>
        </w:tabs>
        <w:ind w:left="0"/>
      </w:pPr>
      <w:r>
        <w:rPr>
          <w:noProof/>
          <w:lang w:eastAsia="ru-RU"/>
        </w:rPr>
        <w:drawing>
          <wp:inline distT="0" distB="0" distL="0" distR="0" wp14:anchorId="4F851EC7" wp14:editId="14296D12">
            <wp:extent cx="6388735" cy="3299155"/>
            <wp:effectExtent l="0" t="0" r="0" b="0"/>
            <wp:docPr id="19487755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75526" name="Picture 19487755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031" cy="33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C763" w14:textId="4DD28138" w:rsidR="00F46F51" w:rsidRPr="00FC5512" w:rsidRDefault="00854489" w:rsidP="00F46F51">
      <w:pPr>
        <w:pStyle w:val="TableParagraph"/>
        <w:tabs>
          <w:tab w:val="left" w:pos="762"/>
        </w:tabs>
        <w:ind w:left="0"/>
        <w:jc w:val="center"/>
        <w:rPr>
          <w:b/>
          <w:sz w:val="24"/>
          <w:szCs w:val="24"/>
        </w:rPr>
      </w:pPr>
      <w:r w:rsidRPr="00FC5512">
        <w:rPr>
          <w:b/>
          <w:sz w:val="24"/>
          <w:szCs w:val="24"/>
        </w:rPr>
        <w:t>Рис 10</w:t>
      </w:r>
      <w:r w:rsidR="00F46F51" w:rsidRPr="00FC5512">
        <w:rPr>
          <w:b/>
          <w:sz w:val="24"/>
          <w:szCs w:val="24"/>
        </w:rPr>
        <w:t>.</w:t>
      </w:r>
    </w:p>
    <w:p w14:paraId="5B8F081A" w14:textId="77777777" w:rsidR="00F46F51" w:rsidRDefault="00F46F51" w:rsidP="4322608A">
      <w:pPr>
        <w:pStyle w:val="TableParagraph"/>
        <w:tabs>
          <w:tab w:val="left" w:pos="762"/>
        </w:tabs>
        <w:ind w:left="0"/>
      </w:pPr>
    </w:p>
    <w:p w14:paraId="74869D49" w14:textId="24F5A92C" w:rsidR="0047026E" w:rsidRPr="00297F6E" w:rsidRDefault="348EDB74" w:rsidP="4322608A">
      <w:pPr>
        <w:pStyle w:val="TableParagraph"/>
        <w:tabs>
          <w:tab w:val="left" w:pos="762"/>
        </w:tabs>
        <w:ind w:left="0"/>
        <w:rPr>
          <w:sz w:val="24"/>
          <w:szCs w:val="24"/>
        </w:rPr>
      </w:pPr>
      <w:r w:rsidRPr="00297F6E">
        <w:rPr>
          <w:sz w:val="24"/>
          <w:szCs w:val="24"/>
        </w:rPr>
        <w:t>Д</w:t>
      </w:r>
      <w:r w:rsidR="00E428CC" w:rsidRPr="00297F6E">
        <w:rPr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845632" behindDoc="0" locked="0" layoutInCell="0" allowOverlap="1" wp14:anchorId="7F67C1D7" wp14:editId="4A845289">
                <wp:simplePos x="0" y="0"/>
                <wp:positionH relativeFrom="page">
                  <wp:posOffset>901065</wp:posOffset>
                </wp:positionH>
                <wp:positionV relativeFrom="page">
                  <wp:posOffset>360680</wp:posOffset>
                </wp:positionV>
                <wp:extent cx="6588760" cy="10189210"/>
                <wp:effectExtent l="0" t="0" r="21590" b="21590"/>
                <wp:wrapNone/>
                <wp:docPr id="2023570726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23570727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570728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29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0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1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2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3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4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5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6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7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3570738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83B07B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570739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163F91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570740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917232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570741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D6BDCF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570742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3C7947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570743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572C9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570744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114244" w14:textId="1EA0BDC8" w:rsidR="003A5336" w:rsidRPr="00FE0973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3570745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870611" w14:textId="77777777" w:rsidR="003A5336" w:rsidRPr="00297F6E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7C27FBD9" w14:textId="78042832" w:rsidR="003A5336" w:rsidRDefault="003A5336" w:rsidP="00E428C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67C1D7" id="_x0000_s1236" style="position:absolute;margin-left:70.95pt;margin-top:28.4pt;width:518.8pt;height:802.3pt;z-index:2518456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" o:allowincell="f">
                <v:rect id="Rectangle 390" o:spid="_x0000_s12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" filled="f" strokeweight="2pt"/>
                <v:line id="Line 391" o:spid="_x0000_s12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" strokeweight="2pt"/>
                <v:line id="Line 392" o:spid="_x0000_s12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" strokeweight="2pt"/>
                <v:line id="Line 393" o:spid="_x0000_s12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" strokeweight="2pt"/>
                <v:line id="Line 394" o:spid="_x0000_s12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" strokeweight="2pt"/>
                <v:line id="Line 395" o:spid="_x0000_s12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" strokeweight="2pt"/>
                <v:line id="Line 396" o:spid="_x0000_s12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" strokeweight="2pt"/>
                <v:line id="Line 397" o:spid="_x0000_s12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" strokeweight="2pt"/>
                <v:line id="Line 398" o:spid="_x0000_s12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" strokeweight="1pt"/>
                <v:line id="Line 399" o:spid="_x0000_s12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" strokeweight="2pt"/>
                <v:line id="Line 400" o:spid="_x0000_s12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" strokeweight="1pt"/>
                <v:rect id="Rectangle 401" o:spid="_x0000_s12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" filled="f" stroked="f" strokeweight=".25pt">
                  <v:textbox inset="1pt,1pt,1pt,1pt">
                    <w:txbxContent>
                      <w:p w14:paraId="4283B07B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2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" filled="f" stroked="f" strokeweight=".25pt">
                  <v:textbox inset="1pt,1pt,1pt,1pt">
                    <w:txbxContent>
                      <w:p w14:paraId="51163F91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2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" filled="f" stroked="f" strokeweight=".25pt">
                  <v:textbox inset="1pt,1pt,1pt,1pt">
                    <w:txbxContent>
                      <w:p w14:paraId="5D917232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2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" filled="f" stroked="f" strokeweight=".25pt">
                  <v:textbox inset="1pt,1pt,1pt,1pt">
                    <w:txbxContent>
                      <w:p w14:paraId="2FD6BDCF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2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" filled="f" stroked="f" strokeweight=".25pt">
                  <v:textbox inset="1pt,1pt,1pt,1pt">
                    <w:txbxContent>
                      <w:p w14:paraId="5C3C7947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2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" filled="f" stroked="f" strokeweight=".25pt">
                  <v:textbox inset="1pt,1pt,1pt,1pt">
                    <w:txbxContent>
                      <w:p w14:paraId="170572C9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2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" filled="f" stroked="f" strokeweight=".25pt">
                  <v:textbox inset="1pt,1pt,1pt,1pt">
                    <w:txbxContent>
                      <w:p w14:paraId="47114244" w14:textId="1EA0BDC8" w:rsidR="003A5336" w:rsidRPr="00FE0973" w:rsidRDefault="003A5336" w:rsidP="00E428CC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9</w:t>
                        </w:r>
                      </w:p>
                    </w:txbxContent>
                  </v:textbox>
                </v:rect>
                <v:rect id="Rectangle 408" o:spid="_x0000_s12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" filled="f" stroked="f" strokeweight=".25pt">
                  <v:textbox inset="1pt,1pt,1pt,1pt">
                    <w:txbxContent>
                      <w:p w14:paraId="52870611" w14:textId="77777777" w:rsidR="003A5336" w:rsidRPr="00297F6E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7C27FBD9" w14:textId="78042832" w:rsidR="003A5336" w:rsidRDefault="003A5336" w:rsidP="00E428C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97F6E">
        <w:rPr>
          <w:sz w:val="24"/>
          <w:szCs w:val="24"/>
        </w:rPr>
        <w:t>анная диаграмма отображает последовательность операций в процессе обработки болванки: от подачи на конвейер, её перемещения, штамповки и возврата штампа, до вытягивания готовой детали. В процессе участвуют датчики, пневмоцилиндры и механизмы, обеспечивающие автоматическую работу линии.</w:t>
      </w:r>
    </w:p>
    <w:p w14:paraId="340F804C" w14:textId="282E501D" w:rsidR="4322608A" w:rsidRPr="00297F6E" w:rsidRDefault="4322608A" w:rsidP="4322608A">
      <w:pPr>
        <w:pStyle w:val="TableParagraph"/>
        <w:tabs>
          <w:tab w:val="left" w:pos="762"/>
        </w:tabs>
        <w:ind w:left="0"/>
        <w:rPr>
          <w:color w:val="000000" w:themeColor="text1"/>
          <w:sz w:val="24"/>
          <w:szCs w:val="24"/>
        </w:rPr>
      </w:pPr>
    </w:p>
    <w:p w14:paraId="7309B1F5" w14:textId="6BA6C548" w:rsidR="0047026E" w:rsidRPr="00297F6E" w:rsidRDefault="0047026E" w:rsidP="4322608A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97F6E">
        <w:rPr>
          <w:rFonts w:ascii="Times New Roman" w:hAnsi="Times New Roman"/>
          <w:b/>
          <w:color w:val="000000" w:themeColor="text1"/>
          <w:sz w:val="24"/>
          <w:szCs w:val="24"/>
        </w:rPr>
        <w:t xml:space="preserve">3.6  </w:t>
      </w:r>
      <w:r w:rsidR="003A5336">
        <w:rPr>
          <w:rFonts w:ascii="Times New Roman" w:hAnsi="Times New Roman"/>
          <w:b/>
          <w:sz w:val="24"/>
          <w:szCs w:val="24"/>
        </w:rPr>
        <w:t>Диаграмма</w:t>
      </w:r>
      <w:r w:rsidRPr="00297F6E">
        <w:rPr>
          <w:rFonts w:ascii="Times New Roman" w:hAnsi="Times New Roman"/>
          <w:b/>
          <w:sz w:val="24"/>
          <w:szCs w:val="24"/>
        </w:rPr>
        <w:t xml:space="preserve"> последовательности </w:t>
      </w:r>
      <w:r w:rsidR="003A5336">
        <w:rPr>
          <w:rFonts w:ascii="Times New Roman" w:hAnsi="Times New Roman"/>
          <w:b/>
          <w:sz w:val="24"/>
          <w:szCs w:val="24"/>
        </w:rPr>
        <w:t>2</w:t>
      </w:r>
    </w:p>
    <w:p w14:paraId="76A938E3" w14:textId="21DD667C" w:rsidR="00F46F51" w:rsidRDefault="4C5E0D2E" w:rsidP="4322608A">
      <w:r>
        <w:rPr>
          <w:noProof/>
        </w:rPr>
        <w:drawing>
          <wp:inline distT="0" distB="0" distL="0" distR="0" wp14:anchorId="114DB539" wp14:editId="168114F0">
            <wp:extent cx="5866790" cy="3743082"/>
            <wp:effectExtent l="0" t="0" r="635" b="0"/>
            <wp:docPr id="992340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40095" name="Picture 9923400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6830" cy="377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D6A0" w14:textId="18E4B042" w:rsidR="00F46F51" w:rsidRPr="00297F6E" w:rsidRDefault="00854489" w:rsidP="00F46F51">
      <w:pPr>
        <w:jc w:val="center"/>
        <w:rPr>
          <w:rFonts w:ascii="Times New Roman" w:hAnsi="Times New Roman"/>
          <w:b/>
          <w:sz w:val="24"/>
          <w:szCs w:val="24"/>
        </w:rPr>
      </w:pPr>
      <w:r w:rsidRPr="00297F6E">
        <w:rPr>
          <w:rFonts w:ascii="Times New Roman" w:hAnsi="Times New Roman"/>
          <w:b/>
          <w:sz w:val="24"/>
          <w:szCs w:val="24"/>
        </w:rPr>
        <w:t>Рис 11</w:t>
      </w:r>
      <w:r w:rsidR="00F46F51" w:rsidRPr="00297F6E">
        <w:rPr>
          <w:rFonts w:ascii="Times New Roman" w:hAnsi="Times New Roman"/>
          <w:b/>
          <w:sz w:val="24"/>
          <w:szCs w:val="24"/>
        </w:rPr>
        <w:t>.</w:t>
      </w:r>
    </w:p>
    <w:p w14:paraId="3735CC6D" w14:textId="35AC9A46" w:rsidR="4C5E0D2E" w:rsidRPr="00297F6E" w:rsidRDefault="4C5E0D2E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sz w:val="24"/>
          <w:szCs w:val="24"/>
        </w:rPr>
        <w:lastRenderedPageBreak/>
        <w:t xml:space="preserve">Данная последовательность отображает взаимодействие компонентов системы при обработке болванки: от подачи на конвейер, через этапы штамповки и возврата штампа, до </w:t>
      </w:r>
      <w:r w:rsidRPr="00297F6E">
        <w:rPr>
          <w:rFonts w:ascii="Times New Roman" w:hAnsi="Times New Roman"/>
          <w:sz w:val="24"/>
          <w:szCs w:val="24"/>
        </w:rPr>
        <w:t>вытягивания готовой детали. В процессе участвуют датчики, пневмоцилиндры и механизмы, обеспечивающие автоматическую работу линии.</w:t>
      </w:r>
    </w:p>
    <w:p w14:paraId="3DD335E9" w14:textId="77777777" w:rsidR="00921F0C" w:rsidRPr="00297F6E" w:rsidRDefault="00921F0C" w:rsidP="4322608A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159E6232" w14:textId="77777777" w:rsidR="00921F0C" w:rsidRPr="00297F6E" w:rsidRDefault="00921F0C" w:rsidP="4322608A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7A6FB677" w14:textId="77777777" w:rsidR="00921F0C" w:rsidRPr="00297F6E" w:rsidRDefault="00921F0C" w:rsidP="4322608A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2772DB4F" w14:textId="50B202F9" w:rsidR="0047026E" w:rsidRPr="00297F6E" w:rsidRDefault="0047026E" w:rsidP="4322608A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297F6E">
        <w:rPr>
          <w:rFonts w:ascii="Times New Roman" w:hAnsi="Times New Roman"/>
          <w:b/>
          <w:bCs/>
          <w:color w:val="000000"/>
          <w:sz w:val="24"/>
          <w:szCs w:val="24"/>
        </w:rPr>
        <w:t xml:space="preserve">3.7 </w:t>
      </w:r>
      <w:r w:rsidRPr="00297F6E">
        <w:rPr>
          <w:rFonts w:ascii="Times New Roman" w:hAnsi="Times New Roman"/>
          <w:b/>
          <w:bCs/>
          <w:sz w:val="24"/>
          <w:szCs w:val="24"/>
        </w:rPr>
        <w:t>Диаграмма</w:t>
      </w:r>
      <w:r w:rsidRPr="00297F6E">
        <w:rPr>
          <w:rFonts w:ascii="Times New Roman" w:hAnsi="Times New Roman"/>
          <w:b/>
          <w:bCs/>
          <w:spacing w:val="-2"/>
          <w:sz w:val="24"/>
          <w:szCs w:val="24"/>
        </w:rPr>
        <w:t xml:space="preserve"> </w:t>
      </w:r>
      <w:r w:rsidRPr="00297F6E">
        <w:rPr>
          <w:rFonts w:ascii="Times New Roman" w:hAnsi="Times New Roman"/>
          <w:b/>
          <w:bCs/>
          <w:sz w:val="24"/>
          <w:szCs w:val="24"/>
        </w:rPr>
        <w:t>использования</w:t>
      </w:r>
    </w:p>
    <w:p w14:paraId="5828F8E6" w14:textId="7E4FE4B9" w:rsidR="00064E8B" w:rsidRPr="00B014F1" w:rsidRDefault="00064E8B" w:rsidP="4322608A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  <w:r w:rsidRPr="00064E8B">
        <w:rPr>
          <w:rFonts w:ascii="&amp;quot" w:hAnsi="&amp;quot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A068611" wp14:editId="75ECDE75">
            <wp:extent cx="5940425" cy="6137275"/>
            <wp:effectExtent l="0" t="0" r="3175" b="0"/>
            <wp:docPr id="1509314028" name="Рисунок 1509314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48CE" w14:textId="75DBC0FD" w:rsidR="00F46F51" w:rsidRDefault="00921F0C" w:rsidP="4322608A">
      <w:r>
        <w:rPr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835392" behindDoc="0" locked="0" layoutInCell="0" allowOverlap="1" wp14:anchorId="2CA9403C" wp14:editId="6A29A2C9">
                <wp:simplePos x="0" y="0"/>
                <wp:positionH relativeFrom="page">
                  <wp:posOffset>913793</wp:posOffset>
                </wp:positionH>
                <wp:positionV relativeFrom="page">
                  <wp:align>center</wp:align>
                </wp:positionV>
                <wp:extent cx="6588760" cy="10189210"/>
                <wp:effectExtent l="0" t="0" r="21590" b="21590"/>
                <wp:wrapNone/>
                <wp:docPr id="770805274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6419453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613817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2695280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94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113903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33438638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7430293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4594768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2055960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5599516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66735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60FAEA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166938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86D0C8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133543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04402F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68968997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1EEF0C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568316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C54AA8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5490752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FCDFF88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2053493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D0C898" w14:textId="74450C02" w:rsidR="003A5336" w:rsidRPr="00FE0973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077154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72AFD" w14:textId="77777777" w:rsidR="003A5336" w:rsidRPr="00297F6E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40AC2DEF" w14:textId="2100966A" w:rsidR="003A5336" w:rsidRDefault="003A5336" w:rsidP="00921F0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9403C" id="_x0000_s1256" style="position:absolute;margin-left:71.95pt;margin-top:0;width:518.8pt;height:802.3pt;z-index:25183539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" o:allowincell="f">
                <v:rect id="Rectangle 390" o:spid="_x0000_s12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" filled="f" strokeweight="2pt"/>
                <v:line id="Line 391" o:spid="_x0000_s12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" strokeweight="2pt"/>
                <v:line id="Line 392" o:spid="_x0000_s12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" strokeweight="2pt"/>
                <v:line id="Line 393" o:spid="_x0000_s12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" strokeweight="2pt"/>
                <v:line id="Line 394" o:spid="_x0000_s12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" strokeweight="2pt"/>
                <v:line id="Line 395" o:spid="_x0000_s12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" strokeweight="2pt"/>
                <v:line id="Line 396" o:spid="_x0000_s12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" strokeweight="2pt"/>
                <v:line id="Line 397" o:spid="_x0000_s12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" strokeweight="2pt"/>
                <v:line id="Line 398" o:spid="_x0000_s12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" strokeweight="1pt"/>
                <v:line id="Line 399" o:spid="_x0000_s12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" strokeweight="2pt"/>
                <v:line id="Line 400" o:spid="_x0000_s12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" strokeweight="1pt"/>
                <v:rect id="Rectangle 401" o:spid="_x0000_s12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" filled="f" stroked="f" strokeweight=".25pt">
                  <v:textbox inset="1pt,1pt,1pt,1pt">
                    <w:txbxContent>
                      <w:p w14:paraId="6B60FAEA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2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" filled="f" stroked="f" strokeweight=".25pt">
                  <v:textbox inset="1pt,1pt,1pt,1pt">
                    <w:txbxContent>
                      <w:p w14:paraId="0286D0C8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2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" filled="f" stroked="f" strokeweight=".25pt">
                  <v:textbox inset="1pt,1pt,1pt,1pt">
                    <w:txbxContent>
                      <w:p w14:paraId="0904402F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2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" filled="f" stroked="f" strokeweight=".25pt">
                  <v:textbox inset="1pt,1pt,1pt,1pt">
                    <w:txbxContent>
                      <w:p w14:paraId="031EEF0C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2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" filled="f" stroked="f" strokeweight=".25pt">
                  <v:textbox inset="1pt,1pt,1pt,1pt">
                    <w:txbxContent>
                      <w:p w14:paraId="54C54AA8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2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" filled="f" stroked="f" strokeweight=".25pt">
                  <v:textbox inset="1pt,1pt,1pt,1pt">
                    <w:txbxContent>
                      <w:p w14:paraId="2FCDFF88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2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" filled="f" stroked="f" strokeweight=".25pt">
                  <v:textbox inset="1pt,1pt,1pt,1pt">
                    <w:txbxContent>
                      <w:p w14:paraId="0CD0C898" w14:textId="74450C02" w:rsidR="003A5336" w:rsidRPr="00FE0973" w:rsidRDefault="003A5336" w:rsidP="00921F0C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10</w:t>
                        </w:r>
                      </w:p>
                    </w:txbxContent>
                  </v:textbox>
                </v:rect>
                <v:rect id="Rectangle 408" o:spid="_x0000_s12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" filled="f" stroked="f" strokeweight=".25pt">
                  <v:textbox inset="1pt,1pt,1pt,1pt">
                    <w:txbxContent>
                      <w:p w14:paraId="2E972AFD" w14:textId="77777777" w:rsidR="003A5336" w:rsidRPr="00297F6E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lang w:val="ru-RU"/>
                          </w:rPr>
                          <w:t>МЭиП 090207 ПЗ</w:t>
                        </w:r>
                      </w:p>
                      <w:p w14:paraId="40AC2DEF" w14:textId="2100966A" w:rsidR="003A5336" w:rsidRDefault="003A5336" w:rsidP="00921F0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6F918414" w14:textId="187F7855" w:rsidR="00F46F51" w:rsidRPr="00297F6E" w:rsidRDefault="00854489" w:rsidP="00F46F51">
      <w:pPr>
        <w:jc w:val="center"/>
        <w:rPr>
          <w:rFonts w:ascii="Times New Roman" w:hAnsi="Times New Roman"/>
          <w:b/>
          <w:sz w:val="24"/>
          <w:szCs w:val="24"/>
        </w:rPr>
      </w:pPr>
      <w:r w:rsidRPr="00297F6E">
        <w:rPr>
          <w:rFonts w:ascii="Times New Roman" w:hAnsi="Times New Roman"/>
          <w:b/>
          <w:sz w:val="24"/>
          <w:szCs w:val="24"/>
        </w:rPr>
        <w:t>Рис 12</w:t>
      </w:r>
      <w:r w:rsidR="00F46F51" w:rsidRPr="00297F6E">
        <w:rPr>
          <w:rFonts w:ascii="Times New Roman" w:hAnsi="Times New Roman"/>
          <w:b/>
          <w:sz w:val="24"/>
          <w:szCs w:val="24"/>
        </w:rPr>
        <w:t>.</w:t>
      </w:r>
    </w:p>
    <w:p w14:paraId="6837E342" w14:textId="77777777" w:rsidR="00F46F51" w:rsidRPr="00297F6E" w:rsidRDefault="00F46F51" w:rsidP="4322608A">
      <w:pPr>
        <w:rPr>
          <w:rFonts w:ascii="Times New Roman" w:hAnsi="Times New Roman"/>
          <w:sz w:val="24"/>
          <w:szCs w:val="24"/>
        </w:rPr>
      </w:pPr>
    </w:p>
    <w:p w14:paraId="5ABC4B5E" w14:textId="58B9BA96" w:rsidR="0047026E" w:rsidRPr="00297F6E" w:rsidRDefault="785C50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 xml:space="preserve">Данная диаграмма отображает взаимодействие между оператором, системой автоматизации и оборудованием при обработке болванок. В процессе происходит подача болванки, её обнаружение, выгрузка из конвейера, штамповка и возврат штампа, а также вытягивание готовой детали. Все операции управляются системой автоматизации, которая координирует работу датчиков, пневмоцилиндров и механизмов для обеспечения </w:t>
      </w:r>
      <w:r w:rsidRPr="00297F6E">
        <w:rPr>
          <w:rFonts w:ascii="Times New Roman" w:hAnsi="Times New Roman"/>
          <w:sz w:val="24"/>
          <w:szCs w:val="24"/>
        </w:rPr>
        <w:lastRenderedPageBreak/>
        <w:t>автоматического выполнения технологического процесса.</w:t>
      </w:r>
    </w:p>
    <w:p w14:paraId="63E83052" w14:textId="28AB83BA" w:rsidR="0047026E" w:rsidRPr="00B014F1" w:rsidRDefault="0047026E" w:rsidP="4322608A"/>
    <w:p w14:paraId="5150B4DF" w14:textId="05B9CB82" w:rsidR="0047026E" w:rsidRPr="00B014F1" w:rsidRDefault="0047026E" w:rsidP="4322608A"/>
    <w:p w14:paraId="2D866A66" w14:textId="650CC65F" w:rsidR="0047026E" w:rsidRPr="00297F6E" w:rsidRDefault="0047026E" w:rsidP="4322608A">
      <w:pPr>
        <w:jc w:val="center"/>
        <w:rPr>
          <w:rFonts w:ascii="Times New Roman" w:hAnsi="Times New Roman"/>
          <w:b/>
          <w:sz w:val="24"/>
          <w:szCs w:val="24"/>
        </w:rPr>
      </w:pPr>
      <w:r w:rsidRPr="00297F6E">
        <w:rPr>
          <w:rFonts w:ascii="Times New Roman" w:hAnsi="Times New Roman"/>
          <w:b/>
          <w:color w:val="000000" w:themeColor="text1"/>
          <w:sz w:val="24"/>
          <w:szCs w:val="24"/>
        </w:rPr>
        <w:t xml:space="preserve">3.8  </w:t>
      </w:r>
      <w:r w:rsidRPr="00297F6E">
        <w:rPr>
          <w:rFonts w:ascii="Times New Roman" w:hAnsi="Times New Roman"/>
          <w:b/>
          <w:sz w:val="24"/>
          <w:szCs w:val="24"/>
        </w:rPr>
        <w:t>Диаграмма размещения</w:t>
      </w:r>
    </w:p>
    <w:p w14:paraId="36231968" w14:textId="77777777" w:rsidR="00064E8B" w:rsidRPr="00B014F1" w:rsidRDefault="00064E8B" w:rsidP="4322608A">
      <w:pPr>
        <w:jc w:val="center"/>
        <w:rPr>
          <w:rFonts w:ascii="&amp;quot" w:hAnsi="&amp;quot" w:hint="eastAsia"/>
          <w:color w:val="000000" w:themeColor="text1"/>
          <w:sz w:val="28"/>
          <w:szCs w:val="28"/>
        </w:rPr>
      </w:pPr>
    </w:p>
    <w:p w14:paraId="0852C119" w14:textId="22D8E527" w:rsidR="0047026E" w:rsidRPr="00B014F1" w:rsidRDefault="0072671D" w:rsidP="4322608A">
      <w:r>
        <w:rPr>
          <w:noProof/>
        </w:rPr>
        <w:drawing>
          <wp:inline distT="0" distB="0" distL="0" distR="0" wp14:anchorId="559DD708" wp14:editId="19D53181">
            <wp:extent cx="5553710" cy="5935345"/>
            <wp:effectExtent l="0" t="0" r="8890" b="8255"/>
            <wp:docPr id="1509314026" name="Рисунок 1509314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710" cy="593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3118" w14:textId="3D2A73C7" w:rsidR="00F46F51" w:rsidRPr="00297F6E" w:rsidRDefault="00854489" w:rsidP="00F46F51">
      <w:pPr>
        <w:jc w:val="center"/>
        <w:rPr>
          <w:rFonts w:ascii="Times New Roman" w:hAnsi="Times New Roman"/>
          <w:b/>
          <w:sz w:val="24"/>
          <w:szCs w:val="24"/>
        </w:rPr>
      </w:pPr>
      <w:r w:rsidRPr="00297F6E">
        <w:rPr>
          <w:rFonts w:ascii="Times New Roman" w:hAnsi="Times New Roman"/>
          <w:b/>
          <w:sz w:val="24"/>
          <w:szCs w:val="24"/>
        </w:rPr>
        <w:t>Рис 13</w:t>
      </w:r>
      <w:r w:rsidR="00F46F51" w:rsidRPr="00297F6E">
        <w:rPr>
          <w:rFonts w:ascii="Times New Roman" w:hAnsi="Times New Roman"/>
          <w:b/>
          <w:sz w:val="24"/>
          <w:szCs w:val="24"/>
        </w:rPr>
        <w:t>.</w:t>
      </w:r>
    </w:p>
    <w:p w14:paraId="20A87515" w14:textId="77777777" w:rsidR="000C0116" w:rsidRPr="00297F6E" w:rsidRDefault="000C0116" w:rsidP="00F46F51">
      <w:pPr>
        <w:jc w:val="center"/>
        <w:rPr>
          <w:rFonts w:ascii="Times New Roman" w:hAnsi="Times New Roman"/>
          <w:b/>
          <w:sz w:val="24"/>
          <w:szCs w:val="24"/>
        </w:rPr>
      </w:pPr>
    </w:p>
    <w:p w14:paraId="778093C1" w14:textId="0C44ED4B" w:rsidR="0047026E" w:rsidRPr="00297F6E" w:rsidRDefault="775B4612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 xml:space="preserve">Данная диаграмма отображает расположение основных элементов производственной линии: </w:t>
      </w:r>
      <w:r w:rsidR="00E428CC" w:rsidRPr="00297F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4672" behindDoc="0" locked="0" layoutInCell="0" allowOverlap="1" wp14:anchorId="4E1E9A14" wp14:editId="4CFD3B80">
                <wp:simplePos x="0" y="0"/>
                <wp:positionH relativeFrom="page">
                  <wp:posOffset>891540</wp:posOffset>
                </wp:positionH>
                <wp:positionV relativeFrom="page">
                  <wp:align>center</wp:align>
                </wp:positionV>
                <wp:extent cx="6588760" cy="10189210"/>
                <wp:effectExtent l="0" t="0" r="21590" b="21590"/>
                <wp:wrapNone/>
                <wp:docPr id="1746004689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460046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004691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2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3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4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5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6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7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8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99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00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0BEDEF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C17041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4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546C99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5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025915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6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D2C697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7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482109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8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662F64" w14:textId="71EB8223" w:rsidR="003A5336" w:rsidRPr="00921F0C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9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A9462C" w14:textId="77777777" w:rsidR="003A5336" w:rsidRPr="00297F6E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122150F6" w14:textId="7858F483" w:rsidR="003A5336" w:rsidRDefault="003A5336" w:rsidP="00753D17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1E9A14" id="_x0000_s1276" style="position:absolute;margin-left:70.2pt;margin-top:0;width:518.8pt;height:802.3pt;z-index:251804672;mso-position-horizontal-relative:page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" o:allowincell="f">
                <v:rect id="Rectangle 390" o:spid="_x0000_s12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" filled="f" strokeweight="2pt"/>
                <v:line id="Line 391" o:spid="_x0000_s12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" strokeweight="2pt"/>
                <v:line id="Line 392" o:spid="_x0000_s12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" strokeweight="2pt"/>
                <v:line id="Line 393" o:spid="_x0000_s12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" strokeweight="2pt"/>
                <v:line id="Line 394" o:spid="_x0000_s12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" strokeweight="2pt"/>
                <v:line id="Line 395" o:spid="_x0000_s12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" strokeweight="2pt"/>
                <v:line id="Line 396" o:spid="_x0000_s12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" strokeweight="2pt"/>
                <v:line id="Line 397" o:spid="_x0000_s12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" strokeweight="2pt"/>
                <v:line id="Line 398" o:spid="_x0000_s12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" strokeweight="1pt"/>
                <v:line id="Line 399" o:spid="_x0000_s12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" strokeweight="2pt"/>
                <v:line id="Line 400" o:spid="_x0000_s12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" strokeweight="1pt"/>
                <v:rect id="Rectangle 401" o:spid="_x0000_s12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" filled="f" stroked="f" strokeweight=".25pt">
                  <v:textbox inset="1pt,1pt,1pt,1pt">
                    <w:txbxContent>
                      <w:p w14:paraId="5C0BEDEF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2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" filled="f" stroked="f" strokeweight=".25pt">
                  <v:textbox inset="1pt,1pt,1pt,1pt">
                    <w:txbxContent>
                      <w:p w14:paraId="1FC17041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2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" filled="f" stroked="f" strokeweight=".25pt">
                  <v:textbox inset="1pt,1pt,1pt,1pt">
                    <w:txbxContent>
                      <w:p w14:paraId="17546C99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2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" filled="f" stroked="f" strokeweight=".25pt">
                  <v:textbox inset="1pt,1pt,1pt,1pt">
                    <w:txbxContent>
                      <w:p w14:paraId="7A025915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2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" filled="f" stroked="f" strokeweight=".25pt">
                  <v:textbox inset="1pt,1pt,1pt,1pt">
                    <w:txbxContent>
                      <w:p w14:paraId="44D2C697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2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" filled="f" stroked="f" strokeweight=".25pt">
                  <v:textbox inset="1pt,1pt,1pt,1pt">
                    <w:txbxContent>
                      <w:p w14:paraId="1B482109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2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" filled="f" stroked="f" strokeweight=".25pt">
                  <v:textbox inset="1pt,1pt,1pt,1pt">
                    <w:txbxContent>
                      <w:p w14:paraId="53662F64" w14:textId="71EB8223" w:rsidR="003A5336" w:rsidRPr="00921F0C" w:rsidRDefault="003A5336" w:rsidP="00753D17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11</w:t>
                        </w:r>
                      </w:p>
                    </w:txbxContent>
                  </v:textbox>
                </v:rect>
                <v:rect id="Rectangle 408" o:spid="_x0000_s12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" filled="f" stroked="f" strokeweight=".25pt">
                  <v:textbox inset="1pt,1pt,1pt,1pt">
                    <w:txbxContent>
                      <w:p w14:paraId="07A9462C" w14:textId="77777777" w:rsidR="003A5336" w:rsidRPr="00297F6E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122150F6" w14:textId="7858F483" w:rsidR="003A5336" w:rsidRDefault="003A5336" w:rsidP="00753D17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97F6E">
        <w:rPr>
          <w:rFonts w:ascii="Times New Roman" w:hAnsi="Times New Roman"/>
          <w:sz w:val="24"/>
          <w:szCs w:val="24"/>
        </w:rPr>
        <w:t>конвейера Кн1, датчиков, пневмоцилиндров и места для штампа. Она показывает, как компоненты системы размещены относительно друг друга для обеспечения автоматического перемещения, обработки и штамповки болванок. Правильное расположение элементов обеспечивает эффективную работу линии и координацию всех технологических операций.</w:t>
      </w:r>
    </w:p>
    <w:p w14:paraId="4B501BC7" w14:textId="77777777" w:rsidR="000C0116" w:rsidRPr="00297F6E" w:rsidRDefault="000C0116" w:rsidP="4322608A">
      <w:pPr>
        <w:rPr>
          <w:rFonts w:ascii="Times New Roman" w:hAnsi="Times New Roman"/>
          <w:sz w:val="24"/>
          <w:szCs w:val="24"/>
        </w:rPr>
      </w:pPr>
    </w:p>
    <w:p w14:paraId="72803FB5" w14:textId="76F5107E" w:rsidR="4322608A" w:rsidRPr="00297F6E" w:rsidRDefault="4322608A" w:rsidP="4322608A">
      <w:pPr>
        <w:jc w:val="center"/>
        <w:rPr>
          <w:rFonts w:ascii="Times New Roman" w:hAnsi="Times New Roman"/>
          <w:sz w:val="24"/>
          <w:szCs w:val="24"/>
        </w:rPr>
      </w:pPr>
    </w:p>
    <w:p w14:paraId="13B6B028" w14:textId="77777777" w:rsidR="00D10073" w:rsidRDefault="00D10073" w:rsidP="4322608A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623F316A" w14:textId="77777777" w:rsidR="00D10073" w:rsidRDefault="00D10073" w:rsidP="4322608A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23AB39BB" w14:textId="6290A60D" w:rsidR="0047026E" w:rsidRPr="00297F6E" w:rsidRDefault="00B615CC" w:rsidP="4322608A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97F6E">
        <w:rPr>
          <w:rFonts w:ascii="Times New Roman" w:hAnsi="Times New Roman"/>
          <w:b/>
          <w:bCs/>
          <w:color w:val="000000" w:themeColor="text1"/>
          <w:sz w:val="24"/>
          <w:szCs w:val="24"/>
        </w:rPr>
        <w:lastRenderedPageBreak/>
        <w:t xml:space="preserve">Глава </w:t>
      </w:r>
      <w:r w:rsidR="0047026E" w:rsidRPr="00297F6E">
        <w:rPr>
          <w:rFonts w:ascii="Times New Roman" w:hAnsi="Times New Roman"/>
          <w:b/>
          <w:bCs/>
          <w:color w:val="000000" w:themeColor="text1"/>
          <w:sz w:val="24"/>
          <w:szCs w:val="24"/>
        </w:rPr>
        <w:t>4</w:t>
      </w:r>
      <w:r w:rsidRPr="00297F6E">
        <w:rPr>
          <w:rFonts w:ascii="Times New Roman" w:hAnsi="Times New Roman"/>
          <w:b/>
          <w:bCs/>
          <w:color w:val="000000" w:themeColor="text1"/>
          <w:sz w:val="24"/>
          <w:szCs w:val="24"/>
        </w:rPr>
        <w:t>.</w:t>
      </w:r>
      <w:r w:rsidR="0047026E" w:rsidRPr="00297F6E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Подбор оборудования </w:t>
      </w:r>
    </w:p>
    <w:p w14:paraId="3E6235D2" w14:textId="425B247B" w:rsidR="528A43D0" w:rsidRPr="00297F6E" w:rsidRDefault="528A43D0" w:rsidP="4322608A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1. Конвейерные системы</w:t>
      </w:r>
    </w:p>
    <w:p w14:paraId="10E5658A" w14:textId="76794BAC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Конвейер для подачи болванок (Кн1)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транспортировка заготовок-болванок к месту обработки.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Технические требования: высокая надежность, устойчивость к механическим воздействиям, возможность интеграции с датчиками и автоматическими системами управления.</w:t>
      </w:r>
    </w:p>
    <w:p w14:paraId="3BB912A3" w14:textId="57BF01FB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Конвейер для выгрузки готовых деталей (Кн2)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транспортировка обработанных деталей к следующему этапу или упаковке.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Технические требования: возможность быстрого и точного перемещения деталей, совместимость с автоматическими системами.</w:t>
      </w:r>
    </w:p>
    <w:p w14:paraId="5BAD8557" w14:textId="396FBAAB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2. Датчики и сенсоры</w:t>
      </w:r>
    </w:p>
    <w:p w14:paraId="696B4A7D" w14:textId="296020A6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Дт1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контроль наличия болванки на конвейере Кн1.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фотоэлектрический или индукционный датчик, с высокой чувствительностью и быстрым откликом.</w:t>
      </w:r>
    </w:p>
    <w:p w14:paraId="04DB11F8" w14:textId="08A87533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Дт2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контроль прибытия болванки к точке отгрузки и сигнал на остановку конвейера или подготовку к выгрузке.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фотоэлектрический или инфракрасный датчик.</w:t>
      </w:r>
    </w:p>
    <w:p w14:paraId="7D06CD0F" w14:textId="15A01B76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Дт3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контроль возврата штампа в исходное положение после обработки болванки.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магнитный или оптический.</w:t>
      </w:r>
    </w:p>
    <w:p w14:paraId="48022A30" w14:textId="384C2CC5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Дт4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фиксация вытолкнутой болванки на штампе для обеспечения корректности операции.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фотоэлектрический или индукционный.</w:t>
      </w:r>
    </w:p>
    <w:p w14:paraId="38D312A1" w14:textId="675F2A83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Дт5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контроль положения детали после штамповки для передачи сигнала следующему этапу.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оптический или магнитный.</w:t>
      </w:r>
    </w:p>
    <w:p w14:paraId="1A1CFC7B" w14:textId="3AD3FE20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Дт6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контроль повторного выполнения операции, если необходимо.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фотоэлектрический.</w:t>
      </w:r>
    </w:p>
    <w:p w14:paraId="7440EB24" w14:textId="540CD5F1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Дт7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 xml:space="preserve">Назначение: фиксация завершения возврата штампа в исходное </w:t>
      </w:r>
      <w:r w:rsidR="00E428CC" w:rsidRPr="00297F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6720" behindDoc="0" locked="0" layoutInCell="0" allowOverlap="1" wp14:anchorId="726FA454" wp14:editId="6C98D595">
                <wp:simplePos x="0" y="0"/>
                <wp:positionH relativeFrom="page">
                  <wp:posOffset>843915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1746004710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46004711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004712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1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1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15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16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17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18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19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20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2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22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B08C03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23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C2730F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24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835317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25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ED8AE2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26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A5DC05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27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0DDFBD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28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EFFE7C" w14:textId="0CE875F5" w:rsidR="003A5336" w:rsidRPr="00877D29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29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1849B8" w14:textId="77777777" w:rsidR="003A5336" w:rsidRPr="00297F6E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70FD498A" w14:textId="03F5ADC6" w:rsidR="003A5336" w:rsidRDefault="003A5336" w:rsidP="00753D17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6FA454" id="_x0000_s1296" style="position:absolute;margin-left:66.45pt;margin-top:16.4pt;width:518.8pt;height:802.3pt;z-index:2518067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" o:allowincell="f">
                <v:rect id="Rectangle 390" o:spid="_x0000_s12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" filled="f" strokeweight="2pt"/>
                <v:line id="Line 391" o:spid="_x0000_s12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" strokeweight="2pt"/>
                <v:line id="Line 392" o:spid="_x0000_s12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" strokeweight="2pt"/>
                <v:line id="Line 393" o:spid="_x0000_s13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" strokeweight="2pt"/>
                <v:line id="Line 394" o:spid="_x0000_s13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" strokeweight="2pt"/>
                <v:line id="Line 395" o:spid="_x0000_s13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" strokeweight="2pt"/>
                <v:line id="Line 396" o:spid="_x0000_s13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" strokeweight="2pt"/>
                <v:line id="Line 397" o:spid="_x0000_s13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" strokeweight="2pt"/>
                <v:line id="Line 398" o:spid="_x0000_s13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" strokeweight="1pt"/>
                <v:line id="Line 399" o:spid="_x0000_s13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" strokeweight="2pt"/>
                <v:line id="Line 400" o:spid="_x0000_s13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" strokeweight="1pt"/>
                <v:rect id="Rectangle 401" o:spid="_x0000_s13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" filled="f" stroked="f" strokeweight=".25pt">
                  <v:textbox inset="1pt,1pt,1pt,1pt">
                    <w:txbxContent>
                      <w:p w14:paraId="6AB08C03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3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" filled="f" stroked="f" strokeweight=".25pt">
                  <v:textbox inset="1pt,1pt,1pt,1pt">
                    <w:txbxContent>
                      <w:p w14:paraId="79C2730F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3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" filled="f" stroked="f" strokeweight=".25pt">
                  <v:textbox inset="1pt,1pt,1pt,1pt">
                    <w:txbxContent>
                      <w:p w14:paraId="27835317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3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" filled="f" stroked="f" strokeweight=".25pt">
                  <v:textbox inset="1pt,1pt,1pt,1pt">
                    <w:txbxContent>
                      <w:p w14:paraId="40ED8AE2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3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" filled="f" stroked="f" strokeweight=".25pt">
                  <v:textbox inset="1pt,1pt,1pt,1pt">
                    <w:txbxContent>
                      <w:p w14:paraId="37A5DC05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3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" filled="f" stroked="f" strokeweight=".25pt">
                  <v:textbox inset="1pt,1pt,1pt,1pt">
                    <w:txbxContent>
                      <w:p w14:paraId="3B0DDFBD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3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" filled="f" stroked="f" strokeweight=".25pt">
                  <v:textbox inset="1pt,1pt,1pt,1pt">
                    <w:txbxContent>
                      <w:p w14:paraId="13EFFE7C" w14:textId="0CE875F5" w:rsidR="003A5336" w:rsidRPr="00877D29" w:rsidRDefault="003A5336" w:rsidP="00753D17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12</w:t>
                        </w:r>
                      </w:p>
                    </w:txbxContent>
                  </v:textbox>
                </v:rect>
                <v:rect id="Rectangle 408" o:spid="_x0000_s13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" filled="f" stroked="f" strokeweight=".25pt">
                  <v:textbox inset="1pt,1pt,1pt,1pt">
                    <w:txbxContent>
                      <w:p w14:paraId="031849B8" w14:textId="77777777" w:rsidR="003A5336" w:rsidRPr="00297F6E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70FD498A" w14:textId="03F5ADC6" w:rsidR="003A5336" w:rsidRDefault="003A5336" w:rsidP="00753D17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положение.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магнитный или оптический.</w:t>
      </w:r>
    </w:p>
    <w:p w14:paraId="140CD4EB" w14:textId="6254E8A8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Дт8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контроль преобразования болванки в деталь на штампе.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фотоэлектрический или индукционный.</w:t>
      </w:r>
    </w:p>
    <w:p w14:paraId="0B2358F1" w14:textId="6239693B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Дт9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сигнал о завершении операции выгрузки, инициирующий следующую ступень.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фотоэлектрический или магнитный.</w:t>
      </w:r>
    </w:p>
    <w:p w14:paraId="32959412" w14:textId="0D89A992" w:rsidR="528A43D0" w:rsidRPr="00297F6E" w:rsidRDefault="528A43D0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Дт10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контроль срабатывания ПН1 (пневмоцилиндра) и фиксация окончания выталкивания болванки.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Тип: фотоэлектрический или магнитный.</w:t>
      </w:r>
    </w:p>
    <w:p w14:paraId="1F84766A" w14:textId="20E52052" w:rsidR="279CA759" w:rsidRPr="00297F6E" w:rsidRDefault="279CA759" w:rsidP="4322608A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3. Пневмоцилиндры и гидравлическое оборудование</w:t>
      </w:r>
    </w:p>
    <w:p w14:paraId="07BBFF3B" w14:textId="717F38E9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Пневмоцилиндр ПН1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выталкивание болванки из конвейера Кн1.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lastRenderedPageBreak/>
        <w:t xml:space="preserve">Характеристики: </w:t>
      </w:r>
    </w:p>
    <w:p w14:paraId="389792FF" w14:textId="41DEF1CE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Длина хода: подбирается по размеру болванки и конвейера.</w:t>
      </w:r>
    </w:p>
    <w:p w14:paraId="678BC0FE" w14:textId="4FFBDC93" w:rsidR="279CA759" w:rsidRPr="002F5372" w:rsidRDefault="279CA759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Сила: достаточная для надежного вытолкания заготовки.</w:t>
      </w:r>
    </w:p>
    <w:p w14:paraId="443CD428" w14:textId="081BF124" w:rsidR="279CA759" w:rsidRPr="002F5372" w:rsidRDefault="279CA759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Производитель: SMC, Festo, Parker.</w:t>
      </w:r>
    </w:p>
    <w:p w14:paraId="6E1B0226" w14:textId="43A10C00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Пневмоцилиндр ПН2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выталкивание детали из штампа на конвейер Кн2.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Характеристики аналогичны ПН1.</w:t>
      </w:r>
    </w:p>
    <w:p w14:paraId="3795EADB" w14:textId="00A9BC3E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Пневмоцилиндр ПН3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вытолкнуть готовую деталь из штампа после обработки.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Особенности: быстрый и точный возврат.</w:t>
      </w:r>
    </w:p>
    <w:p w14:paraId="1505F9C7" w14:textId="4A138641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Регуляторы давления и клапаны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Обеспечивают точное управление движением пневмоцилиндров.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Рекомендуемые производители: Festo, SMC, Airtac.</w:t>
      </w:r>
    </w:p>
    <w:p w14:paraId="14F5F29C" w14:textId="71755F5F" w:rsidR="4322608A" w:rsidRPr="00297F6E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561AFD1" w14:textId="61CB3147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4. Механизм штамповки</w:t>
      </w:r>
    </w:p>
    <w:p w14:paraId="693AB8A4" w14:textId="5E71EFE4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Механический штамп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формирование детали из болванки.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 xml:space="preserve">Технические требования: </w:t>
      </w:r>
    </w:p>
    <w:p w14:paraId="47BB16AF" w14:textId="04673E07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Высокая точность и повторяемость формы.</w:t>
      </w:r>
    </w:p>
    <w:p w14:paraId="07253B16" w14:textId="61F337FB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Автоматический возврат в исходное положение.</w:t>
      </w:r>
    </w:p>
    <w:p w14:paraId="2E1836A8" w14:textId="7E9C427C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Возможность быстрой смены формы (если требуется).</w:t>
      </w:r>
    </w:p>
    <w:p w14:paraId="4CFBA5CE" w14:textId="44F7671B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Автоматическая система привода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Может включать электромагнитный или гидравлический привод, подключённый к системе управления.</w:t>
      </w:r>
    </w:p>
    <w:p w14:paraId="088DDD7F" w14:textId="47028C17" w:rsidR="4322608A" w:rsidRPr="00297F6E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B8DEF7" w14:textId="01D4EC72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5. Управляющее оборудование</w:t>
      </w:r>
    </w:p>
    <w:p w14:paraId="647C8426" w14:textId="501DA613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ПЛК (программируемый логический контроллер)</w:t>
      </w:r>
      <w:r w:rsidRPr="00297F6E">
        <w:rPr>
          <w:rFonts w:ascii="Times New Roman" w:hAnsi="Times New Roman"/>
          <w:sz w:val="24"/>
          <w:szCs w:val="24"/>
        </w:rPr>
        <w:br/>
      </w:r>
      <w:r w:rsidR="00E428CC" w:rsidRPr="00297F6E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08768" behindDoc="0" locked="0" layoutInCell="0" allowOverlap="1" wp14:anchorId="7B3F6B8A" wp14:editId="6991EAB3">
                <wp:simplePos x="0" y="0"/>
                <wp:positionH relativeFrom="page">
                  <wp:posOffset>891540</wp:posOffset>
                </wp:positionH>
                <wp:positionV relativeFrom="page">
                  <wp:posOffset>217805</wp:posOffset>
                </wp:positionV>
                <wp:extent cx="6588760" cy="10189210"/>
                <wp:effectExtent l="0" t="0" r="21590" b="21590"/>
                <wp:wrapNone/>
                <wp:docPr id="1746004730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746004731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004732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735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3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1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40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41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42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43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44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26941D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45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C3FF9E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46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559F5A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47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9576A9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48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643429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49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CA708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50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A93D5" w14:textId="5D35250B" w:rsidR="003A5336" w:rsidRPr="00877D29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51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9F2B47" w14:textId="77777777" w:rsidR="003A5336" w:rsidRPr="00297F6E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1F2C09AB" w14:textId="55D0C194" w:rsidR="003A5336" w:rsidRDefault="003A5336" w:rsidP="00753D17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3F6B8A" id="_x0000_s1316" style="position:absolute;margin-left:70.2pt;margin-top:17.15pt;width:518.8pt;height:802.3pt;z-index:2518087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" o:allowincell="f">
                <v:rect id="Rectangle 390" o:spid="_x0000_s13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" filled="f" strokeweight="2pt"/>
                <v:line id="Line 391" o:spid="_x0000_s13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" strokeweight="2pt"/>
                <v:line id="Line 392" o:spid="_x0000_s13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" strokeweight="2pt"/>
                <v:line id="Line 393" o:spid="_x0000_s13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" strokeweight="2pt"/>
                <v:line id="Line 394" o:spid="_x0000_s13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" strokeweight="2pt"/>
                <v:line id="Line 395" o:spid="_x0000_s13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" strokeweight="2pt"/>
                <v:line id="Line 396" o:spid="_x0000_s13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" strokeweight="2pt"/>
                <v:line id="Line 397" o:spid="_x0000_s13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" strokeweight="2pt"/>
                <v:line id="Line 398" o:spid="_x0000_s13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" strokeweight="1pt"/>
                <v:line id="Line 399" o:spid="_x0000_s13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" strokeweight="2pt"/>
                <v:line id="Line 400" o:spid="_x0000_s13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" strokeweight="1pt"/>
                <v:rect id="Rectangle 401" o:spid="_x0000_s13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" filled="f" stroked="f" strokeweight=".25pt">
                  <v:textbox inset="1pt,1pt,1pt,1pt">
                    <w:txbxContent>
                      <w:p w14:paraId="7926941D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3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" filled="f" stroked="f" strokeweight=".25pt">
                  <v:textbox inset="1pt,1pt,1pt,1pt">
                    <w:txbxContent>
                      <w:p w14:paraId="08C3FF9E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3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" filled="f" stroked="f" strokeweight=".25pt">
                  <v:textbox inset="1pt,1pt,1pt,1pt">
                    <w:txbxContent>
                      <w:p w14:paraId="33559F5A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3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" filled="f" stroked="f" strokeweight=".25pt">
                  <v:textbox inset="1pt,1pt,1pt,1pt">
                    <w:txbxContent>
                      <w:p w14:paraId="7E9576A9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3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" filled="f" stroked="f" strokeweight=".25pt">
                  <v:textbox inset="1pt,1pt,1pt,1pt">
                    <w:txbxContent>
                      <w:p w14:paraId="6A643429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3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" filled="f" stroked="f" strokeweight=".25pt">
                  <v:textbox inset="1pt,1pt,1pt,1pt">
                    <w:txbxContent>
                      <w:p w14:paraId="134CA708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3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" filled="f" stroked="f" strokeweight=".25pt">
                  <v:textbox inset="1pt,1pt,1pt,1pt">
                    <w:txbxContent>
                      <w:p w14:paraId="564A93D5" w14:textId="5D35250B" w:rsidR="003A5336" w:rsidRPr="00877D29" w:rsidRDefault="003A5336" w:rsidP="00753D17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408" o:spid="_x0000_s13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" filled="f" stroked="f" strokeweight=".25pt">
                  <v:textbox inset="1pt,1pt,1pt,1pt">
                    <w:txbxContent>
                      <w:p w14:paraId="449F2B47" w14:textId="77777777" w:rsidR="003A5336" w:rsidRPr="00297F6E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1F2C09AB" w14:textId="55D0C194" w:rsidR="003A5336" w:rsidRDefault="003A5336" w:rsidP="00753D17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Назначение: управление логикой работы всей линии.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 xml:space="preserve">Требования: </w:t>
      </w:r>
    </w:p>
    <w:p w14:paraId="4F7B3979" w14:textId="441751DB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Не менее 16 входов и 16 выходов.</w:t>
      </w:r>
    </w:p>
    <w:p w14:paraId="56EE084D" w14:textId="123BAF62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Возможность программирования на языке Ladder или Structured Text.</w:t>
      </w:r>
    </w:p>
    <w:p w14:paraId="56BB994D" w14:textId="6B7A6E98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Совместимость с промышленными интерфейсами (Ethernet/IP, Profibus, Modbus).</w:t>
      </w:r>
    </w:p>
    <w:p w14:paraId="2C59ECC6" w14:textId="3E66458A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Интерфейс управления и индикации</w:t>
      </w:r>
      <w:r w:rsidRPr="00297F6E">
        <w:rPr>
          <w:rFonts w:ascii="Times New Roman" w:hAnsi="Times New Roman"/>
          <w:sz w:val="24"/>
          <w:szCs w:val="24"/>
        </w:rPr>
        <w:br/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Операционный пульт с дисплеем, кнопками и индикаторами для ручного управления и мониторинга состояния.</w:t>
      </w:r>
    </w:p>
    <w:p w14:paraId="3FD86AA6" w14:textId="35677A6A" w:rsidR="4322608A" w:rsidRPr="00297F6E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E42E8C" w14:textId="6298E944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6. Электрооборудование и кабельная продукция</w:t>
      </w:r>
    </w:p>
    <w:p w14:paraId="2F18021E" w14:textId="6E007A53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Источники питания: промышленная розетка 220 В или 24 В (для сенсоров и приводов).</w:t>
      </w:r>
    </w:p>
    <w:p w14:paraId="73C17274" w14:textId="1F0453FA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Кабели: экранированные, соответствующие промышленным стандартам.</w:t>
      </w:r>
    </w:p>
    <w:p w14:paraId="0A1F9883" w14:textId="52570E08" w:rsidR="279CA759" w:rsidRPr="00297F6E" w:rsidRDefault="279CA759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Контроллеры и реле: для безопасного управления пневмоцилиндрами и датчиками.</w:t>
      </w:r>
    </w:p>
    <w:p w14:paraId="076A2B41" w14:textId="75FB1D89" w:rsidR="4322608A" w:rsidRPr="00297F6E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9387E3" w14:textId="2945ED37" w:rsidR="279CA759" w:rsidRPr="00297F6E" w:rsidRDefault="279CA759" w:rsidP="4322608A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Комплексный подбор оборудования с учетом требований автоматизации, скорости и точности работы обеспечит стабильную и эффективную работу линии. В дальнейшем рекомендуется провести тестирование выбранных моделей на стенде, чтобы подтвердить их соответствие техническим требованиям и обеспечить оптимальную интеграцию.</w:t>
      </w:r>
      <w:r w:rsidR="454F0926" w:rsidRPr="00297F6E"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</w:p>
    <w:p w14:paraId="304C9F94" w14:textId="12BF6EA6" w:rsidR="454F0926" w:rsidRPr="00297F6E" w:rsidRDefault="454F0926" w:rsidP="41E87770">
      <w:pPr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Рекомендуемые бренды</w:t>
      </w:r>
    </w:p>
    <w:p w14:paraId="6C6E5CC2" w14:textId="1459B9F8" w:rsidR="4322608A" w:rsidRPr="00297F6E" w:rsidRDefault="1E959E8E" w:rsidP="41E87770">
      <w:pPr>
        <w:spacing w:line="259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 xml:space="preserve">Датчики (Дт1–Дт10) </w:t>
      </w:r>
      <w:r w:rsidR="454F0926" w:rsidRPr="00297F6E">
        <w:rPr>
          <w:rFonts w:ascii="Times New Roman" w:hAnsi="Times New Roman"/>
          <w:color w:val="000000" w:themeColor="text1"/>
          <w:sz w:val="24"/>
          <w:szCs w:val="24"/>
        </w:rPr>
        <w:t>SICK, Banner, Omron, Keyence - Высокоточные, надежные промышленные датчики для контроля положения и наличия объектов.</w:t>
      </w:r>
    </w:p>
    <w:p w14:paraId="1C32EB45" w14:textId="7A3B4D9E" w:rsidR="4322608A" w:rsidRPr="00297F6E" w:rsidRDefault="199CED92" w:rsidP="41E87770">
      <w:pPr>
        <w:spacing w:line="259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Пневмоцилиндры- Festo, SMC, Pneumax- Надежные и долговечные цилиндры для точного механического перемещения.</w:t>
      </w:r>
    </w:p>
    <w:p w14:paraId="38DA650C" w14:textId="7C6B57FB" w:rsidR="4322608A" w:rsidRDefault="00E428CC" w:rsidP="4322608A">
      <w:pPr>
        <w:spacing w:line="259" w:lineRule="auto"/>
      </w:pPr>
      <w:r>
        <w:rPr>
          <w:rFonts w:eastAsia="Times New Roman"/>
          <w:noProof/>
          <w:sz w:val="20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10816" behindDoc="0" locked="0" layoutInCell="0" allowOverlap="1" wp14:anchorId="24445C04" wp14:editId="1771D2B8">
                <wp:simplePos x="0" y="0"/>
                <wp:positionH relativeFrom="page">
                  <wp:posOffset>882015</wp:posOffset>
                </wp:positionH>
                <wp:positionV relativeFrom="page">
                  <wp:posOffset>227330</wp:posOffset>
                </wp:positionV>
                <wp:extent cx="6588760" cy="10189210"/>
                <wp:effectExtent l="0" t="0" r="21590" b="21590"/>
                <wp:wrapNone/>
                <wp:docPr id="2005259852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05259853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259854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55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56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57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58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59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60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61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62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63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64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88B859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65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4CABE77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66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B9C063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67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33D5E0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68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6BDDD5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69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87A201" w14:textId="77777777" w:rsidR="003A5336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70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960039" w14:textId="20722415" w:rsidR="003A5336" w:rsidRPr="00877D29" w:rsidRDefault="003A5336" w:rsidP="00753D17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05259871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610223" w14:textId="77777777" w:rsidR="003A5336" w:rsidRPr="00062039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38E3D0C1" w14:textId="294C0B7A" w:rsidR="003A5336" w:rsidRDefault="003A5336" w:rsidP="00753D17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445C04" id="_x0000_s1336" style="position:absolute;margin-left:69.45pt;margin-top:17.9pt;width:518.8pt;height:802.3pt;z-index:2518108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" o:allowincell="f">
                <v:rect id="Rectangle 390" o:spid="_x0000_s13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" filled="f" strokeweight="2pt"/>
                <v:line id="Line 391" o:spid="_x0000_s13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" strokeweight="2pt"/>
                <v:line id="Line 392" o:spid="_x0000_s13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" strokeweight="2pt"/>
                <v:line id="Line 393" o:spid="_x0000_s13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" strokeweight="2pt"/>
                <v:line id="Line 394" o:spid="_x0000_s13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" strokeweight="2pt"/>
                <v:line id="Line 395" o:spid="_x0000_s13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" strokeweight="2pt"/>
                <v:line id="Line 396" o:spid="_x0000_s13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" strokeweight="2pt"/>
                <v:line id="Line 397" o:spid="_x0000_s13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" strokeweight="2pt"/>
                <v:line id="Line 398" o:spid="_x0000_s13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" strokeweight="1pt"/>
                <v:line id="Line 399" o:spid="_x0000_s13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" strokeweight="2pt"/>
                <v:line id="Line 400" o:spid="_x0000_s13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" strokeweight="1pt"/>
                <v:rect id="Rectangle 401" o:spid="_x0000_s13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" filled="f" stroked="f" strokeweight=".25pt">
                  <v:textbox inset="1pt,1pt,1pt,1pt">
                    <w:txbxContent>
                      <w:p w14:paraId="2C88B859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3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" filled="f" stroked="f" strokeweight=".25pt">
                  <v:textbox inset="1pt,1pt,1pt,1pt">
                    <w:txbxContent>
                      <w:p w14:paraId="04CABE77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3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" filled="f" stroked="f" strokeweight=".25pt">
                  <v:textbox inset="1pt,1pt,1pt,1pt">
                    <w:txbxContent>
                      <w:p w14:paraId="2EB9C063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3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" filled="f" stroked="f" strokeweight=".25pt">
                  <v:textbox inset="1pt,1pt,1pt,1pt">
                    <w:txbxContent>
                      <w:p w14:paraId="2133D5E0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3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" filled="f" stroked="f" strokeweight=".25pt">
                  <v:textbox inset="1pt,1pt,1pt,1pt">
                    <w:txbxContent>
                      <w:p w14:paraId="1B6BDDD5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3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" filled="f" stroked="f" strokeweight=".25pt">
                  <v:textbox inset="1pt,1pt,1pt,1pt">
                    <w:txbxContent>
                      <w:p w14:paraId="2A87A201" w14:textId="77777777" w:rsidR="003A5336" w:rsidRDefault="003A5336" w:rsidP="00753D17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3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" filled="f" stroked="f" strokeweight=".25pt">
                  <v:textbox inset="1pt,1pt,1pt,1pt">
                    <w:txbxContent>
                      <w:p w14:paraId="3D960039" w14:textId="20722415" w:rsidR="003A5336" w:rsidRPr="00877D29" w:rsidRDefault="003A5336" w:rsidP="00753D17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408" o:spid="_x0000_s13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" filled="f" stroked="f" strokeweight=".25pt">
                  <v:textbox inset="1pt,1pt,1pt,1pt">
                    <w:txbxContent>
                      <w:p w14:paraId="65610223" w14:textId="77777777" w:rsidR="003A5336" w:rsidRPr="00062039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38E3D0C1" w14:textId="294C0B7A" w:rsidR="003A5336" w:rsidRDefault="003A5336" w:rsidP="00753D17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9DCC4FA">
        <w:rPr>
          <w:noProof/>
        </w:rPr>
        <w:drawing>
          <wp:inline distT="0" distB="0" distL="0" distR="0" wp14:anchorId="68B3094E" wp14:editId="26F27E9D">
            <wp:extent cx="5419725" cy="3239675"/>
            <wp:effectExtent l="0" t="0" r="0" b="0"/>
            <wp:docPr id="20205666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66657" name="Picture 202056665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050" cy="32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5DEFF" w14:textId="18DA8522" w:rsidR="4322608A" w:rsidRPr="002F5372" w:rsidRDefault="09DCC4FA" w:rsidP="41E87770">
      <w:pPr>
        <w:spacing w:line="259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Пневмоцилиндры- Festo,</w:t>
      </w:r>
    </w:p>
    <w:p w14:paraId="12323555" w14:textId="50CE6460" w:rsidR="00F46F51" w:rsidRPr="00062039" w:rsidRDefault="00854489" w:rsidP="41E87770">
      <w:pPr>
        <w:spacing w:line="259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62039">
        <w:rPr>
          <w:rFonts w:ascii="Times New Roman" w:hAnsi="Times New Roman"/>
          <w:b/>
          <w:color w:val="000000" w:themeColor="text1"/>
          <w:sz w:val="24"/>
          <w:szCs w:val="24"/>
        </w:rPr>
        <w:t>Рис 14</w:t>
      </w:r>
      <w:r w:rsidR="00F46F51" w:rsidRPr="00062039">
        <w:rPr>
          <w:rFonts w:ascii="Times New Roman" w:hAnsi="Times New Roman"/>
          <w:b/>
          <w:color w:val="000000" w:themeColor="text1"/>
          <w:sz w:val="24"/>
          <w:szCs w:val="24"/>
        </w:rPr>
        <w:t>.</w:t>
      </w:r>
    </w:p>
    <w:p w14:paraId="27925E86" w14:textId="0FC126ED" w:rsidR="4322608A" w:rsidRPr="002F5372" w:rsidRDefault="4322608A" w:rsidP="4322608A">
      <w:pPr>
        <w:spacing w:line="259" w:lineRule="auto"/>
        <w:rPr>
          <w:rFonts w:ascii="Times New Roman" w:hAnsi="Times New Roman"/>
          <w:color w:val="000000" w:themeColor="text1"/>
          <w:sz w:val="24"/>
          <w:szCs w:val="24"/>
        </w:rPr>
      </w:pPr>
    </w:p>
    <w:p w14:paraId="70AFC8CC" w14:textId="0526E70B" w:rsidR="09DCC4FA" w:rsidRDefault="09DCC4FA" w:rsidP="41E87770">
      <w:r w:rsidRPr="002F5372">
        <w:rPr>
          <w:rFonts w:ascii="Times New Roman" w:hAnsi="Times New Roman"/>
          <w:sz w:val="24"/>
          <w:szCs w:val="24"/>
        </w:rPr>
        <w:t>Пневмооборудование (клапаны, регуляторы)</w:t>
      </w:r>
      <w:r w:rsidR="14A06460" w:rsidRPr="002F5372">
        <w:rPr>
          <w:rFonts w:ascii="Times New Roman" w:hAnsi="Times New Roman"/>
          <w:sz w:val="24"/>
          <w:szCs w:val="24"/>
        </w:rPr>
        <w:t xml:space="preserve">  </w:t>
      </w:r>
      <w:r w:rsidR="0DE9CC2F" w:rsidRPr="002F5372">
        <w:rPr>
          <w:rFonts w:ascii="Times New Roman" w:hAnsi="Times New Roman"/>
          <w:sz w:val="24"/>
          <w:szCs w:val="24"/>
        </w:rPr>
        <w:t>Festo, SMC, Pneumax- Высокое качество, широкий ассортимент, совместимость с различными системами автоматизации.</w:t>
      </w:r>
      <w:r w:rsidR="0DE9CC2F">
        <w:rPr>
          <w:noProof/>
        </w:rPr>
        <w:drawing>
          <wp:inline distT="0" distB="0" distL="0" distR="0" wp14:anchorId="34E8C87B" wp14:editId="642E9D96">
            <wp:extent cx="3762375" cy="3762375"/>
            <wp:effectExtent l="0" t="0" r="9525" b="9525"/>
            <wp:docPr id="6294336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35910" name="Picture 168433591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296" cy="376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4B11" w14:textId="4EEACA2E" w:rsidR="00F46F51" w:rsidRPr="00297F6E" w:rsidRDefault="00854489" w:rsidP="00F46F51">
      <w:pPr>
        <w:jc w:val="center"/>
        <w:rPr>
          <w:rFonts w:ascii="Times New Roman" w:hAnsi="Times New Roman"/>
          <w:b/>
          <w:sz w:val="24"/>
          <w:szCs w:val="24"/>
        </w:rPr>
      </w:pPr>
      <w:r w:rsidRPr="00297F6E">
        <w:rPr>
          <w:rFonts w:ascii="Times New Roman" w:hAnsi="Times New Roman"/>
          <w:b/>
          <w:sz w:val="24"/>
          <w:szCs w:val="24"/>
        </w:rPr>
        <w:t>Рис 15</w:t>
      </w:r>
      <w:r w:rsidR="00F46F51" w:rsidRPr="00297F6E">
        <w:rPr>
          <w:rFonts w:ascii="Times New Roman" w:hAnsi="Times New Roman"/>
          <w:b/>
          <w:sz w:val="24"/>
          <w:szCs w:val="24"/>
        </w:rPr>
        <w:t>.</w:t>
      </w:r>
    </w:p>
    <w:p w14:paraId="203964FD" w14:textId="6583C592" w:rsidR="41E87770" w:rsidRPr="00297F6E" w:rsidRDefault="41E87770" w:rsidP="41E87770">
      <w:pPr>
        <w:rPr>
          <w:rFonts w:ascii="Times New Roman" w:hAnsi="Times New Roman"/>
          <w:sz w:val="24"/>
          <w:szCs w:val="24"/>
        </w:rPr>
      </w:pPr>
    </w:p>
    <w:p w14:paraId="753EEF8A" w14:textId="6FC1E497" w:rsidR="0DE9CC2F" w:rsidRPr="00297F6E" w:rsidRDefault="0DE9CC2F" w:rsidP="00FC5512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Пневмооборудование (клапаны, регуляторы)</w:t>
      </w:r>
    </w:p>
    <w:p w14:paraId="1CB0755F" w14:textId="583C196F" w:rsidR="0DE9CC2F" w:rsidRPr="00297F6E" w:rsidRDefault="0DE9CC2F" w:rsidP="00FC5512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Контроллеры и PLC Siemens (S7), Allen-Bradley (Rockwell), Schneider Electric- Надежные системы автоматизации для управления логикой и сигналами.</w:t>
      </w:r>
    </w:p>
    <w:p w14:paraId="30DC901D" w14:textId="348E063E" w:rsidR="0DE9CC2F" w:rsidRDefault="0DE9CC2F" w:rsidP="41E87770">
      <w:r>
        <w:rPr>
          <w:noProof/>
        </w:rPr>
        <w:lastRenderedPageBreak/>
        <w:drawing>
          <wp:inline distT="0" distB="0" distL="0" distR="0" wp14:anchorId="04F6397C" wp14:editId="4C7857B6">
            <wp:extent cx="5943600" cy="3562350"/>
            <wp:effectExtent l="0" t="0" r="0" b="0"/>
            <wp:docPr id="1571082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82989" name="Picture 15710829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4F7C" w14:textId="43258F80" w:rsidR="00F46F51" w:rsidRPr="002F5372" w:rsidRDefault="00854489" w:rsidP="41E87770">
      <w:pPr>
        <w:jc w:val="center"/>
        <w:rPr>
          <w:rFonts w:ascii="Times New Roman" w:hAnsi="Times New Roman"/>
          <w:b/>
          <w:sz w:val="24"/>
          <w:szCs w:val="24"/>
        </w:rPr>
      </w:pPr>
      <w:r w:rsidRPr="002F5372">
        <w:rPr>
          <w:rFonts w:ascii="Times New Roman" w:hAnsi="Times New Roman"/>
          <w:b/>
          <w:sz w:val="24"/>
          <w:szCs w:val="24"/>
        </w:rPr>
        <w:t>Рис 16</w:t>
      </w:r>
      <w:r w:rsidR="00F46F51" w:rsidRPr="002F5372">
        <w:rPr>
          <w:rFonts w:ascii="Times New Roman" w:hAnsi="Times New Roman"/>
          <w:b/>
          <w:sz w:val="24"/>
          <w:szCs w:val="24"/>
        </w:rPr>
        <w:t>.</w:t>
      </w:r>
    </w:p>
    <w:p w14:paraId="68805A57" w14:textId="79B8CA99" w:rsidR="0DE9CC2F" w:rsidRPr="002F5372" w:rsidRDefault="0DE9CC2F" w:rsidP="41E87770">
      <w:pPr>
        <w:jc w:val="center"/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sz w:val="24"/>
          <w:szCs w:val="24"/>
        </w:rPr>
        <w:t>Контроллеры и PLC Siemens (S7),</w:t>
      </w:r>
    </w:p>
    <w:p w14:paraId="76F6B675" w14:textId="1764D9FE" w:rsidR="41E87770" w:rsidRPr="002F5372" w:rsidRDefault="41E87770" w:rsidP="41E87770">
      <w:pPr>
        <w:rPr>
          <w:rFonts w:ascii="Times New Roman" w:hAnsi="Times New Roman"/>
          <w:sz w:val="24"/>
          <w:szCs w:val="24"/>
        </w:rPr>
      </w:pPr>
    </w:p>
    <w:p w14:paraId="3EFC8F01" w14:textId="5E9AD375" w:rsidR="7CDBACED" w:rsidRPr="002F5372" w:rsidRDefault="7CDBACED" w:rsidP="41E87770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sz w:val="24"/>
          <w:szCs w:val="24"/>
        </w:rPr>
        <w:t>Приводы и механика</w:t>
      </w:r>
      <w:r w:rsidR="00E428CC" w:rsidRPr="002F5372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47680" behindDoc="0" locked="0" layoutInCell="0" allowOverlap="1" wp14:anchorId="74AF14A7" wp14:editId="7BB8531C">
                <wp:simplePos x="0" y="0"/>
                <wp:positionH relativeFrom="page">
                  <wp:posOffset>901065</wp:posOffset>
                </wp:positionH>
                <wp:positionV relativeFrom="page">
                  <wp:posOffset>360680</wp:posOffset>
                </wp:positionV>
                <wp:extent cx="6588760" cy="10189210"/>
                <wp:effectExtent l="0" t="0" r="21590" b="21590"/>
                <wp:wrapNone/>
                <wp:docPr id="96582080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6582081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82082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8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8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85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86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87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88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89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90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9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092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B6F7FB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093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F017C4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09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195589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096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470F42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097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0ED1FA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098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F1E872" w14:textId="77777777" w:rsidR="003A5336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09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DD4E5A" w14:textId="6817C9FD" w:rsidR="003A5336" w:rsidRPr="00877D29" w:rsidRDefault="003A5336" w:rsidP="00E428CC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0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A9C54" w14:textId="77777777" w:rsidR="003A5336" w:rsidRPr="00062039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6CAEDFFE" w14:textId="559BE91B" w:rsidR="003A5336" w:rsidRDefault="003A5336" w:rsidP="00E428C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AF14A7" id="_x0000_s1356" style="position:absolute;margin-left:70.95pt;margin-top:28.4pt;width:518.8pt;height:802.3pt;z-index:2518476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" o:allowincell="f">
                <v:rect id="Rectangle 390" o:spid="_x0000_s13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" filled="f" strokeweight="2pt"/>
                <v:line id="Line 391" o:spid="_x0000_s13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" strokeweight="2pt"/>
                <v:line id="Line 392" o:spid="_x0000_s13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" strokeweight="2pt"/>
                <v:line id="Line 393" o:spid="_x0000_s13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" strokeweight="2pt"/>
                <v:line id="Line 394" o:spid="_x0000_s13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" strokeweight="2pt"/>
                <v:line id="Line 395" o:spid="_x0000_s13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" strokeweight="2pt"/>
                <v:line id="Line 396" o:spid="_x0000_s13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" strokeweight="2pt"/>
                <v:line id="Line 397" o:spid="_x0000_s13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" strokeweight="2pt"/>
                <v:line id="Line 398" o:spid="_x0000_s13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" strokeweight="1pt"/>
                <v:line id="Line 399" o:spid="_x0000_s13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" strokeweight="2pt"/>
                <v:line id="Line 400" o:spid="_x0000_s13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" strokeweight="1pt"/>
                <v:rect id="Rectangle 401" o:spid="_x0000_s13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" filled="f" stroked="f" strokeweight=".25pt">
                  <v:textbox inset="1pt,1pt,1pt,1pt">
                    <w:txbxContent>
                      <w:p w14:paraId="55B6F7FB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3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" filled="f" stroked="f" strokeweight=".25pt">
                  <v:textbox inset="1pt,1pt,1pt,1pt">
                    <w:txbxContent>
                      <w:p w14:paraId="24F017C4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3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" filled="f" stroked="f" strokeweight=".25pt">
                  <v:textbox inset="1pt,1pt,1pt,1pt">
                    <w:txbxContent>
                      <w:p w14:paraId="26195589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3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" filled="f" stroked="f" strokeweight=".25pt">
                  <v:textbox inset="1pt,1pt,1pt,1pt">
                    <w:txbxContent>
                      <w:p w14:paraId="70470F42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3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" filled="f" stroked="f" strokeweight=".25pt">
                  <v:textbox inset="1pt,1pt,1pt,1pt">
                    <w:txbxContent>
                      <w:p w14:paraId="270ED1FA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3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" filled="f" stroked="f" strokeweight=".25pt">
                  <v:textbox inset="1pt,1pt,1pt,1pt">
                    <w:txbxContent>
                      <w:p w14:paraId="7BF1E872" w14:textId="77777777" w:rsidR="003A5336" w:rsidRDefault="003A5336" w:rsidP="00E428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3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" filled="f" stroked="f" strokeweight=".25pt">
                  <v:textbox inset="1pt,1pt,1pt,1pt">
                    <w:txbxContent>
                      <w:p w14:paraId="6CDD4E5A" w14:textId="6817C9FD" w:rsidR="003A5336" w:rsidRPr="00877D29" w:rsidRDefault="003A5336" w:rsidP="00E428CC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5</w:t>
                        </w:r>
                      </w:p>
                    </w:txbxContent>
                  </v:textbox>
                </v:rect>
                <v:rect id="Rectangle 408" o:spid="_x0000_s13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" filled="f" stroked="f" strokeweight=".25pt">
                  <v:textbox inset="1pt,1pt,1pt,1pt">
                    <w:txbxContent>
                      <w:p w14:paraId="594A9C54" w14:textId="77777777" w:rsidR="003A5336" w:rsidRPr="00062039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6CAEDFFE" w14:textId="559BE91B" w:rsidR="003A5336" w:rsidRDefault="003A5336" w:rsidP="00E428C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F5372">
        <w:rPr>
          <w:rFonts w:ascii="Times New Roman" w:hAnsi="Times New Roman"/>
          <w:sz w:val="24"/>
          <w:szCs w:val="24"/>
        </w:rPr>
        <w:t>, Bosch Rexroth, Nord Drivesystems, Для точного и долговечного привода движений.</w:t>
      </w:r>
    </w:p>
    <w:p w14:paraId="25E50F65" w14:textId="77777777" w:rsidR="00F46F51" w:rsidRDefault="543FF04C" w:rsidP="41E87770">
      <w:pPr>
        <w:jc w:val="center"/>
      </w:pPr>
      <w:r>
        <w:rPr>
          <w:noProof/>
        </w:rPr>
        <w:drawing>
          <wp:inline distT="0" distB="0" distL="0" distR="0" wp14:anchorId="26EF9A87" wp14:editId="34293A87">
            <wp:extent cx="5106009" cy="3117611"/>
            <wp:effectExtent l="0" t="0" r="0" b="6985"/>
            <wp:docPr id="12721536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53669" name="Picture 127215366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74" cy="313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3C74" w14:textId="5E56A3E4" w:rsidR="00F46F51" w:rsidRPr="00297F6E" w:rsidRDefault="00854489" w:rsidP="41E87770">
      <w:pPr>
        <w:jc w:val="center"/>
        <w:rPr>
          <w:rFonts w:ascii="Times New Roman" w:hAnsi="Times New Roman"/>
          <w:b/>
          <w:sz w:val="24"/>
          <w:szCs w:val="24"/>
        </w:rPr>
      </w:pPr>
      <w:r w:rsidRPr="00297F6E">
        <w:rPr>
          <w:rFonts w:ascii="Times New Roman" w:hAnsi="Times New Roman"/>
          <w:b/>
          <w:sz w:val="24"/>
          <w:szCs w:val="24"/>
        </w:rPr>
        <w:t>Рис 17</w:t>
      </w:r>
      <w:r w:rsidR="00F46F51" w:rsidRPr="00297F6E">
        <w:rPr>
          <w:rFonts w:ascii="Times New Roman" w:hAnsi="Times New Roman"/>
          <w:b/>
          <w:sz w:val="24"/>
          <w:szCs w:val="24"/>
        </w:rPr>
        <w:t>.</w:t>
      </w:r>
    </w:p>
    <w:p w14:paraId="1C302A70" w14:textId="5F8C6291" w:rsidR="543FF04C" w:rsidRPr="00297F6E" w:rsidRDefault="543FF04C" w:rsidP="41E87770">
      <w:pPr>
        <w:jc w:val="center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Приводы и механика,- Nord Drivesystems</w:t>
      </w:r>
    </w:p>
    <w:p w14:paraId="46AD0109" w14:textId="77B428C1" w:rsidR="543FF04C" w:rsidRPr="00297F6E" w:rsidRDefault="543FF04C" w:rsidP="41E87770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Штампы и механические узлы, Festo, SMC, Parker, Для изготовления штампов и механических элементов, обеспечивающих точность.</w:t>
      </w:r>
      <w:r w:rsidR="00753D17" w:rsidRPr="00297F6E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</w:p>
    <w:p w14:paraId="0ADFAD13" w14:textId="439F1CC3" w:rsidR="41E87770" w:rsidRDefault="41E87770" w:rsidP="41E87770"/>
    <w:p w14:paraId="06564091" w14:textId="1FFF9D06" w:rsidR="00F46F51" w:rsidRDefault="00E428CC" w:rsidP="00753D17">
      <w:r>
        <w:rPr>
          <w:rFonts w:eastAsia="Times New Roman"/>
          <w:noProof/>
          <w:sz w:val="20"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814912" behindDoc="0" locked="0" layoutInCell="0" allowOverlap="1" wp14:anchorId="09E16BD7" wp14:editId="4ADEF4CD">
                <wp:simplePos x="0" y="0"/>
                <wp:positionH relativeFrom="page">
                  <wp:posOffset>901065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2005259893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05259894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259895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96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97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98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899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90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90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902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05259903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28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29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B95BEB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30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941D94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31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C3F131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32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41C560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33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3DCBD7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34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3C17CE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35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646449" w14:textId="4C91BAE1" w:rsidR="003A5336" w:rsidRPr="00877D29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36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7B9568" w14:textId="77777777" w:rsidR="003A5336" w:rsidRPr="00062039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0DD24A18" w14:textId="1E5C3575" w:rsidR="003A5336" w:rsidRDefault="003A5336" w:rsidP="00B615C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16BD7" id="_x0000_s1376" style="position:absolute;margin-left:70.95pt;margin-top:16.4pt;width:518.8pt;height:802.3pt;z-index:2518149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" o:allowincell="f">
                <v:rect id="Rectangle 390" o:spid="_x0000_s13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" filled="f" strokeweight="2pt"/>
                <v:line id="Line 391" o:spid="_x0000_s13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" strokeweight="2pt"/>
                <v:line id="Line 392" o:spid="_x0000_s13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" strokeweight="2pt"/>
                <v:line id="Line 393" o:spid="_x0000_s13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" strokeweight="2pt"/>
                <v:line id="Line 394" o:spid="_x0000_s13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" strokeweight="2pt"/>
                <v:line id="Line 395" o:spid="_x0000_s13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" strokeweight="2pt"/>
                <v:line id="Line 396" o:spid="_x0000_s13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" strokeweight="2pt"/>
                <v:line id="Line 397" o:spid="_x0000_s13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" strokeweight="2pt"/>
                <v:line id="Line 398" o:spid="_x0000_s13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" strokeweight="1pt"/>
                <v:line id="Line 399" o:spid="_x0000_s13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" strokeweight="2pt"/>
                <v:line id="Line 400" o:spid="_x0000_s13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" strokeweight="1pt"/>
                <v:rect id="Rectangle 401" o:spid="_x0000_s13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" filled="f" stroked="f" strokeweight=".25pt">
                  <v:textbox inset="1pt,1pt,1pt,1pt">
                    <w:txbxContent>
                      <w:p w14:paraId="57B95BEB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3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" filled="f" stroked="f" strokeweight=".25pt">
                  <v:textbox inset="1pt,1pt,1pt,1pt">
                    <w:txbxContent>
                      <w:p w14:paraId="3F941D94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3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" filled="f" stroked="f" strokeweight=".25pt">
                  <v:textbox inset="1pt,1pt,1pt,1pt">
                    <w:txbxContent>
                      <w:p w14:paraId="0FC3F131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3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" filled="f" stroked="f" strokeweight=".25pt">
                  <v:textbox inset="1pt,1pt,1pt,1pt">
                    <w:txbxContent>
                      <w:p w14:paraId="4741C560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3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" filled="f" stroked="f" strokeweight=".25pt">
                  <v:textbox inset="1pt,1pt,1pt,1pt">
                    <w:txbxContent>
                      <w:p w14:paraId="793DCBD7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3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" filled="f" stroked="f" strokeweight=".25pt">
                  <v:textbox inset="1pt,1pt,1pt,1pt">
                    <w:txbxContent>
                      <w:p w14:paraId="773C17CE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3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" filled="f" stroked="f" strokeweight=".25pt">
                  <v:textbox inset="1pt,1pt,1pt,1pt">
                    <w:txbxContent>
                      <w:p w14:paraId="1E646449" w14:textId="4C91BAE1" w:rsidR="003A5336" w:rsidRPr="00877D29" w:rsidRDefault="003A5336" w:rsidP="00B615CC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  <w:r>
                          <w:rPr>
                            <w:sz w:val="24"/>
                            <w:lang w:val="ru-RU"/>
                          </w:rPr>
                          <w:t>6</w:t>
                        </w:r>
                      </w:p>
                    </w:txbxContent>
                  </v:textbox>
                </v:rect>
                <v:rect id="Rectangle 408" o:spid="_x0000_s13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" filled="f" stroked="f" strokeweight=".25pt">
                  <v:textbox inset="1pt,1pt,1pt,1pt">
                    <w:txbxContent>
                      <w:p w14:paraId="527B9568" w14:textId="77777777" w:rsidR="003A5336" w:rsidRPr="00062039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0DD24A18" w14:textId="1E5C3575" w:rsidR="003A5336" w:rsidRDefault="003A5336" w:rsidP="00B615C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E8B1043">
        <w:rPr>
          <w:noProof/>
        </w:rPr>
        <w:drawing>
          <wp:inline distT="0" distB="0" distL="0" distR="0" wp14:anchorId="60D7F5DF" wp14:editId="51B5BAD0">
            <wp:extent cx="4469130" cy="3613709"/>
            <wp:effectExtent l="0" t="0" r="7620" b="6350"/>
            <wp:docPr id="9261636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3631" name="Picture 92616363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423" cy="36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4778" w14:textId="35D977B1" w:rsidR="00F46F51" w:rsidRPr="00297F6E" w:rsidRDefault="00854489" w:rsidP="00F46F51">
      <w:pPr>
        <w:jc w:val="center"/>
        <w:rPr>
          <w:rFonts w:ascii="Times New Roman" w:hAnsi="Times New Roman"/>
          <w:b/>
          <w:sz w:val="24"/>
          <w:szCs w:val="24"/>
        </w:rPr>
      </w:pPr>
      <w:r w:rsidRPr="00297F6E">
        <w:rPr>
          <w:rFonts w:ascii="Times New Roman" w:hAnsi="Times New Roman"/>
          <w:b/>
          <w:sz w:val="24"/>
          <w:szCs w:val="24"/>
        </w:rPr>
        <w:t>Рис 18</w:t>
      </w:r>
      <w:r w:rsidR="00F46F51" w:rsidRPr="00297F6E">
        <w:rPr>
          <w:rFonts w:ascii="Times New Roman" w:hAnsi="Times New Roman"/>
          <w:b/>
          <w:sz w:val="24"/>
          <w:szCs w:val="24"/>
        </w:rPr>
        <w:t>.</w:t>
      </w:r>
    </w:p>
    <w:p w14:paraId="2C7A5C81" w14:textId="35F7A9BB" w:rsidR="0E8B1043" w:rsidRPr="00297F6E" w:rsidRDefault="0E8B1043" w:rsidP="00F46F51">
      <w:pPr>
        <w:jc w:val="center"/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sz w:val="24"/>
          <w:szCs w:val="24"/>
        </w:rPr>
        <w:t>Механический штамп</w:t>
      </w:r>
    </w:p>
    <w:p w14:paraId="4CF17843" w14:textId="79A06DA8" w:rsidR="00F46F51" w:rsidRPr="002F5372" w:rsidRDefault="00F46F51" w:rsidP="4322608A">
      <w:pPr>
        <w:jc w:val="center"/>
        <w:rPr>
          <w:rFonts w:ascii="Times New Roman" w:hAnsi="Times New Roman"/>
          <w:sz w:val="24"/>
          <w:szCs w:val="24"/>
        </w:rPr>
      </w:pPr>
    </w:p>
    <w:p w14:paraId="6EE4C033" w14:textId="152A7211" w:rsidR="4322608A" w:rsidRPr="002F5372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0F68E2E" w14:textId="3FDB1DD8" w:rsidR="4322608A" w:rsidRPr="002F5372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F5C750F" w14:textId="6D789680" w:rsidR="0047026E" w:rsidRPr="00297F6E" w:rsidRDefault="0047026E" w:rsidP="4322608A">
      <w:pPr>
        <w:jc w:val="center"/>
        <w:rPr>
          <w:rFonts w:ascii="Times New Roman" w:hAnsi="Times New Roman"/>
          <w:color w:val="000000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4.1 Анализ(маркетинг)  по соответствию ТЗ.</w:t>
      </w:r>
    </w:p>
    <w:p w14:paraId="7F95C85F" w14:textId="18B8F08E" w:rsidR="26D34E8C" w:rsidRPr="00297F6E" w:rsidRDefault="26D34E8C" w:rsidP="4322608A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Разработанная автоматизированная линия для обработки и штамповки болванок полностью отвечает заявленным требованиям ТЗ по автоматизации, точности, надежности и скорости выполнения технологического процесса. В частности, реализованы все необходимые функциональные блоки для последовательного и безошибочного выполнения операций, что повышает конкурентоспособность системы на рынке автоматизированных производственных линий.</w:t>
      </w:r>
    </w:p>
    <w:p w14:paraId="430516CC" w14:textId="5BE821B6" w:rsidR="4322608A" w:rsidRPr="00297F6E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63DEBF" w14:textId="400B67C0" w:rsidR="417A608A" w:rsidRPr="00297F6E" w:rsidRDefault="417A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 xml:space="preserve">1. Автоматизация маршрутов и логика работы </w:t>
      </w:r>
    </w:p>
    <w:p w14:paraId="7E1B85A3" w14:textId="7EE4D1F9" w:rsidR="417A608A" w:rsidRPr="00297F6E" w:rsidRDefault="417A608A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Маршрут болванки: Болванки поступают по конвейеру Кн1, управление которыми осуществляется с помощью датчиков Дт1 и Дт2, что соответствует ТЗ по автоматическому контролю наличия и позиционирования заготовок.</w:t>
      </w:r>
    </w:p>
    <w:p w14:paraId="39667667" w14:textId="5395418B" w:rsidR="417A608A" w:rsidRPr="00297F6E" w:rsidRDefault="417A608A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Контроль подачи: Датчик Дт1 фиксирует наличие болванки, а Дт2 обеспечивает остановку конвейера (Кн1) при прибытии болванки к точке выгрузки, что соответствует требованиям к точности подачи и предотвращает сбои.</w:t>
      </w:r>
    </w:p>
    <w:p w14:paraId="1EE723DF" w14:textId="2262FF53" w:rsidR="417A608A" w:rsidRPr="00297F6E" w:rsidRDefault="417A608A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Маршрут штампа: Место для штампа обозначено в круге (позиция 3), что соответствует ТЗ по размещению технологического оборудования.</w:t>
      </w:r>
    </w:p>
    <w:p w14:paraId="7A6CE287" w14:textId="6C82CC7E" w:rsidR="417A608A" w:rsidRPr="00297F6E" w:rsidRDefault="417A608A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Обработка сигнала Дт2: Он инициирует выталкивание болванки из конвейера при помощи ПН1, что полностью реализует автоматическую подачу и подготовку к обработке.</w:t>
      </w:r>
    </w:p>
    <w:p w14:paraId="779F3A3A" w14:textId="5CE2FBB1" w:rsidR="417A608A" w:rsidRPr="00297F6E" w:rsidRDefault="417A608A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 xml:space="preserve">2. Реализация процессов штамповки и контроля </w:t>
      </w:r>
    </w:p>
    <w:p w14:paraId="0A0D6B3D" w14:textId="5B902651" w:rsidR="417A608A" w:rsidRPr="00297F6E" w:rsidRDefault="417A608A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Датчик Дт9 и ПН1: фиксация завершения подачи болванки, автоматическое управление выт</w:t>
      </w:r>
      <w:r w:rsidR="5151F6C6" w:rsidRPr="00297F6E">
        <w:rPr>
          <w:rFonts w:ascii="Times New Roman" w:hAnsi="Times New Roman"/>
          <w:color w:val="000000" w:themeColor="text1"/>
          <w:sz w:val="24"/>
          <w:szCs w:val="24"/>
        </w:rPr>
        <w:t>а</w:t>
      </w:r>
      <w:r w:rsidRPr="00297F6E">
        <w:rPr>
          <w:rFonts w:ascii="Times New Roman" w:hAnsi="Times New Roman"/>
          <w:color w:val="000000" w:themeColor="text1"/>
          <w:sz w:val="24"/>
          <w:szCs w:val="24"/>
        </w:rPr>
        <w:t>лкновением.</w:t>
      </w:r>
    </w:p>
    <w:p w14:paraId="0E12994F" w14:textId="2F855426" w:rsidR="417A608A" w:rsidRPr="00297F6E" w:rsidRDefault="417A608A" w:rsidP="4322608A">
      <w:pPr>
        <w:rPr>
          <w:rFonts w:ascii="Times New Roman" w:hAnsi="Times New Roman"/>
          <w:sz w:val="24"/>
          <w:szCs w:val="24"/>
        </w:rPr>
      </w:pPr>
      <w:r w:rsidRPr="00297F6E">
        <w:rPr>
          <w:rFonts w:ascii="Times New Roman" w:hAnsi="Times New Roman"/>
          <w:color w:val="000000" w:themeColor="text1"/>
          <w:sz w:val="24"/>
          <w:szCs w:val="24"/>
        </w:rPr>
        <w:t>Пневмоцилиндр ПН2 и датчик Дт4: выталкивание болванки в штамп, контроль срабатывания датчика, что обеспечивает точное позиционирование для обработки — соответствует ТЗ по точности и надежности.</w:t>
      </w:r>
    </w:p>
    <w:p w14:paraId="6E53A0CE" w14:textId="6F5708CA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lastRenderedPageBreak/>
        <w:t>Обратный ход ПН2 и сигналы Дт3, Дт7: автоматизация возврата штампа и подготовка к следующему циклу, что отвечает требованиям по цикличности и быстродействию.</w:t>
      </w:r>
    </w:p>
    <w:p w14:paraId="5384CB1B" w14:textId="680669BB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 xml:space="preserve">3. Обработка детали и контроль завершения операции </w:t>
      </w:r>
    </w:p>
    <w:p w14:paraId="3F65C0FD" w14:textId="45C3C00D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Датчик Дт8: фиксирует преобразование болванки в деталь в зоне 3, что соответствует ТЗ по контрольной автоматике.</w:t>
      </w:r>
      <w:r w:rsidR="00B615CC" w:rsidRPr="002F5372">
        <w:rPr>
          <w:rFonts w:ascii="Times New Roman" w:eastAsia="Times New Roman" w:hAnsi="Times New Roman"/>
          <w:noProof/>
          <w:sz w:val="24"/>
          <w:szCs w:val="24"/>
        </w:rPr>
        <w:t xml:space="preserve"> </w:t>
      </w:r>
    </w:p>
    <w:p w14:paraId="75EB7416" w14:textId="060B9CA0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Обратный ход штампа (до срабатывания Дт7): обеспечивает своевременное возвращение штампа, что повышает эффективность линии.</w:t>
      </w:r>
    </w:p>
    <w:p w14:paraId="75751F2F" w14:textId="3C8010D1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Разгрузка детали: через ПН3 и датчик Дт5, что соответствует требованиям по автоматической выгрузке готовой продукции.</w:t>
      </w:r>
    </w:p>
    <w:p w14:paraId="7A6D6978" w14:textId="469EDD7E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Контроль и повтор операций: Датчики Дт6 и Дт2 обеспечивают возможность повторных циклов при наличии болванки, что полностью соответствует требованиям ТЗ по управлению повторением операций для повышения производительности.</w:t>
      </w:r>
    </w:p>
    <w:p w14:paraId="09858DA7" w14:textId="6292B781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 xml:space="preserve">4. Общие требования и безопасность </w:t>
      </w:r>
    </w:p>
    <w:p w14:paraId="0834DB10" w14:textId="3E843E51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Использование датчиков для контроля и автоматического управления пневмоцилиндрами обеспечивает безопасность и минимизацию брака.</w:t>
      </w:r>
    </w:p>
    <w:p w14:paraId="27976047" w14:textId="6BABA573" w:rsidR="417A608A" w:rsidRPr="002F5372" w:rsidRDefault="00E428CC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19008" behindDoc="0" locked="0" layoutInCell="0" allowOverlap="1" wp14:anchorId="418BFDED" wp14:editId="1AEE8FE2">
                <wp:simplePos x="0" y="0"/>
                <wp:positionH relativeFrom="page">
                  <wp:posOffset>834390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259699358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59699359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699360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1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2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3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4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5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6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7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8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69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699370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6812CF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71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2B06B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72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12E435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73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51EDA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74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1CBB1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75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3C95DB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76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4E71C2" w14:textId="5FA132D1" w:rsidR="003A5336" w:rsidRPr="00877D29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9699377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2096E9" w14:textId="77777777" w:rsidR="003A5336" w:rsidRPr="00297F6E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297F6E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0D266F38" w14:textId="6649E69A" w:rsidR="003A5336" w:rsidRDefault="003A5336" w:rsidP="00B615C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8BFDED" id="_x0000_s1396" style="position:absolute;margin-left:65.7pt;margin-top:16.4pt;width:518.8pt;height:802.3pt;z-index:2518190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" o:allowincell="f">
                <v:rect id="Rectangle 390" o:spid="_x0000_s13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" filled="f" strokeweight="2pt"/>
                <v:line id="Line 391" o:spid="_x0000_s13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" strokeweight="2pt"/>
                <v:line id="Line 392" o:spid="_x0000_s13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" strokeweight="2pt"/>
                <v:line id="Line 393" o:spid="_x0000_s14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" strokeweight="2pt"/>
                <v:line id="Line 394" o:spid="_x0000_s14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" strokeweight="2pt"/>
                <v:line id="Line 395" o:spid="_x0000_s14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" strokeweight="2pt"/>
                <v:line id="Line 396" o:spid="_x0000_s14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" strokeweight="2pt"/>
                <v:line id="Line 397" o:spid="_x0000_s14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" strokeweight="2pt"/>
                <v:line id="Line 398" o:spid="_x0000_s14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" strokeweight="1pt"/>
                <v:line id="Line 399" o:spid="_x0000_s14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" strokeweight="2pt"/>
                <v:line id="Line 400" o:spid="_x0000_s14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" strokeweight="1pt"/>
                <v:rect id="Rectangle 401" o:spid="_x0000_s14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" filled="f" stroked="f" strokeweight=".25pt">
                  <v:textbox inset="1pt,1pt,1pt,1pt">
                    <w:txbxContent>
                      <w:p w14:paraId="706812CF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4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" filled="f" stroked="f" strokeweight=".25pt">
                  <v:textbox inset="1pt,1pt,1pt,1pt">
                    <w:txbxContent>
                      <w:p w14:paraId="0562B06B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4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" filled="f" stroked="f" strokeweight=".25pt">
                  <v:textbox inset="1pt,1pt,1pt,1pt">
                    <w:txbxContent>
                      <w:p w14:paraId="1C12E435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4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" filled="f" stroked="f" strokeweight=".25pt">
                  <v:textbox inset="1pt,1pt,1pt,1pt">
                    <w:txbxContent>
                      <w:p w14:paraId="1F651EDA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4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" filled="f" stroked="f" strokeweight=".25pt">
                  <v:textbox inset="1pt,1pt,1pt,1pt">
                    <w:txbxContent>
                      <w:p w14:paraId="68F1CBB1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4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" filled="f" stroked="f" strokeweight=".25pt">
                  <v:textbox inset="1pt,1pt,1pt,1pt">
                    <w:txbxContent>
                      <w:p w14:paraId="343C95DB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4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" filled="f" stroked="f" strokeweight=".25pt">
                  <v:textbox inset="1pt,1pt,1pt,1pt">
                    <w:txbxContent>
                      <w:p w14:paraId="284E71C2" w14:textId="5FA132D1" w:rsidR="003A5336" w:rsidRPr="00877D29" w:rsidRDefault="003A5336" w:rsidP="00B615CC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  <w:r>
                          <w:rPr>
                            <w:sz w:val="24"/>
                            <w:lang w:val="ru-RU"/>
                          </w:rPr>
                          <w:t>7</w:t>
                        </w:r>
                      </w:p>
                    </w:txbxContent>
                  </v:textbox>
                </v:rect>
                <v:rect id="Rectangle 408" o:spid="_x0000_s14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" filled="f" stroked="f" strokeweight=".25pt">
                  <v:textbox inset="1pt,1pt,1pt,1pt">
                    <w:txbxContent>
                      <w:p w14:paraId="3C2096E9" w14:textId="77777777" w:rsidR="003A5336" w:rsidRPr="00297F6E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297F6E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0D266F38" w14:textId="6649E69A" w:rsidR="003A5336" w:rsidRDefault="003A5336" w:rsidP="00B615C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417A608A" w:rsidRPr="002F5372">
        <w:rPr>
          <w:rFonts w:ascii="Times New Roman" w:hAnsi="Times New Roman"/>
          <w:color w:val="000000" w:themeColor="text1"/>
          <w:sz w:val="24"/>
          <w:szCs w:val="24"/>
        </w:rPr>
        <w:t>Реализована логика исключения ошибок и обеспечения последовательности операций, что отвечает стандартам надежности и качества.</w:t>
      </w:r>
    </w:p>
    <w:p w14:paraId="6B1F829B" w14:textId="6DADEE3F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Итоговая оценка</w:t>
      </w:r>
    </w:p>
    <w:p w14:paraId="76A3FAE8" w14:textId="78A0B068" w:rsidR="417A608A" w:rsidRPr="002F5372" w:rsidRDefault="417A608A" w:rsidP="4322608A">
      <w:pPr>
        <w:rPr>
          <w:rFonts w:ascii="Times New Roman" w:hAnsi="Times New Roman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Разработанная система полностью реализует функциональные требования ТЗ по автоматизации технологического процесса, включая маршрутизацию, контроль, автоматическое управление пневмоцилиндрами и датчиками. Она обеспечивает высокую точность, надежность и эффективность, что делает ее конкурентоспособной на рынке автоматизированных линий для обработки деталей.</w:t>
      </w:r>
    </w:p>
    <w:p w14:paraId="44DCA437" w14:textId="576CAF01" w:rsidR="4322608A" w:rsidRPr="002F5372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62B777E" w14:textId="424BE893" w:rsidR="4322608A" w:rsidRPr="002F5372" w:rsidRDefault="4322608A" w:rsidP="4322608A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E9BAEFF" w14:textId="5E90F18B" w:rsidR="0047026E" w:rsidRPr="002F5372" w:rsidRDefault="0047026E" w:rsidP="4322608A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4.2 </w:t>
      </w:r>
      <w:r w:rsidR="1493B6CB"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>Подбор (маркетинг) соответствию ТЗ</w:t>
      </w:r>
    </w:p>
    <w:tbl>
      <w:tblPr>
        <w:tblStyle w:val="ae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0BEB35E6" w:rsidRPr="002F5372" w14:paraId="668BE241" w14:textId="77777777" w:rsidTr="0BEB35E6">
        <w:trPr>
          <w:trHeight w:val="300"/>
        </w:trPr>
        <w:tc>
          <w:tcPr>
            <w:tcW w:w="3115" w:type="dxa"/>
          </w:tcPr>
          <w:p w14:paraId="42ECF549" w14:textId="6D574E14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Параметр</w:t>
            </w:r>
          </w:p>
        </w:tc>
        <w:tc>
          <w:tcPr>
            <w:tcW w:w="3115" w:type="dxa"/>
          </w:tcPr>
          <w:p w14:paraId="3E8FB6BF" w14:textId="5834573D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Требование </w:t>
            </w:r>
          </w:p>
        </w:tc>
        <w:tc>
          <w:tcPr>
            <w:tcW w:w="3115" w:type="dxa"/>
          </w:tcPr>
          <w:p w14:paraId="625A3030" w14:textId="4626BBB5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Критерий соответствия</w:t>
            </w:r>
          </w:p>
        </w:tc>
      </w:tr>
      <w:tr w:rsidR="0BEB35E6" w:rsidRPr="002F5372" w14:paraId="326FF612" w14:textId="77777777" w:rsidTr="0BEB35E6">
        <w:trPr>
          <w:trHeight w:val="300"/>
        </w:trPr>
        <w:tc>
          <w:tcPr>
            <w:tcW w:w="3115" w:type="dxa"/>
          </w:tcPr>
          <w:p w14:paraId="1198D977" w14:textId="4D90120A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Надежность датчиков (Дт1, Дт2, Дт4, Дт9, Дт3, Дт6, Дт7, Дт8)</w:t>
            </w:r>
          </w:p>
        </w:tc>
        <w:tc>
          <w:tcPr>
            <w:tcW w:w="3115" w:type="dxa"/>
          </w:tcPr>
          <w:p w14:paraId="45627A6D" w14:textId="1E015FAC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Высокая точность и устойчивость к условиям производства</w:t>
            </w:r>
          </w:p>
        </w:tc>
        <w:tc>
          <w:tcPr>
            <w:tcW w:w="3115" w:type="dxa"/>
          </w:tcPr>
          <w:p w14:paraId="075813A8" w14:textId="46924403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Современные датчики с высокой чувствительностью и устойчивостью к вибрациям, пыли, маслам</w:t>
            </w:r>
          </w:p>
        </w:tc>
      </w:tr>
      <w:tr w:rsidR="0BEB35E6" w:rsidRPr="002F5372" w14:paraId="70772349" w14:textId="77777777" w:rsidTr="0BEB35E6">
        <w:trPr>
          <w:trHeight w:val="300"/>
        </w:trPr>
        <w:tc>
          <w:tcPr>
            <w:tcW w:w="3115" w:type="dxa"/>
          </w:tcPr>
          <w:p w14:paraId="4D354F1E" w14:textId="335A4D1C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Скорость обработки</w:t>
            </w:r>
          </w:p>
        </w:tc>
        <w:tc>
          <w:tcPr>
            <w:tcW w:w="3115" w:type="dxa"/>
          </w:tcPr>
          <w:p w14:paraId="6CE60A4D" w14:textId="37DC2D3D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Соответствие скорости конвейера и штампа</w:t>
            </w:r>
          </w:p>
        </w:tc>
        <w:tc>
          <w:tcPr>
            <w:tcW w:w="3115" w:type="dxa"/>
          </w:tcPr>
          <w:p w14:paraId="6A128897" w14:textId="096439F0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Механизмы и датчики, обеспечивающие синхронность</w:t>
            </w:r>
          </w:p>
        </w:tc>
      </w:tr>
      <w:tr w:rsidR="0BEB35E6" w:rsidRPr="002F5372" w14:paraId="4CAA4A1D" w14:textId="77777777" w:rsidTr="0BEB35E6">
        <w:trPr>
          <w:trHeight w:val="300"/>
        </w:trPr>
        <w:tc>
          <w:tcPr>
            <w:tcW w:w="3115" w:type="dxa"/>
          </w:tcPr>
          <w:p w14:paraId="6B5250DB" w14:textId="462829B9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Автоматизация</w:t>
            </w:r>
          </w:p>
        </w:tc>
        <w:tc>
          <w:tcPr>
            <w:tcW w:w="3115" w:type="dxa"/>
          </w:tcPr>
          <w:p w14:paraId="1293C328" w14:textId="07521215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Полная автоматизация цикла</w:t>
            </w:r>
          </w:p>
        </w:tc>
        <w:tc>
          <w:tcPr>
            <w:tcW w:w="3115" w:type="dxa"/>
          </w:tcPr>
          <w:p w14:paraId="0C8CBBEB" w14:textId="5ED06FF9" w:rsidR="6CF3767D" w:rsidRPr="002F5372" w:rsidRDefault="6CF3767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Использование ПН, датчиков и логики управления для минимизации ручного вмешательства</w:t>
            </w:r>
          </w:p>
        </w:tc>
      </w:tr>
    </w:tbl>
    <w:p w14:paraId="2DF13B55" w14:textId="7B6B23BC" w:rsidR="00F46F51" w:rsidRPr="002F5372" w:rsidRDefault="00F46F51" w:rsidP="00F46F51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b/>
          <w:color w:val="000000" w:themeColor="text1"/>
          <w:sz w:val="24"/>
          <w:szCs w:val="24"/>
        </w:rPr>
        <w:t>Таблица 2.</w:t>
      </w:r>
    </w:p>
    <w:p w14:paraId="058D4C6B" w14:textId="6B441547" w:rsidR="6DA3267C" w:rsidRPr="002F5372" w:rsidRDefault="6DA3267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Это таблица, которая сопоставляет ключевые параметры автоматизированного процесса с требованиями и критериями их соответствия, обеспечивая надежную, быструю и безопасную работу системы штамповки и подачи болванок.</w:t>
      </w:r>
    </w:p>
    <w:p w14:paraId="1FE762C9" w14:textId="4C441A24" w:rsidR="0BEB35E6" w:rsidRPr="002F5372" w:rsidRDefault="0BEB35E6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6D76C68" w14:textId="0749308D" w:rsidR="0047026E" w:rsidRPr="002F5372" w:rsidRDefault="0047026E" w:rsidP="0BEB35E6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>4.3 Подбор  средств  микроклимата  ТЗ</w:t>
      </w:r>
    </w:p>
    <w:p w14:paraId="1ED393A6" w14:textId="5800F6B6" w:rsidR="581ABB3C" w:rsidRPr="002F5372" w:rsidRDefault="581ABB3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Для обеспечения надежной и безопасной работы автоматизированной линии штамповки и подачи болванок необходимо использовать следующие средства микроклимата:</w:t>
      </w:r>
    </w:p>
    <w:p w14:paraId="29A6C379" w14:textId="1E0F2A1F" w:rsidR="581ABB3C" w:rsidRPr="002F5372" w:rsidRDefault="581ABB3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Вентиляционные системы: высокоэффективные вытяжные и приточные вентиляторы для удаления пыли, масла и других загрязнений, обеспечивающих чистоту воздуха.</w:t>
      </w:r>
    </w:p>
    <w:p w14:paraId="66D52D6A" w14:textId="5FC1D696" w:rsidR="581ABB3C" w:rsidRPr="002F5372" w:rsidRDefault="581ABB3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 xml:space="preserve">Климатическое оборудование: кондиционеры и обогреватели для поддержания </w:t>
      </w:r>
      <w:r w:rsidRPr="002F5372">
        <w:rPr>
          <w:rFonts w:ascii="Times New Roman" w:hAnsi="Times New Roman"/>
          <w:color w:val="000000" w:themeColor="text1"/>
          <w:sz w:val="24"/>
          <w:szCs w:val="24"/>
        </w:rPr>
        <w:lastRenderedPageBreak/>
        <w:t>оптимальной температуры (от +18°C до +25°C) и влажности (40-60%) в рабочей зоне.</w:t>
      </w:r>
    </w:p>
    <w:p w14:paraId="2971374A" w14:textId="1CE5F52B" w:rsidR="581ABB3C" w:rsidRPr="002F5372" w:rsidRDefault="581ABB3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Очистка воздуха: фильтры и очистители воздуха для снижения концентрации вредных ча</w:t>
      </w:r>
      <w:r w:rsidR="00297F6E" w:rsidRPr="00297F6E">
        <w:rPr>
          <w:rFonts w:ascii="Times New Roman" w:hAnsi="Times New Roman"/>
          <w:noProof/>
          <w:sz w:val="20"/>
          <w:szCs w:val="28"/>
        </w:rPr>
        <w:t xml:space="preserve"> </w:t>
      </w:r>
      <w:r w:rsidR="00297F6E" w:rsidRPr="00297F6E">
        <w:rPr>
          <w:rFonts w:ascii="Times New Roman" w:hAnsi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870208" behindDoc="0" locked="0" layoutInCell="0" allowOverlap="1" wp14:anchorId="458B6E8D" wp14:editId="111CE766">
                <wp:simplePos x="0" y="0"/>
                <wp:positionH relativeFrom="page">
                  <wp:posOffset>880745</wp:posOffset>
                </wp:positionH>
                <wp:positionV relativeFrom="page">
                  <wp:posOffset>482600</wp:posOffset>
                </wp:positionV>
                <wp:extent cx="6588760" cy="10189210"/>
                <wp:effectExtent l="0" t="0" r="21590" b="21590"/>
                <wp:wrapNone/>
                <wp:docPr id="1509314005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509314006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314007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08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09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0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1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2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3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4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5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6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09314017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4898C4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18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19843A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19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263A3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20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E53165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21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A4A69D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22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98B459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23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B6F9C" w14:textId="6DF5532A" w:rsidR="003A5336" w:rsidRPr="00877D29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09314024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7056CC5" w14:textId="77777777" w:rsidR="003A5336" w:rsidRPr="00062039" w:rsidRDefault="003A5336" w:rsidP="00297F6E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462A84C7" w14:textId="77777777" w:rsidR="003A5336" w:rsidRDefault="003A5336" w:rsidP="00297F6E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8B6E8D" id="_x0000_s1416" style="position:absolute;margin-left:69.35pt;margin-top:38pt;width:518.8pt;height:802.3pt;z-index:2518702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" o:allowincell="f">
                <v:rect id="Rectangle 390" o:spid="_x0000_s14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" filled="f" strokeweight="2pt"/>
                <v:line id="Line 391" o:spid="_x0000_s14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" strokeweight="2pt"/>
                <v:line id="Line 392" o:spid="_x0000_s14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" strokeweight="2pt"/>
                <v:line id="Line 393" o:spid="_x0000_s14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" strokeweight="2pt"/>
                <v:line id="Line 394" o:spid="_x0000_s14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" strokeweight="2pt"/>
                <v:line id="Line 395" o:spid="_x0000_s14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" strokeweight="2pt"/>
                <v:line id="Line 396" o:spid="_x0000_s14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" strokeweight="2pt"/>
                <v:line id="Line 397" o:spid="_x0000_s14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" strokeweight="2pt"/>
                <v:line id="Line 398" o:spid="_x0000_s14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" strokeweight="1pt"/>
                <v:line id="Line 399" o:spid="_x0000_s14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" strokeweight="2pt"/>
                <v:line id="Line 400" o:spid="_x0000_s14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" strokeweight="1pt"/>
                <v:rect id="Rectangle 401" o:spid="_x0000_s14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" filled="f" stroked="f" strokeweight=".25pt">
                  <v:textbox inset="1pt,1pt,1pt,1pt">
                    <w:txbxContent>
                      <w:p w14:paraId="714898C4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4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" filled="f" stroked="f" strokeweight=".25pt">
                  <v:textbox inset="1pt,1pt,1pt,1pt">
                    <w:txbxContent>
                      <w:p w14:paraId="0919843A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4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" filled="f" stroked="f" strokeweight=".25pt">
                  <v:textbox inset="1pt,1pt,1pt,1pt">
                    <w:txbxContent>
                      <w:p w14:paraId="32F263A3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4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" filled="f" stroked="f" strokeweight=".25pt">
                  <v:textbox inset="1pt,1pt,1pt,1pt">
                    <w:txbxContent>
                      <w:p w14:paraId="17E53165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4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" filled="f" stroked="f" strokeweight=".25pt">
                  <v:textbox inset="1pt,1pt,1pt,1pt">
                    <w:txbxContent>
                      <w:p w14:paraId="4EA4A69D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4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" filled="f" stroked="f" strokeweight=".25pt">
                  <v:textbox inset="1pt,1pt,1pt,1pt">
                    <w:txbxContent>
                      <w:p w14:paraId="1D98B459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4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" filled="f" stroked="f" strokeweight=".25pt">
                  <v:textbox inset="1pt,1pt,1pt,1pt">
                    <w:txbxContent>
                      <w:p w14:paraId="064B6F9C" w14:textId="6DF5532A" w:rsidR="003A5336" w:rsidRPr="00877D29" w:rsidRDefault="003A5336" w:rsidP="00297F6E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  <w:lang w:val="ru-RU"/>
                          </w:rPr>
                          <w:t>8</w:t>
                        </w:r>
                      </w:p>
                    </w:txbxContent>
                  </v:textbox>
                </v:rect>
                <v:rect id="Rectangle 408" o:spid="_x0000_s14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" filled="f" stroked="f" strokeweight=".25pt">
                  <v:textbox inset="1pt,1pt,1pt,1pt">
                    <w:txbxContent>
                      <w:p w14:paraId="17056CC5" w14:textId="77777777" w:rsidR="003A5336" w:rsidRPr="00062039" w:rsidRDefault="003A5336" w:rsidP="00297F6E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462A84C7" w14:textId="77777777" w:rsidR="003A5336" w:rsidRDefault="003A5336" w:rsidP="00297F6E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F5372">
        <w:rPr>
          <w:rFonts w:ascii="Times New Roman" w:hAnsi="Times New Roman"/>
          <w:color w:val="000000" w:themeColor="text1"/>
          <w:sz w:val="24"/>
          <w:szCs w:val="24"/>
        </w:rPr>
        <w:t>стиц и газов.</w:t>
      </w:r>
    </w:p>
    <w:p w14:paraId="7D883B57" w14:textId="69F1E88C" w:rsidR="581ABB3C" w:rsidRPr="002F5372" w:rsidRDefault="581ABB3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Освещение: достаточное и равномерное освещение рабочей зоны для повышения безопасности и точности работы операторов и систем автоматизации.</w:t>
      </w:r>
    </w:p>
    <w:p w14:paraId="383C7660" w14:textId="37E088A1" w:rsidR="581ABB3C" w:rsidRPr="002F5372" w:rsidRDefault="581ABB3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Контроль параметров: автоматизированные датчики и системы мониторинга температуры, влажности и загрязнений с возможностью автоматической регулировки микроклимата.</w:t>
      </w:r>
    </w:p>
    <w:p w14:paraId="6672D6F6" w14:textId="133E8F97" w:rsidR="0BEB35E6" w:rsidRPr="002F5372" w:rsidRDefault="0BEB35E6" w:rsidP="0BEB35E6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732038C" w14:textId="57922B2D" w:rsidR="581ABB3C" w:rsidRPr="002F5372" w:rsidRDefault="581ABB3C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Эти средства обеспечивают комфортные условия для работы оборудования и персонала, а также способствуют повышению надежности и долговечности автоматизированной линии.</w:t>
      </w:r>
    </w:p>
    <w:p w14:paraId="0E883EBF" w14:textId="44BB877A" w:rsidR="0BEB35E6" w:rsidRPr="002F5372" w:rsidRDefault="0BEB35E6" w:rsidP="0BEB35E6">
      <w:pPr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DC29B8A" w14:textId="7ED26799" w:rsidR="0BEB35E6" w:rsidRPr="002F5372" w:rsidRDefault="0BEB35E6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5343769E" w14:textId="279EE379" w:rsidR="0BEB35E6" w:rsidRPr="002F5372" w:rsidRDefault="0BEB35E6" w:rsidP="0BEB35E6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A9DEE34" w14:textId="5C706DE7" w:rsidR="0047026E" w:rsidRPr="002F5372" w:rsidRDefault="00F46F51" w:rsidP="00F46F51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2F5372">
        <w:rPr>
          <w:rFonts w:ascii="Times New Roman" w:hAnsi="Times New Roman"/>
          <w:b/>
          <w:color w:val="000000"/>
          <w:sz w:val="24"/>
          <w:szCs w:val="24"/>
        </w:rPr>
        <w:t xml:space="preserve">Глава </w:t>
      </w:r>
      <w:r w:rsidR="0047026E" w:rsidRPr="002F5372">
        <w:rPr>
          <w:rFonts w:ascii="Times New Roman" w:hAnsi="Times New Roman"/>
          <w:b/>
          <w:color w:val="000000"/>
          <w:sz w:val="24"/>
          <w:szCs w:val="24"/>
        </w:rPr>
        <w:t>5</w:t>
      </w:r>
      <w:r w:rsidRPr="002F5372">
        <w:rPr>
          <w:rFonts w:ascii="Times New Roman" w:hAnsi="Times New Roman"/>
          <w:b/>
          <w:color w:val="000000"/>
          <w:sz w:val="24"/>
          <w:szCs w:val="24"/>
        </w:rPr>
        <w:t>.</w:t>
      </w:r>
      <w:r w:rsidR="0047026E" w:rsidRPr="002F5372">
        <w:rPr>
          <w:rFonts w:ascii="Times New Roman" w:hAnsi="Times New Roman"/>
          <w:b/>
          <w:color w:val="000000"/>
          <w:sz w:val="24"/>
          <w:szCs w:val="24"/>
        </w:rPr>
        <w:t xml:space="preserve">  Программное обеспечение</w:t>
      </w:r>
    </w:p>
    <w:p w14:paraId="17AD93B2" w14:textId="61B8A6EF" w:rsidR="00D13BED" w:rsidRPr="00B014F1" w:rsidRDefault="00F46F51" w:rsidP="0047026E">
      <w:pPr>
        <w:rPr>
          <w:rFonts w:ascii="&amp;quot" w:hAnsi="&amp;quot" w:hint="eastAsia"/>
          <w:color w:val="000000"/>
          <w:sz w:val="28"/>
          <w:szCs w:val="28"/>
        </w:rPr>
      </w:pPr>
      <w:r>
        <w:rPr>
          <w:noProof/>
        </w:rPr>
        <w:t>.</w:t>
      </w:r>
      <w:r w:rsidR="00D13BED">
        <w:rPr>
          <w:noProof/>
        </w:rPr>
        <w:drawing>
          <wp:inline distT="0" distB="0" distL="0" distR="0" wp14:anchorId="20F87F1C" wp14:editId="11F17118">
            <wp:extent cx="5842470" cy="5391150"/>
            <wp:effectExtent l="0" t="0" r="6350" b="0"/>
            <wp:docPr id="1142" name="Рисунок 1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812" cy="5401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D06DC0" w14:textId="0C07A9F2" w:rsidR="00F46F51" w:rsidRPr="00062039" w:rsidRDefault="008215CA" w:rsidP="00F46F51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Рис 19</w:t>
      </w:r>
      <w:r w:rsidR="00F46F51" w:rsidRPr="0006203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48D9D988" w14:textId="77777777" w:rsidR="004449CD" w:rsidRPr="00062039" w:rsidRDefault="004449CD" w:rsidP="00F46F51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41E2394" w14:textId="77777777" w:rsidR="00297F6E" w:rsidRDefault="00297F6E" w:rsidP="00F46F5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05115356" w14:textId="77777777" w:rsidR="00297F6E" w:rsidRDefault="00297F6E" w:rsidP="00F46F5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4BB7BB08" w14:textId="689634C8" w:rsidR="00297F6E" w:rsidRDefault="00297F6E" w:rsidP="00877D29">
      <w:pPr>
        <w:rPr>
          <w:rFonts w:ascii="Times New Roman" w:hAnsi="Times New Roman"/>
          <w:b/>
          <w:color w:val="000000"/>
          <w:sz w:val="28"/>
          <w:szCs w:val="28"/>
        </w:rPr>
      </w:pPr>
    </w:p>
    <w:p w14:paraId="22FD98D2" w14:textId="77777777" w:rsidR="00297F6E" w:rsidRDefault="00297F6E" w:rsidP="00F46F5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22C3E9B0" w14:textId="77777777" w:rsidR="00297F6E" w:rsidRDefault="00297F6E" w:rsidP="00F46F51">
      <w:pPr>
        <w:jc w:val="center"/>
        <w:rPr>
          <w:rFonts w:ascii="Times New Roman" w:hAnsi="Times New Roman"/>
          <w:b/>
          <w:color w:val="000000"/>
          <w:sz w:val="28"/>
          <w:szCs w:val="28"/>
        </w:rPr>
      </w:pPr>
    </w:p>
    <w:p w14:paraId="69EC1057" w14:textId="5D837484" w:rsidR="0047026E" w:rsidRPr="00062039" w:rsidRDefault="00297F6E" w:rsidP="00F46F51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62039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72256" behindDoc="0" locked="0" layoutInCell="0" allowOverlap="1" wp14:anchorId="1719D228" wp14:editId="54A01914">
                <wp:simplePos x="0" y="0"/>
                <wp:positionH relativeFrom="page">
                  <wp:posOffset>880745</wp:posOffset>
                </wp:positionH>
                <wp:positionV relativeFrom="page">
                  <wp:posOffset>482600</wp:posOffset>
                </wp:positionV>
                <wp:extent cx="6588760" cy="10189210"/>
                <wp:effectExtent l="0" t="0" r="21590" b="21590"/>
                <wp:wrapNone/>
                <wp:docPr id="96582123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509313984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314027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74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75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76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77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78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79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80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81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82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6004683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FB468B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684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CE06C2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68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E6062A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686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8729E2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687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5EBEE2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688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DC0A3" w14:textId="77777777" w:rsidR="003A5336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46004703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641392" w14:textId="77777777" w:rsidR="003A5336" w:rsidRPr="00FE0973" w:rsidRDefault="003A5336" w:rsidP="00297F6E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4F804F" w14:textId="77777777" w:rsidR="003A5336" w:rsidRPr="00062039" w:rsidRDefault="003A5336" w:rsidP="00297F6E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2AFA405A" w14:textId="77777777" w:rsidR="003A5336" w:rsidRDefault="003A5336" w:rsidP="00297F6E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19D228" id="_x0000_s1436" style="position:absolute;left:0;text-align:left;margin-left:69.35pt;margin-top:38pt;width:518.8pt;height:802.3pt;z-index:2518722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" o:allowincell="f">
                <v:rect id="Rectangle 390" o:spid="_x0000_s14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" filled="f" strokeweight="2pt"/>
                <v:line id="Line 391" o:spid="_x0000_s14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" strokeweight="2pt"/>
                <v:line id="Line 392" o:spid="_x0000_s14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" strokeweight="2pt"/>
                <v:line id="Line 393" o:spid="_x0000_s14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" strokeweight="2pt"/>
                <v:line id="Line 394" o:spid="_x0000_s14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" strokeweight="2pt"/>
                <v:line id="Line 395" o:spid="_x0000_s14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" strokeweight="2pt"/>
                <v:line id="Line 396" o:spid="_x0000_s14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" strokeweight="2pt"/>
                <v:line id="Line 397" o:spid="_x0000_s14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" strokeweight="2pt"/>
                <v:line id="Line 398" o:spid="_x0000_s14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" strokeweight="1pt"/>
                <v:line id="Line 399" o:spid="_x0000_s14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" strokeweight="2pt"/>
                <v:line id="Line 400" o:spid="_x0000_s14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" strokeweight="1pt"/>
                <v:rect id="Rectangle 401" o:spid="_x0000_s14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" filled="f" stroked="f" strokeweight=".25pt">
                  <v:textbox inset="1pt,1pt,1pt,1pt">
                    <w:txbxContent>
                      <w:p w14:paraId="3CFB468B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4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" filled="f" stroked="f" strokeweight=".25pt">
                  <v:textbox inset="1pt,1pt,1pt,1pt">
                    <w:txbxContent>
                      <w:p w14:paraId="0ECE06C2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4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" filled="f" stroked="f" strokeweight=".25pt">
                  <v:textbox inset="1pt,1pt,1pt,1pt">
                    <w:txbxContent>
                      <w:p w14:paraId="10E6062A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4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" filled="f" stroked="f" strokeweight=".25pt">
                  <v:textbox inset="1pt,1pt,1pt,1pt">
                    <w:txbxContent>
                      <w:p w14:paraId="638729E2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4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" filled="f" stroked="f" strokeweight=".25pt">
                  <v:textbox inset="1pt,1pt,1pt,1pt">
                    <w:txbxContent>
                      <w:p w14:paraId="535EBEE2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4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" filled="f" stroked="f" strokeweight=".25pt">
                  <v:textbox inset="1pt,1pt,1pt,1pt">
                    <w:txbxContent>
                      <w:p w14:paraId="74CDC0A3" w14:textId="77777777" w:rsidR="003A5336" w:rsidRDefault="003A5336" w:rsidP="00297F6E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4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" filled="f" stroked="f" strokeweight=".25pt">
                  <v:textbox inset="1pt,1pt,1pt,1pt">
                    <w:txbxContent>
                      <w:p w14:paraId="14641392" w14:textId="77777777" w:rsidR="003A5336" w:rsidRPr="00FE0973" w:rsidRDefault="003A5336" w:rsidP="00297F6E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19</w:t>
                        </w:r>
                      </w:p>
                    </w:txbxContent>
                  </v:textbox>
                </v:rect>
                <v:rect id="Rectangle 408" o:spid="_x0000_s14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" filled="f" stroked="f" strokeweight=".25pt">
                  <v:textbox inset="1pt,1pt,1pt,1pt">
                    <w:txbxContent>
                      <w:p w14:paraId="5E4F804F" w14:textId="77777777" w:rsidR="003A5336" w:rsidRPr="00062039" w:rsidRDefault="003A5336" w:rsidP="00297F6E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2AFA405A" w14:textId="77777777" w:rsidR="003A5336" w:rsidRDefault="003A5336" w:rsidP="00297F6E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46F51" w:rsidRPr="00062039">
        <w:rPr>
          <w:rFonts w:ascii="Times New Roman" w:hAnsi="Times New Roman"/>
          <w:b/>
          <w:color w:val="000000"/>
          <w:sz w:val="24"/>
          <w:szCs w:val="24"/>
        </w:rPr>
        <w:t xml:space="preserve">Глава </w:t>
      </w:r>
      <w:r w:rsidR="0047026E" w:rsidRPr="00062039">
        <w:rPr>
          <w:rFonts w:ascii="Times New Roman" w:hAnsi="Times New Roman"/>
          <w:b/>
          <w:color w:val="000000"/>
          <w:sz w:val="24"/>
          <w:szCs w:val="24"/>
        </w:rPr>
        <w:t>6</w:t>
      </w:r>
      <w:r w:rsidR="00F46F51" w:rsidRPr="00062039">
        <w:rPr>
          <w:rFonts w:ascii="Times New Roman" w:hAnsi="Times New Roman"/>
          <w:b/>
          <w:color w:val="000000"/>
          <w:sz w:val="24"/>
          <w:szCs w:val="24"/>
        </w:rPr>
        <w:t>.</w:t>
      </w:r>
      <w:r w:rsidR="0047026E" w:rsidRPr="00062039">
        <w:rPr>
          <w:rFonts w:ascii="Times New Roman" w:hAnsi="Times New Roman"/>
          <w:b/>
          <w:color w:val="000000"/>
          <w:sz w:val="24"/>
          <w:szCs w:val="24"/>
        </w:rPr>
        <w:t xml:space="preserve"> мнемосхема</w:t>
      </w:r>
    </w:p>
    <w:p w14:paraId="0DE4B5B7" w14:textId="77777777" w:rsidR="0098586B" w:rsidRDefault="0098586B" w:rsidP="0047026E">
      <w:pPr>
        <w:rPr>
          <w:rFonts w:ascii="&amp;quot" w:hAnsi="&amp;quot" w:hint="eastAsia"/>
          <w:color w:val="000000"/>
          <w:sz w:val="28"/>
          <w:szCs w:val="28"/>
        </w:rPr>
      </w:pPr>
      <w:r w:rsidRPr="0098586B">
        <w:rPr>
          <w:rFonts w:ascii="&amp;quot" w:hAnsi="&amp;quot"/>
          <w:noProof/>
          <w:color w:val="000000"/>
          <w:sz w:val="28"/>
          <w:szCs w:val="28"/>
        </w:rPr>
        <w:drawing>
          <wp:inline distT="0" distB="0" distL="0" distR="0" wp14:anchorId="19EB7396" wp14:editId="607792F0">
            <wp:extent cx="5940425" cy="3160166"/>
            <wp:effectExtent l="0" t="0" r="3175" b="2540"/>
            <wp:docPr id="1141" name="Рисунок 1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8925" cy="31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4FF1" w14:textId="4AB218B9" w:rsidR="0098586B" w:rsidRPr="00062039" w:rsidRDefault="008215CA" w:rsidP="00F46F51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Рис 20</w:t>
      </w:r>
      <w:r w:rsidR="00F46F51" w:rsidRPr="0006203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DBF0D7D" w14:textId="77777777" w:rsidR="0098586B" w:rsidRDefault="0098586B" w:rsidP="0047026E">
      <w:pPr>
        <w:rPr>
          <w:rFonts w:ascii="&amp;quot" w:hAnsi="&amp;quot" w:hint="eastAsia"/>
          <w:color w:val="000000"/>
          <w:sz w:val="28"/>
          <w:szCs w:val="28"/>
        </w:rPr>
      </w:pPr>
    </w:p>
    <w:p w14:paraId="6B62F1B3" w14:textId="24D6E4F3" w:rsidR="0098586B" w:rsidRDefault="0098586B" w:rsidP="0047026E">
      <w:pPr>
        <w:rPr>
          <w:rFonts w:ascii="&amp;quot" w:hAnsi="&amp;quot" w:hint="eastAsia"/>
          <w:color w:val="000000"/>
          <w:sz w:val="28"/>
          <w:szCs w:val="28"/>
        </w:rPr>
      </w:pPr>
    </w:p>
    <w:p w14:paraId="02F2C34E" w14:textId="77777777" w:rsidR="0098586B" w:rsidRDefault="0098586B" w:rsidP="0047026E">
      <w:pPr>
        <w:rPr>
          <w:rFonts w:ascii="&amp;quot" w:hAnsi="&amp;quot" w:hint="eastAsia"/>
          <w:color w:val="000000"/>
          <w:sz w:val="28"/>
          <w:szCs w:val="28"/>
        </w:rPr>
      </w:pPr>
    </w:p>
    <w:p w14:paraId="680A4E5D" w14:textId="77777777" w:rsidR="0098586B" w:rsidRDefault="0098586B" w:rsidP="0047026E">
      <w:pPr>
        <w:rPr>
          <w:rFonts w:ascii="&amp;quot" w:hAnsi="&amp;quot" w:hint="eastAsia"/>
          <w:color w:val="000000"/>
          <w:sz w:val="28"/>
          <w:szCs w:val="28"/>
        </w:rPr>
      </w:pPr>
    </w:p>
    <w:p w14:paraId="2B7E6844" w14:textId="1A852005" w:rsidR="0047026E" w:rsidRPr="00062039" w:rsidRDefault="0047026E" w:rsidP="0BEB35E6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062039">
        <w:rPr>
          <w:rFonts w:ascii="Times New Roman" w:hAnsi="Times New Roman"/>
          <w:b/>
          <w:color w:val="000000" w:themeColor="text1"/>
          <w:sz w:val="24"/>
          <w:szCs w:val="24"/>
        </w:rPr>
        <w:t>7 электрическая схема</w:t>
      </w:r>
    </w:p>
    <w:p w14:paraId="37FD7DBC" w14:textId="61F608D2" w:rsidR="00F46F51" w:rsidRDefault="009157E5" w:rsidP="0BEB35E6">
      <w:pPr>
        <w:jc w:val="center"/>
        <w:rPr>
          <w:rFonts w:ascii="&amp;quot" w:hAnsi="&amp;quot" w:hint="eastAsia"/>
          <w:b/>
          <w:color w:val="000000"/>
          <w:sz w:val="28"/>
          <w:szCs w:val="28"/>
        </w:rPr>
      </w:pPr>
      <w:r w:rsidRPr="009157E5">
        <w:rPr>
          <w:rFonts w:ascii="&amp;quot" w:hAnsi="&amp;quot"/>
          <w:b/>
          <w:noProof/>
          <w:color w:val="000000"/>
          <w:sz w:val="28"/>
          <w:szCs w:val="28"/>
        </w:rPr>
        <w:drawing>
          <wp:inline distT="0" distB="0" distL="0" distR="0" wp14:anchorId="36BD45F8" wp14:editId="2F720BC5">
            <wp:extent cx="3390899" cy="2969971"/>
            <wp:effectExtent l="0" t="0" r="635" b="1905"/>
            <wp:docPr id="1246356609" name="Рисунок 1246356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98991" cy="297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4E2F" w14:textId="0C7226AF" w:rsidR="00F46F51" w:rsidRPr="00062039" w:rsidRDefault="00F46F51" w:rsidP="0BEB3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color w:val="000000"/>
          <w:sz w:val="24"/>
          <w:szCs w:val="24"/>
        </w:rPr>
        <w:t>Рис 2</w:t>
      </w:r>
      <w:r w:rsidR="008215CA">
        <w:rPr>
          <w:rFonts w:ascii="Times New Roman" w:hAnsi="Times New Roman"/>
          <w:b/>
          <w:color w:val="000000"/>
          <w:sz w:val="24"/>
          <w:szCs w:val="24"/>
        </w:rPr>
        <w:t>1</w:t>
      </w:r>
      <w:r w:rsidRPr="0006203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AD305A8" w14:textId="108E660B" w:rsidR="00F46F51" w:rsidRPr="00062039" w:rsidRDefault="009157E5" w:rsidP="0BEB3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9157E5">
        <w:rPr>
          <w:rFonts w:ascii="Times New Roman" w:hAnsi="Times New Roman"/>
          <w:b/>
          <w:noProof/>
          <w:color w:val="000000"/>
          <w:sz w:val="24"/>
          <w:szCs w:val="24"/>
        </w:rPr>
        <w:lastRenderedPageBreak/>
        <w:drawing>
          <wp:inline distT="0" distB="0" distL="0" distR="0" wp14:anchorId="41ED71AA" wp14:editId="22CF18E8">
            <wp:extent cx="3238500" cy="2926080"/>
            <wp:effectExtent l="0" t="0" r="0" b="7620"/>
            <wp:docPr id="1246356610" name="Рисунок 1246356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4584" cy="293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B105" w14:textId="72CE6CEA" w:rsidR="00F46F51" w:rsidRPr="00062039" w:rsidRDefault="00C937EB" w:rsidP="0BEB3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062039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76352" behindDoc="0" locked="0" layoutInCell="0" allowOverlap="1" wp14:anchorId="1EE75FE3" wp14:editId="2D563B65">
                <wp:simplePos x="0" y="0"/>
                <wp:positionH relativeFrom="page">
                  <wp:posOffset>880745</wp:posOffset>
                </wp:positionH>
                <wp:positionV relativeFrom="page">
                  <wp:posOffset>482600</wp:posOffset>
                </wp:positionV>
                <wp:extent cx="6588760" cy="10189210"/>
                <wp:effectExtent l="0" t="0" r="21590" b="21590"/>
                <wp:wrapNone/>
                <wp:docPr id="1246356612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246356613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356614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15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16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17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18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2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2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22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23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24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25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1DE5B9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2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02A9D2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2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BF4C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28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6C9091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2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F2C8DE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30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10BD59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31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3CCADC" w14:textId="722DA5F7" w:rsidR="003A5336" w:rsidRPr="00877D29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32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3F375B" w14:textId="77777777" w:rsidR="003A5336" w:rsidRPr="00062039" w:rsidRDefault="003A5336" w:rsidP="00C937EB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373B8B4E" w14:textId="77777777" w:rsidR="003A5336" w:rsidRDefault="003A5336" w:rsidP="00C937EB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E75FE3" id="_x0000_s1456" style="position:absolute;left:0;text-align:left;margin-left:69.35pt;margin-top:38pt;width:518.8pt;height:802.3pt;z-index:2518763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" o:allowincell="f">
                <v:rect id="Rectangle 390" o:spid="_x0000_s14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" filled="f" strokeweight="2pt"/>
                <v:line id="Line 391" o:spid="_x0000_s14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" strokeweight="2pt"/>
                <v:line id="Line 392" o:spid="_x0000_s14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" strokeweight="2pt"/>
                <v:line id="Line 393" o:spid="_x0000_s14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" strokeweight="2pt"/>
                <v:line id="Line 394" o:spid="_x0000_s14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" strokeweight="2pt"/>
                <v:line id="Line 395" o:spid="_x0000_s14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" strokeweight="2pt"/>
                <v:line id="Line 396" o:spid="_x0000_s14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" strokeweight="2pt"/>
                <v:line id="Line 397" o:spid="_x0000_s14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" strokeweight="2pt"/>
                <v:line id="Line 398" o:spid="_x0000_s14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" strokeweight="1pt"/>
                <v:line id="Line 399" o:spid="_x0000_s14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" strokeweight="2pt"/>
                <v:line id="Line 400" o:spid="_x0000_s14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" strokeweight="1pt"/>
                <v:rect id="Rectangle 401" o:spid="_x0000_s14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" filled="f" stroked="f" strokeweight=".25pt">
                  <v:textbox inset="1pt,1pt,1pt,1pt">
                    <w:txbxContent>
                      <w:p w14:paraId="221DE5B9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4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" filled="f" stroked="f" strokeweight=".25pt">
                  <v:textbox inset="1pt,1pt,1pt,1pt">
                    <w:txbxContent>
                      <w:p w14:paraId="7002A9D2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4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" filled="f" stroked="f" strokeweight=".25pt">
                  <v:textbox inset="1pt,1pt,1pt,1pt">
                    <w:txbxContent>
                      <w:p w14:paraId="3139BF4C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4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" filled="f" stroked="f" strokeweight=".25pt">
                  <v:textbox inset="1pt,1pt,1pt,1pt">
                    <w:txbxContent>
                      <w:p w14:paraId="0F6C9091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4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" filled="f" stroked="f" strokeweight=".25pt">
                  <v:textbox inset="1pt,1pt,1pt,1pt">
                    <w:txbxContent>
                      <w:p w14:paraId="52F2C8DE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4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" filled="f" stroked="f" strokeweight=".25pt">
                  <v:textbox inset="1pt,1pt,1pt,1pt">
                    <w:txbxContent>
                      <w:p w14:paraId="4710BD59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4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" filled="f" stroked="f" strokeweight=".25pt">
                  <v:textbox inset="1pt,1pt,1pt,1pt">
                    <w:txbxContent>
                      <w:p w14:paraId="683CCADC" w14:textId="722DA5F7" w:rsidR="003A5336" w:rsidRPr="00877D29" w:rsidRDefault="003A5336" w:rsidP="00C937EB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20</w:t>
                        </w:r>
                      </w:p>
                    </w:txbxContent>
                  </v:textbox>
                </v:rect>
                <v:rect id="Rectangle 408" o:spid="_x0000_s14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" filled="f" stroked="f" strokeweight=".25pt">
                  <v:textbox inset="1pt,1pt,1pt,1pt">
                    <w:txbxContent>
                      <w:p w14:paraId="7F3F375B" w14:textId="77777777" w:rsidR="003A5336" w:rsidRPr="00062039" w:rsidRDefault="003A5336" w:rsidP="00C937EB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373B8B4E" w14:textId="77777777" w:rsidR="003A5336" w:rsidRDefault="003A5336" w:rsidP="00C937EB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8215CA">
        <w:rPr>
          <w:rFonts w:ascii="Times New Roman" w:hAnsi="Times New Roman"/>
          <w:b/>
          <w:color w:val="000000"/>
          <w:sz w:val="24"/>
          <w:szCs w:val="24"/>
        </w:rPr>
        <w:t>Рис 22</w:t>
      </w:r>
      <w:r w:rsidR="00854489" w:rsidRPr="0006203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74E98FC4" w14:textId="6351A678" w:rsidR="00753D17" w:rsidRPr="00062039" w:rsidRDefault="00753D17" w:rsidP="0BEB3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4DEC648A" w14:textId="466B95BE" w:rsidR="009157E5" w:rsidRDefault="009157E5" w:rsidP="0BEB3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 w:rsidRPr="009157E5">
        <w:rPr>
          <w:rFonts w:ascii="Times New Roman" w:hAnsi="Times New Roman"/>
          <w:b/>
          <w:noProof/>
          <w:color w:val="000000"/>
          <w:sz w:val="24"/>
          <w:szCs w:val="24"/>
        </w:rPr>
        <w:drawing>
          <wp:inline distT="0" distB="0" distL="0" distR="0" wp14:anchorId="285C65C7" wp14:editId="1CCCF6B1">
            <wp:extent cx="3914775" cy="3445459"/>
            <wp:effectExtent l="0" t="0" r="0" b="3175"/>
            <wp:docPr id="1246356611" name="Рисунок 124635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17844" cy="344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207C" w14:textId="36A14E4F" w:rsidR="00F46F51" w:rsidRPr="00062039" w:rsidRDefault="008215CA" w:rsidP="0BEB35E6">
      <w:pPr>
        <w:jc w:val="center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Рис 23</w:t>
      </w:r>
      <w:r w:rsidR="00F46F51" w:rsidRPr="00062039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718B08AC" w14:textId="6DF656C2" w:rsidR="0BEB35E6" w:rsidRDefault="0BEB35E6" w:rsidP="0BEB35E6">
      <w:pPr>
        <w:jc w:val="center"/>
        <w:rPr>
          <w:rFonts w:ascii="&amp;quot" w:hAnsi="&amp;quot" w:hint="eastAsia"/>
          <w:color w:val="000000" w:themeColor="text1"/>
          <w:sz w:val="28"/>
          <w:szCs w:val="28"/>
        </w:rPr>
      </w:pPr>
    </w:p>
    <w:p w14:paraId="19219836" w14:textId="77777777" w:rsidR="00D13BED" w:rsidRDefault="00D13BED" w:rsidP="0047026E">
      <w:pPr>
        <w:rPr>
          <w:rFonts w:ascii="&amp;quot" w:hAnsi="&amp;quot" w:hint="eastAsia"/>
          <w:color w:val="000000"/>
          <w:sz w:val="28"/>
          <w:szCs w:val="28"/>
        </w:rPr>
      </w:pPr>
    </w:p>
    <w:p w14:paraId="1FCFAB3A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07B52FB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00F0709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1D3DE31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5E803F19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88603B5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8530EC5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C109788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1367C91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3E6D5E0" w14:textId="7391F37A" w:rsidR="0047026E" w:rsidRPr="002F5372" w:rsidRDefault="31A65ED3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lastRenderedPageBreak/>
        <w:t>8</w:t>
      </w:r>
      <w:r w:rsidR="0047026E"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Расчет энергопотребления</w:t>
      </w:r>
    </w:p>
    <w:tbl>
      <w:tblPr>
        <w:tblStyle w:val="ae"/>
        <w:tblW w:w="9776" w:type="dxa"/>
        <w:tblLook w:val="0480" w:firstRow="0" w:lastRow="0" w:firstColumn="1" w:lastColumn="0" w:noHBand="0" w:noVBand="1"/>
      </w:tblPr>
      <w:tblGrid>
        <w:gridCol w:w="2452"/>
        <w:gridCol w:w="2888"/>
        <w:gridCol w:w="2623"/>
        <w:gridCol w:w="1813"/>
      </w:tblGrid>
      <w:tr w:rsidR="008637E2" w:rsidRPr="002F5372" w14:paraId="4F6C89DE" w14:textId="77777777" w:rsidTr="008637E2">
        <w:tc>
          <w:tcPr>
            <w:tcW w:w="2452" w:type="dxa"/>
          </w:tcPr>
          <w:p w14:paraId="5004B907" w14:textId="2C14EA29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Компонент</w:t>
            </w:r>
          </w:p>
        </w:tc>
        <w:tc>
          <w:tcPr>
            <w:tcW w:w="2888" w:type="dxa"/>
          </w:tcPr>
          <w:p w14:paraId="603B22B9" w14:textId="21C6D34A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Кол-во</w:t>
            </w:r>
          </w:p>
        </w:tc>
        <w:tc>
          <w:tcPr>
            <w:tcW w:w="2623" w:type="dxa"/>
          </w:tcPr>
          <w:p w14:paraId="57B00399" w14:textId="45E129B1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энергопотребление</w:t>
            </w:r>
          </w:p>
        </w:tc>
        <w:tc>
          <w:tcPr>
            <w:tcW w:w="1813" w:type="dxa"/>
          </w:tcPr>
          <w:p w14:paraId="51B60862" w14:textId="31124FCB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Количество циклов в минуту</w:t>
            </w:r>
          </w:p>
        </w:tc>
      </w:tr>
      <w:tr w:rsidR="008637E2" w:rsidRPr="002F5372" w14:paraId="41B79EA2" w14:textId="77777777" w:rsidTr="008637E2">
        <w:tc>
          <w:tcPr>
            <w:tcW w:w="2452" w:type="dxa"/>
          </w:tcPr>
          <w:p w14:paraId="11F1E391" w14:textId="54B9D037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Пневмоцилиндр ПН1</w:t>
            </w: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2888" w:type="dxa"/>
          </w:tcPr>
          <w:p w14:paraId="07B3E3F5" w14:textId="7775BC7F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23" w:type="dxa"/>
          </w:tcPr>
          <w:p w14:paraId="1B3CDCE9" w14:textId="31B384BB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813" w:type="dxa"/>
          </w:tcPr>
          <w:p w14:paraId="06172A1F" w14:textId="4261B6E5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60</w:t>
            </w:r>
          </w:p>
        </w:tc>
      </w:tr>
      <w:tr w:rsidR="008637E2" w:rsidRPr="002F5372" w14:paraId="44E2BCE2" w14:textId="77777777" w:rsidTr="008637E2">
        <w:tc>
          <w:tcPr>
            <w:tcW w:w="2452" w:type="dxa"/>
          </w:tcPr>
          <w:p w14:paraId="3C4D8F9C" w14:textId="3161C21C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Пневмоцилиндр ПН2</w:t>
            </w: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ab/>
            </w:r>
          </w:p>
        </w:tc>
        <w:tc>
          <w:tcPr>
            <w:tcW w:w="2888" w:type="dxa"/>
          </w:tcPr>
          <w:p w14:paraId="068B1696" w14:textId="0E606E43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23" w:type="dxa"/>
          </w:tcPr>
          <w:p w14:paraId="20EE33D6" w14:textId="4A2AE778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813" w:type="dxa"/>
          </w:tcPr>
          <w:p w14:paraId="6834991C" w14:textId="0094BE9F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60</w:t>
            </w:r>
          </w:p>
        </w:tc>
      </w:tr>
      <w:tr w:rsidR="008637E2" w:rsidRPr="002F5372" w14:paraId="6D7D6AFE" w14:textId="77777777" w:rsidTr="008637E2">
        <w:tc>
          <w:tcPr>
            <w:tcW w:w="2452" w:type="dxa"/>
          </w:tcPr>
          <w:p w14:paraId="497511A7" w14:textId="132F1520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Пневмоцилиндр ПН3</w:t>
            </w: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ab/>
              <w:t>1</w:t>
            </w:r>
          </w:p>
        </w:tc>
        <w:tc>
          <w:tcPr>
            <w:tcW w:w="2888" w:type="dxa"/>
          </w:tcPr>
          <w:p w14:paraId="2B330E8F" w14:textId="1ED118E5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23" w:type="dxa"/>
          </w:tcPr>
          <w:p w14:paraId="60C24416" w14:textId="43ECDCF7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813" w:type="dxa"/>
          </w:tcPr>
          <w:p w14:paraId="790C71FA" w14:textId="645B4630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60</w:t>
            </w:r>
          </w:p>
        </w:tc>
      </w:tr>
      <w:tr w:rsidR="008637E2" w:rsidRPr="002F5372" w14:paraId="74B883B8" w14:textId="77777777" w:rsidTr="008637E2">
        <w:tc>
          <w:tcPr>
            <w:tcW w:w="2452" w:type="dxa"/>
          </w:tcPr>
          <w:p w14:paraId="7F7E971E" w14:textId="5531490F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Штамп (механическая часть)</w:t>
            </w:r>
          </w:p>
        </w:tc>
        <w:tc>
          <w:tcPr>
            <w:tcW w:w="2888" w:type="dxa"/>
          </w:tcPr>
          <w:p w14:paraId="36785C0D" w14:textId="5C34CE0E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23" w:type="dxa"/>
          </w:tcPr>
          <w:p w14:paraId="427025D4" w14:textId="5847B93E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200млА</w:t>
            </w:r>
          </w:p>
        </w:tc>
        <w:tc>
          <w:tcPr>
            <w:tcW w:w="1813" w:type="dxa"/>
          </w:tcPr>
          <w:p w14:paraId="2C5FDD46" w14:textId="54AE16FD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60</w:t>
            </w:r>
          </w:p>
        </w:tc>
      </w:tr>
      <w:tr w:rsidR="008637E2" w:rsidRPr="002F5372" w14:paraId="792F0BED" w14:textId="77777777" w:rsidTr="008637E2">
        <w:tc>
          <w:tcPr>
            <w:tcW w:w="2452" w:type="dxa"/>
          </w:tcPr>
          <w:p w14:paraId="69D89DB5" w14:textId="066F7804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Датчики (Дт1-Дт10)</w:t>
            </w:r>
          </w:p>
        </w:tc>
        <w:tc>
          <w:tcPr>
            <w:tcW w:w="2888" w:type="dxa"/>
          </w:tcPr>
          <w:p w14:paraId="36271B65" w14:textId="08F50278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623" w:type="dxa"/>
          </w:tcPr>
          <w:p w14:paraId="1552C816" w14:textId="1D43DA66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&lt;100мл</w:t>
            </w: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А</w:t>
            </w:r>
          </w:p>
        </w:tc>
        <w:tc>
          <w:tcPr>
            <w:tcW w:w="1813" w:type="dxa"/>
          </w:tcPr>
          <w:p w14:paraId="65EABBAF" w14:textId="0AB43CF5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60</w:t>
            </w:r>
          </w:p>
        </w:tc>
      </w:tr>
      <w:tr w:rsidR="008637E2" w:rsidRPr="002F5372" w14:paraId="2D1FFCB1" w14:textId="77777777" w:rsidTr="008637E2">
        <w:tc>
          <w:tcPr>
            <w:tcW w:w="2452" w:type="dxa"/>
          </w:tcPr>
          <w:p w14:paraId="001B3E69" w14:textId="191F4715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Пр200</w:t>
            </w:r>
          </w:p>
        </w:tc>
        <w:tc>
          <w:tcPr>
            <w:tcW w:w="2888" w:type="dxa"/>
          </w:tcPr>
          <w:p w14:paraId="3035F818" w14:textId="5FF6B4AA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23" w:type="dxa"/>
          </w:tcPr>
          <w:p w14:paraId="217B822B" w14:textId="40F8DF4C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900млА</w:t>
            </w:r>
          </w:p>
        </w:tc>
        <w:tc>
          <w:tcPr>
            <w:tcW w:w="1813" w:type="dxa"/>
          </w:tcPr>
          <w:p w14:paraId="442A7D91" w14:textId="77777777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8637E2" w:rsidRPr="002F5372" w14:paraId="24D14A96" w14:textId="77777777" w:rsidTr="008637E2">
        <w:tc>
          <w:tcPr>
            <w:tcW w:w="2452" w:type="dxa"/>
          </w:tcPr>
          <w:p w14:paraId="68AB1DB7" w14:textId="6204B4EC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Итого</w:t>
            </w:r>
          </w:p>
        </w:tc>
        <w:tc>
          <w:tcPr>
            <w:tcW w:w="2888" w:type="dxa"/>
          </w:tcPr>
          <w:p w14:paraId="079FE2CE" w14:textId="77777777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23" w:type="dxa"/>
          </w:tcPr>
          <w:p w14:paraId="1BCCACD7" w14:textId="4D5E76A8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 w:rsidRPr="002F5372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>1,2А</w:t>
            </w:r>
          </w:p>
        </w:tc>
        <w:tc>
          <w:tcPr>
            <w:tcW w:w="1813" w:type="dxa"/>
          </w:tcPr>
          <w:p w14:paraId="685BCCEB" w14:textId="77777777" w:rsidR="008637E2" w:rsidRPr="002F5372" w:rsidRDefault="008637E2" w:rsidP="00893E9E">
            <w:pP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09AC88FC" w14:textId="141947EA" w:rsidR="00893E9E" w:rsidRPr="002F5372" w:rsidRDefault="00F46F51" w:rsidP="00F46F51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>Таблица 3.</w:t>
      </w:r>
    </w:p>
    <w:p w14:paraId="6A56A8CD" w14:textId="5BA4A4EA" w:rsidR="00B615CC" w:rsidRPr="002F5372" w:rsidRDefault="008637E2" w:rsidP="00062039">
      <w:pPr>
        <w:pStyle w:val="4"/>
        <w:jc w:val="left"/>
        <w:rPr>
          <w:sz w:val="24"/>
          <w:szCs w:val="24"/>
        </w:rPr>
      </w:pPr>
      <w:r w:rsidRPr="002F5372">
        <w:rPr>
          <w:sz w:val="24"/>
          <w:szCs w:val="24"/>
        </w:rPr>
        <w:t xml:space="preserve">Выбираем блок питание на на24вольта и 2Ампера  </w:t>
      </w:r>
    </w:p>
    <w:p w14:paraId="44EF3B1A" w14:textId="64A8B87C" w:rsidR="00B615CC" w:rsidRPr="002F5372" w:rsidRDefault="008637E2" w:rsidP="00062039">
      <w:pPr>
        <w:rPr>
          <w:rFonts w:ascii="Times New Roman" w:hAnsi="Times New Roman"/>
          <w:sz w:val="24"/>
          <w:szCs w:val="24"/>
          <w:lang w:val="uk-UA"/>
        </w:rPr>
      </w:pPr>
      <w:r w:rsidRPr="002F5372">
        <w:rPr>
          <w:rFonts w:ascii="Times New Roman" w:hAnsi="Times New Roman"/>
          <w:sz w:val="24"/>
          <w:szCs w:val="24"/>
          <w:lang w:val="uk-UA"/>
        </w:rPr>
        <w:t>Запас по энерго потреблению  2А-1.2А= 0,8А</w:t>
      </w:r>
    </w:p>
    <w:p w14:paraId="37BA4E88" w14:textId="77777777" w:rsidR="00442AF6" w:rsidRDefault="00442AF6" w:rsidP="008637E2">
      <w:pPr>
        <w:rPr>
          <w:rFonts w:ascii="&amp;quot" w:hAnsi="&amp;quot" w:hint="eastAsia"/>
          <w:b/>
          <w:bCs/>
          <w:color w:val="000000"/>
          <w:sz w:val="28"/>
          <w:szCs w:val="28"/>
        </w:rPr>
      </w:pPr>
    </w:p>
    <w:p w14:paraId="288C74F6" w14:textId="36295E0D" w:rsidR="0BEB35E6" w:rsidRDefault="0BEB35E6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242527EB" w14:textId="6FEFDAF6" w:rsidR="0047026E" w:rsidRPr="002F5372" w:rsidRDefault="0047026E" w:rsidP="0BEB35E6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>9</w:t>
      </w:r>
      <w:r w:rsidR="02316064"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</w:t>
      </w:r>
      <w:r w:rsidR="1B23D7C3" w:rsidRPr="002F5372">
        <w:rPr>
          <w:rFonts w:ascii="Times New Roman" w:hAnsi="Times New Roman"/>
          <w:b/>
          <w:bCs/>
          <w:color w:val="000000" w:themeColor="text1"/>
          <w:sz w:val="24"/>
          <w:szCs w:val="24"/>
        </w:rPr>
        <w:t>Инструкция оператора</w:t>
      </w:r>
    </w:p>
    <w:p w14:paraId="0E813A42" w14:textId="7537681E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Проверка наличия болванки:</w:t>
      </w:r>
    </w:p>
    <w:p w14:paraId="28E28524" w14:textId="6E016ED0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Убедитесь, что датчик Дт1 зафиксировал наличие болванки на конвейере Кн1.</w:t>
      </w:r>
    </w:p>
    <w:p w14:paraId="77AF2797" w14:textId="4FB8F303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Контроль остановки:</w:t>
      </w:r>
    </w:p>
    <w:p w14:paraId="65B0B9A8" w14:textId="6D80D354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 xml:space="preserve">Если болванка достигла места отгрузки, датчик Дт2 остановит конвейер </w:t>
      </w:r>
      <w:r w:rsidR="00921F0C" w:rsidRPr="002F5372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9488" behindDoc="0" locked="0" layoutInCell="0" allowOverlap="1" wp14:anchorId="5B27988E" wp14:editId="747F8343">
                <wp:simplePos x="0" y="0"/>
                <wp:positionH relativeFrom="page">
                  <wp:posOffset>849548</wp:posOffset>
                </wp:positionH>
                <wp:positionV relativeFrom="page">
                  <wp:posOffset>198921</wp:posOffset>
                </wp:positionV>
                <wp:extent cx="6588760" cy="10189210"/>
                <wp:effectExtent l="0" t="0" r="21590" b="21590"/>
                <wp:wrapNone/>
                <wp:docPr id="2020566663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20566664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566665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66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67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68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69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7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7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72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73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74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675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FFF5E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67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34AAAA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67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41CB6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678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4E73F8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67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C3C2B1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680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10D2BA" w14:textId="77777777" w:rsidR="003A5336" w:rsidRDefault="003A5336" w:rsidP="00921F0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681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70D58E" w14:textId="07148D34" w:rsidR="003A5336" w:rsidRPr="00921F0C" w:rsidRDefault="003A5336" w:rsidP="00921F0C">
                              <w:pPr>
                                <w:pStyle w:val="ab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682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57346C" w14:textId="77777777" w:rsidR="003A5336" w:rsidRPr="00062039" w:rsidRDefault="003A5336" w:rsidP="00E428CC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6ABD73F6" w14:textId="6E8EC638" w:rsidR="003A5336" w:rsidRDefault="003A5336" w:rsidP="00921F0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27988E" id="_x0000_s1476" style="position:absolute;margin-left:66.9pt;margin-top:15.65pt;width:518.8pt;height:802.3pt;z-index:2518394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" o:allowincell="f">
                <v:rect id="Rectangle 390" o:spid="_x0000_s14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" filled="f" strokeweight="2pt"/>
                <v:line id="Line 391" o:spid="_x0000_s14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" strokeweight="2pt"/>
                <v:line id="Line 392" o:spid="_x0000_s14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" strokeweight="2pt"/>
                <v:line id="Line 393" o:spid="_x0000_s14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" strokeweight="2pt"/>
                <v:line id="Line 394" o:spid="_x0000_s14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" strokeweight="2pt"/>
                <v:line id="Line 395" o:spid="_x0000_s14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" strokeweight="2pt"/>
                <v:line id="Line 396" o:spid="_x0000_s14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" strokeweight="2pt"/>
                <v:line id="Line 397" o:spid="_x0000_s14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" strokeweight="2pt"/>
                <v:line id="Line 398" o:spid="_x0000_s14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" strokeweight="1pt"/>
                <v:line id="Line 399" o:spid="_x0000_s14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" strokeweight="2pt"/>
                <v:line id="Line 400" o:spid="_x0000_s14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" strokeweight="1pt"/>
                <v:rect id="Rectangle 401" o:spid="_x0000_s14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" filled="f" stroked="f" strokeweight=".25pt">
                  <v:textbox inset="1pt,1pt,1pt,1pt">
                    <w:txbxContent>
                      <w:p w14:paraId="5E3FFF5E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4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" filled="f" stroked="f" strokeweight=".25pt">
                  <v:textbox inset="1pt,1pt,1pt,1pt">
                    <w:txbxContent>
                      <w:p w14:paraId="5834AAAA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4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" filled="f" stroked="f" strokeweight=".25pt">
                  <v:textbox inset="1pt,1pt,1pt,1pt">
                    <w:txbxContent>
                      <w:p w14:paraId="77841CB6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4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" filled="f" stroked="f" strokeweight=".25pt">
                  <v:textbox inset="1pt,1pt,1pt,1pt">
                    <w:txbxContent>
                      <w:p w14:paraId="224E73F8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4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" filled="f" stroked="f" strokeweight=".25pt">
                  <v:textbox inset="1pt,1pt,1pt,1pt">
                    <w:txbxContent>
                      <w:p w14:paraId="36C3C2B1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4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" filled="f" stroked="f" strokeweight=".25pt">
                  <v:textbox inset="1pt,1pt,1pt,1pt">
                    <w:txbxContent>
                      <w:p w14:paraId="0F10D2BA" w14:textId="77777777" w:rsidR="003A5336" w:rsidRDefault="003A5336" w:rsidP="00921F0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4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" filled="f" stroked="f" strokeweight=".25pt">
                  <v:textbox inset="1pt,1pt,1pt,1pt">
                    <w:txbxContent>
                      <w:p w14:paraId="1370D58E" w14:textId="07148D34" w:rsidR="003A5336" w:rsidRPr="00921F0C" w:rsidRDefault="003A5336" w:rsidP="00921F0C">
                        <w:pPr>
                          <w:pStyle w:val="ab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21</w:t>
                        </w:r>
                      </w:p>
                    </w:txbxContent>
                  </v:textbox>
                </v:rect>
                <v:rect id="Rectangle 408" o:spid="_x0000_s14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" filled="f" stroked="f" strokeweight=".25pt">
                  <v:textbox inset="1pt,1pt,1pt,1pt">
                    <w:txbxContent>
                      <w:p w14:paraId="7657346C" w14:textId="77777777" w:rsidR="003A5336" w:rsidRPr="00062039" w:rsidRDefault="003A5336" w:rsidP="00E428CC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6ABD73F6" w14:textId="6E8EC638" w:rsidR="003A5336" w:rsidRDefault="003A5336" w:rsidP="00921F0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2F5372">
        <w:rPr>
          <w:rFonts w:ascii="Times New Roman" w:hAnsi="Times New Roman"/>
          <w:color w:val="000000" w:themeColor="text1"/>
          <w:sz w:val="24"/>
          <w:szCs w:val="24"/>
        </w:rPr>
        <w:t>автоматически.</w:t>
      </w:r>
    </w:p>
    <w:p w14:paraId="2A8C7AC5" w14:textId="64011367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Запуск процесса:</w:t>
      </w:r>
    </w:p>
    <w:p w14:paraId="111D31B5" w14:textId="0FE55F2C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При необходимости начать цикл, убедитесь, что Дт2 активен (болванка готова к обработке).</w:t>
      </w:r>
    </w:p>
    <w:p w14:paraId="423D8C8D" w14:textId="0D38DE31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Система автоматически активирует ПН1 (пневмоцилиндр), который выдвигает болванку из конвейера.</w:t>
      </w:r>
    </w:p>
    <w:p w14:paraId="1CBB89C6" w14:textId="2894587E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Обработка болванки:</w:t>
      </w:r>
    </w:p>
    <w:p w14:paraId="42047D82" w14:textId="5AE3A1D5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После завершения выдвижения Дт9 сигнализирует о завершении действия.</w:t>
      </w:r>
    </w:p>
    <w:p w14:paraId="452CB2CA" w14:textId="0B249167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В ответ активируется ПН2, который выталкивает болванку на штамп.</w:t>
      </w:r>
    </w:p>
    <w:p w14:paraId="673641EB" w14:textId="3C4DEA63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Преобразование в деталь:</w:t>
      </w:r>
    </w:p>
    <w:p w14:paraId="51F9A478" w14:textId="71334353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После срабатывания Дт4 происходит обратный ход ПН2.</w:t>
      </w:r>
    </w:p>
    <w:p w14:paraId="1195797B" w14:textId="7217EDF4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Когда штамп возвращается в исходное положение (Дт3), система активирует преобразование болванки в деталь.</w:t>
      </w:r>
    </w:p>
    <w:p w14:paraId="07FA47C4" w14:textId="6F6E6BB4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После этого Дт8 подтверждает завершение преобразования.</w:t>
      </w:r>
    </w:p>
    <w:p w14:paraId="1D3FF2F3" w14:textId="7B7F5354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Выталкивание готовой детали:</w:t>
      </w:r>
    </w:p>
    <w:p w14:paraId="206D517A" w14:textId="27DEFBCA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Когда Дт7 зафиксирует возврат штампа, активируется ПН3, который вытолкнет деталь на конвейер Кн2.</w:t>
      </w:r>
    </w:p>
    <w:p w14:paraId="05BDBF39" w14:textId="3F1A5917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После выталкивания срабатывает Дт5 и Дт6, что сигнализирует о завершении операции.</w:t>
      </w:r>
    </w:p>
    <w:p w14:paraId="065798CA" w14:textId="459C7272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Повтор операций:</w:t>
      </w:r>
    </w:p>
    <w:p w14:paraId="59DBE215" w14:textId="23FD1872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Если датчик Дт2 снова активен (наличие болванки), цикл повторяется автоматически.</w:t>
      </w:r>
    </w:p>
    <w:p w14:paraId="79ECB18A" w14:textId="38999EF5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Обратите внимание:</w:t>
      </w:r>
    </w:p>
    <w:p w14:paraId="2D01EEDA" w14:textId="727A568E" w:rsidR="297D7F2D" w:rsidRPr="002F5372" w:rsidRDefault="297D7F2D" w:rsidP="0BEB35E6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Не вмешивайтесь в работу системы во время автоматического цикла.</w:t>
      </w:r>
    </w:p>
    <w:p w14:paraId="1D926684" w14:textId="67475F0B" w:rsidR="00877D29" w:rsidRPr="008215CA" w:rsidRDefault="297D7F2D" w:rsidP="008215CA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2F5372">
        <w:rPr>
          <w:rFonts w:ascii="Times New Roman" w:hAnsi="Times New Roman"/>
          <w:color w:val="000000" w:themeColor="text1"/>
          <w:sz w:val="24"/>
          <w:szCs w:val="24"/>
        </w:rPr>
        <w:t>В случае аварийной ситуации нажмите кнопку аварийной остановки и со</w:t>
      </w:r>
      <w:r w:rsidR="008215CA">
        <w:rPr>
          <w:rFonts w:ascii="Times New Roman" w:hAnsi="Times New Roman"/>
          <w:color w:val="000000" w:themeColor="text1"/>
          <w:sz w:val="24"/>
          <w:szCs w:val="24"/>
        </w:rPr>
        <w:t>общите обслуживающему персоналу</w:t>
      </w:r>
    </w:p>
    <w:p w14:paraId="3393A2C9" w14:textId="77777777" w:rsidR="00877D29" w:rsidRDefault="00877D29" w:rsidP="002F5372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31C2C5C6" w14:textId="77777777" w:rsidR="00877D29" w:rsidRDefault="00877D29" w:rsidP="002F5372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6ECBCB25" w14:textId="41D8B5C9" w:rsidR="0047026E" w:rsidRPr="00062039" w:rsidRDefault="0047026E" w:rsidP="002F5372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10  </w:t>
      </w:r>
      <w:r w:rsidRPr="00062039">
        <w:rPr>
          <w:rFonts w:ascii="Times New Roman" w:eastAsia="Times New Roman" w:hAnsi="Times New Roman"/>
          <w:b/>
          <w:bCs/>
          <w:sz w:val="24"/>
          <w:szCs w:val="24"/>
        </w:rPr>
        <w:t xml:space="preserve">Диаграмма размещения </w:t>
      </w:r>
      <w:r w:rsidRPr="00062039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</w:rPr>
        <w:t xml:space="preserve"> монтажа  и установки</w:t>
      </w: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ИС</w:t>
      </w:r>
    </w:p>
    <w:p w14:paraId="7D228155" w14:textId="554BB649" w:rsidR="78E04DCD" w:rsidRDefault="0072671D" w:rsidP="0BEB35E6">
      <w:r>
        <w:rPr>
          <w:noProof/>
        </w:rPr>
        <w:drawing>
          <wp:inline distT="0" distB="0" distL="0" distR="0" wp14:anchorId="277B2AA0" wp14:editId="7D8AEA4E">
            <wp:extent cx="4627880" cy="5003800"/>
            <wp:effectExtent l="0" t="0" r="1270" b="6350"/>
            <wp:docPr id="1509314025" name="Рисунок 1509314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6519C" w14:textId="6479E87D" w:rsidR="00E263A8" w:rsidRPr="00062039" w:rsidRDefault="0085448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062039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53824" behindDoc="0" locked="0" layoutInCell="0" allowOverlap="1" wp14:anchorId="6D0D7972" wp14:editId="38F8EF7E">
                <wp:simplePos x="0" y="0"/>
                <wp:positionH relativeFrom="page">
                  <wp:posOffset>848995</wp:posOffset>
                </wp:positionH>
                <wp:positionV relativeFrom="page">
                  <wp:posOffset>198755</wp:posOffset>
                </wp:positionV>
                <wp:extent cx="6588760" cy="10189210"/>
                <wp:effectExtent l="0" t="0" r="21590" b="21590"/>
                <wp:wrapNone/>
                <wp:docPr id="96582124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96582125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82126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27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28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29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30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31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32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33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34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35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82136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8ECD15" w14:textId="77777777" w:rsidR="003A5336" w:rsidRDefault="003A5336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37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7C4018" w14:textId="77777777" w:rsidR="003A5336" w:rsidRDefault="003A5336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38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2BFA3C" w14:textId="77777777" w:rsidR="003A5336" w:rsidRDefault="003A5336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39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85B887" w14:textId="77777777" w:rsidR="003A5336" w:rsidRDefault="003A5336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40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46141" w14:textId="77777777" w:rsidR="003A5336" w:rsidRDefault="003A5336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41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9155FC" w14:textId="77777777" w:rsidR="003A5336" w:rsidRDefault="003A5336" w:rsidP="0085448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42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727912" w14:textId="23296BA7" w:rsidR="003A5336" w:rsidRPr="00921F0C" w:rsidRDefault="003A5336" w:rsidP="00854489">
                              <w:pPr>
                                <w:pStyle w:val="ab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6582143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FABBB8" w14:textId="77777777" w:rsidR="003A5336" w:rsidRPr="00062039" w:rsidRDefault="003A5336" w:rsidP="00854489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76005FF3" w14:textId="77777777" w:rsidR="003A5336" w:rsidRDefault="003A5336" w:rsidP="00854489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0D7972" id="_x0000_s1496" style="position:absolute;left:0;text-align:left;margin-left:66.85pt;margin-top:15.65pt;width:518.8pt;height:802.3pt;z-index:2518538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" o:allowincell="f">
                <v:rect id="Rectangle 390" o:spid="_x0000_s14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" filled="f" strokeweight="2pt"/>
                <v:line id="Line 391" o:spid="_x0000_s14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" strokeweight="2pt"/>
                <v:line id="Line 392" o:spid="_x0000_s14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" strokeweight="2pt"/>
                <v:line id="Line 393" o:spid="_x0000_s15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" strokeweight="2pt"/>
                <v:line id="Line 394" o:spid="_x0000_s15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" strokeweight="2pt"/>
                <v:line id="Line 395" o:spid="_x0000_s15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" strokeweight="2pt"/>
                <v:line id="Line 396" o:spid="_x0000_s15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" strokeweight="2pt"/>
                <v:line id="Line 397" o:spid="_x0000_s15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" strokeweight="2pt"/>
                <v:line id="Line 398" o:spid="_x0000_s15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" strokeweight="1pt"/>
                <v:line id="Line 399" o:spid="_x0000_s15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" strokeweight="2pt"/>
                <v:line id="Line 400" o:spid="_x0000_s15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" strokeweight="1pt"/>
                <v:rect id="Rectangle 401" o:spid="_x0000_s15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" filled="f" stroked="f" strokeweight=".25pt">
                  <v:textbox inset="1pt,1pt,1pt,1pt">
                    <w:txbxContent>
                      <w:p w14:paraId="788ECD15" w14:textId="77777777" w:rsidR="003A5336" w:rsidRDefault="003A5336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5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" filled="f" stroked="f" strokeweight=".25pt">
                  <v:textbox inset="1pt,1pt,1pt,1pt">
                    <w:txbxContent>
                      <w:p w14:paraId="5B7C4018" w14:textId="77777777" w:rsidR="003A5336" w:rsidRDefault="003A5336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5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" filled="f" stroked="f" strokeweight=".25pt">
                  <v:textbox inset="1pt,1pt,1pt,1pt">
                    <w:txbxContent>
                      <w:p w14:paraId="322BFA3C" w14:textId="77777777" w:rsidR="003A5336" w:rsidRDefault="003A5336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5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" filled="f" stroked="f" strokeweight=".25pt">
                  <v:textbox inset="1pt,1pt,1pt,1pt">
                    <w:txbxContent>
                      <w:p w14:paraId="0D85B887" w14:textId="77777777" w:rsidR="003A5336" w:rsidRDefault="003A5336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5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" filled="f" stroked="f" strokeweight=".25pt">
                  <v:textbox inset="1pt,1pt,1pt,1pt">
                    <w:txbxContent>
                      <w:p w14:paraId="76946141" w14:textId="77777777" w:rsidR="003A5336" w:rsidRDefault="003A5336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5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" filled="f" stroked="f" strokeweight=".25pt">
                  <v:textbox inset="1pt,1pt,1pt,1pt">
                    <w:txbxContent>
                      <w:p w14:paraId="579155FC" w14:textId="77777777" w:rsidR="003A5336" w:rsidRDefault="003A5336" w:rsidP="0085448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5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" filled="f" stroked="f" strokeweight=".25pt">
                  <v:textbox inset="1pt,1pt,1pt,1pt">
                    <w:txbxContent>
                      <w:p w14:paraId="79727912" w14:textId="23296BA7" w:rsidR="003A5336" w:rsidRPr="00921F0C" w:rsidRDefault="003A5336" w:rsidP="00854489">
                        <w:pPr>
                          <w:pStyle w:val="ab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22</w:t>
                        </w:r>
                      </w:p>
                    </w:txbxContent>
                  </v:textbox>
                </v:rect>
                <v:rect id="Rectangle 408" o:spid="_x0000_s15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" filled="f" stroked="f" strokeweight=".25pt">
                  <v:textbox inset="1pt,1pt,1pt,1pt">
                    <w:txbxContent>
                      <w:p w14:paraId="68FABBB8" w14:textId="77777777" w:rsidR="003A5336" w:rsidRPr="00062039" w:rsidRDefault="003A5336" w:rsidP="00854489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76005FF3" w14:textId="77777777" w:rsidR="003A5336" w:rsidRDefault="003A5336" w:rsidP="00854489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8215CA">
        <w:rPr>
          <w:rFonts w:ascii="Times New Roman" w:hAnsi="Times New Roman"/>
          <w:b/>
          <w:bCs/>
          <w:color w:val="000000" w:themeColor="text1"/>
          <w:sz w:val="24"/>
          <w:szCs w:val="24"/>
        </w:rPr>
        <w:t>Рис 24</w:t>
      </w:r>
      <w:r w:rsidR="00E263A8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.</w:t>
      </w:r>
    </w:p>
    <w:p w14:paraId="49890B88" w14:textId="77777777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055840E8" w14:textId="77777777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1EA835A7" w14:textId="77777777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617DDF1B" w14:textId="77777777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503911E3" w14:textId="77777777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3BA295B3" w14:textId="77777777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62CA43AE" w14:textId="77777777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227DE330" w14:textId="60315773" w:rsidR="00E428CC" w:rsidRDefault="00E428CC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5FF4B4BC" w14:textId="49C687F5" w:rsidR="00C937EB" w:rsidRDefault="00C937EB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605A9EEA" w14:textId="0F8F59D7" w:rsidR="00C937EB" w:rsidRDefault="00C937EB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097656FD" w14:textId="1BF3DF23" w:rsidR="00C937EB" w:rsidRDefault="00C937EB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75C3F02B" w14:textId="78E19322" w:rsidR="00C937EB" w:rsidRDefault="00C937EB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00D686C0" w14:textId="40FC2FEB" w:rsidR="00C937EB" w:rsidRDefault="00C937EB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25C71EBE" w14:textId="62F33231" w:rsidR="00C937EB" w:rsidRDefault="00C937EB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26D97378" w14:textId="7F2F8B1F" w:rsidR="00C937EB" w:rsidRDefault="00C937EB" w:rsidP="0BEB35E6">
      <w:pPr>
        <w:jc w:val="center"/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49D2191C" w14:textId="45205C3C" w:rsidR="00E428CC" w:rsidRDefault="00E428CC" w:rsidP="008215CA">
      <w:pPr>
        <w:rPr>
          <w:rFonts w:ascii="&amp;quot" w:hAnsi="&amp;quot" w:hint="eastAsia"/>
          <w:b/>
          <w:bCs/>
          <w:color w:val="000000" w:themeColor="text1"/>
          <w:sz w:val="28"/>
          <w:szCs w:val="28"/>
        </w:rPr>
      </w:pPr>
    </w:p>
    <w:p w14:paraId="465446AD" w14:textId="558B56D8" w:rsidR="0047026E" w:rsidRPr="00062039" w:rsidRDefault="0047026E" w:rsidP="0BEB35E6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lastRenderedPageBreak/>
        <w:t>1</w:t>
      </w:r>
      <w:r w:rsidR="004449CD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1</w:t>
      </w: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Сетевой график проверки  ИС.</w:t>
      </w:r>
    </w:p>
    <w:p w14:paraId="701E5406" w14:textId="31EDBCD6" w:rsidR="106E7A7D" w:rsidRDefault="106E7A7D" w:rsidP="0BEB35E6">
      <w:pPr>
        <w:jc w:val="center"/>
      </w:pPr>
      <w:r>
        <w:rPr>
          <w:noProof/>
        </w:rPr>
        <w:drawing>
          <wp:inline distT="0" distB="0" distL="0" distR="0" wp14:anchorId="7B8C9509" wp14:editId="111D5CA1">
            <wp:extent cx="5857339" cy="3305175"/>
            <wp:effectExtent l="0" t="0" r="0" b="0"/>
            <wp:docPr id="20052598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20257" name="Picture 193302025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687" cy="331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741A" w14:textId="28B4758B" w:rsidR="0BEB35E6" w:rsidRPr="00062039" w:rsidRDefault="00B615CC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062039">
        <w:rPr>
          <w:rFonts w:ascii="Times New Roman" w:eastAsia="Times New Roman" w:hAnsi="Times New Roman"/>
          <w:b/>
          <w:b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7200" behindDoc="0" locked="0" layoutInCell="0" allowOverlap="1" wp14:anchorId="1A4DA2AA" wp14:editId="2F66073C">
                <wp:simplePos x="0" y="0"/>
                <wp:positionH relativeFrom="page">
                  <wp:posOffset>748665</wp:posOffset>
                </wp:positionH>
                <wp:positionV relativeFrom="page">
                  <wp:posOffset>208280</wp:posOffset>
                </wp:positionV>
                <wp:extent cx="6588760" cy="10189210"/>
                <wp:effectExtent l="0" t="0" r="21590" b="21590"/>
                <wp:wrapNone/>
                <wp:docPr id="2020566703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020566704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566705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06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07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08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09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1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1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12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13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14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20566715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665139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71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0379EA1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71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A9DD97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718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38A0B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056671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6E96A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6373632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597CDC" w14:textId="77777777" w:rsidR="003A5336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6373633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28671E" w14:textId="6CCEE8A0" w:rsidR="003A5336" w:rsidRPr="00921F0C" w:rsidRDefault="003A5336" w:rsidP="00B615CC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6373634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3B456C" w14:textId="77777777" w:rsidR="003A5336" w:rsidRPr="00877D29" w:rsidRDefault="003A5336" w:rsidP="00854489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877D2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6AACE781" w14:textId="0B24B4DD" w:rsidR="003A5336" w:rsidRDefault="003A5336" w:rsidP="00B615CC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DA2AA" id="_x0000_s1516" style="position:absolute;left:0;text-align:left;margin-left:58.95pt;margin-top:16.4pt;width:518.8pt;height:802.3pt;z-index:2518272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" o:allowincell="f">
                <v:rect id="Rectangle 390" o:spid="_x0000_s15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" filled="f" strokeweight="2pt"/>
                <v:line id="Line 391" o:spid="_x0000_s15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" strokeweight="2pt"/>
                <v:line id="Line 392" o:spid="_x0000_s15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" strokeweight="2pt"/>
                <v:line id="Line 393" o:spid="_x0000_s15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" strokeweight="2pt"/>
                <v:line id="Line 394" o:spid="_x0000_s15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" strokeweight="2pt"/>
                <v:line id="Line 395" o:spid="_x0000_s15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" strokeweight="2pt"/>
                <v:line id="Line 396" o:spid="_x0000_s15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" strokeweight="2pt"/>
                <v:line id="Line 397" o:spid="_x0000_s15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" strokeweight="2pt"/>
                <v:line id="Line 398" o:spid="_x0000_s15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" strokeweight="1pt"/>
                <v:line id="Line 399" o:spid="_x0000_s15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" strokeweight="2pt"/>
                <v:line id="Line 400" o:spid="_x0000_s15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" strokeweight="1pt"/>
                <v:rect id="Rectangle 401" o:spid="_x0000_s15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" filled="f" stroked="f" strokeweight=".25pt">
                  <v:textbox inset="1pt,1pt,1pt,1pt">
                    <w:txbxContent>
                      <w:p w14:paraId="56665139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5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" filled="f" stroked="f" strokeweight=".25pt">
                  <v:textbox inset="1pt,1pt,1pt,1pt">
                    <w:txbxContent>
                      <w:p w14:paraId="70379EA1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5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" filled="f" stroked="f" strokeweight=".25pt">
                  <v:textbox inset="1pt,1pt,1pt,1pt">
                    <w:txbxContent>
                      <w:p w14:paraId="05A9DD97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5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" filled="f" stroked="f" strokeweight=".25pt">
                  <v:textbox inset="1pt,1pt,1pt,1pt">
                    <w:txbxContent>
                      <w:p w14:paraId="71538A0B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5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" filled="f" stroked="f" strokeweight=".25pt">
                  <v:textbox inset="1pt,1pt,1pt,1pt">
                    <w:txbxContent>
                      <w:p w14:paraId="35C6E96A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5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" filled="f" stroked="f" strokeweight=".25pt">
                  <v:textbox inset="1pt,1pt,1pt,1pt">
                    <w:txbxContent>
                      <w:p w14:paraId="23597CDC" w14:textId="77777777" w:rsidR="003A5336" w:rsidRDefault="003A5336" w:rsidP="00B615CC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5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" filled="f" stroked="f" strokeweight=".25pt">
                  <v:textbox inset="1pt,1pt,1pt,1pt">
                    <w:txbxContent>
                      <w:p w14:paraId="1928671E" w14:textId="6CCEE8A0" w:rsidR="003A5336" w:rsidRPr="00921F0C" w:rsidRDefault="003A5336" w:rsidP="00B615CC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23</w:t>
                        </w:r>
                      </w:p>
                    </w:txbxContent>
                  </v:textbox>
                </v:rect>
                <v:rect id="Rectangle 408" o:spid="_x0000_s15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" filled="f" stroked="f" strokeweight=".25pt">
                  <v:textbox inset="1pt,1pt,1pt,1pt">
                    <w:txbxContent>
                      <w:p w14:paraId="1A3B456C" w14:textId="77777777" w:rsidR="003A5336" w:rsidRPr="00877D29" w:rsidRDefault="003A5336" w:rsidP="00854489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877D2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6AACE781" w14:textId="0B24B4DD" w:rsidR="003A5336" w:rsidRDefault="003A5336" w:rsidP="00B615CC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E0973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Рис 25.</w:t>
      </w:r>
    </w:p>
    <w:p w14:paraId="0F7EFF70" w14:textId="27850222" w:rsidR="0047026E" w:rsidRPr="00062039" w:rsidRDefault="0047026E" w:rsidP="0BEB35E6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1</w:t>
      </w:r>
      <w:r w:rsidR="004449CD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2</w:t>
      </w: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Спецификация ПО  ИС</w:t>
      </w:r>
    </w:p>
    <w:tbl>
      <w:tblPr>
        <w:tblStyle w:val="ae"/>
        <w:tblW w:w="0" w:type="auto"/>
        <w:tblLook w:val="06A0" w:firstRow="1" w:lastRow="0" w:firstColumn="1" w:lastColumn="0" w:noHBand="1" w:noVBand="1"/>
      </w:tblPr>
      <w:tblGrid>
        <w:gridCol w:w="3245"/>
        <w:gridCol w:w="1218"/>
        <w:gridCol w:w="2268"/>
        <w:gridCol w:w="2614"/>
      </w:tblGrid>
      <w:tr w:rsidR="004449CD" w:rsidRPr="00062039" w14:paraId="08540654" w14:textId="77777777" w:rsidTr="004449CD">
        <w:trPr>
          <w:trHeight w:val="300"/>
        </w:trPr>
        <w:tc>
          <w:tcPr>
            <w:tcW w:w="3245" w:type="dxa"/>
          </w:tcPr>
          <w:p w14:paraId="39B91517" w14:textId="4A62BA3D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Наименование</w:t>
            </w:r>
          </w:p>
        </w:tc>
        <w:tc>
          <w:tcPr>
            <w:tcW w:w="1218" w:type="dxa"/>
          </w:tcPr>
          <w:p w14:paraId="089B3F1C" w14:textId="77777777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96142BA" w14:textId="2D21E6AD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Обозначение</w:t>
            </w:r>
          </w:p>
        </w:tc>
        <w:tc>
          <w:tcPr>
            <w:tcW w:w="2614" w:type="dxa"/>
          </w:tcPr>
          <w:p w14:paraId="36FF4564" w14:textId="43B7E4A3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Примечание</w:t>
            </w:r>
          </w:p>
        </w:tc>
      </w:tr>
      <w:tr w:rsidR="004449CD" w:rsidRPr="00062039" w14:paraId="1DC521F3" w14:textId="77777777" w:rsidTr="004449CD">
        <w:trPr>
          <w:trHeight w:val="300"/>
        </w:trPr>
        <w:tc>
          <w:tcPr>
            <w:tcW w:w="3245" w:type="dxa"/>
          </w:tcPr>
          <w:p w14:paraId="4A4E2D9F" w14:textId="349E3487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kn1_control_v1.owle</w:t>
            </w:r>
          </w:p>
        </w:tc>
        <w:tc>
          <w:tcPr>
            <w:tcW w:w="1218" w:type="dxa"/>
          </w:tcPr>
          <w:p w14:paraId="5568DA8D" w14:textId="77777777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66F02D6" w14:textId="46D0DADB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Программа управления подачи болванок на конвейере КН1</w:t>
            </w:r>
          </w:p>
        </w:tc>
        <w:tc>
          <w:tcPr>
            <w:tcW w:w="2614" w:type="dxa"/>
          </w:tcPr>
          <w:p w14:paraId="2DA16EE3" w14:textId="4F2450B5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Содержит FBID-код логики обработки сигналов ДТ1 и ДТ2 остановки КН1 выдачи команды на пн1 обработки маршутов 1-2</w:t>
            </w:r>
          </w:p>
        </w:tc>
      </w:tr>
      <w:tr w:rsidR="004449CD" w:rsidRPr="00062039" w14:paraId="23DBA76D" w14:textId="77777777" w:rsidTr="004449CD">
        <w:trPr>
          <w:trHeight w:val="300"/>
        </w:trPr>
        <w:tc>
          <w:tcPr>
            <w:tcW w:w="3245" w:type="dxa"/>
          </w:tcPr>
          <w:p w14:paraId="09233166" w14:textId="24659188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pn1_pn2_stamp_v1.owle</w:t>
            </w:r>
          </w:p>
        </w:tc>
        <w:tc>
          <w:tcPr>
            <w:tcW w:w="1218" w:type="dxa"/>
          </w:tcPr>
          <w:p w14:paraId="1F44F81E" w14:textId="77777777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6799D586" w14:textId="329528A4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Программа управления узлом выгрузки и подачи на штамп</w:t>
            </w:r>
          </w:p>
        </w:tc>
        <w:tc>
          <w:tcPr>
            <w:tcW w:w="2614" w:type="dxa"/>
          </w:tcPr>
          <w:p w14:paraId="7770D833" w14:textId="4A611C95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Реализует FBID-логику ПН1 выталкивает болванку (дт9-дт10) ПН2 подает в штамп (ДТ3-ДТ4) передает разрешение на работу штампу</w:t>
            </w:r>
          </w:p>
        </w:tc>
      </w:tr>
      <w:tr w:rsidR="004449CD" w:rsidRPr="00062039" w14:paraId="5850F1CC" w14:textId="77777777" w:rsidTr="004449CD">
        <w:trPr>
          <w:trHeight w:val="300"/>
        </w:trPr>
        <w:tc>
          <w:tcPr>
            <w:tcW w:w="3245" w:type="dxa"/>
          </w:tcPr>
          <w:p w14:paraId="09ABFA33" w14:textId="373A76BE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stamp_unit_v1.owle</w:t>
            </w:r>
          </w:p>
        </w:tc>
        <w:tc>
          <w:tcPr>
            <w:tcW w:w="1218" w:type="dxa"/>
          </w:tcPr>
          <w:p w14:paraId="7FE520F2" w14:textId="77777777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97AADF0" w14:textId="33EF56E3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Программа управления штамповкой</w:t>
            </w:r>
          </w:p>
        </w:tc>
        <w:tc>
          <w:tcPr>
            <w:tcW w:w="2614" w:type="dxa"/>
          </w:tcPr>
          <w:p w14:paraId="542620AA" w14:textId="7E9E3335" w:rsidR="004449CD" w:rsidRPr="00062039" w:rsidRDefault="004449CD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Код FBD штамп срабатывает по ДТ8 выполняет цикл преобразования затем возвращается (ДТ7) Маршут 3 полностью реализован </w:t>
            </w:r>
          </w:p>
        </w:tc>
      </w:tr>
    </w:tbl>
    <w:p w14:paraId="0D5437FA" w14:textId="723C5022" w:rsidR="0BEB35E6" w:rsidRPr="00062039" w:rsidRDefault="008215CA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color w:val="000000" w:themeColor="text1"/>
          <w:sz w:val="24"/>
          <w:szCs w:val="24"/>
        </w:rPr>
        <w:t>Таблица 4</w:t>
      </w:r>
      <w:r w:rsidR="00FE0973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.</w:t>
      </w:r>
    </w:p>
    <w:p w14:paraId="4850C694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E6702A2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6032FDA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6B721203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06B320B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DAF9948" w14:textId="77777777" w:rsidR="00877D29" w:rsidRDefault="00877D29" w:rsidP="0BEB35E6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433CC2F" w14:textId="5B6BB29A" w:rsidR="0047026E" w:rsidRPr="00062039" w:rsidRDefault="0047026E" w:rsidP="0BEB35E6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lastRenderedPageBreak/>
        <w:t>1</w:t>
      </w:r>
      <w:r w:rsidR="004449CD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3</w:t>
      </w: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 Спецификация  оборудования  ИС..</w:t>
      </w:r>
    </w:p>
    <w:tbl>
      <w:tblPr>
        <w:tblStyle w:val="ae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0BEB35E6" w:rsidRPr="00062039" w14:paraId="4645A650" w14:textId="77777777" w:rsidTr="0BEB35E6">
        <w:trPr>
          <w:trHeight w:val="300"/>
        </w:trPr>
        <w:tc>
          <w:tcPr>
            <w:tcW w:w="3115" w:type="dxa"/>
          </w:tcPr>
          <w:p w14:paraId="79363172" w14:textId="10AF27D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DT1</w:t>
            </w:r>
          </w:p>
        </w:tc>
        <w:tc>
          <w:tcPr>
            <w:tcW w:w="3115" w:type="dxa"/>
          </w:tcPr>
          <w:p w14:paraId="309DA796" w14:textId="33B57CEE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Датчик подсчёта болванок (КН1)</w:t>
            </w:r>
          </w:p>
        </w:tc>
        <w:tc>
          <w:tcPr>
            <w:tcW w:w="3115" w:type="dxa"/>
          </w:tcPr>
          <w:p w14:paraId="51E9194A" w14:textId="22AE4724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768432F0" w14:textId="77777777" w:rsidTr="0BEB35E6">
        <w:trPr>
          <w:trHeight w:val="300"/>
        </w:trPr>
        <w:tc>
          <w:tcPr>
            <w:tcW w:w="3115" w:type="dxa"/>
          </w:tcPr>
          <w:p w14:paraId="3E1CD592" w14:textId="3D589C5F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DT2</w:t>
            </w:r>
          </w:p>
        </w:tc>
        <w:tc>
          <w:tcPr>
            <w:tcW w:w="3115" w:type="dxa"/>
          </w:tcPr>
          <w:p w14:paraId="43C25358" w14:textId="1796CB49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Датчик стопорения и наличия болванки (КН1)</w:t>
            </w:r>
          </w:p>
        </w:tc>
        <w:tc>
          <w:tcPr>
            <w:tcW w:w="3115" w:type="dxa"/>
          </w:tcPr>
          <w:p w14:paraId="34F25092" w14:textId="5B056E97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286F8D32" w14:textId="77777777" w:rsidTr="0BEB35E6">
        <w:trPr>
          <w:trHeight w:val="300"/>
        </w:trPr>
        <w:tc>
          <w:tcPr>
            <w:tcW w:w="3115" w:type="dxa"/>
          </w:tcPr>
          <w:p w14:paraId="5BE16559" w14:textId="78C32045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DT9</w:t>
            </w:r>
          </w:p>
        </w:tc>
        <w:tc>
          <w:tcPr>
            <w:tcW w:w="3115" w:type="dxa"/>
          </w:tcPr>
          <w:p w14:paraId="50252E7E" w14:textId="6B62C7FB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Датчик выдвижения ПН1 </w:t>
            </w:r>
          </w:p>
        </w:tc>
        <w:tc>
          <w:tcPr>
            <w:tcW w:w="3115" w:type="dxa"/>
          </w:tcPr>
          <w:p w14:paraId="2EE7AE4A" w14:textId="28A47C4E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339F8DDB" w14:textId="77777777" w:rsidTr="0BEB35E6">
        <w:trPr>
          <w:trHeight w:val="300"/>
        </w:trPr>
        <w:tc>
          <w:tcPr>
            <w:tcW w:w="3115" w:type="dxa"/>
          </w:tcPr>
          <w:p w14:paraId="341F3196" w14:textId="633A438A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DT10</w:t>
            </w:r>
          </w:p>
        </w:tc>
        <w:tc>
          <w:tcPr>
            <w:tcW w:w="3115" w:type="dxa"/>
          </w:tcPr>
          <w:p w14:paraId="2ADA1160" w14:textId="1CC5E3DF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Датчик возврата ПН1 1</w:t>
            </w:r>
          </w:p>
        </w:tc>
        <w:tc>
          <w:tcPr>
            <w:tcW w:w="3115" w:type="dxa"/>
          </w:tcPr>
          <w:p w14:paraId="7F0407C3" w14:textId="52EC487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6741E7F9" w14:textId="77777777" w:rsidTr="0BEB35E6">
        <w:trPr>
          <w:trHeight w:val="300"/>
        </w:trPr>
        <w:tc>
          <w:tcPr>
            <w:tcW w:w="3115" w:type="dxa"/>
          </w:tcPr>
          <w:p w14:paraId="2B30E3FE" w14:textId="6957BAC5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PN1</w:t>
            </w:r>
          </w:p>
        </w:tc>
        <w:tc>
          <w:tcPr>
            <w:tcW w:w="3115" w:type="dxa"/>
          </w:tcPr>
          <w:p w14:paraId="5A470E1D" w14:textId="6D6EB3E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Пневмоцилиндр выгрузки с КН1</w:t>
            </w:r>
          </w:p>
        </w:tc>
        <w:tc>
          <w:tcPr>
            <w:tcW w:w="3115" w:type="dxa"/>
          </w:tcPr>
          <w:p w14:paraId="7A5EC5CC" w14:textId="0B88C5E0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4D36B3F2" w14:textId="77777777" w:rsidTr="0BEB35E6">
        <w:trPr>
          <w:trHeight w:val="300"/>
        </w:trPr>
        <w:tc>
          <w:tcPr>
            <w:tcW w:w="3115" w:type="dxa"/>
          </w:tcPr>
          <w:p w14:paraId="72F2BB51" w14:textId="472CB94D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DT4</w:t>
            </w:r>
          </w:p>
        </w:tc>
        <w:tc>
          <w:tcPr>
            <w:tcW w:w="3115" w:type="dxa"/>
          </w:tcPr>
          <w:p w14:paraId="3B72536C" w14:textId="228987E7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Датчик выдвижения</w:t>
            </w:r>
          </w:p>
        </w:tc>
        <w:tc>
          <w:tcPr>
            <w:tcW w:w="3115" w:type="dxa"/>
          </w:tcPr>
          <w:p w14:paraId="0E03727F" w14:textId="0C3FC80F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6F98FE76" w14:textId="77777777" w:rsidTr="0BEB35E6">
        <w:trPr>
          <w:trHeight w:val="300"/>
        </w:trPr>
        <w:tc>
          <w:tcPr>
            <w:tcW w:w="3115" w:type="dxa"/>
          </w:tcPr>
          <w:p w14:paraId="338C8621" w14:textId="56AF50E3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DT3</w:t>
            </w:r>
          </w:p>
        </w:tc>
        <w:tc>
          <w:tcPr>
            <w:tcW w:w="3115" w:type="dxa"/>
          </w:tcPr>
          <w:p w14:paraId="37C7A2FC" w14:textId="244EBCAC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Датчик возврата</w:t>
            </w:r>
          </w:p>
        </w:tc>
        <w:tc>
          <w:tcPr>
            <w:tcW w:w="3115" w:type="dxa"/>
          </w:tcPr>
          <w:p w14:paraId="58F009B9" w14:textId="743FD201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61DF88D2" w14:textId="77777777" w:rsidTr="0BEB35E6">
        <w:trPr>
          <w:trHeight w:val="300"/>
        </w:trPr>
        <w:tc>
          <w:tcPr>
            <w:tcW w:w="3115" w:type="dxa"/>
          </w:tcPr>
          <w:p w14:paraId="5968856D" w14:textId="228DBEA2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PN2</w:t>
            </w:r>
          </w:p>
        </w:tc>
        <w:tc>
          <w:tcPr>
            <w:tcW w:w="3115" w:type="dxa"/>
          </w:tcPr>
          <w:p w14:paraId="5EED49BF" w14:textId="1648852D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Пневмоцилиндр подачи к штампу</w:t>
            </w:r>
          </w:p>
        </w:tc>
        <w:tc>
          <w:tcPr>
            <w:tcW w:w="3115" w:type="dxa"/>
          </w:tcPr>
          <w:p w14:paraId="7455DBE7" w14:textId="32FEF49A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1E9A232F" w14:textId="77777777" w:rsidTr="0BEB35E6">
        <w:trPr>
          <w:trHeight w:val="300"/>
        </w:trPr>
        <w:tc>
          <w:tcPr>
            <w:tcW w:w="3115" w:type="dxa"/>
          </w:tcPr>
          <w:p w14:paraId="7331852B" w14:textId="53073585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DT8</w:t>
            </w:r>
          </w:p>
        </w:tc>
        <w:tc>
          <w:tcPr>
            <w:tcW w:w="3115" w:type="dxa"/>
          </w:tcPr>
          <w:p w14:paraId="09E30926" w14:textId="2E7D7D9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Датчик завершения хода штампа</w:t>
            </w:r>
          </w:p>
        </w:tc>
        <w:tc>
          <w:tcPr>
            <w:tcW w:w="3115" w:type="dxa"/>
          </w:tcPr>
          <w:p w14:paraId="74496D73" w14:textId="17623491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2191AC60" w14:textId="77777777" w:rsidTr="0BEB35E6">
        <w:trPr>
          <w:trHeight w:val="300"/>
        </w:trPr>
        <w:tc>
          <w:tcPr>
            <w:tcW w:w="3115" w:type="dxa"/>
          </w:tcPr>
          <w:p w14:paraId="33AC6B32" w14:textId="4AB5BDE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DT7</w:t>
            </w:r>
          </w:p>
        </w:tc>
        <w:tc>
          <w:tcPr>
            <w:tcW w:w="3115" w:type="dxa"/>
          </w:tcPr>
          <w:p w14:paraId="362F6FE4" w14:textId="18731B36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Датчик возврата штампа 1</w:t>
            </w:r>
          </w:p>
        </w:tc>
        <w:tc>
          <w:tcPr>
            <w:tcW w:w="3115" w:type="dxa"/>
          </w:tcPr>
          <w:p w14:paraId="32F83C6F" w14:textId="0B60BF06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438DF6E4" w14:textId="77777777" w:rsidTr="0BEB35E6">
        <w:trPr>
          <w:trHeight w:val="300"/>
        </w:trPr>
        <w:tc>
          <w:tcPr>
            <w:tcW w:w="3115" w:type="dxa"/>
          </w:tcPr>
          <w:p w14:paraId="2F950566" w14:textId="0F793C3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STAMP</w:t>
            </w:r>
          </w:p>
        </w:tc>
        <w:tc>
          <w:tcPr>
            <w:tcW w:w="3115" w:type="dxa"/>
          </w:tcPr>
          <w:p w14:paraId="2E3BC700" w14:textId="1B14B11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STAMP Штамп (узел преобразования болванки)</w:t>
            </w:r>
          </w:p>
        </w:tc>
        <w:tc>
          <w:tcPr>
            <w:tcW w:w="3115" w:type="dxa"/>
          </w:tcPr>
          <w:p w14:paraId="147780FE" w14:textId="64A0342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7238C5C6" w14:textId="77777777" w:rsidTr="0BEB35E6">
        <w:trPr>
          <w:trHeight w:val="300"/>
        </w:trPr>
        <w:tc>
          <w:tcPr>
            <w:tcW w:w="3115" w:type="dxa"/>
          </w:tcPr>
          <w:p w14:paraId="07A8CC7C" w14:textId="012EE65B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DT5</w:t>
            </w:r>
          </w:p>
        </w:tc>
        <w:tc>
          <w:tcPr>
            <w:tcW w:w="3115" w:type="dxa"/>
          </w:tcPr>
          <w:p w14:paraId="065060FB" w14:textId="38665B72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DT5 Датчик выталкивания детали ПН3</w:t>
            </w:r>
          </w:p>
        </w:tc>
        <w:tc>
          <w:tcPr>
            <w:tcW w:w="3115" w:type="dxa"/>
          </w:tcPr>
          <w:p w14:paraId="52152F9A" w14:textId="05653427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1209C45F" w14:textId="77777777" w:rsidTr="0BEB35E6">
        <w:trPr>
          <w:trHeight w:val="300"/>
        </w:trPr>
        <w:tc>
          <w:tcPr>
            <w:tcW w:w="3115" w:type="dxa"/>
          </w:tcPr>
          <w:p w14:paraId="0A9C4592" w14:textId="05E84226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DT6</w:t>
            </w:r>
          </w:p>
        </w:tc>
        <w:tc>
          <w:tcPr>
            <w:tcW w:w="3115" w:type="dxa"/>
          </w:tcPr>
          <w:p w14:paraId="7856A0A3" w14:textId="6D671ACC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DT6 Датчик возврата ПН3</w:t>
            </w:r>
          </w:p>
        </w:tc>
        <w:tc>
          <w:tcPr>
            <w:tcW w:w="3115" w:type="dxa"/>
          </w:tcPr>
          <w:p w14:paraId="2708BF44" w14:textId="238B4C9C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1AD9A30E" w14:textId="77777777" w:rsidTr="0BEB35E6">
        <w:trPr>
          <w:trHeight w:val="300"/>
        </w:trPr>
        <w:tc>
          <w:tcPr>
            <w:tcW w:w="3115" w:type="dxa"/>
          </w:tcPr>
          <w:p w14:paraId="2F82D4D5" w14:textId="5D3E3C6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PN3</w:t>
            </w:r>
          </w:p>
        </w:tc>
        <w:tc>
          <w:tcPr>
            <w:tcW w:w="3115" w:type="dxa"/>
          </w:tcPr>
          <w:p w14:paraId="33C04498" w14:textId="4D3AC30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PN3 Пневмоцилиндр выгрузки детали 1 На КН2</w:t>
            </w:r>
          </w:p>
        </w:tc>
        <w:tc>
          <w:tcPr>
            <w:tcW w:w="3115" w:type="dxa"/>
          </w:tcPr>
          <w:p w14:paraId="332E8DC8" w14:textId="45A39EE9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7DDD56A8" w14:textId="77777777" w:rsidTr="0BEB35E6">
        <w:trPr>
          <w:trHeight w:val="300"/>
        </w:trPr>
        <w:tc>
          <w:tcPr>
            <w:tcW w:w="3115" w:type="dxa"/>
          </w:tcPr>
          <w:p w14:paraId="12C092F4" w14:textId="15C48701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KN1</w:t>
            </w:r>
          </w:p>
        </w:tc>
        <w:tc>
          <w:tcPr>
            <w:tcW w:w="3115" w:type="dxa"/>
          </w:tcPr>
          <w:p w14:paraId="556AC55E" w14:textId="225B1911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KN1 Конвейер подачи болванок 1 Маршрут 1</w:t>
            </w:r>
          </w:p>
        </w:tc>
        <w:tc>
          <w:tcPr>
            <w:tcW w:w="3115" w:type="dxa"/>
          </w:tcPr>
          <w:p w14:paraId="0229F730" w14:textId="15D1317B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03584A0B" w14:textId="77777777" w:rsidTr="0BEB35E6">
        <w:trPr>
          <w:trHeight w:val="300"/>
        </w:trPr>
        <w:tc>
          <w:tcPr>
            <w:tcW w:w="3115" w:type="dxa"/>
          </w:tcPr>
          <w:p w14:paraId="59A753C4" w14:textId="364BD23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KN2</w:t>
            </w:r>
          </w:p>
        </w:tc>
        <w:tc>
          <w:tcPr>
            <w:tcW w:w="3115" w:type="dxa"/>
          </w:tcPr>
          <w:p w14:paraId="52B36874" w14:textId="39771233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KN2 Конвейер вывода деталей 1 Маршрут 4</w:t>
            </w:r>
          </w:p>
        </w:tc>
        <w:tc>
          <w:tcPr>
            <w:tcW w:w="3115" w:type="dxa"/>
          </w:tcPr>
          <w:p w14:paraId="77F846E6" w14:textId="69435CA3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  <w:tr w:rsidR="0BEB35E6" w:rsidRPr="00062039" w14:paraId="5B164210" w14:textId="77777777" w:rsidTr="0BEB35E6">
        <w:trPr>
          <w:trHeight w:val="300"/>
        </w:trPr>
        <w:tc>
          <w:tcPr>
            <w:tcW w:w="3115" w:type="dxa"/>
          </w:tcPr>
          <w:p w14:paraId="32921F5B" w14:textId="0DB5655D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RR200</w:t>
            </w:r>
          </w:p>
        </w:tc>
        <w:tc>
          <w:tcPr>
            <w:tcW w:w="3115" w:type="dxa"/>
          </w:tcPr>
          <w:p w14:paraId="6634A043" w14:textId="38F2AF28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PR200 ПЛК системы управления 1 Основной контроллер</w:t>
            </w:r>
          </w:p>
        </w:tc>
        <w:tc>
          <w:tcPr>
            <w:tcW w:w="3115" w:type="dxa"/>
          </w:tcPr>
          <w:p w14:paraId="55E94871" w14:textId="0C5CAB61" w:rsidR="26EF8DE8" w:rsidRPr="00062039" w:rsidRDefault="26EF8DE8" w:rsidP="0BEB35E6">
            <w:pPr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06203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1</w:t>
            </w:r>
          </w:p>
        </w:tc>
      </w:tr>
    </w:tbl>
    <w:p w14:paraId="07EFEBE7" w14:textId="1D3C147F" w:rsidR="0BEB35E6" w:rsidRPr="00062039" w:rsidRDefault="0BEB35E6" w:rsidP="0BEB35E6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43B1F4D" w14:textId="15C77AFC" w:rsidR="00FE0973" w:rsidRPr="00062039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062039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64064" behindDoc="0" locked="0" layoutInCell="0" allowOverlap="1" wp14:anchorId="20C5CF78" wp14:editId="5FB4F1BA">
                <wp:simplePos x="0" y="0"/>
                <wp:positionH relativeFrom="page">
                  <wp:posOffset>912495</wp:posOffset>
                </wp:positionH>
                <wp:positionV relativeFrom="page">
                  <wp:posOffset>213360</wp:posOffset>
                </wp:positionV>
                <wp:extent cx="6588760" cy="10189210"/>
                <wp:effectExtent l="0" t="0" r="21590" b="21590"/>
                <wp:wrapNone/>
                <wp:docPr id="229749600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606369348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680141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7559101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2947780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0816921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2757529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52208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785516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7373839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277905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479869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0773068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2D4F83" w14:textId="77777777" w:rsidR="003A5336" w:rsidRDefault="003A5336" w:rsidP="002F537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59791203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50522C" w14:textId="77777777" w:rsidR="003A5336" w:rsidRDefault="003A5336" w:rsidP="002F537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90910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6D25F1" w14:textId="77777777" w:rsidR="003A5336" w:rsidRDefault="003A5336" w:rsidP="002F537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13108210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558517" w14:textId="77777777" w:rsidR="003A5336" w:rsidRDefault="003A5336" w:rsidP="002F537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69355238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DF849E" w14:textId="77777777" w:rsidR="003A5336" w:rsidRDefault="003A5336" w:rsidP="002F537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66961863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EF8342" w14:textId="77777777" w:rsidR="003A5336" w:rsidRDefault="003A5336" w:rsidP="002F5372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29363373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B36FF" w14:textId="5CF0E115" w:rsidR="003A5336" w:rsidRPr="00877D29" w:rsidRDefault="003A5336" w:rsidP="002F5372">
                              <w:pPr>
                                <w:pStyle w:val="ab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lang w:val="ru-RU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5170197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C99B12" w14:textId="77777777" w:rsidR="003A5336" w:rsidRPr="00062039" w:rsidRDefault="003A5336" w:rsidP="002F5372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274ED17D" w14:textId="77777777" w:rsidR="003A5336" w:rsidRDefault="003A5336" w:rsidP="002F5372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C5CF78" id="_x0000_s1536" style="position:absolute;left:0;text-align:left;margin-left:71.85pt;margin-top:16.8pt;width:518.8pt;height:802.3pt;z-index:2518640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" o:allowincell="f">
                <v:rect id="Rectangle 390" o:spid="_x0000_s15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" filled="f" strokeweight="2pt"/>
                <v:line id="Line 391" o:spid="_x0000_s15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" strokeweight="2pt"/>
                <v:line id="Line 392" o:spid="_x0000_s15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" strokeweight="2pt"/>
                <v:line id="Line 393" o:spid="_x0000_s15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" strokeweight="2pt"/>
                <v:line id="Line 394" o:spid="_x0000_s15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" strokeweight="2pt"/>
                <v:line id="Line 395" o:spid="_x0000_s15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" strokeweight="2pt"/>
                <v:line id="Line 396" o:spid="_x0000_s15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" strokeweight="2pt"/>
                <v:line id="Line 397" o:spid="_x0000_s15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" strokeweight="2pt"/>
                <v:line id="Line 398" o:spid="_x0000_s15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" strokeweight="1pt"/>
                <v:line id="Line 399" o:spid="_x0000_s15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" strokeweight="2pt"/>
                <v:line id="Line 400" o:spid="_x0000_s15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" strokeweight="1pt"/>
                <v:rect id="Rectangle 401" o:spid="_x0000_s15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" filled="f" stroked="f" strokeweight=".25pt">
                  <v:textbox inset="1pt,1pt,1pt,1pt">
                    <w:txbxContent>
                      <w:p w14:paraId="612D4F83" w14:textId="77777777" w:rsidR="003A5336" w:rsidRDefault="003A5336" w:rsidP="002F537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5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T/n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l+&#10;9pQ/57NMzeH3pwSA3NwAAAD//wMAUEsBAi0AFAAGAAgAAAAhANvh9svuAAAAhQEAABMAAAAAAAAA&#10;AAAAAAAAAAAAAFtDb250ZW50X1R5cGVzXS54bWxQSwECLQAUAAYACAAAACEAWvQsW78AAAAVAQAA&#10;CwAAAAAAAAAAAAAAAAAfAQAAX3JlbHMvLnJlbHNQSwECLQAUAAYACAAAACEA7/0/58YAAADjAAAA&#10;DwAAAAAAAAAAAAAAAAAHAgAAZHJzL2Rvd25yZXYueG1sUEsFBgAAAAADAAMAtwAAAPoCAAAAAA==&#10;" filled="f" stroked="f" strokeweight=".25pt">
                  <v:textbox inset="1pt,1pt,1pt,1pt">
                    <w:txbxContent>
                      <w:p w14:paraId="2250522C" w14:textId="77777777" w:rsidR="003A5336" w:rsidRDefault="003A5336" w:rsidP="002F537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5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" filled="f" stroked="f" strokeweight=".25pt">
                  <v:textbox inset="1pt,1pt,1pt,1pt">
                    <w:txbxContent>
                      <w:p w14:paraId="7E6D25F1" w14:textId="77777777" w:rsidR="003A5336" w:rsidRDefault="003A5336" w:rsidP="002F537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5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" filled="f" stroked="f" strokeweight=".25pt">
                  <v:textbox inset="1pt,1pt,1pt,1pt">
                    <w:txbxContent>
                      <w:p w14:paraId="3C558517" w14:textId="77777777" w:rsidR="003A5336" w:rsidRDefault="003A5336" w:rsidP="002F537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5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" filled="f" stroked="f" strokeweight=".25pt">
                  <v:textbox inset="1pt,1pt,1pt,1pt">
                    <w:txbxContent>
                      <w:p w14:paraId="37DF849E" w14:textId="77777777" w:rsidR="003A5336" w:rsidRDefault="003A5336" w:rsidP="002F537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5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" filled="f" stroked="f" strokeweight=".25pt">
                  <v:textbox inset="1pt,1pt,1pt,1pt">
                    <w:txbxContent>
                      <w:p w14:paraId="14EF8342" w14:textId="77777777" w:rsidR="003A5336" w:rsidRDefault="003A5336" w:rsidP="002F5372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5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" filled="f" stroked="f" strokeweight=".25pt">
                  <v:textbox inset="1pt,1pt,1pt,1pt">
                    <w:txbxContent>
                      <w:p w14:paraId="438B36FF" w14:textId="5CF0E115" w:rsidR="003A5336" w:rsidRPr="00877D29" w:rsidRDefault="003A5336" w:rsidP="002F5372">
                        <w:pPr>
                          <w:pStyle w:val="ab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2</w:t>
                        </w:r>
                        <w:r>
                          <w:rPr>
                            <w:sz w:val="24"/>
                            <w:lang w:val="ru-RU"/>
                          </w:rPr>
                          <w:t>4</w:t>
                        </w:r>
                      </w:p>
                    </w:txbxContent>
                  </v:textbox>
                </v:rect>
                <v:rect id="Rectangle 408" o:spid="_x0000_s15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" filled="f" stroked="f" strokeweight=".25pt">
                  <v:textbox inset="1pt,1pt,1pt,1pt">
                    <w:txbxContent>
                      <w:p w14:paraId="4EC99B12" w14:textId="77777777" w:rsidR="003A5336" w:rsidRPr="00062039" w:rsidRDefault="003A5336" w:rsidP="002F5372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274ED17D" w14:textId="77777777" w:rsidR="003A5336" w:rsidRDefault="003A5336" w:rsidP="002F5372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FE0973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Таблица 5.</w:t>
      </w:r>
    </w:p>
    <w:p w14:paraId="47C57B12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2BFAEC2B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26603B22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9DF4649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363AD68E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329F6C8B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78EFBAFE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75A96DC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670F782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E120987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6D16C88A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228D62D7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AF69A26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00932E9D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4037EF0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392A76F4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16913060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80AC1B1" w14:textId="5A525CDC" w:rsidR="002F5372" w:rsidRDefault="002F5372" w:rsidP="008215CA">
      <w:pPr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50D39CA5" w14:textId="77777777" w:rsidR="002F5372" w:rsidRDefault="002F5372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</w:p>
    <w:p w14:paraId="47C62F35" w14:textId="771CE3F1" w:rsidR="0047026E" w:rsidRPr="00062039" w:rsidRDefault="00C937EB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 w:rsidRPr="00062039"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78400" behindDoc="0" locked="0" layoutInCell="0" allowOverlap="1" wp14:anchorId="2A618D1D" wp14:editId="7B6F4F0C">
                <wp:simplePos x="0" y="0"/>
                <wp:positionH relativeFrom="page">
                  <wp:posOffset>880745</wp:posOffset>
                </wp:positionH>
                <wp:positionV relativeFrom="page">
                  <wp:posOffset>482600</wp:posOffset>
                </wp:positionV>
                <wp:extent cx="6588760" cy="10189210"/>
                <wp:effectExtent l="0" t="0" r="21590" b="21590"/>
                <wp:wrapNone/>
                <wp:docPr id="1246356633" name="Group 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246356634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356635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36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37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38" name="Line 394"/>
                        <wps:cNvCnPr>
                          <a:cxnSpLocks noChangeShapeType="1"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39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4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4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42" name="Line 398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43" name="Line 399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44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46356645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A7C1F9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4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C93C95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4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5F2C6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48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DF7D2F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4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D2333D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50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0489B8" w14:textId="77777777" w:rsidR="003A5336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51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243A87" w14:textId="408C705C" w:rsidR="003A5336" w:rsidRPr="00877D29" w:rsidRDefault="003A5336" w:rsidP="00C937EB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52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E608FC" w14:textId="77777777" w:rsidR="003A5336" w:rsidRPr="00062039" w:rsidRDefault="003A5336" w:rsidP="00C937EB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0CF39161" w14:textId="77777777" w:rsidR="003A5336" w:rsidRDefault="003A5336" w:rsidP="00C937EB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618D1D" id="_x0000_s1556" style="position:absolute;left:0;text-align:left;margin-left:69.35pt;margin-top:38pt;width:518.8pt;height:802.3pt;z-index:2518784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" o:allowincell="f">
                <v:rect id="Rectangle 390" o:spid="_x0000_s15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" filled="f" strokeweight="2pt"/>
                <v:line id="Line 391" o:spid="_x0000_s15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" strokeweight="2pt"/>
                <v:line id="Line 392" o:spid="_x0000_s15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" strokeweight="2pt"/>
                <v:line id="Line 393" o:spid="_x0000_s15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" strokeweight="2pt"/>
                <v:line id="Line 394" o:spid="_x0000_s15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" strokeweight="2pt"/>
                <v:line id="Line 395" o:spid="_x0000_s15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" strokeweight="2pt"/>
                <v:line id="Line 396" o:spid="_x0000_s15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" strokeweight="2pt"/>
                <v:line id="Line 397" o:spid="_x0000_s15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" strokeweight="2pt"/>
                <v:line id="Line 398" o:spid="_x0000_s15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" strokeweight="1pt"/>
                <v:line id="Line 399" o:spid="_x0000_s15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" strokeweight="2pt"/>
                <v:line id="Line 400" o:spid="_x0000_s15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" strokeweight="1pt"/>
                <v:rect id="Rectangle 401" o:spid="_x0000_s15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" filled="f" stroked="f" strokeweight=".25pt">
                  <v:textbox inset="1pt,1pt,1pt,1pt">
                    <w:txbxContent>
                      <w:p w14:paraId="3EA7C1F9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5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" filled="f" stroked="f" strokeweight=".25pt">
                  <v:textbox inset="1pt,1pt,1pt,1pt">
                    <w:txbxContent>
                      <w:p w14:paraId="44C93C95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5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" filled="f" stroked="f" strokeweight=".25pt">
                  <v:textbox inset="1pt,1pt,1pt,1pt">
                    <w:txbxContent>
                      <w:p w14:paraId="7725F2C6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5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" filled="f" stroked="f" strokeweight=".25pt">
                  <v:textbox inset="1pt,1pt,1pt,1pt">
                    <w:txbxContent>
                      <w:p w14:paraId="05DF7D2F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5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" filled="f" stroked="f" strokeweight=".25pt">
                  <v:textbox inset="1pt,1pt,1pt,1pt">
                    <w:txbxContent>
                      <w:p w14:paraId="69D2333D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5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" filled="f" stroked="f" strokeweight=".25pt">
                  <v:textbox inset="1pt,1pt,1pt,1pt">
                    <w:txbxContent>
                      <w:p w14:paraId="400489B8" w14:textId="77777777" w:rsidR="003A5336" w:rsidRDefault="003A5336" w:rsidP="00C937EB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5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" filled="f" stroked="f" strokeweight=".25pt">
                  <v:textbox inset="1pt,1pt,1pt,1pt">
                    <w:txbxContent>
                      <w:p w14:paraId="09243A87" w14:textId="408C705C" w:rsidR="003A5336" w:rsidRPr="00877D29" w:rsidRDefault="003A5336" w:rsidP="00C937EB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</w:rPr>
                          <w:t>25</w:t>
                        </w:r>
                      </w:p>
                    </w:txbxContent>
                  </v:textbox>
                </v:rect>
                <v:rect id="Rectangle 408" o:spid="_x0000_s15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" filled="f" stroked="f" strokeweight=".25pt">
                  <v:textbox inset="1pt,1pt,1pt,1pt">
                    <w:txbxContent>
                      <w:p w14:paraId="4DE608FC" w14:textId="77777777" w:rsidR="003A5336" w:rsidRPr="00062039" w:rsidRDefault="003A5336" w:rsidP="00C937EB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0CF39161" w14:textId="77777777" w:rsidR="003A5336" w:rsidRDefault="003A5336" w:rsidP="00C937EB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47026E"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ВЫВОД</w:t>
      </w:r>
    </w:p>
    <w:p w14:paraId="21CD2BA2" w14:textId="5EECFF85" w:rsidR="0072671D" w:rsidRPr="00062039" w:rsidRDefault="0072671D" w:rsidP="00FE0973">
      <w:pPr>
        <w:jc w:val="center"/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</w:pP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</w:rPr>
        <w:t>Поставленные задачи выполнены</w:t>
      </w:r>
      <w:r w:rsidRPr="00062039">
        <w:rPr>
          <w:rFonts w:ascii="Times New Roman" w:hAnsi="Times New Roman"/>
          <w:b/>
          <w:bCs/>
          <w:color w:val="000000" w:themeColor="text1"/>
          <w:sz w:val="24"/>
          <w:szCs w:val="24"/>
          <w:lang w:val="en-US"/>
        </w:rPr>
        <w:t>:</w:t>
      </w:r>
    </w:p>
    <w:p w14:paraId="0CECF805" w14:textId="1285A179" w:rsidR="0072671D" w:rsidRPr="00062039" w:rsidRDefault="0072671D" w:rsidP="0072671D">
      <w:pPr>
        <w:pStyle w:val="af6"/>
        <w:numPr>
          <w:ilvl w:val="0"/>
          <w:numId w:val="1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Ис РАЗРАБОТАНА</w:t>
      </w:r>
    </w:p>
    <w:p w14:paraId="2B9056B5" w14:textId="5ED67806" w:rsidR="0072671D" w:rsidRPr="00062039" w:rsidRDefault="001E08BB" w:rsidP="0072671D">
      <w:pPr>
        <w:pStyle w:val="af6"/>
        <w:numPr>
          <w:ilvl w:val="0"/>
          <w:numId w:val="1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По РАЗРАБ</w:t>
      </w:r>
      <w:r w:rsidR="0072671D" w:rsidRPr="00062039">
        <w:rPr>
          <w:rFonts w:ascii="Times New Roman" w:hAnsi="Times New Roman"/>
          <w:b/>
          <w:bCs/>
          <w:color w:val="000000"/>
          <w:sz w:val="24"/>
          <w:szCs w:val="24"/>
        </w:rPr>
        <w:t>ОТАНО</w:t>
      </w:r>
    </w:p>
    <w:p w14:paraId="12AAC053" w14:textId="523882FE" w:rsidR="0072671D" w:rsidRPr="00062039" w:rsidRDefault="0072671D" w:rsidP="0072671D">
      <w:pPr>
        <w:pStyle w:val="af6"/>
        <w:numPr>
          <w:ilvl w:val="0"/>
          <w:numId w:val="14"/>
        </w:numPr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ОПЕРТОРУ  ИНСТРУКЦИЯ ЕСТЬ</w:t>
      </w:r>
    </w:p>
    <w:p w14:paraId="5D062503" w14:textId="77777777" w:rsidR="0072671D" w:rsidRPr="00062039" w:rsidRDefault="0072671D" w:rsidP="00FE0973">
      <w:pPr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52E528D9" w14:textId="4F327BAC" w:rsidR="00FE0973" w:rsidRDefault="00FE0973" w:rsidP="0047026E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062039">
        <w:rPr>
          <w:rFonts w:ascii="Times New Roman" w:hAnsi="Times New Roman"/>
          <w:color w:val="000000"/>
          <w:sz w:val="24"/>
          <w:szCs w:val="24"/>
        </w:rPr>
        <w:t>Конвейерная система автоматизации, представленная в данной курсовой работе, демонстрирует эффективное взаимодействие различных датчиков, пневмоцилиндров и управляющих элементов для обеспечения бесперебойного процесса обработки заготовок. Использование последовательных сигналов и маршрутов позволяет точно контролировать движение болванок и деталей, а также своевременно реагировать на изменения ситуации. В результате реализована надежная автоматизация, которая минимизирует человеческий фактор и повышает производительность производства. Данная система может служить основой для дальнейшего развития и внедрения более сложных автоматизированных решений в промышленности.</w:t>
      </w:r>
    </w:p>
    <w:p w14:paraId="115D0974" w14:textId="538188B2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 w:rsidRPr="00C937EB">
        <w:rPr>
          <w:rFonts w:ascii="Times New Roman" w:hAnsi="Times New Roman"/>
          <w:color w:val="000000"/>
          <w:sz w:val="24"/>
          <w:szCs w:val="24"/>
        </w:rPr>
        <w:t>В ходе выполнения курсовой работы по теме «Информационные системы контроля и управления подачей заготовки на штамп» достигнуты цели</w:t>
      </w:r>
      <w:r w:rsidR="003A5336">
        <w:rPr>
          <w:rFonts w:ascii="Times New Roman" w:hAnsi="Times New Roman"/>
          <w:color w:val="000000"/>
          <w:sz w:val="24"/>
          <w:szCs w:val="24"/>
        </w:rPr>
        <w:t xml:space="preserve">, поставленные во входной части. </w:t>
      </w:r>
      <w:r w:rsidRPr="00C937EB">
        <w:rPr>
          <w:rFonts w:ascii="Times New Roman" w:hAnsi="Times New Roman"/>
          <w:color w:val="000000"/>
          <w:sz w:val="24"/>
          <w:szCs w:val="24"/>
        </w:rPr>
        <w:t>Реализация проекта базировалась на систематическом анализе объекта автоматизации и последующем синтезе концепции информационной системы (ИС), охватывающей все уровни управления и мониторинга технологического процесса.</w:t>
      </w:r>
    </w:p>
    <w:p w14:paraId="39405932" w14:textId="77777777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74AA9386" w14:textId="77777777" w:rsidR="00C937EB" w:rsidRPr="00C937EB" w:rsidRDefault="00C937EB" w:rsidP="00C937EB">
      <w:pPr>
        <w:spacing w:line="360" w:lineRule="auto"/>
        <w:rPr>
          <w:rFonts w:ascii="Times New Roman" w:hAnsi="Times New Roman"/>
          <w:b/>
          <w:color w:val="000000"/>
          <w:sz w:val="24"/>
          <w:szCs w:val="24"/>
        </w:rPr>
      </w:pPr>
      <w:r w:rsidRPr="00C937EB">
        <w:rPr>
          <w:rFonts w:ascii="Times New Roman" w:hAnsi="Times New Roman"/>
          <w:b/>
          <w:color w:val="000000"/>
          <w:sz w:val="24"/>
          <w:szCs w:val="24"/>
        </w:rPr>
        <w:t>Ключевые результаты работы:</w:t>
      </w:r>
    </w:p>
    <w:p w14:paraId="4EEA7D01" w14:textId="77777777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</w:p>
    <w:p w14:paraId="14CA7CFD" w14:textId="6C76B444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1.</w:t>
      </w:r>
      <w:r w:rsidRPr="00C937EB">
        <w:rPr>
          <w:rFonts w:ascii="Times New Roman" w:hAnsi="Times New Roman"/>
          <w:color w:val="000000"/>
          <w:sz w:val="24"/>
          <w:szCs w:val="24"/>
        </w:rPr>
        <w:t>Выполнен анализ объекта автоматизации: выявлены функциональные требования к подаче заготовки на штамп, параметры точности позиционирования, требования к скорости реакции и устойчивости к отказам.</w:t>
      </w:r>
    </w:p>
    <w:p w14:paraId="37299F6C" w14:textId="7B96FCD1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2.</w:t>
      </w:r>
      <w:r w:rsidRPr="00C937EB">
        <w:rPr>
          <w:rFonts w:ascii="Times New Roman" w:hAnsi="Times New Roman"/>
          <w:color w:val="000000"/>
          <w:sz w:val="24"/>
          <w:szCs w:val="24"/>
        </w:rPr>
        <w:t>Синтез концепции ИС: разработана целостная архитектура системы, включающая сбор данных, обработку сигналов, диспетчеризацию, управление движением и интерфейсы операторов. Определены зоны интеграции с существующими ERP/MRP системами.</w:t>
      </w:r>
    </w:p>
    <w:p w14:paraId="52D5BDD6" w14:textId="11ADA3CF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3.</w:t>
      </w:r>
      <w:r w:rsidRPr="00C937EB">
        <w:rPr>
          <w:rFonts w:ascii="Times New Roman" w:hAnsi="Times New Roman"/>
          <w:color w:val="000000"/>
          <w:sz w:val="24"/>
          <w:szCs w:val="24"/>
        </w:rPr>
        <w:t>Подбор оборудования: предложен набор приводов, датчиков, контроллеров и исполнительных механизмов, обеспечивающий требуемую точность и надежность работы линии подачи.</w:t>
      </w:r>
    </w:p>
    <w:p w14:paraId="6CE09F25" w14:textId="26B13546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4.</w:t>
      </w:r>
      <w:r w:rsidRPr="00C937EB">
        <w:rPr>
          <w:rFonts w:ascii="Times New Roman" w:hAnsi="Times New Roman"/>
          <w:color w:val="000000"/>
          <w:sz w:val="24"/>
          <w:szCs w:val="24"/>
        </w:rPr>
        <w:t>Программное обеспечение: сформирован перечень функций ПО, модулей мониторинга, алгоритмов планирования и диспетчеризации, а также требований к совместимости и расширяемости.</w:t>
      </w:r>
    </w:p>
    <w:p w14:paraId="00463792" w14:textId="39674D8B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lastRenderedPageBreak/>
        <w:t>5.</w:t>
      </w:r>
      <w:r w:rsidRPr="00C937EB">
        <w:rPr>
          <w:rFonts w:ascii="Times New Roman" w:hAnsi="Times New Roman"/>
          <w:color w:val="000000"/>
          <w:sz w:val="24"/>
          <w:szCs w:val="24"/>
        </w:rPr>
        <w:t xml:space="preserve">Мнемосхема и электрическая схема: разработаны визуальные схемы размещения </w:t>
      </w:r>
      <w:r w:rsidR="00877D29"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880448" behindDoc="0" locked="0" layoutInCell="0" allowOverlap="1" wp14:anchorId="0D6AC7BF" wp14:editId="4B168D2F">
                <wp:simplePos x="0" y="0"/>
                <wp:positionH relativeFrom="margin">
                  <wp:align>center</wp:align>
                </wp:positionH>
                <wp:positionV relativeFrom="page">
                  <wp:posOffset>413029</wp:posOffset>
                </wp:positionV>
                <wp:extent cx="6588760" cy="10189210"/>
                <wp:effectExtent l="0" t="0" r="21590" b="21590"/>
                <wp:wrapNone/>
                <wp:docPr id="1246356653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246356654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356655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56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57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58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59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60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61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62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63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64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6356665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2859F5" w14:textId="77777777" w:rsidR="003A5336" w:rsidRDefault="003A5336" w:rsidP="00877D2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6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0FD3EE" w14:textId="77777777" w:rsidR="003A5336" w:rsidRDefault="003A5336" w:rsidP="00877D2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6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42600D" w14:textId="77777777" w:rsidR="003A5336" w:rsidRDefault="003A5336" w:rsidP="00877D2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68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6B9FAD" w14:textId="77777777" w:rsidR="003A5336" w:rsidRDefault="003A5336" w:rsidP="00877D2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6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D9783B" w14:textId="77777777" w:rsidR="003A5336" w:rsidRDefault="003A5336" w:rsidP="00877D2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70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E634BD" w14:textId="77777777" w:rsidR="003A5336" w:rsidRDefault="003A5336" w:rsidP="00877D2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46356671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82378A" w14:textId="6D4AB60F" w:rsidR="003A5336" w:rsidRPr="00877D29" w:rsidRDefault="003A5336" w:rsidP="00877D29">
                              <w:pPr>
                                <w:pStyle w:val="ab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15683136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A0EA22" w14:textId="77777777" w:rsidR="003A5336" w:rsidRPr="00062039" w:rsidRDefault="003A5336" w:rsidP="00877D29">
                              <w:pPr>
                                <w:pStyle w:val="ab"/>
                                <w:jc w:val="center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062039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  <w:lang w:val="ru-RU"/>
                                </w:rPr>
                                <w:t>МЭиП 090207 ПЗ</w:t>
                              </w:r>
                            </w:p>
                            <w:p w14:paraId="26996CCC" w14:textId="75325983" w:rsidR="003A5336" w:rsidRDefault="003A5336" w:rsidP="00877D29">
                              <w:pPr>
                                <w:pStyle w:val="ab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6AC7BF" id="Group 389" o:spid="_x0000_s1576" style="position:absolute;margin-left:0;margin-top:32.5pt;width:518.8pt;height:802.3pt;z-index:251880448;mso-position-horizontal:center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" o:allowincell="f">
                <v:rect id="Rectangle 390" o:spid="_x0000_s15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" filled="f" strokeweight="2pt"/>
                <v:line id="Line 391" o:spid="_x0000_s15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" strokeweight="2pt"/>
                <v:line id="Line 392" o:spid="_x0000_s15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" strokeweight="2pt"/>
                <v:line id="Line 393" o:spid="_x0000_s15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" strokeweight="2pt"/>
                <v:line id="Line 394" o:spid="_x0000_s15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" strokeweight="2pt"/>
                <v:line id="Line 395" o:spid="_x0000_s15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" strokeweight="2pt"/>
                <v:line id="Line 396" o:spid="_x0000_s15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" strokeweight="2pt"/>
                <v:line id="Line 397" o:spid="_x0000_s15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" strokeweight="2pt"/>
                <v:line id="Line 398" o:spid="_x0000_s15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" strokeweight="1pt"/>
                <v:line id="Line 399" o:spid="_x0000_s15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" strokeweight="2pt"/>
                <v:line id="Line 400" o:spid="_x0000_s15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" strokeweight="1pt"/>
                <v:rect id="Rectangle 401" o:spid="_x0000_s15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" filled="f" stroked="f" strokeweight=".25pt">
                  <v:textbox inset="1pt,1pt,1pt,1pt">
                    <w:txbxContent>
                      <w:p w14:paraId="382859F5" w14:textId="77777777" w:rsidR="003A5336" w:rsidRDefault="003A5336" w:rsidP="00877D2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5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" filled="f" stroked="f" strokeweight=".25pt">
                  <v:textbox inset="1pt,1pt,1pt,1pt">
                    <w:txbxContent>
                      <w:p w14:paraId="7F0FD3EE" w14:textId="77777777" w:rsidR="003A5336" w:rsidRDefault="003A5336" w:rsidP="00877D2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5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" filled="f" stroked="f" strokeweight=".25pt">
                  <v:textbox inset="1pt,1pt,1pt,1pt">
                    <w:txbxContent>
                      <w:p w14:paraId="1D42600D" w14:textId="77777777" w:rsidR="003A5336" w:rsidRDefault="003A5336" w:rsidP="00877D2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5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" filled="f" stroked="f" strokeweight=".25pt">
                  <v:textbox inset="1pt,1pt,1pt,1pt">
                    <w:txbxContent>
                      <w:p w14:paraId="166B9FAD" w14:textId="77777777" w:rsidR="003A5336" w:rsidRDefault="003A5336" w:rsidP="00877D2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5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" filled="f" stroked="f" strokeweight=".25pt">
                  <v:textbox inset="1pt,1pt,1pt,1pt">
                    <w:txbxContent>
                      <w:p w14:paraId="39D9783B" w14:textId="77777777" w:rsidR="003A5336" w:rsidRDefault="003A5336" w:rsidP="00877D2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5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" filled="f" stroked="f" strokeweight=".25pt">
                  <v:textbox inset="1pt,1pt,1pt,1pt">
                    <w:txbxContent>
                      <w:p w14:paraId="66E634BD" w14:textId="77777777" w:rsidR="003A5336" w:rsidRDefault="003A5336" w:rsidP="00877D2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5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" filled="f" stroked="f" strokeweight=".25pt">
                  <v:textbox inset="1pt,1pt,1pt,1pt">
                    <w:txbxContent>
                      <w:p w14:paraId="2882378A" w14:textId="6D4AB60F" w:rsidR="003A5336" w:rsidRPr="00877D29" w:rsidRDefault="003A5336" w:rsidP="00877D29">
                        <w:pPr>
                          <w:pStyle w:val="ab"/>
                          <w:jc w:val="center"/>
                          <w:rPr>
                            <w:sz w:val="24"/>
                            <w:lang w:val="ru-RU"/>
                          </w:rPr>
                        </w:pPr>
                        <w:r>
                          <w:rPr>
                            <w:sz w:val="24"/>
                            <w:lang w:val="ru-RU"/>
                          </w:rPr>
                          <w:t>26</w:t>
                        </w:r>
                      </w:p>
                    </w:txbxContent>
                  </v:textbox>
                </v:rect>
                <v:rect id="Rectangle 408" o:spid="_x0000_s15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" filled="f" stroked="f" strokeweight=".25pt">
                  <v:textbox inset="1pt,1pt,1pt,1pt">
                    <w:txbxContent>
                      <w:p w14:paraId="27A0EA22" w14:textId="77777777" w:rsidR="003A5336" w:rsidRPr="00062039" w:rsidRDefault="003A5336" w:rsidP="00877D29">
                        <w:pPr>
                          <w:pStyle w:val="ab"/>
                          <w:jc w:val="center"/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</w:pPr>
                        <w:r w:rsidRPr="00062039">
                          <w:rPr>
                            <w:rFonts w:ascii="Times New Roman" w:hAnsi="Times New Roman"/>
                            <w:sz w:val="24"/>
                            <w:szCs w:val="24"/>
                            <w:lang w:val="ru-RU"/>
                          </w:rPr>
                          <w:t>МЭиП 090207 ПЗ</w:t>
                        </w:r>
                      </w:p>
                      <w:p w14:paraId="26996CCC" w14:textId="75325983" w:rsidR="003A5336" w:rsidRDefault="003A5336" w:rsidP="00877D29">
                        <w:pPr>
                          <w:pStyle w:val="ab"/>
                          <w:jc w:val="center"/>
                        </w:pP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Pr="00C937EB">
        <w:rPr>
          <w:rFonts w:ascii="Times New Roman" w:hAnsi="Times New Roman"/>
          <w:color w:val="000000"/>
          <w:sz w:val="24"/>
          <w:szCs w:val="24"/>
        </w:rPr>
        <w:t>элементов управления и электропитания на участке подачи заготовки.</w:t>
      </w:r>
    </w:p>
    <w:p w14:paraId="20CE8986" w14:textId="5CDD2FBF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6.</w:t>
      </w:r>
      <w:r w:rsidRPr="00C937EB">
        <w:rPr>
          <w:rFonts w:ascii="Times New Roman" w:hAnsi="Times New Roman"/>
          <w:color w:val="000000"/>
          <w:sz w:val="24"/>
          <w:szCs w:val="24"/>
        </w:rPr>
        <w:t>Расчет энергопотребления: выполнен расчет потребляемой мощности и пиковых нагрузок, определены мероприятия по энергосбережению и выбору эффективных компонентов.</w:t>
      </w:r>
    </w:p>
    <w:p w14:paraId="2E7E96F9" w14:textId="7756CDBF" w:rsidR="00C937EB" w:rsidRPr="00C937EB" w:rsidRDefault="00C937EB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7.</w:t>
      </w:r>
      <w:r w:rsidRPr="00C937EB">
        <w:rPr>
          <w:rFonts w:ascii="Times New Roman" w:hAnsi="Times New Roman"/>
          <w:color w:val="000000"/>
          <w:sz w:val="24"/>
          <w:szCs w:val="24"/>
        </w:rPr>
        <w:t>Инструкция оператора: подготовлен шаблон инструкции по эксплуатации ИС, что обеспечивает понятное взаимодействие персонала с системой.</w:t>
      </w:r>
    </w:p>
    <w:p w14:paraId="4972A6A6" w14:textId="3C74511F" w:rsidR="00C937EB" w:rsidRPr="00C937EB" w:rsidRDefault="00877D29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8.</w:t>
      </w:r>
      <w:r w:rsidR="00C937EB" w:rsidRPr="00C937EB">
        <w:rPr>
          <w:rFonts w:ascii="Times New Roman" w:hAnsi="Times New Roman"/>
          <w:color w:val="000000"/>
          <w:sz w:val="24"/>
          <w:szCs w:val="24"/>
        </w:rPr>
        <w:t>Диаграмма размещения, монтажа и установки ИС: представлен план размещения оборудования, последовательность работ по монтажу и вводному тестированию.</w:t>
      </w:r>
    </w:p>
    <w:p w14:paraId="4E700020" w14:textId="4CCB911F" w:rsidR="00C937EB" w:rsidRPr="00C937EB" w:rsidRDefault="00877D29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9.</w:t>
      </w:r>
      <w:r w:rsidR="00C937EB" w:rsidRPr="00C937EB">
        <w:rPr>
          <w:rFonts w:ascii="Times New Roman" w:hAnsi="Times New Roman"/>
          <w:color w:val="000000"/>
          <w:sz w:val="24"/>
          <w:szCs w:val="24"/>
        </w:rPr>
        <w:t>Сетевой график проверки ИС: расписаны этапы приемо-сдаточных испытаний, критерии проверки работоспособности и критерии готовности к эксплуатации.</w:t>
      </w:r>
    </w:p>
    <w:p w14:paraId="39C1B2F4" w14:textId="180B12F4" w:rsidR="00C937EB" w:rsidRPr="00C937EB" w:rsidRDefault="00877D29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10.</w:t>
      </w:r>
      <w:r w:rsidR="00C937EB" w:rsidRPr="00C937EB">
        <w:rPr>
          <w:rFonts w:ascii="Times New Roman" w:hAnsi="Times New Roman"/>
          <w:color w:val="000000"/>
          <w:sz w:val="24"/>
          <w:szCs w:val="24"/>
        </w:rPr>
        <w:t>Спецификация ПО ИС: сформированы требования к функциональности, совместимости, обновлениям и безопасности программного обеспечения.</w:t>
      </w:r>
    </w:p>
    <w:p w14:paraId="56FB009F" w14:textId="2A25BF27" w:rsidR="00C937EB" w:rsidRPr="00C937EB" w:rsidRDefault="00877D29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11.</w:t>
      </w:r>
      <w:r w:rsidR="00C937EB" w:rsidRPr="00C937EB">
        <w:rPr>
          <w:rFonts w:ascii="Times New Roman" w:hAnsi="Times New Roman"/>
          <w:color w:val="000000"/>
          <w:sz w:val="24"/>
          <w:szCs w:val="24"/>
        </w:rPr>
        <w:t>Спецификация оборудования ИС: приведены технические характеристики закупаемых компонентов, требования к надёжности, сервисному обслуживанию.</w:t>
      </w:r>
    </w:p>
    <w:p w14:paraId="5EBF468E" w14:textId="6617616B" w:rsidR="00C937EB" w:rsidRPr="00062039" w:rsidRDefault="00877D29" w:rsidP="00C937EB">
      <w:pPr>
        <w:spacing w:line="36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12.</w:t>
      </w:r>
      <w:r w:rsidR="00C937EB" w:rsidRPr="00C937EB">
        <w:rPr>
          <w:rFonts w:ascii="Times New Roman" w:hAnsi="Times New Roman"/>
          <w:color w:val="000000"/>
          <w:sz w:val="24"/>
          <w:szCs w:val="24"/>
        </w:rPr>
        <w:t>Итоговая проверка соответствия ТЗ: все пункты ТЗ сопоставлены с результатами проектирования и планирования, подтверждены соответствием заявленным требованиям.</w:t>
      </w:r>
    </w:p>
    <w:p w14:paraId="2422BD7F" w14:textId="77777777" w:rsidR="002F5372" w:rsidRPr="00062039" w:rsidRDefault="002F5372" w:rsidP="00FE0973">
      <w:pPr>
        <w:spacing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33426C73" w14:textId="77777777" w:rsidR="002F5372" w:rsidRPr="00062039" w:rsidRDefault="002F5372" w:rsidP="00FE0973">
      <w:pPr>
        <w:spacing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</w:p>
    <w:p w14:paraId="462E6A25" w14:textId="63CC64C3" w:rsidR="0047026E" w:rsidRPr="00062039" w:rsidRDefault="0047026E" w:rsidP="00FE0973">
      <w:pPr>
        <w:spacing w:line="36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СПИСОК ЛИТЕРАТУРЫ</w:t>
      </w:r>
    </w:p>
    <w:p w14:paraId="678900D6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21</w:t>
      </w:r>
    </w:p>
    <w:p w14:paraId="0DF209B5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27</w:t>
      </w:r>
    </w:p>
    <w:p w14:paraId="196B10D0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2</w:t>
      </w:r>
    </w:p>
    <w:p w14:paraId="3B70CDE9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19</w:t>
      </w:r>
    </w:p>
    <w:p w14:paraId="71982F05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 133</w:t>
      </w:r>
    </w:p>
    <w:p w14:paraId="7650C8AD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34</w:t>
      </w:r>
    </w:p>
    <w:p w14:paraId="142F8A6A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56</w:t>
      </w:r>
    </w:p>
    <w:p w14:paraId="7EDDB7D5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ГОСТ  51</w:t>
      </w:r>
    </w:p>
    <w:p w14:paraId="1AE2507B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>документация на приборы ПР-программируемое реле</w:t>
      </w:r>
    </w:p>
    <w:p w14:paraId="773639F3" w14:textId="77777777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 xml:space="preserve">документация на среду разработки </w:t>
      </w:r>
      <w:r w:rsidRPr="00062039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owen</w:t>
      </w: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062039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logic</w:t>
      </w: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</w:p>
    <w:p w14:paraId="7F750B8B" w14:textId="765A131D" w:rsidR="00AC2004" w:rsidRPr="00062039" w:rsidRDefault="00AC2004" w:rsidP="00AC2004">
      <w:pPr>
        <w:spacing w:line="36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 xml:space="preserve">документация на среду разработки </w:t>
      </w:r>
      <w:r w:rsidRPr="00062039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trace</w:t>
      </w:r>
      <w:r w:rsidRPr="00062039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062039">
        <w:rPr>
          <w:rFonts w:ascii="Times New Roman" w:hAnsi="Times New Roman"/>
          <w:b/>
          <w:bCs/>
          <w:color w:val="000000"/>
          <w:sz w:val="24"/>
          <w:szCs w:val="24"/>
          <w:lang w:val="en-US"/>
        </w:rPr>
        <w:t>mode</w:t>
      </w:r>
    </w:p>
    <w:p w14:paraId="296FEF7D" w14:textId="77777777" w:rsidR="00BA50D8" w:rsidRPr="00AC2004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7194DBDC" w14:textId="77777777" w:rsidR="00BA50D8" w:rsidRPr="00AC2004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769D0D3C" w14:textId="77777777" w:rsidR="00BA50D8" w:rsidRPr="00AC2004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54CD245A" w14:textId="77777777" w:rsidR="00BA50D8" w:rsidRPr="00AC2004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1231BE67" w14:textId="5658AC31" w:rsidR="00BA50D8" w:rsidRDefault="00BA50D8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22D2BAC1" w14:textId="77777777" w:rsidR="00062039" w:rsidRPr="00AC2004" w:rsidRDefault="00062039" w:rsidP="007D4BA5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6B808A33" w14:textId="6162BE99" w:rsidR="00BA50D8" w:rsidRPr="00062039" w:rsidRDefault="00B84557" w:rsidP="00062039">
      <w:pPr>
        <w:spacing w:line="360" w:lineRule="auto"/>
        <w:rPr>
          <w:rFonts w:eastAsia="Times New Roman"/>
          <w:noProof/>
          <w:sz w:val="20"/>
          <w:szCs w:val="28"/>
        </w:rPr>
      </w:pP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04320" behindDoc="0" locked="1" layoutInCell="0" allowOverlap="1" wp14:anchorId="04654B48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8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9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B671B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C018A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99C28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D6217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025D7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B145C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071BD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2F89C8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54B48" id="_x0000_s1596" style="position:absolute;margin-left:56.7pt;margin-top:19.85pt;width:518.8pt;height:802.3pt;z-index:2517043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" o:allowincell="f">
                <v:rect id="Rectangle 390" o:spid="_x0000_s15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" filled="f" strokeweight="2pt"/>
                <v:line id="Line 391" o:spid="_x0000_s15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kJ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z&#10;EXzPhCMgVx8AAAD//wMAUEsBAi0AFAAGAAgAAAAhANvh9svuAAAAhQEAABMAAAAAAAAAAAAAAAAA&#10;AAAAAFtDb250ZW50X1R5cGVzXS54bWxQSwECLQAUAAYACAAAACEAWvQsW78AAAAVAQAACwAAAAAA&#10;AAAAAAAAAAAfAQAAX3JlbHMvLnJlbHNQSwECLQAUAAYACAAAACEAo8pCZsAAAADcAAAADwAAAAAA&#10;AAAAAAAAAAAHAgAAZHJzL2Rvd25yZXYueG1sUEsFBgAAAAADAAMAtwAAAPQCAAAAAA==&#10;" strokeweight="2pt"/>
                <v:line id="Line 392" o:spid="_x0000_s15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NwR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z&#10;MXzPhCMgVx8AAAD//wMAUEsBAi0AFAAGAAgAAAAhANvh9svuAAAAhQEAABMAAAAAAAAAAAAAAAAA&#10;AAAAAFtDb250ZW50X1R5cGVzXS54bWxQSwECLQAUAAYACAAAACEAWvQsW78AAAAVAQAACwAAAAAA&#10;AAAAAAAAAAAfAQAAX3JlbHMvLnJlbHNQSwECLQAUAAYACAAAACEAUxjcEcAAAADcAAAADwAAAAAA&#10;AAAAAAAAAAAHAgAAZHJzL2Rvd25yZXYueG1sUEsFBgAAAAADAAMAtwAAAPQCAAAAAA==&#10;" strokeweight="2pt"/>
                <v:line id="Line 393" o:spid="_x0000_s16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HmK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evNAl5nwhGQ+38AAAD//wMAUEsBAi0AFAAGAAgAAAAhANvh9svuAAAAhQEAABMAAAAAAAAAAAAA&#10;AAAAAAAAAFtDb250ZW50X1R5cGVzXS54bWxQSwECLQAUAAYACAAAACEAWvQsW78AAAAVAQAACwAA&#10;AAAAAAAAAAAAAAAfAQAAX3JlbHMvLnJlbHNQSwECLQAUAAYACAAAACEAPFR5isMAAADcAAAADwAA&#10;AAAAAAAAAAAAAAAHAgAAZHJzL2Rvd25yZXYueG1sUEsFBgAAAAADAAMAtwAAAPcCAAAAAA==&#10;" strokeweight="2pt"/>
                <v:line id="Line 394" o:spid="_x0000_s16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eH+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evNAl5nwhGQ+38AAAD//wMAUEsBAi0AFAAGAAgAAAAhANvh9svuAAAAhQEAABMAAAAAAAAAAAAA&#10;AAAAAAAAAFtDb250ZW50X1R5cGVzXS54bWxQSwECLQAUAAYACAAAACEAWvQsW78AAAAVAQAACwAA&#10;AAAAAAAAAAAAAAAfAQAAX3JlbHMvLnJlbHNQSwECLQAUAAYACAAAACEAs73h/sMAAADcAAAADwAA&#10;AAAAAAAAAAAAAAAHAgAAZHJzL2Rvd25yZXYueG1sUEsFBgAAAAADAAMAtwAAAPcCAAAAAA==&#10;" strokeweight="2pt"/>
                <v:line id="Line 395" o:spid="_x0000_s16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URl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z&#10;CXzPhCMgVx8AAAD//wMAUEsBAi0AFAAGAAgAAAAhANvh9svuAAAAhQEAABMAAAAAAAAAAAAAAAAA&#10;AAAAAFtDb250ZW50X1R5cGVzXS54bWxQSwECLQAUAAYACAAAACEAWvQsW78AAAAVAQAACwAAAAAA&#10;AAAAAAAAAAAfAQAAX3JlbHMvLnJlbHNQSwECLQAUAAYACAAAACEA3PFEZcAAAADcAAAADwAAAAAA&#10;AAAAAAAAAAAHAgAAZHJzL2Rvd25yZXYueG1sUEsFBgAAAAADAAMAtwAAAPQCAAAAAA==&#10;" strokeweight="2pt"/>
                <v:line id="Line 396" o:spid="_x0000_s16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9oS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z&#10;KXzPhCMgVx8AAAD//wMAUEsBAi0AFAAGAAgAAAAhANvh9svuAAAAhQEAABMAAAAAAAAAAAAAAAAA&#10;AAAAAFtDb250ZW50X1R5cGVzXS54bWxQSwECLQAUAAYACAAAACEAWvQsW78AAAAVAQAACwAAAAAA&#10;AAAAAAAAAAAfAQAAX3JlbHMvLnJlbHNQSwECLQAUAAYACAAAACEALCPaEsAAAADcAAAADwAAAAAA&#10;AAAAAAAAAAAHAgAAZHJzL2Rvd25yZXYueG1sUEsFBgAAAAADAAMAtwAAAPQCAAAAAA==&#10;" strokeweight="2pt"/>
                <v:line id="Line 397" o:spid="_x0000_s16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3+J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tabFbzOhCMg9/8AAAD//wMAUEsBAi0AFAAGAAgAAAAhANvh9svuAAAAhQEAABMAAAAAAAAAAAAA&#10;AAAAAAAAAFtDb250ZW50X1R5cGVzXS54bWxQSwECLQAUAAYACAAAACEAWvQsW78AAAAVAQAACwAA&#10;AAAAAAAAAAAAAAAfAQAAX3JlbHMvLnJlbHNQSwECLQAUAAYACAAAACEAQ29/icMAAADcAAAADwAA&#10;AAAAAAAAAAAAAAAHAgAAZHJzL2Rvd25yZXYueG1sUEsFBgAAAAADAAMAtwAAAPcCAAAAAA==&#10;" strokeweight="2pt"/>
                <v:line id="Line 398" o:spid="_x0000_s16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" strokeweight="1pt"/>
                <v:line id="Line 399" o:spid="_x0000_s16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E5g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bz&#10;OXzPhCMgVx8AAAD//wMAUEsBAi0AFAAGAAgAAAAhANvh9svuAAAAhQEAABMAAAAAAAAAAAAAAAAA&#10;AAAAAFtDb250ZW50X1R5cGVzXS54bWxQSwECLQAUAAYACAAAACEAWvQsW78AAAAVAQAACwAAAAAA&#10;AAAAAAAAAAAfAQAAX3JlbHMvLnJlbHNQSwECLQAUAAYACAAAACEAXbxOYMAAAADcAAAADwAAAAAA&#10;AAAAAAAAAAAHAgAAZHJzL2Rvd25yZXYueG1sUEsFBgAAAAADAAMAtwAAAPQCAAAAAA==&#10;" strokeweight="2pt"/>
                <v:line id="Line 400" o:spid="_x0000_s16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v9UwAAAANw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pfnpTDoCcvECAAD//wMAUEsBAi0AFAAGAAgAAAAhANvh9svuAAAAhQEAABMAAAAAAAAAAAAAAAAA&#10;AAAAAFtDb250ZW50X1R5cGVzXS54bWxQSwECLQAUAAYACAAAACEAWvQsW78AAAAVAQAACwAAAAAA&#10;AAAAAAAAAAAfAQAAX3JlbHMvLnJlbHNQSwECLQAUAAYACAAAACEA1t7/VMAAAADcAAAADwAAAAAA&#10;AAAAAAAAAAAHAgAAZHJzL2Rvd25yZXYueG1sUEsFBgAAAAADAAMAtwAAAPQCAAAAAA==&#10;" strokeweight="1pt"/>
                <v:rect id="Rectangle 401" o:spid="_x0000_s16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" filled="f" stroked="f" strokeweight=".25pt">
                  <v:textbox inset="1pt,1pt,1pt,1pt">
                    <w:txbxContent>
                      <w:p w14:paraId="43B671B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6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Es0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wn8n0lHQK6eAAAA//8DAFBLAQItABQABgAIAAAAIQDb4fbL7gAAAIUBAAATAAAAAAAAAAAAAAAA&#10;AAAAAABbQ29udGVudF9UeXBlc10ueG1sUEsBAi0AFAAGAAgAAAAhAFr0LFu/AAAAFQEAAAsAAAAA&#10;AAAAAAAAAAAAHwEAAF9yZWxzLy5yZWxzUEsBAi0AFAAGAAgAAAAhAI3ESzTBAAAA3AAAAA8AAAAA&#10;AAAAAAAAAAAABwIAAGRycy9kb3ducmV2LnhtbFBLBQYAAAAAAwADALcAAAD1AgAAAAA=&#10;" filled="f" stroked="f" strokeweight=".25pt">
                  <v:textbox inset="1pt,1pt,1pt,1pt">
                    <w:txbxContent>
                      <w:p w14:paraId="7CC018A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6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" filled="f" stroked="f" strokeweight=".25pt">
                  <v:textbox inset="1pt,1pt,1pt,1pt">
                    <w:txbxContent>
                      <w:p w14:paraId="5599C28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6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" filled="f" stroked="f" strokeweight=".25pt">
                  <v:textbox inset="1pt,1pt,1pt,1pt">
                    <w:txbxContent>
                      <w:p w14:paraId="40D6217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6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" filled="f" stroked="f" strokeweight=".25pt">
                  <v:textbox inset="1pt,1pt,1pt,1pt">
                    <w:txbxContent>
                      <w:p w14:paraId="6D025D7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6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" filled="f" stroked="f" strokeweight=".25pt">
                  <v:textbox inset="1pt,1pt,1pt,1pt">
                    <w:txbxContent>
                      <w:p w14:paraId="2BB145C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6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" filled="f" stroked="f" strokeweight=".25pt">
                  <v:textbox inset="1pt,1pt,1pt,1pt">
                    <w:txbxContent>
                      <w:p w14:paraId="56071BD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6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" filled="f" stroked="f" strokeweight=".25pt">
                  <v:textbox inset="1pt,1pt,1pt,1pt">
                    <w:txbxContent>
                      <w:p w14:paraId="272F89C8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06368" behindDoc="0" locked="1" layoutInCell="0" allowOverlap="1" wp14:anchorId="72868A54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86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7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64B89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71745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61DD2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4E277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6EB13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864DB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39F1F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F766F0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68A54" id="_x0000_s1616" style="position:absolute;margin-left:56.7pt;margin-top:19.85pt;width:518.8pt;height:802.3pt;z-index:2517063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" o:allowincell="f">
                <v:rect id="Rectangle 390" o:spid="_x0000_s16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" filled="f" strokeweight="2pt"/>
                <v:line id="Line 391" o:spid="_x0000_s16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qS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jeB7JhwBufoAAAD//wMAUEsBAi0AFAAGAAgAAAAhANvh9svuAAAAhQEAABMAAAAAAAAAAAAAAAAA&#10;AAAAAFtDb250ZW50X1R5cGVzXS54bWxQSwECLQAUAAYACAAAACEAWvQsW78AAAAVAQAACwAAAAAA&#10;AAAAAAAAAAAfAQAAX3JlbHMvLnJlbHNQSwECLQAUAAYACAAAACEAE8aknMAAAADcAAAADwAAAAAA&#10;AAAAAAAAAAAHAgAAZHJzL2Rvd25yZXYueG1sUEsFBgAAAAADAAMAtwAAAPQCAAAAAA==&#10;" strokeweight="2pt"/>
                <v:line id="Line 392" o:spid="_x0000_s16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Drr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jeF7JhwBufoAAAD//wMAUEsBAi0AFAAGAAgAAAAhANvh9svuAAAAhQEAABMAAAAAAAAAAAAAAAAA&#10;AAAAAFtDb250ZW50X1R5cGVzXS54bWxQSwECLQAUAAYACAAAACEAWvQsW78AAAAVAQAACwAAAAAA&#10;AAAAAAAAAAAfAQAAX3JlbHMvLnJlbHNQSwECLQAUAAYACAAAACEA4xQ668AAAADcAAAADwAAAAAA&#10;AAAAAAAAAAAHAgAAZHJzL2Rvd25yZXYueG1sUEsFBgAAAAADAAMAtwAAAPQCAAAAAA==&#10;" strokeweight="2pt"/>
                <v:line id="Line 393" o:spid="_x0000_s16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J9w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9isF/A6E46A3P8DAAD//wMAUEsBAi0AFAAGAAgAAAAhANvh9svuAAAAhQEAABMAAAAAAAAAAAAA&#10;AAAAAAAAAFtDb250ZW50X1R5cGVzXS54bWxQSwECLQAUAAYACAAAACEAWvQsW78AAAAVAQAACwAA&#10;AAAAAAAAAAAAAAAfAQAAX3JlbHMvLnJlbHNQSwECLQAUAAYACAAAACEAjFifcMMAAADcAAAADwAA&#10;AAAAAAAAAAAAAAAHAgAAZHJzL2Rvd25yZXYueG1sUEsFBgAAAAADAAMAtwAAAPcCAAAAAA==&#10;" strokeweight="2pt"/>
                <v:line id="Line 394" o:spid="_x0000_s16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cE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jbrBbzOhCMg9/8AAAD//wMAUEsBAi0AFAAGAAgAAAAhANvh9svuAAAAhQEAABMAAAAAAAAAAAAA&#10;AAAAAAAAAFtDb250ZW50X1R5cGVzXS54bWxQSwECLQAUAAYACAAAACEAWvQsW78AAAAVAQAACwAA&#10;AAAAAAAAAAAAAAAfAQAAX3JlbHMvLnJlbHNQSwECLQAUAAYACAAAACEAA7EHBMMAAADcAAAADwAA&#10;AAAAAAAAAAAAAAAHAgAAZHJzL2Rvd25yZXYueG1sUEsFBgAAAAADAAMAtwAAAPcCAAAAAA==&#10;" strokeweight="2pt"/>
                <v:line id="Line 395" o:spid="_x0000_s16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aK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TeB7JhwBufoAAAD//wMAUEsBAi0AFAAGAAgAAAAhANvh9svuAAAAhQEAABMAAAAAAAAAAAAAAAAA&#10;AAAAAFtDb250ZW50X1R5cGVzXS54bWxQSwECLQAUAAYACAAAACEAWvQsW78AAAAVAQAACwAAAAAA&#10;AAAAAAAAAAAfAQAAX3JlbHMvLnJlbHNQSwECLQAUAAYACAAAACEAbP2in8AAAADcAAAADwAAAAAA&#10;AAAAAAAAAAAHAgAAZHJzL2Rvd25yZXYueG1sUEsFBgAAAAADAAMAtwAAAPQCAAAAAA==&#10;" strokeweight="2pt"/>
                <v:line id="Line 396" o:spid="_x0000_s16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zz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TeF7JhwBufoAAAD//wMAUEsBAi0AFAAGAAgAAAAhANvh9svuAAAAhQEAABMAAAAAAAAAAAAAAAAA&#10;AAAAAFtDb250ZW50X1R5cGVzXS54bWxQSwECLQAUAAYACAAAACEAWvQsW78AAAAVAQAACwAAAAAA&#10;AAAAAAAAAAAfAQAAX3JlbHMvLnJlbHNQSwECLQAUAAYACAAAACEAnC886MAAAADcAAAADwAAAAAA&#10;AAAAAAAAAAAHAgAAZHJzL2Rvd25yZXYueG1sUEsFBgAAAAADAAMAtwAAAPQCAAAAAA==&#10;" strokeweight="2pt"/>
                <v:line id="Line 397" o:spid="_x0000_s16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5lz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zeB7JhwBufoAAAD//wMAUEsBAi0AFAAGAAgAAAAhANvh9svuAAAAhQEAABMAAAAAAAAAAAAAAAAA&#10;AAAAAFtDb250ZW50X1R5cGVzXS54bWxQSwECLQAUAAYACAAAACEAWvQsW78AAAAVAQAACwAAAAAA&#10;AAAAAAAAAAAfAQAAX3JlbHMvLnJlbHNQSwECLQAUAAYACAAAACEA82OZc8AAAADcAAAADwAAAAAA&#10;AAAAAAAAAAAHAgAAZHJzL2Rvd25yZXYueG1sUEsFBgAAAAADAAMAtwAAAPQCAAAAAA==&#10;" strokeweight="2pt"/>
                <v:line id="Line 398" o:spid="_x0000_s16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4+y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WM&#10;PtPadCYdATl7AQAA//8DAFBLAQItABQABgAIAAAAIQDb4fbL7gAAAIUBAAATAAAAAAAAAAAAAAAA&#10;AAAAAABbQ29udGVudF9UeXBlc10ueG1sUEsBAi0AFAAGAAgAAAAhAFr0LFu/AAAAFQEAAAsAAAAA&#10;AAAAAAAAAAAAHwEAAF9yZWxzLy5yZWxzUEsBAi0AFAAGAAgAAAAhAAZPj7LBAAAA3AAAAA8AAAAA&#10;AAAAAAAAAAAABwIAAGRycy9kb3ducmV2LnhtbFBLBQYAAAAAAwADALcAAAD1AgAAAAA=&#10;" strokeweight="1pt"/>
                <v:line id="Line 399" o:spid="_x0000_s16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Kia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tarDbzOhCMg9/8AAAD//wMAUEsBAi0AFAAGAAgAAAAhANvh9svuAAAAhQEAABMAAAAAAAAAAAAA&#10;AAAAAAAAAFtDb250ZW50X1R5cGVzXS54bWxQSwECLQAUAAYACAAAACEAWvQsW78AAAAVAQAACwAA&#10;AAAAAAAAAAAAAAAfAQAAX3JlbHMvLnJlbHNQSwECLQAUAAYACAAAACEA7bComsMAAADcAAAADwAA&#10;AAAAAAAAAAAAAAAHAgAAZHJzL2Rvd25yZXYueG1sUEsFBgAAAAADAAMAtwAAAPcCAAAAAA==&#10;" strokeweight="2pt"/>
                <v:line id="Line 400" o:spid="_x0000_s16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" strokeweight="1pt"/>
                <v:rect id="Rectangle 401" o:spid="_x0000_s16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" filled="f" stroked="f" strokeweight=".25pt">
                  <v:textbox inset="1pt,1pt,1pt,1pt">
                    <w:txbxContent>
                      <w:p w14:paraId="5C64B89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6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" filled="f" stroked="f" strokeweight=".25pt">
                  <v:textbox inset="1pt,1pt,1pt,1pt">
                    <w:txbxContent>
                      <w:p w14:paraId="1C71745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6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" filled="f" stroked="f" strokeweight=".25pt">
                  <v:textbox inset="1pt,1pt,1pt,1pt">
                    <w:txbxContent>
                      <w:p w14:paraId="2F61DD2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6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" filled="f" stroked="f" strokeweight=".25pt">
                  <v:textbox inset="1pt,1pt,1pt,1pt">
                    <w:txbxContent>
                      <w:p w14:paraId="344E277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6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" filled="f" stroked="f" strokeweight=".25pt">
                  <v:textbox inset="1pt,1pt,1pt,1pt">
                    <w:txbxContent>
                      <w:p w14:paraId="7A6EB13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6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" filled="f" stroked="f" strokeweight=".25pt">
                  <v:textbox inset="1pt,1pt,1pt,1pt">
                    <w:txbxContent>
                      <w:p w14:paraId="59864DB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6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" filled="f" stroked="f" strokeweight=".25pt">
                  <v:textbox inset="1pt,1pt,1pt,1pt">
                    <w:txbxContent>
                      <w:p w14:paraId="3639F1F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6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" filled="f" stroked="f" strokeweight=".25pt">
                  <v:textbox inset="1pt,1pt,1pt,1pt">
                    <w:txbxContent>
                      <w:p w14:paraId="1FF766F0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08416" behindDoc="0" locked="1" layoutInCell="0" allowOverlap="1" wp14:anchorId="3CDAB300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84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5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5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6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EB414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AEC06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6DB8D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E944E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3FF63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CAD04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A44B8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6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496FB5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DAB300" id="_x0000_s1636" style="position:absolute;margin-left:56.7pt;margin-top:19.85pt;width:518.8pt;height:802.3pt;z-index:2517084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" o:allowincell="f">
                <v:rect id="Rectangle 390" o:spid="_x0000_s16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" filled="f" strokeweight="2pt"/>
                <v:line id="Line 391" o:spid="_x0000_s16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/j8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Z&#10;BL5nwhGQ6w8AAAD//wMAUEsBAi0AFAAGAAgAAAAhANvh9svuAAAAhQEAABMAAAAAAAAAAAAAAAAA&#10;AAAAAFtDb250ZW50X1R5cGVzXS54bWxQSwECLQAUAAYACAAAACEAWvQsW78AAAAVAQAACwAAAAAA&#10;AAAAAAAAAAAfAQAAX3JlbHMvLnJlbHNQSwECLQAUAAYACAAAACEAWHP4/MAAAADcAAAADwAAAAAA&#10;AAAAAAAAAAAHAgAAZHJzL2Rvd25yZXYueG1sUEsFBgAAAAADAAMAtwAAAPQCAAAAAA==&#10;" strokeweight="2pt"/>
                <v:line id="Line 392" o:spid="_x0000_s16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WaL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Z&#10;FL5nwhGQ6w8AAAD//wMAUEsBAi0AFAAGAAgAAAAhANvh9svuAAAAhQEAABMAAAAAAAAAAAAAAAAA&#10;AAAAAFtDb250ZW50X1R5cGVzXS54bWxQSwECLQAUAAYACAAAACEAWvQsW78AAAAVAQAACwAAAAAA&#10;AAAAAAAAAAAfAQAAX3JlbHMvLnJlbHNQSwECLQAUAAYACAAAACEAqKFmi8AAAADcAAAADwAAAAAA&#10;AAAAAAAAAAAHAgAAZHJzL2Rvd25yZXYueG1sUEsFBgAAAAADAAMAtwAAAPQCAAAAAA==&#10;" strokeweight="2pt"/>
                <v:line id="Line 393" o:spid="_x0000_s16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cMQ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bT&#10;CXzPhCMgVx8AAAD//wMAUEsBAi0AFAAGAAgAAAAhANvh9svuAAAAhQEAABMAAAAAAAAAAAAAAAAA&#10;AAAAAFtDb250ZW50X1R5cGVzXS54bWxQSwECLQAUAAYACAAAACEAWvQsW78AAAAVAQAACwAAAAAA&#10;AAAAAAAAAAAfAQAAX3JlbHMvLnJlbHNQSwECLQAUAAYACAAAACEAx+3DEMAAAADcAAAADwAAAAAA&#10;AAAAAAAAAAAHAgAAZHJzL2Rvd25yZXYueG1sUEsFBgAAAAADAAMAtwAAAPQCAAAAAA==&#10;" strokeweight="2pt"/>
                <v:line id="Line 394" o:spid="_x0000_s16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tk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bT&#10;CXzPhCMgVx8AAAD//wMAUEsBAi0AFAAGAAgAAAAhANvh9svuAAAAhQEAABMAAAAAAAAAAAAAAAAA&#10;AAAAAFtDb250ZW50X1R5cGVzXS54bWxQSwECLQAUAAYACAAAACEAWvQsW78AAAAVAQAACwAAAAAA&#10;AAAAAAAAAAAfAQAAX3JlbHMvLnJlbHNQSwECLQAUAAYACAAAACEASARbZMAAAADcAAAADwAAAAAA&#10;AAAAAAAAAAAHAgAAZHJzL2Rvd25yZXYueG1sUEsFBgAAAAADAAMAtwAAAPQCAAAAAA==&#10;" strokeweight="2pt"/>
                <v:line id="Line 395" o:spid="_x0000_s16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P7/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" strokeweight="2pt"/>
                <v:line id="Line 396" o:spid="_x0000_s16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mCI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Z&#10;HL5nwhGQ6w8AAAD//wMAUEsBAi0AFAAGAAgAAAAhANvh9svuAAAAhQEAABMAAAAAAAAAAAAAAAAA&#10;AAAAAFtDb250ZW50X1R5cGVzXS54bWxQSwECLQAUAAYACAAAACEAWvQsW78AAAAVAQAACwAAAAAA&#10;AAAAAAAAAAAfAQAAX3JlbHMvLnJlbHNQSwECLQAUAAYACAAAACEA15pgiMAAAADcAAAADwAAAAAA&#10;AAAAAAAAAAAHAgAAZHJzL2Rvd25yZXYueG1sUEsFBgAAAAADAAMAtwAAAPQCAAAAAA==&#10;" strokeweight="2pt"/>
                <v:line id="Line 397" o:spid="_x0000_s16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sUT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zOB7JhwBufoAAAD//wMAUEsBAi0AFAAGAAgAAAAhANvh9svuAAAAhQEAABMAAAAAAAAAAAAAAAAA&#10;AAAAAFtDb250ZW50X1R5cGVzXS54bWxQSwECLQAUAAYACAAAACEAWvQsW78AAAAVAQAACwAAAAAA&#10;AAAAAAAAAAAfAQAAX3JlbHMvLnJlbHNQSwECLQAUAAYACAAAACEAuNbFE8AAAADcAAAADwAAAAAA&#10;AAAAAAAAAAAHAgAAZHJzL2Rvd25yZXYueG1sUEsFBgAAAAADAAMAtwAAAPQCAAAAAA==&#10;" strokeweight="2pt"/>
                <v:line id="Line 398" o:spid="_x0000_s16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" strokeweight="1pt"/>
                <v:line id="Line 399" o:spid="_x0000_s16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fT6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aT&#10;OXzPhCMgVx8AAAD//wMAUEsBAi0AFAAGAAgAAAAhANvh9svuAAAAhQEAABMAAAAAAAAAAAAAAAAA&#10;AAAAAFtDb250ZW50X1R5cGVzXS54bWxQSwECLQAUAAYACAAAACEAWvQsW78AAAAVAQAACwAAAAAA&#10;AAAAAAAAAAAfAQAAX3JlbHMvLnJlbHNQSwECLQAUAAYACAAAACEApgX0+sAAAADcAAAADwAAAAAA&#10;AAAAAAAAAAAHAgAAZHJzL2Rvd25yZXYueG1sUEsFBgAAAAADAAMAtwAAAPQCAAAAAA==&#10;" strokeweight="2pt"/>
                <v:line id="Line 400" o:spid="_x0000_s16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" strokeweight="1pt"/>
                <v:rect id="Rectangle 401" o:spid="_x0000_s16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" filled="f" stroked="f" strokeweight=".25pt">
                  <v:textbox inset="1pt,1pt,1pt,1pt">
                    <w:txbxContent>
                      <w:p w14:paraId="2AEB414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6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qEJ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pB&#10;ls7geSYeAbl8AAAA//8DAFBLAQItABQABgAIAAAAIQDb4fbL7gAAAIUBAAATAAAAAAAAAAAAAAAA&#10;AAAAAABbQ29udGVudF9UeXBlc10ueG1sUEsBAi0AFAAGAAgAAAAhAFr0LFu/AAAAFQEAAAsAAAAA&#10;AAAAAAAAAAAAHwEAAF9yZWxzLy5yZWxzUEsBAi0AFAAGAAgAAAAhACb6oQnBAAAA3AAAAA8AAAAA&#10;AAAAAAAAAAAABwIAAGRycy9kb3ducmV2LnhtbFBLBQYAAAAAAwADALcAAAD1AgAAAAA=&#10;" filled="f" stroked="f" strokeweight=".25pt">
                  <v:textbox inset="1pt,1pt,1pt,1pt">
                    <w:txbxContent>
                      <w:p w14:paraId="50AEC06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6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gSS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" filled="f" stroked="f" strokeweight=".25pt">
                  <v:textbox inset="1pt,1pt,1pt,1pt">
                    <w:txbxContent>
                      <w:p w14:paraId="366DB8D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6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5zm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0g&#10;S+fwPBOPgFz9AwAA//8DAFBLAQItABQABgAIAAAAIQDb4fbL7gAAAIUBAAATAAAAAAAAAAAAAAAA&#10;AAAAAABbQ29udGVudF9UeXBlc10ueG1sUEsBAi0AFAAGAAgAAAAhAFr0LFu/AAAAFQEAAAsAAAAA&#10;AAAAAAAAAAAAHwEAAF9yZWxzLy5yZWxzUEsBAi0AFAAGAAgAAAAhAMZfnObBAAAA3AAAAA8AAAAA&#10;AAAAAAAAAAAABwIAAGRycy9kb3ducmV2LnhtbFBLBQYAAAAAAwADALcAAAD1AgAAAAA=&#10;" filled="f" stroked="f" strokeweight=".25pt">
                  <v:textbox inset="1pt,1pt,1pt,1pt">
                    <w:txbxContent>
                      <w:p w14:paraId="6CE944E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6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zl9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" filled="f" stroked="f" strokeweight=".25pt">
                  <v:textbox inset="1pt,1pt,1pt,1pt">
                    <w:txbxContent>
                      <w:p w14:paraId="2C3FF63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6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acKwQAAANw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1N4nolHQK7+AQAA//8DAFBLAQItABQABgAIAAAAIQDb4fbL7gAAAIUBAAATAAAAAAAAAAAAAAAA&#10;AAAAAABbQ29udGVudF9UeXBlc10ueG1sUEsBAi0AFAAGAAgAAAAhAFr0LFu/AAAAFQEAAAsAAAAA&#10;AAAAAAAAAAAAHwEAAF9yZWxzLy5yZWxzUEsBAi0AFAAGAAgAAAAhAFnBpwrBAAAA3AAAAA8AAAAA&#10;AAAAAAAAAAAABwIAAGRycy9kb3ducmV2LnhtbFBLBQYAAAAAAwADALcAAAD1AgAAAAA=&#10;" filled="f" stroked="f" strokeweight=".25pt">
                  <v:textbox inset="1pt,1pt,1pt,1pt">
                    <w:txbxContent>
                      <w:p w14:paraId="1BCAD04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6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" filled="f" stroked="f" strokeweight=".25pt">
                  <v:textbox inset="1pt,1pt,1pt,1pt">
                    <w:txbxContent>
                      <w:p w14:paraId="26A44B8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6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" filled="f" stroked="f" strokeweight=".25pt">
                  <v:textbox inset="1pt,1pt,1pt,1pt">
                    <w:txbxContent>
                      <w:p w14:paraId="2C496FB5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10464" behindDoc="0" locked="1" layoutInCell="0" allowOverlap="1" wp14:anchorId="606D0883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82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3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4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39688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97FAE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80473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C07EB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A7CDC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73D36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81D6C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6A4393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6D0883" id="_x0000_s1656" style="position:absolute;margin-left:56.7pt;margin-top:19.85pt;width:518.8pt;height:802.3pt;z-index:2517104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D7s4wE&#10;8wYAAJpTAAAOAAAAAAAAAAAAAAAAAC4CAABkcnMvZTJvRG9jLnhtbFBLAQItABQABgAIAAAAIQCM&#10;Q7bK4QAAAAwBAAAPAAAAAAAAAAAAAAAAAE0JAABkcnMvZG93bnJldi54bWxQSwUGAAAAAAQABADz&#10;AAAAWwoAAAAA&#10;" o:allowincell="f">
                <v:rect id="Rectangle 390" o:spid="_x0000_s16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" filled="f" strokeweight="2pt"/>
                <v:line id="Line 391" o:spid="_x0000_s16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B1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EXzPhCMgVx8AAAD//wMAUEsBAi0AFAAGAAgAAAAhANvh9svuAAAAhQEAABMAAAAAAAAAAAAAAAAA&#10;AAAAAFtDb250ZW50X1R5cGVzXS54bWxQSwECLQAUAAYACAAAACEAWvQsW78AAAAVAQAACwAAAAAA&#10;AAAAAAAAAAAfAQAAX3JlbHMvLnJlbHNQSwECLQAUAAYACAAAACEAhawdXMAAAADcAAAADwAAAAAA&#10;AAAAAAAAAAAHAgAAZHJzL2Rvd25yZXYueG1sUEsFBgAAAAADAAMAtwAAAPQCAAAAAA==&#10;" strokeweight="2pt"/>
                <v:line id="Line 392" o:spid="_x0000_s16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oMr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MXzPhCMgVx8AAAD//wMAUEsBAi0AFAAGAAgAAAAhANvh9svuAAAAhQEAABMAAAAAAAAAAAAAAAAA&#10;AAAAAFtDb250ZW50X1R5cGVzXS54bWxQSwECLQAUAAYACAAAACEAWvQsW78AAAAVAQAACwAAAAAA&#10;AAAAAAAAAAAfAQAAX3JlbHMvLnJlbHNQSwECLQAUAAYACAAAACEAdX6DK8AAAADcAAAADwAAAAAA&#10;AAAAAAAAAAAHAgAAZHJzL2Rvd25yZXYueG1sUEsFBgAAAAADAAMAtwAAAPQCAAAAAA==&#10;" strokeweight="2pt"/>
                <v:line id="Line 393" o:spid="_x0000_s16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ia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CXzPhCMgVx8AAAD//wMAUEsBAi0AFAAGAAgAAAAhANvh9svuAAAAhQEAABMAAAAAAAAAAAAAAAAA&#10;AAAAAFtDb250ZW50X1R5cGVzXS54bWxQSwECLQAUAAYACAAAACEAWvQsW78AAAAVAQAACwAAAAAA&#10;AAAAAAAAAAAfAQAAX3JlbHMvLnJlbHNQSwECLQAUAAYACAAAACEAGjImsMAAAADcAAAADwAAAAAA&#10;AAAAAAAAAAAHAgAAZHJzL2Rvd25yZXYueG1sUEsFBgAAAAADAAMAtwAAAPQCAAAAAA==&#10;" strokeweight="2pt"/>
                <v:line id="Line 394" o:spid="_x0000_s16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77E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s1iCa8z4QjI/T8AAAD//wMAUEsBAi0AFAAGAAgAAAAhANvh9svuAAAAhQEAABMAAAAAAAAAAAAA&#10;AAAAAAAAAFtDb250ZW50X1R5cGVzXS54bWxQSwECLQAUAAYACAAAACEAWvQsW78AAAAVAQAACwAA&#10;AAAAAAAAAAAAAAAfAQAAX3JlbHMvLnJlbHNQSwECLQAUAAYACAAAACEAldu+xMMAAADcAAAADwAA&#10;AAAAAAAAAAAAAAAHAgAAZHJzL2Rvd25yZXYueG1sUEsFBgAAAAADAAMAtwAAAPcCAAAAAA==&#10;" strokeweight="2pt"/>
                <v:line id="Line 395" o:spid="_x0000_s16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xt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KXzPhCMgVx8AAAD//wMAUEsBAi0AFAAGAAgAAAAhANvh9svuAAAAhQEAABMAAAAAAAAAAAAAAAAA&#10;AAAAAFtDb250ZW50X1R5cGVzXS54bWxQSwECLQAUAAYACAAAACEAWvQsW78AAAAVAQAACwAAAAAA&#10;AAAAAAAAAAAfAQAAX3JlbHMvLnJlbHNQSwECLQAUAAYACAAAACEA+pcbX8AAAADcAAAADwAAAAAA&#10;AAAAAAAAAAAHAgAAZHJzL2Rvd25yZXYueG1sUEsFBgAAAAADAAMAtwAAAPQCAAAAAA==&#10;" strokeweight="2pt"/>
                <v:line id="Line 396" o:spid="_x0000_s16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YU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T&#10;GXzPhCMgVx8AAAD//wMAUEsBAi0AFAAGAAgAAAAhANvh9svuAAAAhQEAABMAAAAAAAAAAAAAAAAA&#10;AAAAAFtDb250ZW50X1R5cGVzXS54bWxQSwECLQAUAAYACAAAACEAWvQsW78AAAAVAQAACwAAAAAA&#10;AAAAAAAAAAAfAQAAX3JlbHMvLnJlbHNQSwECLQAUAAYACAAAACEACkWFKMAAAADcAAAADwAAAAAA&#10;AAAAAAAAAAAHAgAAZHJzL2Rvd25yZXYueG1sUEsFBgAAAAADAAMAtwAAAPQCAAAAAA==&#10;" strokeweight="2pt"/>
                <v:line id="Line 397" o:spid="_x0000_s16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SCz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9gs1vA6E46A3P8DAAD//wMAUEsBAi0AFAAGAAgAAAAhANvh9svuAAAAhQEAABMAAAAAAAAAAAAA&#10;AAAAAAAAAFtDb250ZW50X1R5cGVzXS54bWxQSwECLQAUAAYACAAAACEAWvQsW78AAAAVAQAACwAA&#10;AAAAAAAAAAAAAAAfAQAAX3JlbHMvLnJlbHNQSwECLQAUAAYACAAAACEAZQkgs8MAAADcAAAADwAA&#10;AAAAAAAAAAAAAAAHAgAAZHJzL2Rvd25yZXYueG1sUEsFBgAAAAADAAMAtwAAAPcCAAAAAA==&#10;" strokeweight="2pt"/>
                <v:line id="Line 398" o:spid="_x0000_s16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" strokeweight="1pt"/>
                <v:line id="Line 399" o:spid="_x0000_s16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hFa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evFBl5nwhGQ+38AAAD//wMAUEsBAi0AFAAGAAgAAAAhANvh9svuAAAAhQEAABMAAAAAAAAAAAAA&#10;AAAAAAAAAFtDb250ZW50X1R5cGVzXS54bWxQSwECLQAUAAYACAAAACEAWvQsW78AAAAVAQAACwAA&#10;AAAAAAAAAAAAAAAfAQAAX3JlbHMvLnJlbHNQSwECLQAUAAYACAAAACEAe9oRWsMAAADcAAAADwAA&#10;AAAAAAAAAAAAAAAHAgAAZHJzL2Rvd25yZXYueG1sUEsFBgAAAAADAAMAtwAAAPcCAAAAAA==&#10;" strokeweight="2pt"/>
                <v:line id="Line 400" o:spid="_x0000_s16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" strokeweight="1pt"/>
                <v:rect id="Rectangle 401" o:spid="_x0000_s16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WMe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Vm6ht8z8QjIww8AAAD//wMAUEsBAi0AFAAGAAgAAAAhANvh9svuAAAAhQEAABMAAAAAAAAAAAAA&#10;AAAAAAAAAFtDb250ZW50X1R5cGVzXS54bWxQSwECLQAUAAYACAAAACEAWvQsW78AAAAVAQAACwAA&#10;AAAAAAAAAAAAAAAfAQAAX3JlbHMvLnJlbHNQSwECLQAUAAYACAAAACEAnZ1jHsMAAADcAAAADwAA&#10;AAAAAAAAAAAAAAAHAgAAZHJzL2Rvd25yZXYueG1sUEsFBgAAAAADAAMAtwAAAPcCAAAAAA==&#10;" filled="f" stroked="f" strokeweight=".25pt">
                  <v:textbox inset="1pt,1pt,1pt,1pt">
                    <w:txbxContent>
                      <w:p w14:paraId="2C39688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6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/1p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pB&#10;NpvC80w8AnL1AAAA//8DAFBLAQItABQABgAIAAAAIQDb4fbL7gAAAIUBAAATAAAAAAAAAAAAAAAA&#10;AAAAAABbQ29udGVudF9UeXBlc10ueG1sUEsBAi0AFAAGAAgAAAAhAFr0LFu/AAAAFQEAAAsAAAAA&#10;AAAAAAAAAAAAHwEAAF9yZWxzLy5yZWxzUEsBAi0AFAAGAAgAAAAhAG1P/WnBAAAA3AAAAA8AAAAA&#10;AAAAAAAAAAAABwIAAGRycy9kb3ducmV2LnhtbFBLBQYAAAAAAwADALcAAAD1AgAAAAA=&#10;" filled="f" stroked="f" strokeweight=".25pt">
                  <v:textbox inset="1pt,1pt,1pt,1pt">
                    <w:txbxContent>
                      <w:p w14:paraId="6297FAE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6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1jy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dDaF55l4BOTqAQAA//8DAFBLAQItABQABgAIAAAAIQDb4fbL7gAAAIUBAAATAAAAAAAAAAAAAAAA&#10;AAAAAABbQ29udGVudF9UeXBlc10ueG1sUEsBAi0AFAAGAAgAAAAhAFr0LFu/AAAAFQEAAAsAAAAA&#10;AAAAAAAAAAAAHwEAAF9yZWxzLy5yZWxzUEsBAi0AFAAGAAgAAAAhAAIDWPLBAAAA3AAAAA8AAAAA&#10;AAAAAAAAAAAABwIAAGRycy9kb3ducmV2LnhtbFBLBQYAAAAAAwADALcAAAD1AgAAAAA=&#10;" filled="f" stroked="f" strokeweight=".25pt">
                  <v:textbox inset="1pt,1pt,1pt,1pt">
                    <w:txbxContent>
                      <w:p w14:paraId="4E80473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6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sCG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LE3heSYeAbl8AAAA//8DAFBLAQItABQABgAIAAAAIQDb4fbL7gAAAIUBAAATAAAAAAAAAAAAAAAA&#10;AAAAAABbQ29udGVudF9UeXBlc10ueG1sUEsBAi0AFAAGAAgAAAAhAFr0LFu/AAAAFQEAAAsAAAAA&#10;AAAAAAAAAAAAHwEAAF9yZWxzLy5yZWxzUEsBAi0AFAAGAAgAAAAhAI3qwIbBAAAA3AAAAA8AAAAA&#10;AAAAAAAAAAAABwIAAGRycy9kb3ducmV2LnhtbFBLBQYAAAAAAwADALcAAAD1AgAAAAA=&#10;" filled="f" stroked="f" strokeweight=".25pt">
                  <v:textbox inset="1pt,1pt,1pt,1pt">
                    <w:txbxContent>
                      <w:p w14:paraId="28C07EB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6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mUd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dL6A95l4BOT2BQAA//8DAFBLAQItABQABgAIAAAAIQDb4fbL7gAAAIUBAAATAAAAAAAAAAAAAAAA&#10;AAAAAABbQ29udGVudF9UeXBlc10ueG1sUEsBAi0AFAAGAAgAAAAhAFr0LFu/AAAAFQEAAAsAAAAA&#10;AAAAAAAAAAAAHwEAAF9yZWxzLy5yZWxzUEsBAi0AFAAGAAgAAAAhAOKmZR3BAAAA3AAAAA8AAAAA&#10;AAAAAAAAAAAABwIAAGRycy9kb3ducmV2LnhtbFBLBQYAAAAAAwADALcAAAD1AgAAAAA=&#10;" filled="f" stroked="f" strokeweight=".25pt">
                  <v:textbox inset="1pt,1pt,1pt,1pt">
                    <w:txbxContent>
                      <w:p w14:paraId="2AA7CDC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6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Ptq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0g&#10;m6fwPBOPgFz9AwAA//8DAFBLAQItABQABgAIAAAAIQDb4fbL7gAAAIUBAAATAAAAAAAAAAAAAAAA&#10;AAAAAABbQ29udGVudF9UeXBlc10ueG1sUEsBAi0AFAAGAAgAAAAhAFr0LFu/AAAAFQEAAAsAAAAA&#10;AAAAAAAAAAAAHwEAAF9yZWxzLy5yZWxzUEsBAi0AFAAGAAgAAAAhABJ0+2rBAAAA3AAAAA8AAAAA&#10;AAAAAAAAAAAABwIAAGRycy9kb3ducmV2LnhtbFBLBQYAAAAAAwADALcAAAD1AgAAAAA=&#10;" filled="f" stroked="f" strokeweight=".25pt">
                  <v:textbox inset="1pt,1pt,1pt,1pt">
                    <w:txbxContent>
                      <w:p w14:paraId="7F73D36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6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F7x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dDqH15l4BOT6CQAA//8DAFBLAQItABQABgAIAAAAIQDb4fbL7gAAAIUBAAATAAAAAAAAAAAAAAAA&#10;AAAAAABbQ29udGVudF9UeXBlc10ueG1sUEsBAi0AFAAGAAgAAAAhAFr0LFu/AAAAFQEAAAsAAAAA&#10;AAAAAAAAAAAAHwEAAF9yZWxzLy5yZWxzUEsBAi0AFAAGAAgAAAAhAH04XvHBAAAA3AAAAA8AAAAA&#10;AAAAAAAAAAAABwIAAGRycy9kb3ducmV2LnhtbFBLBQYAAAAAAwADALcAAAD1AgAAAAA=&#10;" filled="f" stroked="f" strokeweight=".25pt">
                  <v:textbox inset="1pt,1pt,1pt,1pt">
                    <w:txbxContent>
                      <w:p w14:paraId="3581D6C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6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8qD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kE6j2vj&#10;mXgE5PoNAAD//wMAUEsBAi0AFAAGAAgAAAAhANvh9svuAAAAhQEAABMAAAAAAAAAAAAAAAAAAAAA&#10;AFtDb250ZW50X1R5cGVzXS54bWxQSwECLQAUAAYACAAAACEAWvQsW78AAAAVAQAACwAAAAAAAAAA&#10;AAAAAAAfAQAAX3JlbHMvLnJlbHNQSwECLQAUAAYACAAAACEADKfKg70AAADcAAAADwAAAAAAAAAA&#10;AAAAAAAHAgAAZHJzL2Rvd25yZXYueG1sUEsFBgAAAAADAAMAtwAAAPECAAAAAA==&#10;" filled="f" stroked="f" strokeweight=".25pt">
                  <v:textbox inset="1pt,1pt,1pt,1pt">
                    <w:txbxContent>
                      <w:p w14:paraId="066A4393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12512" behindDoc="0" locked="1" layoutInCell="0" allowOverlap="1" wp14:anchorId="2A915904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80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81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2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22E48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6D74C3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25E1D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ECE0D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2774E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7677A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0BF19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20AE81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A915904" id="_x0000_s1676" style="position:absolute;margin-left:56.7pt;margin-top:19.85pt;width:518.8pt;height:802.3pt;z-index:2517125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" o:allowincell="f">
                <v:rect id="Rectangle 390" o:spid="_x0000_s16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" filled="f" strokeweight="2pt"/>
                <v:line id="Line 391" o:spid="_x0000_s16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UE8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" strokeweight="2pt"/>
                <v:line id="Line 392" o:spid="_x0000_s16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99L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J&#10;FL5nwhGQ6w8AAAD//wMAUEsBAi0AFAAGAAgAAAAhANvh9svuAAAAhQEAABMAAAAAAAAAAAAAAAAA&#10;AAAAAFtDb250ZW50X1R5cGVzXS54bWxQSwECLQAUAAYACAAAACEAWvQsW78AAAAVAQAACwAAAAAA&#10;AAAAAAAAAAAfAQAAX3JlbHMvLnJlbHNQSwECLQAUAAYACAAAACEAPsvfS8AAAADcAAAADwAAAAAA&#10;AAAAAAAAAAAHAgAAZHJzL2Rvd25yZXYueG1sUEsFBgAAAAADAAMAtwAAAPQCAAAAAA==&#10;" strokeweight="2pt"/>
                <v:line id="Line 393" o:spid="_x0000_s16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3rQ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uaj&#10;CXzPhCMgVx8AAAD//wMAUEsBAi0AFAAGAAgAAAAhANvh9svuAAAAhQEAABMAAAAAAAAAAAAAAAAA&#10;AAAAAFtDb250ZW50X1R5cGVzXS54bWxQSwECLQAUAAYACAAAACEAWvQsW78AAAAVAQAACwAAAAAA&#10;AAAAAAAAAAAfAQAAX3JlbHMvLnJlbHNQSwECLQAUAAYACAAAACEAUYd60MAAAADcAAAADwAAAAAA&#10;AAAAAAAAAAAHAgAAZHJzL2Rvd25yZXYueG1sUEsFBgAAAAADAAMAtwAAAPQCAAAAAA==&#10;" strokeweight="2pt"/>
                <v:line id="Line 394" o:spid="_x0000_s16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Kk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uaj&#10;CXzPhCMgVx8AAAD//wMAUEsBAi0AFAAGAAgAAAAhANvh9svuAAAAhQEAABMAAAAAAAAAAAAAAAAA&#10;AAAAAFtDb250ZW50X1R5cGVzXS54bWxQSwECLQAUAAYACAAAACEAWvQsW78AAAAVAQAACwAAAAAA&#10;AAAAAAAAAAAfAQAAX3JlbHMvLnJlbHNQSwECLQAUAAYACAAAACEA3m7ipMAAAADcAAAADwAAAAAA&#10;AAAAAAAAAAAHAgAAZHJzL2Rvd25yZXYueG1sUEsFBgAAAAADAAMAtwAAAPQCAAAAAA==&#10;" strokeweight="2pt"/>
                <v:line id="Line 395" o:spid="_x0000_s16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kc/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J&#10;DL5nwhGQ6w8AAAD//wMAUEsBAi0AFAAGAAgAAAAhANvh9svuAAAAhQEAABMAAAAAAAAAAAAAAAAA&#10;AAAAAFtDb250ZW50X1R5cGVzXS54bWxQSwECLQAUAAYACAAAACEAWvQsW78AAAAVAQAACwAAAAAA&#10;AAAAAAAAAAAfAQAAX3JlbHMvLnJlbHNQSwECLQAUAAYACAAAACEAsSJHP8AAAADcAAAADwAAAAAA&#10;AAAAAAAAAAAHAgAAZHJzL2Rvd25yZXYueG1sUEsFBgAAAAADAAMAtwAAAPQCAAAAAA==&#10;" strokeweight="2pt"/>
                <v:line id="Line 396" o:spid="_x0000_s16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NlI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vJ&#10;HL5nwhGQ6w8AAAD//wMAUEsBAi0AFAAGAAgAAAAhANvh9svuAAAAhQEAABMAAAAAAAAAAAAAAAAA&#10;AAAAAFtDb250ZW50X1R5cGVzXS54bWxQSwECLQAUAAYACAAAACEAWvQsW78AAAAVAQAACwAAAAAA&#10;AAAAAAAAAAAfAQAAX3JlbHMvLnJlbHNQSwECLQAUAAYACAAAACEAQfDZSMAAAADcAAAADwAAAAAA&#10;AAAAAAAAAAAHAgAAZHJzL2Rvd25yZXYueG1sUEsFBgAAAAADAAMAtwAAAPQCAAAAAA==&#10;" strokeweight="2pt"/>
                <v:line id="Line 397" o:spid="_x0000_s16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HzT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f&#10;zeB7JhwBufoAAAD//wMAUEsBAi0AFAAGAAgAAAAhANvh9svuAAAAhQEAABMAAAAAAAAAAAAAAAAA&#10;AAAAAFtDb250ZW50X1R5cGVzXS54bWxQSwECLQAUAAYACAAAACEAWvQsW78AAAAVAQAACwAAAAAA&#10;AAAAAAAAAAAfAQAAX3JlbHMvLnJlbHNQSwECLQAUAAYACAAAACEALrx808AAAADcAAAADwAAAAAA&#10;AAAAAAAAAAAHAgAAZHJzL2Rvd25yZXYueG1sUEsFBgAAAAADAAMAtwAAAPQCAAAAAA==&#10;" strokeweight="2pt"/>
                <v:line id="Line 398" o:spid="_x0000_s16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" strokeweight="1pt"/>
                <v:line id="Line 399" o:spid="_x0000_s16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06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maj&#10;OXzPhCMgVx8AAAD//wMAUEsBAi0AFAAGAAgAAAAhANvh9svuAAAAhQEAABMAAAAAAAAAAAAAAAAA&#10;AAAAAFtDb250ZW50X1R5cGVzXS54bWxQSwECLQAUAAYACAAAACEAWvQsW78AAAAVAQAACwAAAAAA&#10;AAAAAAAAAAAfAQAAX3JlbHMvLnJlbHNQSwECLQAUAAYACAAAACEAMG9NOsAAAADcAAAADwAAAAAA&#10;AAAAAAAAAAAHAgAAZHJzL2Rvd25yZXYueG1sUEsFBgAAAAADAAMAtwAAAPQCAAAAAA==&#10;" strokeweight="2pt"/>
                <v:line id="Line 400" o:spid="_x0000_s16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" strokeweight="1pt"/>
                <v:rect id="Rectangle 401" o:spid="_x0000_s16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oa+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rJ0Cb9n4hGQuwcAAAD//wMAUEsBAi0AFAAGAAgAAAAhANvh9svuAAAAhQEAABMAAAAAAAAAAAAA&#10;AAAAAAAAAFtDb250ZW50X1R5cGVzXS54bWxQSwECLQAUAAYACAAAACEAWvQsW78AAAAVAQAACwAA&#10;AAAAAAAAAAAAAAAfAQAAX3JlbHMvLnJlbHNQSwECLQAUAAYACAAAACEAQEKGvsMAAADcAAAADwAA&#10;AAAAAAAAAAAAAAAHAgAAZHJzL2Rvd25yZXYueG1sUEsFBgAAAAADAAMAtwAAAPcCAAAAAA==&#10;" filled="f" stroked="f" strokeweight=".25pt">
                  <v:textbox inset="1pt,1pt,1pt,1pt">
                    <w:txbxContent>
                      <w:p w14:paraId="2122E48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6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BjJ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lqbwPBOPgNz8AwAA//8DAFBLAQItABQABgAIAAAAIQDb4fbL7gAAAIUBAAATAAAAAAAAAAAAAAAA&#10;AAAAAABbQ29udGVudF9UeXBlc10ueG1sUEsBAi0AFAAGAAgAAAAhAFr0LFu/AAAAFQEAAAsAAAAA&#10;AAAAAAAAAAAAHwEAAF9yZWxzLy5yZWxzUEsBAi0AFAAGAAgAAAAhALCQGMnBAAAA3AAAAA8AAAAA&#10;AAAAAAAAAAAABwIAAGRycy9kb3ducmV2LnhtbFBLBQYAAAAAAwADALcAAAD1AgAAAAA=&#10;" filled="f" stroked="f" strokeweight=".25pt">
                  <v:textbox inset="1pt,1pt,1pt,1pt">
                    <w:txbxContent>
                      <w:p w14:paraId="16D74C3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6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L1S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WSLN/g/E4+AXF0BAAD//wMAUEsBAi0AFAAGAAgAAAAhANvh9svuAAAAhQEAABMAAAAAAAAAAAAA&#10;AAAAAAAAAFtDb250ZW50X1R5cGVzXS54bWxQSwECLQAUAAYACAAAACEAWvQsW78AAAAVAQAACwAA&#10;AAAAAAAAAAAAAAAfAQAAX3JlbHMvLnJlbHNQSwECLQAUAAYACAAAACEA39y9UsMAAADcAAAADwAA&#10;AAAAAAAAAAAAAAAHAgAAZHJzL2Rvd25yZXYueG1sUEsFBgAAAAADAAMAtwAAAPcCAAAAAA==&#10;" filled="f" stroked="f" strokeweight=".25pt">
                  <v:textbox inset="1pt,1pt,1pt,1pt">
                    <w:txbxContent>
                      <w:p w14:paraId="0525E1D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6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SUm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pB&#10;Np3B80w8AnL1AAAA//8DAFBLAQItABQABgAIAAAAIQDb4fbL7gAAAIUBAAATAAAAAAAAAAAAAAAA&#10;AAAAAABbQ29udGVudF9UeXBlc10ueG1sUEsBAi0AFAAGAAgAAAAhAFr0LFu/AAAAFQEAAAsAAAAA&#10;AAAAAAAAAAAAHwEAAF9yZWxzLy5yZWxzUEsBAi0AFAAGAAgAAAAhAFA1JSbBAAAA3AAAAA8AAAAA&#10;AAAAAAAAAAAABwIAAGRycy9kb3ducmV2LnhtbFBLBQYAAAAAAwADALcAAAD1AgAAAAA=&#10;" filled="f" stroked="f" strokeweight=".25pt">
                  <v:textbox inset="1pt,1pt,1pt,1pt">
                    <w:txbxContent>
                      <w:p w14:paraId="42ECE0D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6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YC9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WSLd/g/E4+AXF0BAAD//wMAUEsBAi0AFAAGAAgAAAAhANvh9svuAAAAhQEAABMAAAAAAAAAAAAA&#10;AAAAAAAAAFtDb250ZW50X1R5cGVzXS54bWxQSwECLQAUAAYACAAAACEAWvQsW78AAAAVAQAACwAA&#10;AAAAAAAAAAAAAAAfAQAAX3JlbHMvLnJlbHNQSwECLQAUAAYACAAAACEAP3mAvcMAAADcAAAADwAA&#10;AAAAAAAAAAAAAAAHAgAAZHJzL2Rvd25yZXYueG1sUEsFBgAAAAADAAMAtwAAAPcCAAAAAA==&#10;" filled="f" stroked="f" strokeweight=".25pt">
                  <v:textbox inset="1pt,1pt,1pt,1pt">
                    <w:txbxContent>
                      <w:p w14:paraId="6F2774E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6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x7K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pB&#10;NkvheSYeAbl8AAAA//8DAFBLAQItABQABgAIAAAAIQDb4fbL7gAAAIUBAAATAAAAAAAAAAAAAAAA&#10;AAAAAABbQ29udGVudF9UeXBlc10ueG1sUEsBAi0AFAAGAAgAAAAhAFr0LFu/AAAAFQEAAAsAAAAA&#10;AAAAAAAAAAAAHwEAAF9yZWxzLy5yZWxzUEsBAi0AFAAGAAgAAAAhAM+rHsrBAAAA3AAAAA8AAAAA&#10;AAAAAAAAAAAABwIAAGRycy9kb3ducmV2LnhtbFBLBQYAAAAAAwADALcAAAD1AgAAAAA=&#10;" filled="f" stroked="f" strokeweight=".25pt">
                  <v:textbox inset="1pt,1pt,1pt,1pt">
                    <w:txbxContent>
                      <w:p w14:paraId="277677A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6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7tR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WSrV/g7E4+A3NwAAAD//wMAUEsBAi0AFAAGAAgAAAAhANvh9svuAAAAhQEAABMAAAAAAAAAAAAA&#10;AAAAAAAAAFtDb250ZW50X1R5cGVzXS54bWxQSwECLQAUAAYACAAAACEAWvQsW78AAAAVAQAACwAA&#10;AAAAAAAAAAAAAAAfAQAAX3JlbHMvLnJlbHNQSwECLQAUAAYACAAAACEAoOe7UcMAAADcAAAADwAA&#10;AAAAAAAAAAAAAAAHAgAAZHJzL2Rvd25yZXYueG1sUEsFBgAAAAADAAMAtwAAAPcCAAAAAA==&#10;" filled="f" stroked="f" strokeweight=".25pt">
                  <v:textbox inset="1pt,1pt,1pt,1pt">
                    <w:txbxContent>
                      <w:p w14:paraId="210BF19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6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C8j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kE6iWvj&#10;mXgE5OoNAAD//wMAUEsBAi0AFAAGAAgAAAAhANvh9svuAAAAhQEAABMAAAAAAAAAAAAAAAAAAAAA&#10;AFtDb250ZW50X1R5cGVzXS54bWxQSwECLQAUAAYACAAAACEAWvQsW78AAAAVAQAACwAAAAAAAAAA&#10;AAAAAAAfAQAAX3JlbHMvLnJlbHNQSwECLQAUAAYACAAAACEA0XgvI70AAADcAAAADwAAAAAAAAAA&#10;AAAAAAAHAgAAZHJzL2Rvd25yZXYueG1sUEsFBgAAAAADAAMAtwAAAPECAAAAAA==&#10;" filled="f" stroked="f" strokeweight=".25pt">
                  <v:textbox inset="1pt,1pt,1pt,1pt">
                    <w:txbxContent>
                      <w:p w14:paraId="6320AE81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14560" behindDoc="0" locked="1" layoutInCell="0" allowOverlap="1" wp14:anchorId="49D19C95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7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393C53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25C61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8AD80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69B1E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4A6AD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DE1F8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F7446B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DAC7B5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19C95" id="_x0000_s1696" style="position:absolute;margin-left:56.7pt;margin-top:19.85pt;width:518.8pt;height:802.3pt;z-index:2517145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" o:allowincell="f">
                <v:rect id="Rectangle 390" o:spid="_x0000_s16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" filled="f" strokeweight="2pt"/>
                <v:line id="Line 391" o:spid="_x0000_s16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" strokeweight="2pt"/>
                <v:line id="Line 392" o:spid="_x0000_s16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EhH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awXMfwdyYcAbl9AAAA//8DAFBLAQItABQABgAIAAAAIQDb4fbL7gAAAIUBAAATAAAAAAAAAAAA&#10;AAAAAAAAAABbQ29udGVudF9UeXBlc10ueG1sUEsBAi0AFAAGAAgAAAAhAFr0LFu/AAAAFQEAAAsA&#10;AAAAAAAAAAAAAAAAHwEAAF9yZWxzLy5yZWxzUEsBAi0AFAAGAAgAAAAhAKWsSEfEAAAA3AAAAA8A&#10;AAAAAAAAAAAAAAAABwIAAGRycy9kb3ducmV2LnhtbFBLBQYAAAAAAwADALcAAAD4AgAAAAA=&#10;" strokeweight="2pt"/>
                <v:line id="Line 393" o:spid="_x0000_s17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O3c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1WcDvmXAE5P4HAAD//wMAUEsBAi0AFAAGAAgAAAAhANvh9svuAAAAhQEAABMAAAAAAAAAAAAA&#10;AAAAAAAAAFtDb250ZW50X1R5cGVzXS54bWxQSwECLQAUAAYACAAAACEAWvQsW78AAAAVAQAACwAA&#10;AAAAAAAAAAAAAAAfAQAAX3JlbHMvLnJlbHNQSwECLQAUAAYACAAAACEAyuDt3MMAAADcAAAADwAA&#10;AAAAAAAAAAAAAAAHAgAAZHJzL2Rvd25yZXYueG1sUEsFBgAAAAADAAMAtwAAAPcCAAAAAA==&#10;" strokeweight="2pt"/>
                <v:line id="Line 394" o:spid="_x0000_s17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XWo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1WcDvmXAE5P4HAAD//wMAUEsBAi0AFAAGAAgAAAAhANvh9svuAAAAhQEAABMAAAAAAAAAAAAA&#10;AAAAAAAAAFtDb250ZW50X1R5cGVzXS54bWxQSwECLQAUAAYACAAAACEAWvQsW78AAAAVAQAACwAA&#10;AAAAAAAAAAAAAAAfAQAAX3JlbHMvLnJlbHNQSwECLQAUAAYACAAAACEARQl1qMMAAADcAAAADwAA&#10;AAAAAAAAAAAAAAAHAgAAZHJzL2Rvd25yZXYueG1sUEsFBgAAAAADAAMAtwAAAPcCAAAAAA==&#10;" strokeweight="2pt"/>
                <v:line id="Line 395" o:spid="_x0000_s17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dAz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VsPtfwdyYcAbl7AAAA//8DAFBLAQItABQABgAIAAAAIQDb4fbL7gAAAIUBAAATAAAAAAAAAAAA&#10;AAAAAAAAAABbQ29udGVudF9UeXBlc10ueG1sUEsBAi0AFAAGAAgAAAAhAFr0LFu/AAAAFQEAAAsA&#10;AAAAAAAAAAAAAAAAHwEAAF9yZWxzLy5yZWxzUEsBAi0AFAAGAAgAAAAhACpF0DPEAAAA3AAAAA8A&#10;AAAAAAAAAAAAAAAABwIAAGRycy9kb3ducmV2LnhtbFBLBQYAAAAAAwADALcAAAD4AgAAAAA=&#10;" strokeweight="2pt"/>
                <v:line id="Line 396" o:spid="_x0000_s17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" strokeweight="2pt"/>
                <v:line id="Line 397" o:spid="_x0000_s17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" strokeweight="2pt"/>
                <v:line id="Line 398" o:spid="_x0000_s17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" strokeweight="1pt"/>
                <v:line id="Line 399" o:spid="_x0000_s17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" strokeweight="2pt"/>
                <v:line id="Line 400" o:spid="_x0000_s17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" strokeweight="1pt"/>
                <v:rect id="Rectangle 401" o:spid="_x0000_s17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" filled="f" stroked="f" strokeweight=".25pt">
                  <v:textbox inset="1pt,1pt,1pt,1pt">
                    <w:txbxContent>
                      <w:p w14:paraId="7393C53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7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" filled="f" stroked="f" strokeweight=".25pt">
                  <v:textbox inset="1pt,1pt,1pt,1pt">
                    <w:txbxContent>
                      <w:p w14:paraId="1025C61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7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" filled="f" stroked="f" strokeweight=".25pt">
                  <v:textbox inset="1pt,1pt,1pt,1pt">
                    <w:txbxContent>
                      <w:p w14:paraId="078AD80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7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" filled="f" stroked="f" strokeweight=".25pt">
                  <v:textbox inset="1pt,1pt,1pt,1pt">
                    <w:txbxContent>
                      <w:p w14:paraId="3C69B1E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7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" filled="f" stroked="f" strokeweight=".25pt">
                  <v:textbox inset="1pt,1pt,1pt,1pt">
                    <w:txbxContent>
                      <w:p w14:paraId="554A6AD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7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" filled="f" stroked="f" strokeweight=".25pt">
                  <v:textbox inset="1pt,1pt,1pt,1pt">
                    <w:txbxContent>
                      <w:p w14:paraId="4CDE1F8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7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" filled="f" stroked="f" strokeweight=".25pt">
                  <v:textbox inset="1pt,1pt,1pt,1pt">
                    <w:txbxContent>
                      <w:p w14:paraId="2F7446B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7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XND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" filled="f" stroked="f" strokeweight=".25pt">
                  <v:textbox inset="1pt,1pt,1pt,1pt">
                    <w:txbxContent>
                      <w:p w14:paraId="55DAC7B5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16608" behindDoc="0" locked="1" layoutInCell="0" allowOverlap="1" wp14:anchorId="1C7E3C26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76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8C2B1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F3816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B20B0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9DE37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A46F6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D9ED3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242AC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32AEE6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7E3C26" id="_x0000_s1716" style="position:absolute;margin-left:56.7pt;margin-top:19.85pt;width:518.8pt;height:802.3pt;z-index:2517166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" o:allowincell="f">
                <v:rect id="Rectangle 390" o:spid="_x0000_s17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" filled="f" strokeweight="2pt"/>
                <v:line id="Line 391" o:spid="_x0000_s17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jDK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jeB7JhwBufoAAAD//wMAUEsBAi0AFAAGAAgAAAAhANvh9svuAAAAhQEAABMAAAAAAAAAAAAAAAAA&#10;AAAAAFtDb250ZW50X1R5cGVzXS54bWxQSwECLQAUAAYACAAAACEAWvQsW78AAAAVAQAACwAAAAAA&#10;AAAAAAAAAAAfAQAAX3JlbHMvLnJlbHNQSwECLQAUAAYACAAAACEA5XIwysAAAADcAAAADwAAAAAA&#10;AAAAAAAAAAAHAgAAZHJzL2Rvd25yZXYueG1sUEsFBgAAAAADAAMAtwAAAPQCAAAAAA==&#10;" strokeweight="2pt"/>
                <v:line id="Line 392" o:spid="_x0000_s17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K69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jeF7JhwBufoAAAD//wMAUEsBAi0AFAAGAAgAAAAhANvh9svuAAAAhQEAABMAAAAAAAAAAAAAAAAA&#10;AAAAAFtDb250ZW50X1R5cGVzXS54bWxQSwECLQAUAAYACAAAACEAWvQsW78AAAAVAQAACwAAAAAA&#10;AAAAAAAAAAAfAQAAX3JlbHMvLnJlbHNQSwECLQAUAAYACAAAACEAFaCuvcAAAADcAAAADwAAAAAA&#10;AAAAAAAAAAAHAgAAZHJzL2Rvd25yZXYueG1sUEsFBgAAAAADAAMAtwAAAPQCAAAAAA==&#10;" strokeweight="2pt"/>
                <v:line id="Line 393" o:spid="_x0000_s17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Asm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vF/A6E46A3P8DAAD//wMAUEsBAi0AFAAGAAgAAAAhANvh9svuAAAAhQEAABMAAAAAAAAAAAAA&#10;AAAAAAAAAFtDb250ZW50X1R5cGVzXS54bWxQSwECLQAUAAYACAAAACEAWvQsW78AAAAVAQAACwAA&#10;AAAAAAAAAAAAAAAfAQAAX3JlbHMvLnJlbHNQSwECLQAUAAYACAAAACEAeuwLJsMAAADcAAAADwAA&#10;AAAAAAAAAAAAAAAHAgAAZHJzL2Rvd25yZXYueG1sUEsFBgAAAAADAAMAtwAAAPcCAAAAAA==&#10;" strokeweight="2pt"/>
                <v:line id="Line 394" o:spid="_x0000_s17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ZNS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tbrBbzOhCMg9/8AAAD//wMAUEsBAi0AFAAGAAgAAAAhANvh9svuAAAAhQEAABMAAAAAAAAAAAAA&#10;AAAAAAAAAFtDb250ZW50X1R5cGVzXS54bWxQSwECLQAUAAYACAAAACEAWvQsW78AAAAVAQAACwAA&#10;AAAAAAAAAAAAAAAfAQAAX3JlbHMvLnJlbHNQSwECLQAUAAYACAAAACEA9QWTUsMAAADcAAAADwAA&#10;AAAAAAAAAAAAAAAHAgAAZHJzL2Rvd25yZXYueG1sUEsFBgAAAAADAAMAtwAAAPcCAAAAAA==&#10;" strokeweight="2pt"/>
                <v:line id="Line 395" o:spid="_x0000_s17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TbJ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eB7JhwBufoAAAD//wMAUEsBAi0AFAAGAAgAAAAhANvh9svuAAAAhQEAABMAAAAAAAAAAAAAAAAA&#10;AAAAAFtDb250ZW50X1R5cGVzXS54bWxQSwECLQAUAAYACAAAACEAWvQsW78AAAAVAQAACwAAAAAA&#10;AAAAAAAAAAAfAQAAX3JlbHMvLnJlbHNQSwECLQAUAAYACAAAACEAmkk2ycAAAADcAAAADwAAAAAA&#10;AAAAAAAAAAAHAgAAZHJzL2Rvd25yZXYueG1sUEsFBgAAAAADAAMAtwAAAPQCAAAAAA==&#10;" strokeweight="2pt"/>
                <v:line id="Line 396" o:spid="_x0000_s17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6i+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eF7JhwBufoAAAD//wMAUEsBAi0AFAAGAAgAAAAhANvh9svuAAAAhQEAABMAAAAAAAAAAAAAAAAA&#10;AAAAAFtDb250ZW50X1R5cGVzXS54bWxQSwECLQAUAAYACAAAACEAWvQsW78AAAAVAQAACwAAAAAA&#10;AAAAAAAAAAAfAQAAX3JlbHMvLnJlbHNQSwECLQAUAAYACAAAACEAapuovsAAAADcAAAADwAAAAAA&#10;AAAAAAAAAAAHAgAAZHJzL2Rvd25yZXYueG1sUEsFBgAAAAADAAMAtwAAAPQCAAAAAA==&#10;" strokeweight="2pt"/>
                <v:line id="Line 397" o:spid="_x0000_s17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" strokeweight="2pt"/>
                <v:line id="Line 398" o:spid="_x0000_s17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" strokeweight="1pt"/>
                <v:line id="Line 399" o:spid="_x0000_s17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" strokeweight="2pt"/>
                <v:line id="Line 400" o:spid="_x0000_s17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" strokeweight="1pt"/>
                <v:rect id="Rectangle 401" o:spid="_x0000_s17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" filled="f" stroked="f" strokeweight=".25pt">
                  <v:textbox inset="1pt,1pt,1pt,1pt">
                    <w:txbxContent>
                      <w:p w14:paraId="478C2B1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7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tOl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bxmK/g7E4+A3NwAAAD//wMAUEsBAi0AFAAGAAgAAAAhANvh9svuAAAAhQEAABMAAAAAAAAAAAAA&#10;AAAAAAAAAFtDb250ZW50X1R5cGVzXS54bWxQSwECLQAUAAYACAAAACEAWvQsW78AAAAVAQAACwAA&#10;AAAAAAAAAAAAAAAfAQAAX3JlbHMvLnJlbHNQSwECLQAUAAYACAAAACEAYELTpcMAAADcAAAADwAA&#10;AAAAAAAAAAAAAAAHAgAAZHJzL2Rvd25yZXYueG1sUEsFBgAAAAADAAMAtwAAAPcCAAAAAA==&#10;" filled="f" stroked="f" strokeweight=".25pt">
                  <v:textbox inset="1pt,1pt,1pt,1pt">
                    <w:txbxContent>
                      <w:p w14:paraId="6AF3816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7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" filled="f" stroked="f" strokeweight=".25pt">
                  <v:textbox inset="1pt,1pt,1pt,1pt">
                    <w:txbxContent>
                      <w:p w14:paraId="30B20B0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7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+5K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eTqF15l4BOT6CQAA//8DAFBLAQItABQABgAIAAAAIQDb4fbL7gAAAIUBAAATAAAAAAAAAAAAAAAA&#10;AAAAAABbQ29udGVudF9UeXBlc10ueG1sUEsBAi0AFAAGAAgAAAAhAFr0LFu/AAAAFQEAAAsAAAAA&#10;AAAAAAAAAAAAHwEAAF9yZWxzLy5yZWxzUEsBAi0AFAAGAAgAAAAhAIDn7krBAAAA3AAAAA8AAAAA&#10;AAAAAAAAAAAABwIAAGRycy9kb3ducmV2LnhtbFBLBQYAAAAAAwADALcAAAD1AgAAAAA=&#10;" filled="f" stroked="f" strokeweight=".25pt">
                  <v:textbox inset="1pt,1pt,1pt,1pt">
                    <w:txbxContent>
                      <w:p w14:paraId="209DE37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7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0vR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" filled="f" stroked="f" strokeweight=".25pt">
                  <v:textbox inset="1pt,1pt,1pt,1pt">
                    <w:txbxContent>
                      <w:p w14:paraId="54A46F6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7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" filled="f" stroked="f" strokeweight=".25pt">
                  <v:textbox inset="1pt,1pt,1pt,1pt">
                    <w:txbxContent>
                      <w:p w14:paraId="0CD9ED3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7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" filled="f" stroked="f" strokeweight=".25pt">
                  <v:textbox inset="1pt,1pt,1pt,1pt">
                    <w:txbxContent>
                      <w:p w14:paraId="12242AC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7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" filled="f" stroked="f" strokeweight=".25pt">
                  <v:textbox inset="1pt,1pt,1pt,1pt">
                    <w:txbxContent>
                      <w:p w14:paraId="1532AEE6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18656" behindDoc="0" locked="1" layoutInCell="0" allowOverlap="1" wp14:anchorId="047DDA54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74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5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6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2B469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C433D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1A773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3E75B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2B493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A1B0A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45838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84C566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7DDA54" id="_x0000_s1736" style="position:absolute;margin-left:56.7pt;margin-top:19.85pt;width:518.8pt;height:802.3pt;z-index:2517186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CNOCKW&#10;8wYAAJpTAAAOAAAAAAAAAAAAAAAAAC4CAABkcnMvZTJvRG9jLnhtbFBLAQItABQABgAIAAAAIQCM&#10;Q7bK4QAAAAwBAAAPAAAAAAAAAAAAAAAAAE0JAABkcnMvZG93bnJldi54bWxQSwUGAAAAAAQABADz&#10;AAAAWwoAAAAA&#10;" o:allowincell="f">
                <v:rect id="Rectangle 390" o:spid="_x0000_s17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" filled="f" strokeweight="2pt"/>
                <v:line id="Line 391" o:spid="_x0000_s17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2yq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jOB7JhwBufoAAAD//wMAUEsBAi0AFAAGAAgAAAAhANvh9svuAAAAhQEAABMAAAAAAAAAAAAAAAAA&#10;AAAAAFtDb250ZW50X1R5cGVzXS54bWxQSwECLQAUAAYACAAAACEAWvQsW78AAAAVAQAACwAAAAAA&#10;AAAAAAAAAAAfAQAAX3JlbHMvLnJlbHNQSwECLQAUAAYACAAAACEArsdsqsAAAADcAAAADwAAAAAA&#10;AAAAAAAAAAAHAgAAZHJzL2Rvd25yZXYueG1sUEsFBgAAAAADAAMAtwAAAPQCAAAAAA==&#10;" strokeweight="2pt"/>
                <v:line id="Line 392" o:spid="_x0000_s17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Ld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jOF7JhwBufoAAAD//wMAUEsBAi0AFAAGAAgAAAAhANvh9svuAAAAhQEAABMAAAAAAAAAAAAAAAAA&#10;AAAAAFtDb250ZW50X1R5cGVzXS54bWxQSwECLQAUAAYACAAAACEAWvQsW78AAAAVAQAACwAAAAAA&#10;AAAAAAAAAAAfAQAAX3JlbHMvLnJlbHNQSwECLQAUAAYACAAAACEAXhXy3cAAAADcAAAADwAAAAAA&#10;AAAAAAAAAAAHAgAAZHJzL2Rvd25yZXYueG1sUEsFBgAAAAADAAMAtwAAAPQCAAAAAA==&#10;" strokeweight="2pt"/>
                <v:line id="Line 393" o:spid="_x0000_s17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VdG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o+1u/wdyYcAbl7AAAA//8DAFBLAQItABQABgAIAAAAIQDb4fbL7gAAAIUBAAATAAAAAAAAAAAA&#10;AAAAAAAAAABbQ29udGVudF9UeXBlc10ueG1sUEsBAi0AFAAGAAgAAAAhAFr0LFu/AAAAFQEAAAsA&#10;AAAAAAAAAAAAAAAAHwEAAF9yZWxzLy5yZWxzUEsBAi0AFAAGAAgAAAAhADFZV0bEAAAA3AAAAA8A&#10;AAAAAAAAAAAAAAAABwIAAGRycy9kb3ducmV2LnhtbFBLBQYAAAAAAwADALcAAAD4AgAAAAA=&#10;" strokeweight="2pt"/>
                <v:line id="Line 394" o:spid="_x0000_s17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M8y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o+1u/wdyYcAbl7AAAA//8DAFBLAQItABQABgAIAAAAIQDb4fbL7gAAAIUBAAATAAAAAAAAAAAA&#10;AAAAAAAAAABbQ29udGVudF9UeXBlc10ueG1sUEsBAi0AFAAGAAgAAAAhAFr0LFu/AAAAFQEAAAsA&#10;AAAAAAAAAAAAAAAAHwEAAF9yZWxzLy5yZWxzUEsBAi0AFAAGAAgAAAAhAL6wzzLEAAAA3AAAAA8A&#10;AAAAAAAAAAAAAAAABwIAAGRycy9kb3ducmV2LnhtbFBLBQYAAAAAAwADALcAAAD4AgAAAAA=&#10;" strokeweight="2pt"/>
                <v:line id="Line 395" o:spid="_x0000_s17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Gqp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rCOY3ieCUdAbv8BAAD//wMAUEsBAi0AFAAGAAgAAAAhANvh9svuAAAAhQEAABMAAAAAAAAAAAAA&#10;AAAAAAAAAFtDb250ZW50X1R5cGVzXS54bWxQSwECLQAUAAYACAAAACEAWvQsW78AAAAVAQAACwAA&#10;AAAAAAAAAAAAAAAfAQAAX3JlbHMvLnJlbHNQSwECLQAUAAYACAAAACEA0fxqqcMAAADcAAAADwAA&#10;AAAAAAAAAAAAAAAHAgAAZHJzL2Rvd25yZXYueG1sUEsFBgAAAAADAAMAtwAAAPcCAAAAAA==&#10;" strokeweight="2pt"/>
                <v:line id="Line 396" o:spid="_x0000_s17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vT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TOF7JhwBufoAAAD//wMAUEsBAi0AFAAGAAgAAAAhANvh9svuAAAAhQEAABMAAAAAAAAAAAAAAAAA&#10;AAAAAFtDb250ZW50X1R5cGVzXS54bWxQSwECLQAUAAYACAAAACEAWvQsW78AAAAVAQAACwAAAAAA&#10;AAAAAAAAAAAfAQAAX3JlbHMvLnJlbHNQSwECLQAUAAYACAAAACEAIS703sAAAADcAAAADwAAAAAA&#10;AAAAAAAAAAAHAgAAZHJzL2Rvd25yZXYueG1sUEsFBgAAAAADAAMAtwAAAPQCAAAAAA==&#10;" strokeweight="2pt"/>
                <v:line id="Line 397" o:spid="_x0000_s17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lF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zOB7JhwBufoAAAD//wMAUEsBAi0AFAAGAAgAAAAhANvh9svuAAAAhQEAABMAAAAAAAAAAAAAAAAA&#10;AAAAAFtDb250ZW50X1R5cGVzXS54bWxQSwECLQAUAAYACAAAACEAWvQsW78AAAAVAQAACwAAAAAA&#10;AAAAAAAAAAAfAQAAX3JlbHMvLnJlbHNQSwECLQAUAAYACAAAACEATmJRRcAAAADcAAAADwAAAAAA&#10;AAAAAAAAAAAHAgAAZHJzL2Rvd25yZXYueG1sUEsFBgAAAAADAAMAtwAAAPQCAAAAAA==&#10;" strokeweight="2pt"/>
                <v:line id="Line 398" o:spid="_x0000_s17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" strokeweight="1pt"/>
                <v:line id="Line 399" o:spid="_x0000_s17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WCs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Vs1p/wdyYcAbl7AAAA//8DAFBLAQItABQABgAIAAAAIQDb4fbL7gAAAIUBAAATAAAAAAAAAAAA&#10;AAAAAAAAAABbQ29udGVudF9UeXBlc10ueG1sUEsBAi0AFAAGAAgAAAAhAFr0LFu/AAAAFQEAAAsA&#10;AAAAAAAAAAAAAAAAHwEAAF9yZWxzLy5yZWxzUEsBAi0AFAAGAAgAAAAhAFCxYKzEAAAA3AAAAA8A&#10;AAAAAAAAAAAAAAAABwIAAGRycy9kb3ducmV2LnhtbFBLBQYAAAAAAwADALcAAAD4AgAAAAA=&#10;" strokeweight="2pt"/>
                <v:line id="Line 400" o:spid="_x0000_s17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" strokeweight="1pt"/>
                <v:rect id="Rectangle 401" o:spid="_x0000_s17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" filled="f" stroked="f" strokeweight=".25pt">
                  <v:textbox inset="1pt,1pt,1pt,1pt">
                    <w:txbxContent>
                      <w:p w14:paraId="0E2B469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7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jV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p6zDfyeiUdA7n8AAAD//wMAUEsBAi0AFAAGAAgAAAAhANvh9svuAAAAhQEAABMAAAAAAAAAAAAA&#10;AAAAAAAAAFtDb250ZW50X1R5cGVzXS54bWxQSwECLQAUAAYACAAAACEAWvQsW78AAAAVAQAACwAA&#10;AAAAAAAAAAAAAAAfAQAAX3JlbHMvLnJlbHNQSwECLQAUAAYACAAAACEA0E41X8MAAADcAAAADwAA&#10;AAAAAAAAAAAAAAAHAgAAZHJzL2Rvd25yZXYueG1sUEsFBgAAAAADAAMAtwAAAPcCAAAAAA==&#10;" filled="f" stroked="f" strokeweight=".25pt">
                  <v:textbox inset="1pt,1pt,1pt,1pt">
                    <w:txbxContent>
                      <w:p w14:paraId="77C433D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7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ApDE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" filled="f" stroked="f" strokeweight=".25pt">
                  <v:textbox inset="1pt,1pt,1pt,1pt">
                    <w:txbxContent>
                      <w:p w14:paraId="221A773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7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wiw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bxka/g9E4+A3N0BAAD//wMAUEsBAi0AFAAGAAgAAAAhANvh9svuAAAAhQEAABMAAAAAAAAAAAAA&#10;AAAAAAAAAFtDb250ZW50X1R5cGVzXS54bWxQSwECLQAUAAYACAAAACEAWvQsW78AAAAVAQAACwAA&#10;AAAAAAAAAAAAAAAfAQAAX3JlbHMvLnJlbHNQSwECLQAUAAYACAAAACEAMOsIsMMAAADcAAAADwAA&#10;AAAAAAAAAAAAAAAHAgAAZHJzL2Rvd25yZXYueG1sUEsFBgAAAAADAAMAtwAAAPcCAAAAAA==&#10;" filled="f" stroked="f" strokeweight=".25pt">
                  <v:textbox inset="1pt,1pt,1pt,1pt">
                    <w:txbxContent>
                      <w:p w14:paraId="683E75B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7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60r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" filled="f" stroked="f" strokeweight=".25pt">
                  <v:textbox inset="1pt,1pt,1pt,1pt">
                    <w:txbxContent>
                      <w:p w14:paraId="1B2B493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7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" filled="f" stroked="f" strokeweight=".25pt">
                  <v:textbox inset="1pt,1pt,1pt,1pt">
                    <w:txbxContent>
                      <w:p w14:paraId="33A1B0A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7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" filled="f" stroked="f" strokeweight=".25pt">
                  <v:textbox inset="1pt,1pt,1pt,1pt">
                    <w:txbxContent>
                      <w:p w14:paraId="6945838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7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" filled="f" stroked="f" strokeweight=".25pt">
                  <v:textbox inset="1pt,1pt,1pt,1pt">
                    <w:txbxContent>
                      <w:p w14:paraId="4A84C566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20704" behindDoc="0" locked="1" layoutInCell="0" allowOverlap="1" wp14:anchorId="7CDACC40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72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B5A4B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4B9B6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7B2A8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C615B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36338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85A35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D8B64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4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BDEE400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DACC40" id="_x0000_s1756" style="position:absolute;margin-left:56.7pt;margin-top:19.85pt;width:518.8pt;height:802.3pt;z-index:251720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" o:allowincell="f">
                <v:rect id="Rectangle 390" o:spid="_x0000_s17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" filled="f" strokeweight="2pt"/>
                <v:line id="Line 391" o:spid="_x0000_s17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kK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1jNp/A6E46A3P0DAAD//wMAUEsBAi0AFAAGAAgAAAAhANvh9svuAAAAhQEAABMAAAAAAAAAAAAA&#10;AAAAAAAAAFtDb250ZW50X1R5cGVzXS54bWxQSwECLQAUAAYACAAAACEAWvQsW78AAAAVAQAACwAA&#10;AAAAAAAAAAAAAAAfAQAAX3JlbHMvLnJlbHNQSwECLQAUAAYACAAAACEAcxiJCsMAAADcAAAADwAA&#10;AAAAAAAAAAAAAAAHAgAAZHJzL2Rvd25yZXYueG1sUEsFBgAAAAADAAMAtwAAAPcCAAAAAA==&#10;" strokeweight="2pt"/>
                <v:line id="Line 392" o:spid="_x0000_s17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hd9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tYfcTwdyYcAbl9AAAA//8DAFBLAQItABQABgAIAAAAIQDb4fbL7gAAAIUBAAATAAAAAAAAAAAA&#10;AAAAAAAAAABbQ29udGVudF9UeXBlc10ueG1sUEsBAi0AFAAGAAgAAAAhAFr0LFu/AAAAFQEAAAsA&#10;AAAAAAAAAAAAAAAAHwEAAF9yZWxzLy5yZWxzUEsBAi0AFAAGAAgAAAAhAIPKF33EAAAA3AAAAA8A&#10;AAAAAAAAAAAAAAAABwIAAGRycy9kb3ducmV2LnhtbFBLBQYAAAAAAwADALcAAAD4AgAAAAA=&#10;" strokeweight="2pt"/>
                <v:line id="Line 393" o:spid="_x0000_s17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rLm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V8rNfwdyYcAbl7AAAA//8DAFBLAQItABQABgAIAAAAIQDb4fbL7gAAAIUBAAATAAAAAAAAAAAA&#10;AAAAAAAAAABbQ29udGVudF9UeXBlc10ueG1sUEsBAi0AFAAGAAgAAAAhAFr0LFu/AAAAFQEAAAsA&#10;AAAAAAAAAAAAAAAAHwEAAF9yZWxzLy5yZWxzUEsBAi0AFAAGAAgAAAAhAOyGsubEAAAA3AAAAA8A&#10;AAAAAAAAAAAAAAAABwIAAGRycy9kb3ducmV2LnhtbFBLBQYAAAAAAwADALcAAAD4AgAAAAA=&#10;" strokeweight="2pt"/>
                <v:line id="Line 394" o:spid="_x0000_s17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yqS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XrxRJ+z4QjIPc/AAAA//8DAFBLAQItABQABgAIAAAAIQDb4fbL7gAAAIUBAAATAAAAAAAAAAAA&#10;AAAAAAAAAABbQ29udGVudF9UeXBlc10ueG1sUEsBAi0AFAAGAAgAAAAhAFr0LFu/AAAAFQEAAAsA&#10;AAAAAAAAAAAAAAAAHwEAAF9yZWxzLy5yZWxzUEsBAi0AFAAGAAgAAAAhAGNvKpLEAAAA3AAAAA8A&#10;AAAAAAAAAAAAAAAABwIAAGRycy9kb3ducmV2LnhtbFBLBQYAAAAAAwADALcAAAD4AgAAAAA=&#10;" strokeweight="2pt"/>
                <v:line id="Line 395" o:spid="_x0000_s17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48J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o+3tfwdyYcAbl7AAAA//8DAFBLAQItABQABgAIAAAAIQDb4fbL7gAAAIUBAAATAAAAAAAAAAAA&#10;AAAAAAAAAABbQ29udGVudF9UeXBlc10ueG1sUEsBAi0AFAAGAAgAAAAhAFr0LFu/AAAAFQEAAAsA&#10;AAAAAAAAAAAAAAAAHwEAAF9yZWxzLy5yZWxzUEsBAi0AFAAGAAgAAAAhAAwjjwnEAAAA3AAAAA8A&#10;AAAAAAAAAAAAAAAABwIAAGRycy9kb3ducmV2LnhtbFBLBQYAAAAAAwADALcAAAD4AgAAAAA=&#10;" strokeweight="2pt"/>
                <v:line id="Line 396" o:spid="_x0000_s17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RF+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" strokeweight="2pt"/>
                <v:line id="Line 397" o:spid="_x0000_s17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bTl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gv1vA6E46A3P8DAAD//wMAUEsBAi0AFAAGAAgAAAAhANvh9svuAAAAhQEAABMAAAAAAAAAAAAA&#10;AAAAAAAAAFtDb250ZW50X1R5cGVzXS54bWxQSwECLQAUAAYACAAAACEAWvQsW78AAAAVAQAACwAA&#10;AAAAAAAAAAAAAAAfAQAAX3JlbHMvLnJlbHNQSwECLQAUAAYACAAAACEAk7205cMAAADcAAAADwAA&#10;AAAAAAAAAAAAAAAHAgAAZHJzL2Rvd25yZXYueG1sUEsFBgAAAAADAAMAtwAAAPcCAAAAAA==&#10;" strokeweight="2pt"/>
                <v:line id="Line 398" o:spid="_x0000_s17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aIk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M&#10;3tPadCYdATn7BQAA//8DAFBLAQItABQABgAIAAAAIQDb4fbL7gAAAIUBAAATAAAAAAAAAAAAAAAA&#10;AAAAAABbQ29udGVudF9UeXBlc10ueG1sUEsBAi0AFAAGAAgAAAAhAFr0LFu/AAAAFQEAAAsAAAAA&#10;AAAAAAAAAAAAHwEAAF9yZWxzLy5yZWxzUEsBAi0AFAAGAAgAAAAhAGaRoiTBAAAA3AAAAA8AAAAA&#10;AAAAAAAAAAAABwIAAGRycy9kb3ducmV2LnhtbFBLBQYAAAAAAwADALcAAAD1AgAAAAA=&#10;" strokeweight="1pt"/>
                <v:line id="Line 399" o:spid="_x0000_s17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oUM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12MDvmXAE5P4HAAD//wMAUEsBAi0AFAAGAAgAAAAhANvh9svuAAAAhQEAABMAAAAAAAAAAAAA&#10;AAAAAAAAAFtDb250ZW50X1R5cGVzXS54bWxQSwECLQAUAAYACAAAACEAWvQsW78AAAAVAQAACwAA&#10;AAAAAAAAAAAAAAAfAQAAX3JlbHMvLnJlbHNQSwECLQAUAAYACAAAACEAjW6FDMMAAADcAAAADwAA&#10;AAAAAAAAAAAAAAAHAgAAZHJzL2Rvd25yZXYueG1sUEsFBgAAAAADAAMAtwAAAPcCAAAAAA==&#10;" strokeweight="2pt"/>
                <v:line id="Line 400" o:spid="_x0000_s17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" strokeweight="1pt"/>
                <v:rect id="Rectangle 401" o:spid="_x0000_s17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dI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vCSpfB7Jh4BubsDAAD//wMAUEsBAi0AFAAGAAgAAAAhANvh9svuAAAAhQEAABMAAAAAAAAAAAAA&#10;AAAAAAAAAFtDb250ZW50X1R5cGVzXS54bWxQSwECLQAUAAYACAAAACEAWvQsW78AAAAVAQAACwAA&#10;AAAAAAAAAAAAAAAfAQAAX3JlbHMvLnJlbHNQSwECLQAUAAYACAAAACEAayn3SMMAAADcAAAADwAA&#10;AAAAAAAAAAAAAAAHAgAAZHJzL2Rvd25yZXYueG1sUEsFBgAAAAADAAMAtwAAAPcCAAAAAA==&#10;" filled="f" stroked="f" strokeweight=".25pt">
                  <v:textbox inset="1pt,1pt,1pt,1pt">
                    <w:txbxContent>
                      <w:p w14:paraId="00B5A4B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7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2k/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bDKG95l4BOT6BQAA//8DAFBLAQItABQABgAIAAAAIQDb4fbL7gAAAIUBAAATAAAAAAAAAAAAAAAA&#10;AAAAAABbQ29udGVudF9UeXBlc10ueG1sUEsBAi0AFAAGAAgAAAAhAFr0LFu/AAAAFQEAAAsAAAAA&#10;AAAAAAAAAAAAHwEAAF9yZWxzLy5yZWxzUEsBAi0AFAAGAAgAAAAhAJv7aT/BAAAA3AAAAA8AAAAA&#10;AAAAAAAAAAAABwIAAGRycy9kb3ducmV2LnhtbFBLBQYAAAAAAwADALcAAAD1AgAAAAA=&#10;" filled="f" stroked="f" strokeweight=".25pt">
                  <v:textbox inset="1pt,1pt,1pt,1pt">
                    <w:txbxContent>
                      <w:p w14:paraId="3C4B9B6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7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8yk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" filled="f" stroked="f" strokeweight=".25pt">
                  <v:textbox inset="1pt,1pt,1pt,1pt">
                    <w:txbxContent>
                      <w:p w14:paraId="2E7B2A8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7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" filled="f" stroked="f" strokeweight=".25pt">
                  <v:textbox inset="1pt,1pt,1pt,1pt">
                    <w:txbxContent>
                      <w:p w14:paraId="05C615B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7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vFL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" filled="f" stroked="f" strokeweight=".25pt">
                  <v:textbox inset="1pt,1pt,1pt,1pt">
                    <w:txbxContent>
                      <w:p w14:paraId="7D36338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7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G88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bysM/g9E4+A3N0BAAD//wMAUEsBAi0AFAAGAAgAAAAhANvh9svuAAAAhQEAABMAAAAAAAAAAAAA&#10;AAAAAAAAAFtDb250ZW50X1R5cGVzXS54bWxQSwECLQAUAAYACAAAACEAWvQsW78AAAAVAQAACwAA&#10;AAAAAAAAAAAAAAAfAQAAX3JlbHMvLnJlbHNQSwECLQAUAAYACAAAACEA5MBvPMMAAADcAAAADwAA&#10;AAAAAAAAAAAAAAAHAgAAZHJzL2Rvd25yZXYueG1sUEsFBgAAAAADAAMAtwAAAPcCAAAAAA==&#10;" filled="f" stroked="f" strokeweight=".25pt">
                  <v:textbox inset="1pt,1pt,1pt,1pt">
                    <w:txbxContent>
                      <w:p w14:paraId="4D85A35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7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" filled="f" stroked="f" strokeweight=".25pt">
                  <v:textbox inset="1pt,1pt,1pt,1pt">
                    <w:txbxContent>
                      <w:p w14:paraId="50D8B64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7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" filled="f" stroked="f" strokeweight=".25pt">
                  <v:textbox inset="1pt,1pt,1pt,1pt">
                    <w:txbxContent>
                      <w:p w14:paraId="0BDEE400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22752" behindDoc="0" locked="1" layoutInCell="0" allowOverlap="1" wp14:anchorId="55B7134B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70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71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FA4A8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E8106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0E2AD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E48A7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AB349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2963D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7D1136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2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A23EEF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B7134B" id="_x0000_s1776" style="position:absolute;margin-left:56.7pt;margin-top:19.85pt;width:518.8pt;height:802.3pt;z-index:2517227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" o:allowincell="f">
                <v:rect id="Rectangle 390" o:spid="_x0000_s17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" filled="f" strokeweight="2pt"/>
                <v:line id="Line 391" o:spid="_x0000_s17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" strokeweight="2pt"/>
                <v:line id="Line 392" o:spid="_x0000_s17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0sd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jeF7JhwBufoAAAD//wMAUEsBAi0AFAAGAAgAAAAhANvh9svuAAAAhQEAABMAAAAAAAAAAAAAAAAA&#10;AAAAAFtDb250ZW50X1R5cGVzXS54bWxQSwECLQAUAAYACAAAACEAWvQsW78AAAAVAQAACwAAAAAA&#10;AAAAAAAAAAAfAQAAX3JlbHMvLnJlbHNQSwECLQAUAAYACAAAACEAyH9LHcAAAADcAAAADwAAAAAA&#10;AAAAAAAAAAAHAgAAZHJzL2Rvd25yZXYueG1sUEsFBgAAAAADAAMAtwAAAPQCAAAAAA==&#10;" strokeweight="2pt"/>
                <v:line id="Line 393" o:spid="_x0000_s17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+6G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1hN5/A6E46A3P0DAAD//wMAUEsBAi0AFAAGAAgAAAAhANvh9svuAAAAhQEAABMAAAAAAAAAAAAA&#10;AAAAAAAAAFtDb250ZW50X1R5cGVzXS54bWxQSwECLQAUAAYACAAAACEAWvQsW78AAAAVAQAACwAA&#10;AAAAAAAAAAAAAAAfAQAAX3JlbHMvLnJlbHNQSwECLQAUAAYACAAAACEApzPuhsMAAADcAAAADwAA&#10;AAAAAAAAAAAAAAAHAgAAZHJzL2Rvd25yZXYueG1sUEsFBgAAAAADAAMAtwAAAPcCAAAAAA==&#10;" strokeweight="2pt"/>
                <v:line id="Line 394" o:spid="_x0000_s17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" strokeweight="2pt"/>
                <v:line id="Line 395" o:spid="_x0000_s17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tNp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TeB7JhwBufoAAAD//wMAUEsBAi0AFAAGAAgAAAAhANvh9svuAAAAhQEAABMAAAAAAAAAAAAAAAAA&#10;AAAAAFtDb250ZW50X1R5cGVzXS54bWxQSwECLQAUAAYACAAAACEAWvQsW78AAAAVAQAACwAAAAAA&#10;AAAAAAAAAAAfAQAAX3JlbHMvLnJlbHNQSwECLQAUAAYACAAAACEAR5bTacAAAADcAAAADwAAAAAA&#10;AAAAAAAAAAAHAgAAZHJzL2Rvd25yZXYueG1sUEsFBgAAAAADAAMAtwAAAPQCAAAAAA==&#10;" strokeweight="2pt"/>
                <v:line id="Line 396" o:spid="_x0000_s17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RE0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TeF7JhwBufoAAAD//wMAUEsBAi0AFAAGAAgAAAAhANvh9svuAAAAhQEAABMAAAAAAAAAAAAAAAAA&#10;AAAAAFtDb250ZW50X1R5cGVzXS54bWxQSwECLQAUAAYACAAAACEAWvQsW78AAAAVAQAACwAAAAAA&#10;AAAAAAAAAAAfAQAAX3JlbHMvLnJlbHNQSwECLQAUAAYACAAAACEAt0RNHsAAAADcAAAADwAAAAAA&#10;AAAAAAAAAAAHAgAAZHJzL2Rvd25yZXYueG1sUEsFBgAAAAADAAMAtwAAAPQCAAAAAA==&#10;" strokeweight="2pt"/>
                <v:line id="Line 397" o:spid="_x0000_s17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Oi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zeB7JhwBufoAAAD//wMAUEsBAi0AFAAGAAgAAAAhANvh9svuAAAAhQEAABMAAAAAAAAAAAAAAAAA&#10;AAAAAFtDb250ZW50X1R5cGVzXS54bWxQSwECLQAUAAYACAAAACEAWvQsW78AAAAVAQAACwAAAAAA&#10;AAAAAAAAAAAfAQAAX3JlbHMvLnJlbHNQSwECLQAUAAYACAAAACEA2AjohcAAAADcAAAADwAAAAAA&#10;AAAAAAAAAAAHAgAAZHJzL2Rvd25yZXYueG1sUEsFBgAAAAADAAMAtwAAAPQCAAAAAA==&#10;" strokeweight="2pt"/>
                <v:line id="Line 398" o:spid="_x0000_s17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" strokeweight="1pt"/>
                <v:line id="Line 399" o:spid="_x0000_s17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" strokeweight="2pt"/>
                <v:line id="Line 400" o:spid="_x0000_s17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jj/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" strokeweight="1pt"/>
                <v:rect id="Rectangle 401" o:spid="_x0000_s17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hLo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3jJUvg9E4+A3P0AAAD//wMAUEsBAi0AFAAGAAgAAAAhANvh9svuAAAAhQEAABMAAAAAAAAAAAAA&#10;AAAAAAAAAFtDb250ZW50X1R5cGVzXS54bWxQSwECLQAUAAYACAAAACEAWvQsW78AAAAVAQAACwAA&#10;AAAAAAAAAAAAAAAfAQAAX3JlbHMvLnJlbHNQSwECLQAUAAYACAAAACEAtvYS6MMAAADcAAAADwAA&#10;AAAAAAAAAAAAAAAHAgAAZHJzL2Rvd25yZXYueG1sUEsFBgAAAAADAAMAtwAAAPcCAAAAAA==&#10;" filled="f" stroked="f" strokeweight=".25pt">
                  <v:textbox inset="1pt,1pt,1pt,1pt">
                    <w:txbxContent>
                      <w:p w14:paraId="37FA4A8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7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Iyf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TxnGfyeiUdA7n8AAAD//wMAUEsBAi0AFAAGAAgAAAAhANvh9svuAAAAhQEAABMAAAAAAAAAAAAA&#10;AAAAAAAAAFtDb250ZW50X1R5cGVzXS54bWxQSwECLQAUAAYACAAAACEAWvQsW78AAAAVAQAACwAA&#10;AAAAAAAAAAAAAAAfAQAAX3JlbHMvLnJlbHNQSwECLQAUAAYACAAAACEARiSMn8MAAADcAAAADwAA&#10;AAAAAAAAAAAAAAAHAgAAZHJzL2Rvd25yZXYueG1sUEsFBgAAAAADAAMAtwAAAPcCAAAAAA==&#10;" filled="f" stroked="f" strokeweight=".25pt">
                  <v:textbox inset="1pt,1pt,1pt,1pt">
                    <w:txbxContent>
                      <w:p w14:paraId="19E8106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7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Ck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" filled="f" stroked="f" strokeweight=".25pt">
                  <v:textbox inset="1pt,1pt,1pt,1pt">
                    <w:txbxContent>
                      <w:p w14:paraId="050E2AD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7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bFw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bDyB95l4BOT6BQAA//8DAFBLAQItABQABgAIAAAAIQDb4fbL7gAAAIUBAAATAAAAAAAAAAAAAAAA&#10;AAAAAABbQ29udGVudF9UeXBlc10ueG1sUEsBAi0AFAAGAAgAAAAhAFr0LFu/AAAAFQEAAAsAAAAA&#10;AAAAAAAAAAAAHwEAAF9yZWxzLy5yZWxzUEsBAi0AFAAGAAgAAAAhAKaBsXDBAAAA3AAAAA8AAAAA&#10;AAAAAAAAAAAABwIAAGRycy9kb3ducmV2LnhtbFBLBQYAAAAAAwADALcAAAD1AgAAAAA=&#10;" filled="f" stroked="f" strokeweight=".25pt">
                  <v:textbox inset="1pt,1pt,1pt,1pt">
                    <w:txbxContent>
                      <w:p w14:paraId="47E48A7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7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Tr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" filled="f" stroked="f" strokeweight=".25pt">
                  <v:textbox inset="1pt,1pt,1pt,1pt">
                    <w:txbxContent>
                      <w:p w14:paraId="52AB349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7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4qc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p43GfyeiUdA7n8AAAD//wMAUEsBAi0AFAAGAAgAAAAhANvh9svuAAAAhQEAABMAAAAAAAAAAAAA&#10;AAAAAAAAAFtDb250ZW50X1R5cGVzXS54bWxQSwECLQAUAAYACAAAACEAWvQsW78AAAAVAQAACwAA&#10;AAAAAAAAAAAAAAAfAQAAX3JlbHMvLnJlbHNQSwECLQAUAAYACAAAACEAOR+KnMMAAADcAAAADwAA&#10;AAAAAAAAAAAAAAAHAgAAZHJzL2Rvd25yZXYueG1sUEsFBgAAAAADAAMAtwAAAPcCAAAAAA==&#10;" filled="f" stroked="f" strokeweight=".25pt">
                  <v:textbox inset="1pt,1pt,1pt,1pt">
                    <w:txbxContent>
                      <w:p w14:paraId="222963D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7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y8H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aw&#10;mC7g70w8AnL7CwAA//8DAFBLAQItABQABgAIAAAAIQDb4fbL7gAAAIUBAAATAAAAAAAAAAAAAAAA&#10;AAAAAABbQ29udGVudF9UeXBlc10ueG1sUEsBAi0AFAAGAAgAAAAhAFr0LFu/AAAAFQEAAAsAAAAA&#10;AAAAAAAAAAAAHwEAAF9yZWxzLy5yZWxzUEsBAi0AFAAGAAgAAAAhAFZTLwfBAAAA3AAAAA8AAAAA&#10;AAAAAAAAAAAABwIAAGRycy9kb3ducmV2LnhtbFBLBQYAAAAAAwADALcAAAD1AgAAAAA=&#10;" filled="f" stroked="f" strokeweight=".25pt">
                  <v:textbox inset="1pt,1pt,1pt,1pt">
                    <w:txbxContent>
                      <w:p w14:paraId="47D1136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7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Lt1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J8y7dcAAAADcAAAADwAAAAAA&#10;AAAAAAAAAAAHAgAAZHJzL2Rvd25yZXYueG1sUEsFBgAAAAADAAMAtwAAAPQCAAAAAA==&#10;" filled="f" stroked="f" strokeweight=".25pt">
                  <v:textbox inset="1pt,1pt,1pt,1pt">
                    <w:txbxContent>
                      <w:p w14:paraId="7BA23EEF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24800" behindDoc="0" locked="1" layoutInCell="0" allowOverlap="1" wp14:anchorId="0B8F8A40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6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90F31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7733A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8D01DB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651BA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64431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F0228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60B23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96C65C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8F8A40" id="_x0000_s1796" style="position:absolute;margin-left:56.7pt;margin-top:19.85pt;width:518.8pt;height:802.3pt;z-index:251724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" o:allowincell="f">
                <v:rect id="Rectangle 390" o:spid="_x0000_s17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" filled="f" strokeweight="2pt"/>
                <v:line id="Line 391" o:spid="_x0000_s17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9mt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EXzPhCMgVx8AAAD//wMAUEsBAi0AFAAGAAgAAAAhANvh9svuAAAAhQEAABMAAAAAAAAAAAAAAAAA&#10;AAAAAFtDb250ZW50X1R5cGVzXS54bWxQSwECLQAUAAYACAAAACEAWvQsW78AAAAVAQAACwAAAAAA&#10;AAAAAAAAAAAfAQAAX3JlbHMvLnJlbHNQSwECLQAUAAYACAAAACEAI5/ZrcAAAADcAAAADwAAAAAA&#10;AAAAAAAAAAAHAgAAZHJzL2Rvd25yZXYueG1sUEsFBgAAAAADAAMAtwAAAPQCAAAAAA==&#10;" strokeweight="2pt"/>
                <v:line id="Line 392" o:spid="_x0000_s17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Uf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MXzPhCMgVx8AAAD//wMAUEsBAi0AFAAGAAgAAAAhANvh9svuAAAAhQEAABMAAAAAAAAAAAAAAAAA&#10;AAAAAFtDb250ZW50X1R5cGVzXS54bWxQSwECLQAUAAYACAAAACEAWvQsW78AAAAVAQAACwAAAAAA&#10;AAAAAAAAAAAfAQAAX3JlbHMvLnJlbHNQSwECLQAUAAYACAAAACEA001H2sAAAADcAAAADwAAAAAA&#10;AAAAAAAAAAAHAgAAZHJzL2Rvd25yZXYueG1sUEsFBgAAAAADAAMAtwAAAPQCAAAAAA==&#10;" strokeweight="2pt"/>
                <v:line id="Line 393" o:spid="_x0000_s18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" strokeweight="2pt"/>
                <v:line id="Line 394" o:spid="_x0000_s18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Ho1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" strokeweight="2pt"/>
                <v:line id="Line 395" o:spid="_x0000_s18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N+u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CXzPhCMgVx8AAAD//wMAUEsBAi0AFAAGAAgAAAAhANvh9svuAAAAhQEAABMAAAAAAAAAAAAAAAAA&#10;AAAAAFtDb250ZW50X1R5cGVzXS54bWxQSwECLQAUAAYACAAAACEAWvQsW78AAAAVAQAACwAAAAAA&#10;AAAAAAAAAAAfAQAAX3JlbHMvLnJlbHNQSwECLQAUAAYACAAAACEAXKTfrsAAAADcAAAADwAAAAAA&#10;AAAAAAAAAAAHAgAAZHJzL2Rvd25yZXYueG1sUEsFBgAAAAADAAMAtwAAAPQCAAAAAA==&#10;" strokeweight="2pt"/>
                <v:line id="Line 396" o:spid="_x0000_s18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" strokeweight="2pt"/>
                <v:line id="Line 397" o:spid="_x0000_s18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" strokeweight="2pt"/>
                <v:line id="Line 398" o:spid="_x0000_s18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" strokeweight="1pt"/>
                <v:line id="Line 399" o:spid="_x0000_s18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dWr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bz&#10;OXzPhCMgVx8AAAD//wMAUEsBAi0AFAAGAAgAAAAhANvh9svuAAAAhQEAABMAAAAAAAAAAAAAAAAA&#10;AAAAAFtDb250ZW50X1R5cGVzXS54bWxQSwECLQAUAAYACAAAACEAWvQsW78AAAAVAQAACwAAAAAA&#10;AAAAAAAAAAAfAQAAX3JlbHMvLnJlbHNQSwECLQAUAAYACAAAACEA3enVq8AAAADcAAAADwAAAAAA&#10;AAAAAAAAAAAHAgAAZHJzL2Rvd25yZXYueG1sUEsFBgAAAAADAAMAtwAAAPQCAAAAAA==&#10;" strokeweight="2pt"/>
                <v:line id="Line 400" o:spid="_x0000_s18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" strokeweight="1pt"/>
                <v:rect id="Rectangle 401" o:spid="_x0000_s18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" filled="f" stroked="f" strokeweight=".25pt">
                  <v:textbox inset="1pt,1pt,1pt,1pt">
                    <w:txbxContent>
                      <w:p w14:paraId="6990F31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8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dD/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" filled="f" stroked="f" strokeweight=".25pt">
                  <v:textbox inset="1pt,1pt,1pt,1pt">
                    <w:txbxContent>
                      <w:p w14:paraId="027733A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8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XVk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bBSL/B7Jh0BWdwBAAD//wMAUEsBAi0AFAAGAAgAAAAhANvh9svuAAAAhQEAABMAAAAAAAAAAAAA&#10;AAAAAAAAAFtDb250ZW50X1R5cGVzXS54bWxQSwECLQAUAAYACAAAACEAWvQsW78AAAAVAQAACwAA&#10;AAAAAAAAAAAAAAAfAQAAX3JlbHMvLnJlbHNQSwECLQAUAAYACAAAACEAYt11ZMMAAADcAAAADwAA&#10;AAAAAAAAAAAAAAAHAgAAZHJzL2Rvd25yZXYueG1sUEsFBgAAAAADAAMAtwAAAPcCAAAAAA==&#10;" filled="f" stroked="f" strokeweight=".25pt">
                  <v:textbox inset="1pt,1pt,1pt,1pt">
                    <w:txbxContent>
                      <w:p w14:paraId="78D01DB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8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" filled="f" stroked="f" strokeweight=".25pt">
                  <v:textbox inset="1pt,1pt,1pt,1pt">
                    <w:txbxContent>
                      <w:p w14:paraId="05651BA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8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EiL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VWsDvmXQEZHEHAAD//wMAUEsBAi0AFAAGAAgAAAAhANvh9svuAAAAhQEAABMAAAAAAAAAAAAA&#10;AAAAAAAAAFtDb250ZW50X1R5cGVzXS54bWxQSwECLQAUAAYACAAAACEAWvQsW78AAAAVAQAACwAA&#10;AAAAAAAAAAAAAAAfAQAAX3JlbHMvLnJlbHNQSwECLQAUAAYACAAAACEAgnhIi8MAAADcAAAADwAA&#10;AAAAAAAAAAAAAAAHAgAAZHJzL2Rvd25yZXYueG1sUEsFBgAAAAADAAMAtwAAAPcCAAAAAA==&#10;" filled="f" stroked="f" strokeweight=".25pt">
                  <v:textbox inset="1pt,1pt,1pt,1pt">
                    <w:txbxContent>
                      <w:p w14:paraId="5364431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8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" filled="f" stroked="f" strokeweight=".25pt">
                  <v:textbox inset="1pt,1pt,1pt,1pt">
                    <w:txbxContent>
                      <w:p w14:paraId="7CF0228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8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" filled="f" stroked="f" strokeweight=".25pt">
                  <v:textbox inset="1pt,1pt,1pt,1pt">
                    <w:txbxContent>
                      <w:p w14:paraId="6960B23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8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cVwAAAANwAAAAPAAAAZHJzL2Rvd25yZXYueG1sRE/Pa8Iw&#10;FL4P9j+EJ3hbE4e4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bHnnFcAAAADcAAAADwAAAAAA&#10;AAAAAAAAAAAHAgAAZHJzL2Rvd25yZXYueG1sUEsFBgAAAAADAAMAtwAAAPQCAAAAAA==&#10;" filled="f" stroked="f" strokeweight=".25pt">
                  <v:textbox inset="1pt,1pt,1pt,1pt">
                    <w:txbxContent>
                      <w:p w14:paraId="0C96C65C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26848" behindDoc="0" locked="1" layoutInCell="0" allowOverlap="1" wp14:anchorId="2B728D1A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66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79CD1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12687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B948E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EBE26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2706A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C6012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F033D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640989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728D1A" id="_x0000_s1816" style="position:absolute;margin-left:56.7pt;margin-top:19.85pt;width:518.8pt;height:802.3pt;z-index:2517268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" o:allowincell="f">
                <v:rect id="Rectangle 390" o:spid="_x0000_s18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" filled="f" strokeweight="2pt"/>
                <v:line id="Line 391" o:spid="_x0000_s18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z9X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B7JhwBufoAAAD//wMAUEsBAi0AFAAGAAgAAAAhANvh9svuAAAAhQEAABMAAAAAAAAAAAAAAAAA&#10;AAAAAFtDb250ZW50X1R5cGVzXS54bWxQSwECLQAUAAYACAAAACEAWvQsW78AAAAVAQAACwAAAAAA&#10;AAAAAAAAAAAfAQAAX3JlbHMvLnJlbHNQSwECLQAUAAYACAAAACEAk5M/V8AAAADcAAAADwAAAAAA&#10;AAAAAAAAAAAHAgAAZHJzL2Rvd25yZXYueG1sUEsFBgAAAAADAAMAtwAAAPQCAAAAAA==&#10;" strokeweight="2pt"/>
                <v:line id="Line 392" o:spid="_x0000_s18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aEg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jeF7JhwBufoAAAD//wMAUEsBAi0AFAAGAAgAAAAhANvh9svuAAAAhQEAABMAAAAAAAAAAAAAAAAA&#10;AAAAAFtDb250ZW50X1R5cGVzXS54bWxQSwECLQAUAAYACAAAACEAWvQsW78AAAAVAQAACwAAAAAA&#10;AAAAAAAAAAAfAQAAX3JlbHMvLnJlbHNQSwECLQAUAAYACAAAACEAY0GhIMAAAADcAAAADwAAAAAA&#10;AAAAAAAAAAAHAgAAZHJzL2Rvd25yZXYueG1sUEsFBgAAAAADAAMAtwAAAPQCAAAAAA==&#10;" strokeweight="2pt"/>
                <v:line id="Line 393" o:spid="_x0000_s18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S7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" strokeweight="2pt"/>
                <v:line id="Line 394" o:spid="_x0000_s18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JzP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" strokeweight="2pt"/>
                <v:line id="Line 395" o:spid="_x0000_s18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DlU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TeB7JhwBufoAAAD//wMAUEsBAi0AFAAGAAgAAAAhANvh9svuAAAAhQEAABMAAAAAAAAAAAAAAAAA&#10;AAAAAFtDb250ZW50X1R5cGVzXS54bWxQSwECLQAUAAYACAAAACEAWvQsW78AAAAVAQAACwAAAAAA&#10;AAAAAAAAAAAfAQAAX3JlbHMvLnJlbHNQSwECLQAUAAYACAAAACEA7Kg5VMAAAADcAAAADwAAAAAA&#10;AAAAAAAAAAAHAgAAZHJzL2Rvd25yZXYueG1sUEsFBgAAAAADAAMAtwAAAPQCAAAAAA==&#10;" strokeweight="2pt"/>
                <v:line id="Line 396" o:spid="_x0000_s18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" strokeweight="2pt"/>
                <v:line id="Line 397" o:spid="_x0000_s18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gK4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zeB7JhwBufoAAAD//wMAUEsBAi0AFAAGAAgAAAAhANvh9svuAAAAhQEAABMAAAAAAAAAAAAAAAAA&#10;AAAAAFtDb250ZW50X1R5cGVzXS54bWxQSwECLQAUAAYACAAAACEAWvQsW78AAAAVAQAACwAAAAAA&#10;AAAAAAAAAAAfAQAAX3JlbHMvLnJlbHNQSwECLQAUAAYACAAAACEAczYCuMAAAADcAAAADwAAAAAA&#10;AAAAAAAAAAAHAgAAZHJzL2Rvd25yZXYueG1sUEsFBgAAAAADAAMAtwAAAPQCAAAAAA==&#10;" strokeweight="2pt"/>
                <v:line id="Line 398" o:spid="_x0000_s18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" strokeweight="1pt"/>
                <v:line id="Line 399" o:spid="_x0000_s18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" strokeweight="2pt"/>
                <v:line id="Line 400" o:spid="_x0000_s18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" strokeweight="1pt"/>
                <v:rect id="Rectangle 401" o:spid="_x0000_s18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" filled="f" stroked="f" strokeweight=".25pt">
                  <v:textbox inset="1pt,1pt,1pt,1pt">
                    <w:txbxContent>
                      <w:p w14:paraId="3979CD1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8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9w4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pB&#10;ms3geSYeAbl8AAAA//8DAFBLAQItABQABgAIAAAAIQDb4fbL7gAAAIUBAAATAAAAAAAAAAAAAAAA&#10;AAAAAABbQ29udGVudF9UeXBlc10ueG1sUEsBAi0AFAAGAAgAAAAhAFr0LFu/AAAAFQEAAAsAAAAA&#10;AAAAAAAAAAAAHwEAAF9yZWxzLy5yZWxzUEsBAi0AFAAGAAgAAAAhABaj3DjBAAAA3AAAAA8AAAAA&#10;AAAAAAAAAAAABwIAAGRycy9kb3ducmV2LnhtbFBLBQYAAAAAAwADALcAAAD1AgAAAAA=&#10;" filled="f" stroked="f" strokeweight=".25pt">
                  <v:textbox inset="1pt,1pt,1pt,1pt">
                    <w:txbxContent>
                      <w:p w14:paraId="6B12687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8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73mj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" filled="f" stroked="f" strokeweight=".25pt">
                  <v:textbox inset="1pt,1pt,1pt,1pt">
                    <w:txbxContent>
                      <w:p w14:paraId="79B948E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8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uHX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0g&#10;zebwPBOPgFz9AwAA//8DAFBLAQItABQABgAIAAAAIQDb4fbL7gAAAIUBAAATAAAAAAAAAAAAAAAA&#10;AAAAAABbQ29udGVudF9UeXBlc10ueG1sUEsBAi0AFAAGAAgAAAAhAFr0LFu/AAAAFQEAAAsAAAAA&#10;AAAAAAAAAAAAHwEAAF9yZWxzLy5yZWxzUEsBAi0AFAAGAAgAAAAhAPYG4dfBAAAA3AAAAA8AAAAA&#10;AAAAAAAAAAAABwIAAGRycy9kb3ducmV2LnhtbFBLBQYAAAAAAwADALcAAAD1AgAAAAA=&#10;" filled="f" stroked="f" strokeweight=".25pt">
                  <v:textbox inset="1pt,1pt,1pt,1pt">
                    <w:txbxContent>
                      <w:p w14:paraId="5FEBE26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8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kRM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" filled="f" stroked="f" strokeweight=".25pt">
                  <v:textbox inset="1pt,1pt,1pt,1pt">
                    <w:txbxContent>
                      <w:p w14:paraId="102706A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8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No7wQAAANw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zVJ4nolHQK7+AQAA//8DAFBLAQItABQABgAIAAAAIQDb4fbL7gAAAIUBAAATAAAAAAAAAAAAAAAA&#10;AAAAAABbQ29udGVudF9UeXBlc10ueG1sUEsBAi0AFAAGAAgAAAAhAFr0LFu/AAAAFQEAAAsAAAAA&#10;AAAAAAAAAAAAHwEAAF9yZWxzLy5yZWxzUEsBAi0AFAAGAAgAAAAhAGmY2jvBAAAA3AAAAA8AAAAA&#10;AAAAAAAAAAAABwIAAGRycy9kb3ducmV2LnhtbFBLBQYAAAAAAwADALcAAAD1AgAAAAA=&#10;" filled="f" stroked="f" strokeweight=".25pt">
                  <v:textbox inset="1pt,1pt,1pt,1pt">
                    <w:txbxContent>
                      <w:p w14:paraId="32C6012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8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" filled="f" stroked="f" strokeweight=".25pt">
                  <v:textbox inset="1pt,1pt,1pt,1pt">
                    <w:txbxContent>
                      <w:p w14:paraId="7BF033D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8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" filled="f" stroked="f" strokeweight=".25pt">
                  <v:textbox inset="1pt,1pt,1pt,1pt">
                    <w:txbxContent>
                      <w:p w14:paraId="10640989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28896" behindDoc="0" locked="1" layoutInCell="0" allowOverlap="1" wp14:anchorId="5D4D6F7E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64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5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A23D9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C0896D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E90D2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2FCFE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DA5F4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9FD07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2233E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6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CFF8261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D6F7E" id="_x0000_s1836" style="position:absolute;margin-left:56.7pt;margin-top:19.85pt;width:518.8pt;height:802.3pt;z-index:2517288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LB971PcGAACaUwAADgAAAAAAAAAAAAAAAAAuAgAAZHJzL2Uyb0RvYy54bWxQSwECLQAUAAYACAAA&#10;ACEAjEO2yuEAAAAMAQAADwAAAAAAAAAAAAAAAABRCQAAZHJzL2Rvd25yZXYueG1sUEsFBgAAAAAE&#10;AAQA8wAAAF8KAAAAAA==&#10;" o:allowincell="f">
                <v:rect id="Rectangle 390" o:spid="_x0000_s18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" filled="f" strokeweight="2pt"/>
                <v:line id="Line 391" o:spid="_x0000_s18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mM3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Z&#10;BL5nwhGQ6w8AAAD//wMAUEsBAi0AFAAGAAgAAAAhANvh9svuAAAAhQEAABMAAAAAAAAAAAAAAAAA&#10;AAAAAFtDb250ZW50X1R5cGVzXS54bWxQSwECLQAUAAYACAAAACEAWvQsW78AAAAVAQAACwAAAAAA&#10;AAAAAAAAAAAfAQAAX3JlbHMvLnJlbHNQSwECLQAUAAYACAAAACEA2CZjN8AAAADcAAAADwAAAAAA&#10;AAAAAAAAAAAHAgAAZHJzL2Rvd25yZXYueG1sUEsFBgAAAAADAAMAtwAAAPQCAAAAAA==&#10;" strokeweight="2pt"/>
                <v:line id="Line 392" o:spid="_x0000_s18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P1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Z&#10;FL5nwhGQ6w8AAAD//wMAUEsBAi0AFAAGAAgAAAAhANvh9svuAAAAhQEAABMAAAAAAAAAAAAAAAAA&#10;AAAAAFtDb250ZW50X1R5cGVzXS54bWxQSwECLQAUAAYACAAAACEAWvQsW78AAAAVAQAACwAAAAAA&#10;AAAAAAAAAAAfAQAAX3JlbHMvLnJlbHNQSwECLQAUAAYACAAAACEAKPT9QMAAAADcAAAADwAAAAAA&#10;AAAAAAAAAAAHAgAAZHJzL2Rvd25yZXYueG1sUEsFBgAAAAADAAMAtwAAAPQCAAAAAA==&#10;" strokeweight="2pt"/>
                <v:line id="Line 393" o:spid="_x0000_s18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Fjb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bT&#10;CXzPhCMgVx8AAAD//wMAUEsBAi0AFAAGAAgAAAAhANvh9svuAAAAhQEAABMAAAAAAAAAAAAAAAAA&#10;AAAAAFtDb250ZW50X1R5cGVzXS54bWxQSwECLQAUAAYACAAAACEAWvQsW78AAAAVAQAACwAAAAAA&#10;AAAAAAAAAAAfAQAAX3JlbHMvLnJlbHNQSwECLQAUAAYACAAAACEAR7hY28AAAADcAAAADwAAAAAA&#10;AAAAAAAAAAAHAgAAZHJzL2Rvd25yZXYueG1sUEsFBgAAAAADAAMAtwAAAPQCAAAAAA==&#10;" strokeweight="2pt"/>
                <v:line id="Line 394" o:spid="_x0000_s18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C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bT&#10;CXzPhCMgVx8AAAD//wMAUEsBAi0AFAAGAAgAAAAhANvh9svuAAAAhQEAABMAAAAAAAAAAAAAAAAA&#10;AAAAAFtDb250ZW50X1R5cGVzXS54bWxQSwECLQAUAAYACAAAACEAWvQsW78AAAAVAQAACwAAAAAA&#10;AAAAAAAAAAAfAQAAX3JlbHMvLnJlbHNQSwECLQAUAAYACAAAACEAyFHAr8AAAADcAAAADwAAAAAA&#10;AAAAAAAAAAAHAgAAZHJzL2Rvd25yZXYueG1sUEsFBgAAAAADAAMAtwAAAPQCAAAAAA==&#10;" strokeweight="2pt"/>
                <v:line id="Line 395" o:spid="_x0000_s18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WU0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" strokeweight="2pt"/>
                <v:line id="Line 396" o:spid="_x0000_s18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/tD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" strokeweight="2pt"/>
                <v:line id="Line 397" o:spid="_x0000_s18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17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zOB7JhwBufoAAAD//wMAUEsBAi0AFAAGAAgAAAAhANvh9svuAAAAhQEAABMAAAAAAAAAAAAAAAAA&#10;AAAAAFtDb250ZW50X1R5cGVzXS54bWxQSwECLQAUAAYACAAAACEAWvQsW78AAAAVAQAACwAAAAAA&#10;AAAAAAAAAAAfAQAAX3JlbHMvLnJlbHNQSwECLQAUAAYACAAAACEAOINe2MAAAADcAAAADwAAAAAA&#10;AAAAAAAAAAAHAgAAZHJzL2Rvd25yZXYueG1sUEsFBgAAAAADAAMAtwAAAPQCAAAAAA==&#10;" strokeweight="2pt"/>
                <v:line id="Line 398" o:spid="_x0000_s18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0gZ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M2vSBnBAAAA3AAAAA8AAAAA&#10;AAAAAAAAAAAABwIAAGRycy9kb3ducmV2LnhtbFBLBQYAAAAAAwADALcAAAD1AgAAAAA=&#10;" strokeweight="1pt"/>
                <v:line id="Line 399" o:spid="_x0000_s18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G8x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aT&#10;OXzPhCMgVx8AAAD//wMAUEsBAi0AFAAGAAgAAAAhANvh9svuAAAAhQEAABMAAAAAAAAAAAAAAAAA&#10;AAAAAFtDb250ZW50X1R5cGVzXS54bWxQSwECLQAUAAYACAAAACEAWvQsW78AAAAVAQAACwAAAAAA&#10;AAAAAAAAAAAfAQAAX3JlbHMvLnJlbHNQSwECLQAUAAYACAAAACEAJlBvMcAAAADcAAAADwAAAAAA&#10;AAAAAAAAAAAHAgAAZHJzL2Rvd25yZXYueG1sUEsFBgAAAAADAAMAtwAAAPQCAAAAAA==&#10;" strokeweight="2pt"/>
                <v:line id="Line 400" o:spid="_x0000_s18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" strokeweight="1pt"/>
                <v:rect id="Rectangle 401" o:spid="_x0000_s18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" filled="f" stroked="f" strokeweight=".25pt">
                  <v:textbox inset="1pt,1pt,1pt,1pt">
                    <w:txbxContent>
                      <w:p w14:paraId="42A23D9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8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rC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Vp&#10;OoX/M/EIyPULAAD//wMAUEsBAi0AFAAGAAgAAAAhANvh9svuAAAAhQEAABMAAAAAAAAAAAAAAAAA&#10;AAAAAFtDb250ZW50X1R5cGVzXS54bWxQSwECLQAUAAYACAAAACEAWvQsW78AAAAVAQAACwAAAAAA&#10;AAAAAAAAAAAfAQAAX3JlbHMvLnJlbHNQSwECLQAUAAYACAAAACEApq86wsAAAADcAAAADwAAAAAA&#10;AAAAAAAAAAAHAgAAZHJzL2Rvd25yZXYueG1sUEsFBgAAAAADAAMAtwAAAPQCAAAAAA==&#10;" filled="f" stroked="f" strokeweight=".25pt">
                  <v:textbox inset="1pt,1pt,1pt,1pt">
                    <w:txbxContent>
                      <w:p w14:paraId="7C0896D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8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" filled="f" stroked="f" strokeweight=".25pt">
                  <v:textbox inset="1pt,1pt,1pt,1pt">
                    <w:txbxContent>
                      <w:p w14:paraId="53E90D2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8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gct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dA6vM/EIyPUTAAD//wMAUEsBAi0AFAAGAAgAAAAhANvh9svuAAAAhQEAABMAAAAAAAAAAAAAAAAA&#10;AAAAAFtDb250ZW50X1R5cGVzXS54bWxQSwECLQAUAAYACAAAACEAWvQsW78AAAAVAQAACwAAAAAA&#10;AAAAAAAAAAAfAQAAX3JlbHMvLnJlbHNQSwECLQAUAAYACAAAACEARgoHLcAAAADcAAAADwAAAAAA&#10;AAAAAAAAAAAHAgAAZHJzL2Rvd25yZXYueG1sUEsFBgAAAAADAAMAtwAAAPQCAAAAAA==&#10;" filled="f" stroked="f" strokeweight=".25pt">
                  <v:textbox inset="1pt,1pt,1pt,1pt">
                    <w:txbxContent>
                      <w:p w14:paraId="192FCFE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8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K2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0g&#10;TT/g70w8AnL9AgAA//8DAFBLAQItABQABgAIAAAAIQDb4fbL7gAAAIUBAAATAAAAAAAAAAAAAAAA&#10;AAAAAABbQ29udGVudF9UeXBlc10ueG1sUEsBAi0AFAAGAAgAAAAhAFr0LFu/AAAAFQEAAAsAAAAA&#10;AAAAAAAAAAAAHwEAAF9yZWxzLy5yZWxzUEsBAi0AFAAGAAgAAAAhAClGorbBAAAA3AAAAA8AAAAA&#10;AAAAAAAAAAAABwIAAGRycy9kb3ducmV2LnhtbFBLBQYAAAAAAwADALcAAAD1AgAAAAA=&#10;" filled="f" stroked="f" strokeweight=".25pt">
                  <v:textbox inset="1pt,1pt,1pt,1pt">
                    <w:txbxContent>
                      <w:p w14:paraId="69DA5F4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8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" filled="f" stroked="f" strokeweight=".25pt">
                  <v:textbox inset="1pt,1pt,1pt,1pt">
                    <w:txbxContent>
                      <w:p w14:paraId="6B9FD07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8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" filled="f" stroked="f" strokeweight=".25pt">
                  <v:textbox inset="1pt,1pt,1pt,1pt">
                    <w:txbxContent>
                      <w:p w14:paraId="792233E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8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" filled="f" stroked="f" strokeweight=".25pt">
                  <v:textbox inset="1pt,1pt,1pt,1pt">
                    <w:txbxContent>
                      <w:p w14:paraId="2CFF8261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30944" behindDoc="0" locked="1" layoutInCell="0" allowOverlap="1" wp14:anchorId="76D29BCE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62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4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C50C0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CA6A2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9B7E5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536A2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A711A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28897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660AD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4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6E032A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D29BCE" id="_x0000_s1856" style="position:absolute;margin-left:56.7pt;margin-top:19.85pt;width:518.8pt;height:802.3pt;z-index:2517309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BkRIjM&#10;8wYAAJpTAAAOAAAAAAAAAAAAAAAAAC4CAABkcnMvZTJvRG9jLnhtbFBLAQItABQABgAIAAAAIQCM&#10;Q7bK4QAAAAwBAAAPAAAAAAAAAAAAAAAAAE0JAABkcnMvZG93bnJldi54bWxQSwUGAAAAAAQABADz&#10;AAAAWwoAAAAA&#10;" o:allowincell="f">
                <v:rect id="Rectangle 390" o:spid="_x0000_s18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" filled="f" strokeweight="2pt"/>
                <v:line id="Line 391" o:spid="_x0000_s18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aX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EXzPhCMgVx8AAAD//wMAUEsBAi0AFAAGAAgAAAAhANvh9svuAAAAhQEAABMAAAAAAAAAAAAAAAAA&#10;AAAAAFtDb250ZW50X1R5cGVzXS54bWxQSwECLQAUAAYACAAAACEAWvQsW78AAAAVAQAACwAAAAAA&#10;AAAAAAAAAAAfAQAAX3JlbHMvLnJlbHNQSwECLQAUAAYACAAAACEABfmGl8AAAADcAAAADwAAAAAA&#10;AAAAAAAAAAAHAgAAZHJzL2Rvd25yZXYueG1sUEsFBgAAAAADAAMAtwAAAPQCAAAAAA==&#10;" strokeweight="2pt"/>
                <v:line id="Line 392" o:spid="_x0000_s18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xjg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MXzPhCMgVx8AAAD//wMAUEsBAi0AFAAGAAgAAAAhANvh9svuAAAAhQEAABMAAAAAAAAAAAAAAAAA&#10;AAAAAFtDb250ZW50X1R5cGVzXS54bWxQSwECLQAUAAYACAAAACEAWvQsW78AAAAVAQAACwAAAAAA&#10;AAAAAAAAAAAfAQAAX3JlbHMvLnJlbHNQSwECLQAUAAYACAAAACEA9SsY4MAAAADcAAAADwAAAAAA&#10;AAAAAAAAAAAHAgAAZHJzL2Rvd25yZXYueG1sUEsFBgAAAAADAAMAtwAAAPQCAAAAAA==&#10;" strokeweight="2pt"/>
                <v:line id="Line 393" o:spid="_x0000_s18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717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CXzPhCMgVx8AAAD//wMAUEsBAi0AFAAGAAgAAAAhANvh9svuAAAAhQEAABMAAAAAAAAAAAAAAAAA&#10;AAAAAFtDb250ZW50X1R5cGVzXS54bWxQSwECLQAUAAYACAAAACEAWvQsW78AAAAVAQAACwAAAAAA&#10;AAAAAAAAAAAfAQAAX3JlbHMvLnJlbHNQSwECLQAUAAYACAAAACEAmme9e8AAAADcAAAADwAAAAAA&#10;AAAAAAAAAAAHAgAAZHJzL2Rvd25yZXYueG1sUEsFBgAAAAADAAMAtwAAAPQCAAAAAA==&#10;" strokeweight="2pt"/>
                <v:line id="Line 394" o:spid="_x0000_s18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iUP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vViCa8z4QjI/T8AAAD//wMAUEsBAi0AFAAGAAgAAAAhANvh9svuAAAAhQEAABMAAAAAAAAAAAAA&#10;AAAAAAAAAFtDb250ZW50X1R5cGVzXS54bWxQSwECLQAUAAYACAAAACEAWvQsW78AAAAVAQAACwAA&#10;AAAAAAAAAAAAAAAfAQAAX3JlbHMvLnJlbHNQSwECLQAUAAYACAAAACEAFY4lD8MAAADcAAAADwAA&#10;AAAAAAAAAAAAAAAHAgAAZHJzL2Rvd25yZXYueG1sUEsFBgAAAAADAAMAtwAAAPcCAAAAAA==&#10;" strokeweight="2pt"/>
                <v:line id="Line 395" o:spid="_x0000_s18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oCU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T&#10;KXzPhCMgVx8AAAD//wMAUEsBAi0AFAAGAAgAAAAhANvh9svuAAAAhQEAABMAAAAAAAAAAAAAAAAA&#10;AAAAAFtDb250ZW50X1R5cGVzXS54bWxQSwECLQAUAAYACAAAACEAWvQsW78AAAAVAQAACwAAAAAA&#10;AAAAAAAAAAAfAQAAX3JlbHMvLnJlbHNQSwECLQAUAAYACAAAACEAesKAlMAAAADcAAAADwAAAAAA&#10;AAAAAAAAAAAHAgAAZHJzL2Rvd25yZXYueG1sUEsFBgAAAAADAAMAtwAAAPQCAAAAAA==&#10;" strokeweight="2pt"/>
                <v:line id="Line 396" o:spid="_x0000_s18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" strokeweight="2pt"/>
                <v:line id="Line 397" o:spid="_x0000_s18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t4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" strokeweight="2pt"/>
                <v:line id="Line 398" o:spid="_x0000_s18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K25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M&#10;39PadCYdATn/AwAA//8DAFBLAQItABQABgAIAAAAIQDb4fbL7gAAAIUBAAATAAAAAAAAAAAAAAAA&#10;AAAAAABbQ29udGVudF9UeXBlc10ueG1sUEsBAi0AFAAGAAgAAAAhAFr0LFu/AAAAFQEAAAsAAAAA&#10;AAAAAAAAAAAAHwEAAF9yZWxzLy5yZWxzUEsBAi0AFAAGAAgAAAAhABBwrbnBAAAA3AAAAA8AAAAA&#10;AAAAAAAAAAAABwIAAGRycy9kb3ducmV2LnhtbFBLBQYAAAAAAwADALcAAAD1AgAAAAA=&#10;" strokeweight="1pt"/>
                <v:line id="Line 399" o:spid="_x0000_s18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" strokeweight="2pt"/>
                <v:line id="Line 400" o:spid="_x0000_s18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NLC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M&#10;39P8dCYdATn/AwAA//8DAFBLAQItABQABgAIAAAAIQDb4fbL7gAAAIUBAAATAAAAAAAAAAAAAAAA&#10;AAAAAABbQ29udGVudF9UeXBlc10ueG1sUEsBAi0AFAAGAAgAAAAhAFr0LFu/AAAAFQEAAAsAAAAA&#10;AAAAAAAAAAAAHwEAAF9yZWxzLy5yZWxzUEsBAi0AFAAGAAgAAAAhALYA0sLBAAAA3AAAAA8AAAAA&#10;AAAAAAAAAAAABwIAAGRycy9kb3ducmV2LnhtbFBLBQYAAAAAAwADALcAAAD1AgAAAAA=&#10;" strokeweight="1pt"/>
                <v:rect id="Rectangle 401" o:spid="_x0000_s18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PjV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Vm6ht8z8QjIww8AAAD//wMAUEsBAi0AFAAGAAgAAAAhANvh9svuAAAAhQEAABMAAAAAAAAAAAAA&#10;AAAAAAAAAFtDb250ZW50X1R5cGVzXS54bWxQSwECLQAUAAYACAAAACEAWvQsW78AAAAVAQAACwAA&#10;AAAAAAAAAAAAAAAfAQAAX3JlbHMvLnJlbHNQSwECLQAUAAYACAAAACEAHcj41cMAAADcAAAADwAA&#10;AAAAAAAAAAAAAAAHAgAAZHJzL2Rvd25yZXYueG1sUEsFBgAAAAADAAMAtwAAAPcCAAAAAA==&#10;" filled="f" stroked="f" strokeweight=".25pt">
                  <v:textbox inset="1pt,1pt,1pt,1pt">
                    <w:txbxContent>
                      <w:p w14:paraId="72C50C0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8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mai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el2A79n4hGQxQ8AAAD//wMAUEsBAi0AFAAGAAgAAAAhANvh9svuAAAAhQEAABMAAAAAAAAAAAAA&#10;AAAAAAAAAFtDb250ZW50X1R5cGVzXS54bWxQSwECLQAUAAYACAAAACEAWvQsW78AAAAVAQAACwAA&#10;AAAAAAAAAAAAAAAfAQAAX3JlbHMvLnJlbHNQSwECLQAUAAYACAAAACEA7RpmosMAAADcAAAADwAA&#10;AAAAAAAAAAAAAAAHAgAAZHJzL2Rvd25yZXYueG1sUEsFBgAAAAADAAMAtwAAAPcCAAAAAA==&#10;" filled="f" stroked="f" strokeweight=".25pt">
                  <v:textbox inset="1pt,1pt,1pt,1pt">
                    <w:txbxContent>
                      <w:p w14:paraId="39CA6A2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8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sM5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rL1C/yeiUdA7n4AAAD//wMAUEsBAi0AFAAGAAgAAAAhANvh9svuAAAAhQEAABMAAAAAAAAAAAAA&#10;AAAAAAAAAFtDb250ZW50X1R5cGVzXS54bWxQSwECLQAUAAYACAAAACEAWvQsW78AAAAVAQAACwAA&#10;AAAAAAAAAAAAAAAfAQAAX3JlbHMvLnJlbHNQSwECLQAUAAYACAAAACEAglbDOcMAAADcAAAADwAA&#10;AAAAAAAAAAAAAAAHAgAAZHJzL2Rvd25yZXYueG1sUEsFBgAAAAADAAMAtwAAAPcCAAAAAA==&#10;" filled="f" stroked="f" strokeweight=".25pt">
                  <v:textbox inset="1pt,1pt,1pt,1pt">
                    <w:txbxContent>
                      <w:p w14:paraId="379B7E5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8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1tN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" filled="f" stroked="f" strokeweight=".25pt">
                  <v:textbox inset="1pt,1pt,1pt,1pt">
                    <w:txbxContent>
                      <w:p w14:paraId="51536A2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8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/7W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pB&#10;Op3B80w8AnL1DwAA//8DAFBLAQItABQABgAIAAAAIQDb4fbL7gAAAIUBAAATAAAAAAAAAAAAAAAA&#10;AAAAAABbQ29udGVudF9UeXBlc10ueG1sUEsBAi0AFAAGAAgAAAAhAFr0LFu/AAAAFQEAAAsAAAAA&#10;AAAAAAAAAAAAHwEAAF9yZWxzLy5yZWxzUEsBAi0AFAAGAAgAAAAhAGLz/tbBAAAA3AAAAA8AAAAA&#10;AAAAAAAAAAAABwIAAGRycy9kb3ducmV2LnhtbFBLBQYAAAAAAwADALcAAAD1AgAAAAA=&#10;" filled="f" stroked="f" strokeweight=".25pt">
                  <v:textbox inset="1pt,1pt,1pt,1pt">
                    <w:txbxContent>
                      <w:p w14:paraId="65A711A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8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WCh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eQqvM/EIyPUTAAD//wMAUEsBAi0AFAAGAAgAAAAhANvh9svuAAAAhQEAABMAAAAAAAAAAAAAAAAA&#10;AAAAAFtDb250ZW50X1R5cGVzXS54bWxQSwECLQAUAAYACAAAACEAWvQsW78AAAAVAQAACwAAAAAA&#10;AAAAAAAAAAAfAQAAX3JlbHMvLnJlbHNQSwECLQAUAAYACAAAACEAkiFgocAAAADcAAAADwAAAAAA&#10;AAAAAAAAAAAHAgAAZHJzL2Rvd25yZXYueG1sUEsFBgAAAAADAAMAtwAAAPQCAAAAAA==&#10;" filled="f" stroked="f" strokeweight=".25pt">
                  <v:textbox inset="1pt,1pt,1pt,1pt">
                    <w:txbxContent>
                      <w:p w14:paraId="1828897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8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cU6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WTrF/g9E4+A3N0BAAD//wMAUEsBAi0AFAAGAAgAAAAhANvh9svuAAAAhQEAABMAAAAAAAAAAAAA&#10;AAAAAAAAAFtDb250ZW50X1R5cGVzXS54bWxQSwECLQAUAAYACAAAACEAWvQsW78AAAAVAQAACwAA&#10;AAAAAAAAAAAAAAAfAQAAX3JlbHMvLnJlbHNQSwECLQAUAAYACAAAACEA/W3FOsMAAADcAAAADwAA&#10;AAAAAAAAAAAAAAAHAgAAZHJzL2Rvd25yZXYueG1sUEsFBgAAAAADAAMAtwAAAPcCAAAAAA==&#10;" filled="f" stroked="f" strokeweight=".25pt">
                  <v:textbox inset="1pt,1pt,1pt,1pt">
                    <w:txbxContent>
                      <w:p w14:paraId="1E660AD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8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" filled="f" stroked="f" strokeweight=".25pt">
                  <v:textbox inset="1pt,1pt,1pt,1pt">
                    <w:txbxContent>
                      <w:p w14:paraId="7A6E032A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32992" behindDoc="0" locked="1" layoutInCell="0" allowOverlap="1" wp14:anchorId="2723EF8D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60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1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DC4D69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9558F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98B4F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C8D5B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0249B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5ED7A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308FC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2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CB0400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23EF8D" id="_x0000_s1876" style="position:absolute;margin-left:56.7pt;margin-top:19.85pt;width:518.8pt;height:802.3pt;z-index:25173299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" o:allowincell="f">
                <v:rect id="Rectangle 390" o:spid="_x0000_s18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" filled="f" strokeweight="2pt"/>
                <v:line id="Line 391" o:spid="_x0000_s18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r3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" strokeweight="2pt"/>
                <v:line id="Line 392" o:spid="_x0000_s18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kS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J&#10;FL5nwhGQ6w8AAAD//wMAUEsBAi0AFAAGAAgAAAAhANvh9svuAAAAhQEAABMAAAAAAAAAAAAAAAAA&#10;AAAAAFtDb250ZW50X1R5cGVzXS54bWxQSwECLQAUAAYACAAAACEAWvQsW78AAAAVAQAACwAAAAAA&#10;AAAAAAAAAAAfAQAAX3JlbHMvLnJlbHNQSwECLQAUAAYACAAAACEAvp5EgMAAAADcAAAADwAAAAAA&#10;AAAAAAAAAAAHAgAAZHJzL2Rvd25yZXYueG1sUEsFBgAAAAADAAMAtwAAAPQCAAAAAA==&#10;" strokeweight="2pt"/>
                <v:line id="Line 393" o:spid="_x0000_s18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uEb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maj&#10;CXzPhCMgVx8AAAD//wMAUEsBAi0AFAAGAAgAAAAhANvh9svuAAAAhQEAABMAAAAAAAAAAAAAAAAA&#10;AAAAAFtDb250ZW50X1R5cGVzXS54bWxQSwECLQAUAAYACAAAACEAWvQsW78AAAAVAQAACwAAAAAA&#10;AAAAAAAAAAAfAQAAX3JlbHMvLnJlbHNQSwECLQAUAAYACAAAACEA0dLhG8AAAADcAAAADwAAAAAA&#10;AAAAAAAAAAAHAgAAZHJzL2Rvd25yZXYueG1sUEsFBgAAAAADAAMAtwAAAPQCAAAAAA==&#10;" strokeweight="2pt"/>
                <v:line id="Line 394" o:spid="_x0000_s18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3l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maj&#10;CXzPhCMgVx8AAAD//wMAUEsBAi0AFAAGAAgAAAAhANvh9svuAAAAhQEAABMAAAAAAAAAAAAAAAAA&#10;AAAAAFtDb250ZW50X1R5cGVzXS54bWxQSwECLQAUAAYACAAAACEAWvQsW78AAAAVAQAACwAAAAAA&#10;AAAAAAAAAAAfAQAAX3JlbHMvLnJlbHNQSwECLQAUAAYACAAAACEAXjt5b8AAAADcAAAADwAAAAAA&#10;AAAAAAAAAAAHAgAAZHJzL2Rvd25yZXYueG1sUEsFBgAAAAADAAMAtwAAAPQCAAAAAA==&#10;" strokeweight="2pt"/>
                <v:line id="Line 395" o:spid="_x0000_s18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9z0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fPJ&#10;DL5nwhGQ6w8AAAD//wMAUEsBAi0AFAAGAAgAAAAhANvh9svuAAAAhQEAABMAAAAAAAAAAAAAAAAA&#10;AAAAAFtDb250ZW50X1R5cGVzXS54bWxQSwECLQAUAAYACAAAACEAWvQsW78AAAAVAQAACwAAAAAA&#10;AAAAAAAAAAAfAQAAX3JlbHMvLnJlbHNQSwECLQAUAAYACAAAACEAMXfc9MAAAADcAAAADwAAAAAA&#10;AAAAAAAAAAAHAgAAZHJzL2Rvd25yZXYueG1sUEsFBgAAAAADAAMAtwAAAPQCAAAAAA==&#10;" strokeweight="2pt"/>
                <v:line id="Line 396" o:spid="_x0000_s18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KD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" strokeweight="2pt"/>
                <v:line id="Line 397" o:spid="_x0000_s18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6ecY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d&#10;zeB7JhwBufoAAAD//wMAUEsBAi0AFAAGAAgAAAAhANvh9svuAAAAhQEAABMAAAAAAAAAAAAAAAAA&#10;AAAAAFtDb250ZW50X1R5cGVzXS54bWxQSwECLQAUAAYACAAAACEAWvQsW78AAAAVAQAACwAAAAAA&#10;AAAAAAAAAAAfAQAAX3JlbHMvLnJlbHNQSwECLQAUAAYACAAAACEArunnGMAAAADcAAAADwAAAAAA&#10;AAAAAAAAAAAHAgAAZHJzL2Rvd25yZXYueG1sUEsFBgAAAAADAAMAtwAAAPQCAAAAAA==&#10;" strokeweight="2pt"/>
                <v:line id="Line 398" o:spid="_x0000_s18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" strokeweight="1pt"/>
                <v:line id="Line 399" o:spid="_x0000_s18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tbx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qaj&#10;OXzPhCMgVx8AAAD//wMAUEsBAi0AFAAGAAgAAAAhANvh9svuAAAAhQEAABMAAAAAAAAAAAAAAAAA&#10;AAAAAFtDb250ZW50X1R5cGVzXS54bWxQSwECLQAUAAYACAAAACEAWvQsW78AAAAVAQAACwAAAAAA&#10;AAAAAAAAAAAfAQAAX3JlbHMvLnJlbHNQSwECLQAUAAYACAAAACEAsDrW8cAAAADcAAAADwAAAAAA&#10;AAAAAAAAAAAHAgAAZHJzL2Rvd25yZXYueG1sUEsFBgAAAAADAAMAtwAAAPQCAAAAAA==&#10;" strokeweight="2pt"/>
                <v:line id="Line 400" o:spid="_x0000_s18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" strokeweight="1pt"/>
                <v:rect id="Rectangle 401" o:spid="_x0000_s18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x11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dAL/Z+IRkOsXAAAA//8DAFBLAQItABQABgAIAAAAIQDb4fbL7gAAAIUBAAATAAAAAAAAAAAAAAAA&#10;AAAAAABbQ29udGVudF9UeXBlc10ueG1sUEsBAi0AFAAGAAgAAAAhAFr0LFu/AAAAFQEAAAsAAAAA&#10;AAAAAAAAAAAAHwEAAF9yZWxzLy5yZWxzUEsBAi0AFAAGAAgAAAAhAMAXHXXBAAAA3AAAAA8AAAAA&#10;AAAAAAAAAAAABwIAAGRycy9kb3ducmV2LnhtbFBLBQYAAAAAAwADALcAAAD1AgAAAAA=&#10;" filled="f" stroked="f" strokeweight=".25pt">
                  <v:textbox inset="1pt,1pt,1pt,1pt">
                    <w:txbxContent>
                      <w:p w14:paraId="1DC4D69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8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YMC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" filled="f" stroked="f" strokeweight=".25pt">
                  <v:textbox inset="1pt,1pt,1pt,1pt">
                    <w:txbxContent>
                      <w:p w14:paraId="389558F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8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SaZ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rLNE/yeiUdA7n8AAAD//wMAUEsBAi0AFAAGAAgAAAAhANvh9svuAAAAhQEAABMAAAAAAAAAAAAA&#10;AAAAAAAAAFtDb250ZW50X1R5cGVzXS54bWxQSwECLQAUAAYACAAAACEAWvQsW78AAAAVAQAACwAA&#10;AAAAAAAAAAAAAAAfAQAAX3JlbHMvLnJlbHNQSwECLQAUAAYACAAAACEAX4kmmcMAAADcAAAADwAA&#10;AAAAAAAAAAAAAAAHAgAAZHJzL2Rvd25yZXYueG1sUEsFBgAAAAADAAMAtwAAAPcCAAAAAA==&#10;" filled="f" stroked="f" strokeweight=".25pt">
                  <v:textbox inset="1pt,1pt,1pt,1pt">
                    <w:txbxContent>
                      <w:p w14:paraId="1298B4F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8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7t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elmC79n4hGQxQ8AAAD//wMAUEsBAi0AFAAGAAgAAAAhANvh9svuAAAAhQEAABMAAAAAAAAAAAAA&#10;AAAAAAAAAFtDb250ZW50X1R5cGVzXS54bWxQSwECLQAUAAYACAAAACEAWvQsW78AAAAVAQAACwAA&#10;AAAAAAAAAAAAAAAfAQAAX3JlbHMvLnJlbHNQSwECLQAUAAYACAAAACEA0GC+7cMAAADcAAAADwAA&#10;AAAAAAAAAAAAAAAHAgAAZHJzL2Rvd25yZXYueG1sUEsFBgAAAAADAAMAtwAAAPcCAAAAAA==&#10;" filled="f" stroked="f" strokeweight=".25pt">
                  <v:textbox inset="1pt,1pt,1pt,1pt">
                    <w:txbxContent>
                      <w:p w14:paraId="23C8D5B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8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Bt2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rLNM/yeiUdA7n8AAAD//wMAUEsBAi0AFAAGAAgAAAAhANvh9svuAAAAhQEAABMAAAAAAAAAAAAA&#10;AAAAAAAAAFtDb250ZW50X1R5cGVzXS54bWxQSwECLQAUAAYACAAAACEAWvQsW78AAAAVAQAACwAA&#10;AAAAAAAAAAAAAAAfAQAAX3JlbHMvLnJlbHNQSwECLQAUAAYACAAAACEAvywbdsMAAADcAAAADwAA&#10;AAAAAAAAAAAAAAAHAgAAZHJzL2Rvd25yZXYueG1sUEsFBgAAAAADAAMAtwAAAPcCAAAAAA==&#10;" filled="f" stroked="f" strokeweight=".25pt">
                  <v:textbox inset="1pt,1pt,1pt,1pt">
                    <w:txbxContent>
                      <w:p w14:paraId="040249B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8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oUB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NIX/M/EIyPULAAD//wMAUEsBAi0AFAAGAAgAAAAhANvh9svuAAAAhQEAABMAAAAAAAAAAAAAAAAA&#10;AAAAAFtDb250ZW50X1R5cGVzXS54bWxQSwECLQAUAAYACAAAACEAWvQsW78AAAAVAQAACwAAAAAA&#10;AAAAAAAAAAAfAQAAX3JlbHMvLnJlbHNQSwECLQAUAAYACAAAACEAT/6FAcAAAADcAAAADwAAAAAA&#10;AAAAAAAAAAAHAgAAZHJzL2Rvd25yZXYueG1sUEsFBgAAAAADAAMAtwAAAPQCAAAAAA==&#10;" filled="f" stroked="f" strokeweight=".25pt">
                  <v:textbox inset="1pt,1pt,1pt,1pt">
                    <w:txbxContent>
                      <w:p w14:paraId="1B5ED7A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8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iCa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rLNM/yeiUdA7n8AAAD//wMAUEsBAi0AFAAGAAgAAAAhANvh9svuAAAAhQEAABMAAAAAAAAAAAAA&#10;AAAAAAAAAFtDb250ZW50X1R5cGVzXS54bWxQSwECLQAUAAYACAAAACEAWvQsW78AAAAVAQAACwAA&#10;AAAAAAAAAAAAAAAfAQAAX3JlbHMvLnJlbHNQSwECLQAUAAYACAAAACEAILIgmsMAAADcAAAADwAA&#10;AAAAAAAAAAAAAAAHAgAAZHJzL2Rvd25yZXYueG1sUEsFBgAAAAADAAMAtwAAAPcCAAAAAA==&#10;" filled="f" stroked="f" strokeweight=".25pt">
                  <v:textbox inset="1pt,1pt,1pt,1pt">
                    <w:txbxContent>
                      <w:p w14:paraId="6D308FC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8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To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kE6iWvj&#10;mXgE5OoNAAD//wMAUEsBAi0AFAAGAAgAAAAhANvh9svuAAAAhQEAABMAAAAAAAAAAAAAAAAAAAAA&#10;AFtDb250ZW50X1R5cGVzXS54bWxQSwECLQAUAAYACAAAACEAWvQsW78AAAAVAQAACwAAAAAAAAAA&#10;AAAAAAAfAQAAX3JlbHMvLnJlbHNQSwECLQAUAAYACAAAACEAUS206L0AAADcAAAADwAAAAAAAAAA&#10;AAAAAAAHAgAAZHJzL2Rvd25yZXYueG1sUEsFBgAAAAADAAMAtwAAAPECAAAAAA==&#10;" filled="f" stroked="f" strokeweight=".25pt">
                  <v:textbox inset="1pt,1pt,1pt,1pt">
                    <w:txbxContent>
                      <w:p w14:paraId="68CB0400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35040" behindDoc="0" locked="1" layoutInCell="0" allowOverlap="1" wp14:anchorId="052AC12F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5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9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596F5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BC0A8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AEF28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3E7A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C239D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1508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82630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00212C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2AC12F" id="_x0000_s1896" style="position:absolute;margin-left:56.7pt;margin-top:19.85pt;width:518.8pt;height:802.3pt;z-index:2517350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" o:allowincell="f">
                <v:rect id="Rectangle 390" o:spid="_x0000_s18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" filled="f" strokeweight="2pt"/>
                <v:line id="Line 391" o:spid="_x0000_s18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rjR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EXzPhCMgVx8AAAD//wMAUEsBAi0AFAAGAAgAAAAhANvh9svuAAAAhQEAABMAAAAAAAAAAAAAAAAA&#10;AAAAAFtDb250ZW50X1R5cGVzXS54bWxQSwECLQAUAAYACAAAACEAWvQsW78AAAAVAQAACwAAAAAA&#10;AAAAAAAAAAAfAQAAX3JlbHMvLnJlbHNQSwECLQAUAAYACAAAACEA+Lq40cAAAADcAAAADwAAAAAA&#10;AAAAAAAAAAAHAgAAZHJzL2Rvd25yZXYueG1sUEsFBgAAAAADAAMAtwAAAPQCAAAAAA==&#10;" strokeweight="2pt"/>
                <v:line id="Line 392" o:spid="_x0000_s18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Cam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MXzPhCMgVx8AAAD//wMAUEsBAi0AFAAGAAgAAAAhANvh9svuAAAAhQEAABMAAAAAAAAAAAAAAAAA&#10;AAAAAFtDb250ZW50X1R5cGVzXS54bWxQSwECLQAUAAYACAAAACEAWvQsW78AAAAVAQAACwAAAAAA&#10;AAAAAAAAAAAfAQAAX3JlbHMvLnJlbHNQSwECLQAUAAYACAAAACEACGgmpsAAAADcAAAADwAAAAAA&#10;AAAAAAAAAAAHAgAAZHJzL2Rvd25yZXYueG1sUEsFBgAAAAADAAMAtwAAAPQCAAAAAA==&#10;" strokeweight="2pt"/>
                <v:line id="Line 393" o:spid="_x0000_s19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IM9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Wn+/wdyYcAbl7AAAA//8DAFBLAQItABQABgAIAAAAIQDb4fbL7gAAAIUBAAATAAAAAAAAAAAA&#10;AAAAAAAAAABbQ29udGVudF9UeXBlc10ueG1sUEsBAi0AFAAGAAgAAAAhAFr0LFu/AAAAFQEAAAsA&#10;AAAAAAAAAAAAAAAAHwEAAF9yZWxzLy5yZWxzUEsBAi0AFAAGAAgAAAAhAGckgz3EAAAA3AAAAA8A&#10;AAAAAAAAAAAAAAAABwIAAGRycy9kb3ducmV2LnhtbFBLBQYAAAAAAwADALcAAAD4AgAAAAA=&#10;" strokeweight="2pt"/>
                <v:line id="Line 394" o:spid="_x0000_s19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RtJ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Wn+/wdyYcAbl7AAAA//8DAFBLAQItABQABgAIAAAAIQDb4fbL7gAAAIUBAAATAAAAAAAAAAAA&#10;AAAAAAAAAABbQ29udGVudF9UeXBlc10ueG1sUEsBAi0AFAAGAAgAAAAhAFr0LFu/AAAAFQEAAAsA&#10;AAAAAAAAAAAAAAAAHwEAAF9yZWxzLy5yZWxzUEsBAi0AFAAGAAgAAAAhAOjNG0nEAAAA3AAAAA8A&#10;AAAAAAAAAAAAAAAABwIAAGRycy9kb3ducmV2LnhtbFBLBQYAAAAAAwADALcAAAD4AgAAAAA=&#10;" strokeweight="2pt"/>
                <v:line id="Line 395" o:spid="_x0000_s19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" strokeweight="2pt"/>
                <v:line id="Line 396" o:spid="_x0000_s19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yCl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KXzPhCMgVx8AAAD//wMAUEsBAi0AFAAGAAgAAAAhANvh9svuAAAAhQEAABMAAAAAAAAAAAAAAAAA&#10;AAAAAFtDb250ZW50X1R5cGVzXS54bWxQSwECLQAUAAYACAAAACEAWvQsW78AAAAVAQAACwAAAAAA&#10;AAAAAAAAAAAfAQAAX3JlbHMvLnJlbHNQSwECLQAUAAYACAAAACEAd1MgpcAAAADcAAAADwAAAAAA&#10;AAAAAAAAAAAHAgAAZHJzL2Rvd25yZXYueG1sUEsFBgAAAAADAAMAtwAAAPQCAAAAAA==&#10;" strokeweight="2pt"/>
                <v:line id="Line 397" o:spid="_x0000_s19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4U+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PzfwdyYcAbl7AAAA//8DAFBLAQItABQABgAIAAAAIQDb4fbL7gAAAIUBAAATAAAAAAAAAAAA&#10;AAAAAAAAAABbQ29udGVudF9UeXBlc10ueG1sUEsBAi0AFAAGAAgAAAAhAFr0LFu/AAAAFQEAAAsA&#10;AAAAAAAAAAAAAAAAHwEAAF9yZWxzLy5yZWxzUEsBAi0AFAAGAAgAAAAhABgfhT7EAAAA3AAAAA8A&#10;AAAAAAAAAAAAAAAABwIAAGRycy9kb3ducmV2LnhtbFBLBQYAAAAAAwADALcAAAD4AgAAAAA=&#10;" strokeweight="2pt"/>
                <v:line id="Line 398" o:spid="_x0000_s19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" strokeweight="1pt"/>
                <v:line id="Line 399" o:spid="_x0000_s19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LTX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bz&#10;OXzPhCMgVx8AAAD//wMAUEsBAi0AFAAGAAgAAAAhANvh9svuAAAAhQEAABMAAAAAAAAAAAAAAAAA&#10;AAAAAFtDb250ZW50X1R5cGVzXS54bWxQSwECLQAUAAYACAAAACEAWvQsW78AAAAVAQAACwAAAAAA&#10;AAAAAAAAAAAfAQAAX3JlbHMvLnJlbHNQSwECLQAUAAYACAAAACEABsy018AAAADcAAAADwAAAAAA&#10;AAAAAAAAAAAHAgAAZHJzL2Rvd25yZXYueG1sUEsFBgAAAAADAAMAtwAAAPQCAAAAAA==&#10;" strokeweight="2pt"/>
                <v:line id="Line 400" o:spid="_x0000_s19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" strokeweight="1pt"/>
                <v:rect id="Rectangle 401" o:spid="_x0000_s19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" filled="f" stroked="f" strokeweight=".25pt">
                  <v:textbox inset="1pt,1pt,1pt,1pt">
                    <w:txbxContent>
                      <w:p w14:paraId="11596F5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9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N9i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" filled="f" stroked="f" strokeweight=".25pt">
                  <v:textbox inset="1pt,1pt,1pt,1pt">
                    <w:txbxContent>
                      <w:p w14:paraId="67BC0A8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9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Hr5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MjUC/ydSUdAljcAAAD//wMAUEsBAi0AFAAGAAgAAAAhANvh9svuAAAAhQEAABMAAAAAAAAAAAAA&#10;AAAAAAAAAFtDb250ZW50X1R5cGVzXS54bWxQSwECLQAUAAYACAAAACEAWvQsW78AAAAVAQAACwAA&#10;AAAAAAAAAAAAAAAfAQAAX3JlbHMvLnJlbHNQSwECLQAUAAYACAAAACEAFDx6+cMAAADcAAAADwAA&#10;AAAAAAAAAAAAAAAHAgAAZHJzL2Rvd25yZXYueG1sUEsFBgAAAAADAAMAtwAAAPcCAAAAAA==&#10;" filled="f" stroked="f" strokeweight=".25pt">
                  <v:textbox inset="1pt,1pt,1pt,1pt">
                    <w:txbxContent>
                      <w:p w14:paraId="32AEF28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9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eKN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" filled="f" stroked="f" strokeweight=".25pt">
                  <v:textbox inset="1pt,1pt,1pt,1pt">
                    <w:txbxContent>
                      <w:p w14:paraId="2593E7A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9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UcW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MjUK/ydSUdAljcAAAD//wMAUEsBAi0AFAAGAAgAAAAhANvh9svuAAAAhQEAABMAAAAAAAAAAAAA&#10;AAAAAAAAAFtDb250ZW50X1R5cGVzXS54bWxQSwECLQAUAAYACAAAACEAWvQsW78AAAAVAQAACwAA&#10;AAAAAAAAAAAAAAAfAQAAX3JlbHMvLnJlbHNQSwECLQAUAAYACAAAACEA9JlHFsMAAADcAAAADwAA&#10;AAAAAAAAAAAAAAAHAgAAZHJzL2Rvd25yZXYueG1sUEsFBgAAAAADAAMAtwAAAPcCAAAAAA==&#10;" filled="f" stroked="f" strokeweight=".25pt">
                  <v:textbox inset="1pt,1pt,1pt,1pt">
                    <w:txbxContent>
                      <w:p w14:paraId="6BC239D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9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" filled="f" stroked="f" strokeweight=".25pt">
                  <v:textbox inset="1pt,1pt,1pt,1pt">
                    <w:txbxContent>
                      <w:p w14:paraId="2AB1508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9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" filled="f" stroked="f" strokeweight=".25pt">
                  <v:textbox inset="1pt,1pt,1pt,1pt">
                    <w:txbxContent>
                      <w:p w14:paraId="3F82630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9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" filled="f" stroked="f" strokeweight=".25pt">
                  <v:textbox inset="1pt,1pt,1pt,1pt">
                    <w:txbxContent>
                      <w:p w14:paraId="2000212C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37088" behindDoc="0" locked="1" layoutInCell="0" allowOverlap="1" wp14:anchorId="57638696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56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7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71505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7265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84277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D2E9D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82DC1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41686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A09F3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1F9033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638696" id="_x0000_s1916" style="position:absolute;margin-left:56.7pt;margin-top:19.85pt;width:518.8pt;height:802.3pt;z-index:2517370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" o:allowincell="f">
                <v:rect id="Rectangle 390" o:spid="_x0000_s19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" filled="f" strokeweight="2pt"/>
                <v:line id="Line 391" o:spid="_x0000_s19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l4r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jeB7JhwBufoAAAD//wMAUEsBAi0AFAAGAAgAAAAhANvh9svuAAAAhQEAABMAAAAAAAAAAAAAAAAA&#10;AAAAAFtDb250ZW50X1R5cGVzXS54bWxQSwECLQAUAAYACAAAACEAWvQsW78AAAAVAQAACwAAAAAA&#10;AAAAAAAAAAAfAQAAX3JlbHMvLnJlbHNQSwECLQAUAAYACAAAACEASLZeK8AAAADcAAAADwAAAAAA&#10;AAAAAAAAAAAHAgAAZHJzL2Rvd25yZXYueG1sUEsFBgAAAAADAAMAtwAAAPQCAAAAAA==&#10;" strokeweight="2pt"/>
                <v:line id="Line 392" o:spid="_x0000_s19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MB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jeF7JhwBufoAAAD//wMAUEsBAi0AFAAGAAgAAAAhANvh9svuAAAAhQEAABMAAAAAAAAAAAAAAAAA&#10;AAAAAFtDb250ZW50X1R5cGVzXS54bWxQSwECLQAUAAYACAAAACEAWvQsW78AAAAVAQAACwAAAAAA&#10;AAAAAAAAAAAfAQAAX3JlbHMvLnJlbHNQSwECLQAUAAYACAAAACEAuGTAXMAAAADcAAAADwAAAAAA&#10;AAAAAAAAAAAHAgAAZHJzL2Rvd25yZXYueG1sUEsFBgAAAAADAAMAtwAAAPQCAAAAAA==&#10;" strokeweight="2pt"/>
                <v:line id="Line 393" o:spid="_x0000_s19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GXH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H+/wdyYcAbl7AAAA//8DAFBLAQItABQABgAIAAAAIQDb4fbL7gAAAIUBAAATAAAAAAAAAAAA&#10;AAAAAAAAAABbQ29udGVudF9UeXBlc10ueG1sUEsBAi0AFAAGAAgAAAAhAFr0LFu/AAAAFQEAAAsA&#10;AAAAAAAAAAAAAAAAHwEAAF9yZWxzLy5yZWxzUEsBAi0AFAAGAAgAAAAhANcoZcfEAAAA3AAAAA8A&#10;AAAAAAAAAAAAAAAABwIAAGRycy9kb3ducmV2LnhtbFBLBQYAAAAAAwADALcAAAD4AgAAAAA=&#10;" strokeweight="2pt"/>
                <v:line id="Line 394" o:spid="_x0000_s19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2z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WH+/wdyYcAbl7AAAA//8DAFBLAQItABQABgAIAAAAIQDb4fbL7gAAAIUBAAATAAAAAAAAAAAA&#10;AAAAAAAAAABbQ29udGVudF9UeXBlc10ueG1sUEsBAi0AFAAGAAgAAAAhAFr0LFu/AAAAFQEAAAsA&#10;AAAAAAAAAAAAAAAAHwEAAF9yZWxzLy5yZWxzUEsBAi0AFAAGAAgAAAAhAFjB/bPEAAAA3AAAAA8A&#10;AAAAAAAAAAAAAAAABwIAAGRycy9kb3ducmV2LnhtbFBLBQYAAAAAAwADALcAAAD4AgAAAAA=&#10;" strokeweight="2pt"/>
                <v:line id="Line 395" o:spid="_x0000_s19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Vgo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hCvY3ieCUdAbv8BAAD//wMAUEsBAi0AFAAGAAgAAAAhANvh9svuAAAAhQEAABMAAAAAAAAAAAAA&#10;AAAAAAAAAFtDb250ZW50X1R5cGVzXS54bWxQSwECLQAUAAYACAAAACEAWvQsW78AAAAVAQAACwAA&#10;AAAAAAAAAAAAAAAfAQAAX3JlbHMvLnJlbHNQSwECLQAUAAYACAAAACEAN41YKMMAAADcAAAADwAA&#10;AAAAAAAAAAAAAAAHAgAAZHJzL2Rvd25yZXYueG1sUEsFBgAAAAADAAMAtwAAAPcCAAAAAA==&#10;" strokeweight="2pt"/>
                <v:line id="Line 396" o:spid="_x0000_s19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8Zf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TeF7JhwBufoAAAD//wMAUEsBAi0AFAAGAAgAAAAhANvh9svuAAAAhQEAABMAAAAAAAAAAAAAAAAA&#10;AAAAAFtDb250ZW50X1R5cGVzXS54bWxQSwECLQAUAAYACAAAACEAWvQsW78AAAAVAQAACwAAAAAA&#10;AAAAAAAAAAAfAQAAX3JlbHMvLnJlbHNQSwECLQAUAAYACAAAACEAx1/GX8AAAADcAAAADwAAAAAA&#10;AAAAAAAAAAAHAgAAZHJzL2Rvd25yZXYueG1sUEsFBgAAAAADAAMAtwAAAPQCAAAAAA==&#10;" strokeweight="2pt"/>
                <v:line id="Line 397" o:spid="_x0000_s19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2PE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zeB7JhwBufoAAAD//wMAUEsBAi0AFAAGAAgAAAAhANvh9svuAAAAhQEAABMAAAAAAAAAAAAAAAAA&#10;AAAAAFtDb250ZW50X1R5cGVzXS54bWxQSwECLQAUAAYACAAAACEAWvQsW78AAAAVAQAACwAAAAAA&#10;AAAAAAAAAAAfAQAAX3JlbHMvLnJlbHNQSwECLQAUAAYACAAAACEAqBNjxMAAAADcAAAADwAAAAAA&#10;AAAAAAAAAAAHAgAAZHJzL2Rvd25yZXYueG1sUEsFBgAAAAADAAMAtwAAAPQCAAAAAA==&#10;" strokeweight="2pt"/>
                <v:line id="Line 398" o:spid="_x0000_s19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" strokeweight="1pt"/>
                <v:line id="Line 399" o:spid="_x0000_s19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" strokeweight="2pt"/>
                <v:line id="Line 400" o:spid="_x0000_s19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" strokeweight="1pt"/>
                <v:rect id="Rectangle 401" o:spid="_x0000_s19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" filled="f" stroked="f" strokeweight=".25pt">
                  <v:textbox inset="1pt,1pt,1pt,1pt">
                    <w:txbxContent>
                      <w:p w14:paraId="3D71505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9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r1E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bxnC/g/E4+AXF0BAAD//wMAUEsBAi0AFAAGAAgAAAAhANvh9svuAAAAhQEAABMAAAAAAAAAAAAA&#10;AAAAAAAAAFtDb250ZW50X1R5cGVzXS54bWxQSwECLQAUAAYACAAAACEAWvQsW78AAAAVAQAACwAA&#10;AAAAAAAAAAAAAAAfAQAAX3JlbHMvLnJlbHNQSwECLQAUAAYACAAAACEAzYa9RMMAAADcAAAADwAA&#10;AAAAAAAAAAAAAAAHAgAAZHJzL2Rvd25yZXYueG1sUEsFBgAAAAADAAMAtwAAAPcCAAAAAA==&#10;" filled="f" stroked="f" strokeweight=".25pt">
                  <v:textbox inset="1pt,1pt,1pt,1pt">
                    <w:txbxContent>
                      <w:p w14:paraId="4577265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9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hjf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R/pG/yeiUdA5j8AAAD//wMAUEsBAi0AFAAGAAgAAAAhANvh9svuAAAAhQEAABMAAAAAAAAAAAAA&#10;AAAAAAAAAFtDb250ZW50X1R5cGVzXS54bWxQSwECLQAUAAYACAAAACEAWvQsW78AAAAVAQAACwAA&#10;AAAAAAAAAAAAAAAfAQAAX3JlbHMvLnJlbHNQSwECLQAUAAYACAAAACEAosoY38MAAADcAAAADwAA&#10;AAAAAAAAAAAAAAAHAgAAZHJzL2Rvd25yZXYueG1sUEsFBgAAAAADAAMAtwAAAPcCAAAAAA==&#10;" filled="f" stroked="f" strokeweight=".25pt">
                  <v:textbox inset="1pt,1pt,1pt,1pt">
                    <w:txbxContent>
                      <w:p w14:paraId="1B84277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9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4Cr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RTqH95l4BOT2BQAA//8DAFBLAQItABQABgAIAAAAIQDb4fbL7gAAAIUBAAATAAAAAAAAAAAAAAAA&#10;AAAAAABbQ29udGVudF9UeXBlc10ueG1sUEsBAi0AFAAGAAgAAAAhAFr0LFu/AAAAFQEAAAsAAAAA&#10;AAAAAAAAAAAAHwEAAF9yZWxzLy5yZWxzUEsBAi0AFAAGAAgAAAAhAC0jgKvBAAAA3AAAAA8AAAAA&#10;AAAAAAAAAAAABwIAAGRycy9kb3ducmV2LnhtbFBLBQYAAAAAAwADALcAAAD1AgAAAAA=&#10;" filled="f" stroked="f" strokeweight=".25pt">
                  <v:textbox inset="1pt,1pt,1pt,1pt">
                    <w:txbxContent>
                      <w:p w14:paraId="48D2E9D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9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" filled="f" stroked="f" strokeweight=".25pt">
                  <v:textbox inset="1pt,1pt,1pt,1pt">
                    <w:txbxContent>
                      <w:p w14:paraId="1082DC1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9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" filled="f" stroked="f" strokeweight=".25pt">
                  <v:textbox inset="1pt,1pt,1pt,1pt">
                    <w:txbxContent>
                      <w:p w14:paraId="1F41686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9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" filled="f" stroked="f" strokeweight=".25pt">
                  <v:textbox inset="1pt,1pt,1pt,1pt">
                    <w:txbxContent>
                      <w:p w14:paraId="21A09F3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9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" filled="f" stroked="f" strokeweight=".25pt">
                  <v:textbox inset="1pt,1pt,1pt,1pt">
                    <w:txbxContent>
                      <w:p w14:paraId="511F9033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39136" behindDoc="0" locked="1" layoutInCell="0" allowOverlap="1" wp14:anchorId="380906C0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54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5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5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6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F0EAE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DAD46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0685C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63705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696F3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58724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6BCFA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24150C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0906C0" id="_x0000_s1936" style="position:absolute;margin-left:56.7pt;margin-top:19.85pt;width:518.8pt;height:802.3pt;z-index:25173913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" o:allowincell="f">
                <v:rect id="Rectangle 390" o:spid="_x0000_s19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" filled="f" strokeweight="2pt"/>
                <v:line id="Line 391" o:spid="_x0000_s19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wJL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" strokeweight="2pt"/>
                <v:line id="Line 392" o:spid="_x0000_s19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Zw8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" strokeweight="2pt"/>
                <v:line id="Line 393" o:spid="_x0000_s19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mn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DHK3ieCUdAbv8BAAD//wMAUEsBAi0AFAAGAAgAAAAhANvh9svuAAAAhQEAABMAAAAAAAAAAAAA&#10;AAAAAAAAAFtDb250ZW50X1R5cGVzXS54bWxQSwECLQAUAAYACAAAACEAWvQsW78AAAAVAQAACwAA&#10;AAAAAAAAAAAAAAAfAQAAX3JlbHMvLnJlbHNQSwECLQAUAAYACAAAACEAnJ05p8MAAADcAAAADwAA&#10;AAAAAAAAAAAAAAAHAgAAZHJzL2Rvd25yZXYueG1sUEsFBgAAAAADAAMAtwAAAPcCAAAAAA==&#10;" strokeweight="2pt"/>
                <v:line id="Line 394" o:spid="_x0000_s19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" strokeweight="2pt"/>
                <v:line id="Line 395" o:spid="_x0000_s19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AR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" strokeweight="2pt"/>
                <v:line id="Line 396" o:spid="_x0000_s19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po/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" strokeweight="2pt"/>
                <v:line id="Line 397" o:spid="_x0000_s19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" strokeweight="2pt"/>
                <v:line id="Line 398" o:spid="_x0000_s19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" strokeweight="1pt"/>
                <v:line id="Line 399" o:spid="_x0000_s19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" strokeweight="2pt"/>
                <v:line id="Line 400" o:spid="_x0000_s19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" strokeweight="1pt"/>
                <v:rect id="Rectangle 401" o:spid="_x0000_s19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" filled="f" stroked="f" strokeweight=".25pt">
                  <v:textbox inset="1pt,1pt,1pt,1pt">
                    <w:txbxContent>
                      <w:p w14:paraId="58F0EAE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9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lu+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p6zDfyeiUdA7n8AAAD//wMAUEsBAi0AFAAGAAgAAAAhANvh9svuAAAAhQEAABMAAAAAAAAAAAAA&#10;AAAAAAAAAFtDb250ZW50X1R5cGVzXS54bWxQSwECLQAUAAYACAAAACEAWvQsW78AAAAVAQAACwAA&#10;AAAAAAAAAAAAAAAfAQAAX3JlbHMvLnJlbHNQSwECLQAUAAYACAAAACEAfYpbvsMAAADcAAAADwAA&#10;AAAAAAAAAAAAAAAHAgAAZHJzL2Rvd25yZXYueG1sUEsFBgAAAAADAAMAtwAAAPcCAAAAAA==&#10;" filled="f" stroked="f" strokeweight=".25pt">
                  <v:textbox inset="1pt,1pt,1pt,1pt">
                    <w:txbxContent>
                      <w:p w14:paraId="1EDAD46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9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v4l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" filled="f" stroked="f" strokeweight=".25pt">
                  <v:textbox inset="1pt,1pt,1pt,1pt">
                    <w:txbxContent>
                      <w:p w14:paraId="430685C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9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2ZR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LJ3C80w8AnL1DwAA//8DAFBLAQItABQABgAIAAAAIQDb4fbL7gAAAIUBAAATAAAAAAAAAAAAAAAA&#10;AAAAAABbQ29udGVudF9UeXBlc10ueG1sUEsBAi0AFAAGAAgAAAAhAFr0LFu/AAAAFQEAAAsAAAAA&#10;AAAAAAAAAAAAHwEAAF9yZWxzLy5yZWxzUEsBAi0AFAAGAAgAAAAhAJ0vZlHBAAAA3AAAAA8AAAAA&#10;AAAAAAAAAAAABwIAAGRycy9kb3ducmV2LnhtbFBLBQYAAAAAAwADALcAAAD1AgAAAAA=&#10;" filled="f" stroked="f" strokeweight=".25pt">
                  <v:textbox inset="1pt,1pt,1pt,1pt">
                    <w:txbxContent>
                      <w:p w14:paraId="0C63705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9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" filled="f" stroked="f" strokeweight=".25pt">
                  <v:textbox inset="1pt,1pt,1pt,1pt">
                    <w:txbxContent>
                      <w:p w14:paraId="23696F3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9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" filled="f" stroked="f" strokeweight=".25pt">
                  <v:textbox inset="1pt,1pt,1pt,1pt">
                    <w:txbxContent>
                      <w:p w14:paraId="0D58724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9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" filled="f" stroked="f" strokeweight=".25pt">
                  <v:textbox inset="1pt,1pt,1pt,1pt">
                    <w:txbxContent>
                      <w:p w14:paraId="226BCFA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9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" filled="f" stroked="f" strokeweight=".25pt">
                  <v:textbox inset="1pt,1pt,1pt,1pt">
                    <w:txbxContent>
                      <w:p w14:paraId="4D24150C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41184" behindDoc="0" locked="1" layoutInCell="0" allowOverlap="1" wp14:anchorId="6C31E9A2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52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4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A71A7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588702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4A305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B4AB5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001C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EB561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F62D3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E7201F9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31E9A2" id="_x0000_s1956" style="position:absolute;margin-left:56.7pt;margin-top:19.85pt;width:518.8pt;height:802.3pt;z-index:2517411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" o:allowincell="f">
                <v:rect id="Rectangle 390" o:spid="_x0000_s19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" filled="f" strokeweight="2pt"/>
                <v:line id="Line 391" o:spid="_x0000_s19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Ofr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T&#10;EXzPhCMgVx8AAAD//wMAUEsBAi0AFAAGAAgAAAAhANvh9svuAAAAhQEAABMAAAAAAAAAAAAAAAAA&#10;AAAAAFtDb250ZW50X1R5cGVzXS54bWxQSwECLQAUAAYACAAAACEAWvQsW78AAAAVAQAACwAAAAAA&#10;AAAAAAAAAAAfAQAAX3JlbHMvLnJlbHNQSwECLQAUAAYACAAAACEA3tzn68AAAADcAAAADwAAAAAA&#10;AAAAAAAAAAAHAgAAZHJzL2Rvd25yZXYueG1sUEsFBgAAAAADAAMAtwAAAPQCAAAAAA==&#10;" strokeweight="2pt"/>
                <v:line id="Line 392" o:spid="_x0000_s19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nm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T&#10;MXzPhCMgVx8AAAD//wMAUEsBAi0AFAAGAAgAAAAhANvh9svuAAAAhQEAABMAAAAAAAAAAAAAAAAA&#10;AAAAAFtDb250ZW50X1R5cGVzXS54bWxQSwECLQAUAAYACAAAACEAWvQsW78AAAAVAQAACwAAAAAA&#10;AAAAAAAAAAAfAQAAX3JlbHMvLnJlbHNQSwECLQAUAAYACAAAACEALg55nMAAAADcAAAADwAAAAAA&#10;AAAAAAAAAAAHAgAAZHJzL2Rvd25yZXYueG1sUEsFBgAAAAADAAMAtwAAAPQCAAAAAA==&#10;" strokeweight="2pt"/>
                <v:line id="Line 393" o:spid="_x0000_s19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tw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T&#10;CXzPhCMgVx8AAAD//wMAUEsBAi0AFAAGAAgAAAAhANvh9svuAAAAhQEAABMAAAAAAAAAAAAAAAAA&#10;AAAAAFtDb250ZW50X1R5cGVzXS54bWxQSwECLQAUAAYACAAAACEAWvQsW78AAAAVAQAACwAAAAAA&#10;AAAAAAAAAAAfAQAAX3JlbHMvLnJlbHNQSwECLQAUAAYACAAAACEAQULcB8AAAADcAAAADwAAAAAA&#10;AAAAAAAAAAAHAgAAZHJzL2Rvd25yZXYueG1sUEsFBgAAAAADAAMAtwAAAPQCAAAAAA==&#10;" strokeweight="2pt"/>
                <v:line id="Line 394" o:spid="_x0000_s19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0Rz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" strokeweight="2pt"/>
                <v:line id="Line 395" o:spid="_x0000_s19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+Ho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hCvYnieCUdAbv8BAAD//wMAUEsBAi0AFAAGAAgAAAAhANvh9svuAAAAhQEAABMAAAAAAAAAAAAA&#10;AAAAAAAAAFtDb250ZW50X1R5cGVzXS54bWxQSwECLQAUAAYACAAAACEAWvQsW78AAAAVAQAACwAA&#10;AAAAAAAAAAAAAAAfAQAAX3JlbHMvLnJlbHNQSwECLQAUAAYACAAAACEAoefh6MMAAADcAAAADwAA&#10;AAAAAAAAAAAAAAAHAgAAZHJzL2Rvd25yZXYueG1sUEsFBgAAAAADAAMAtwAAAPcCAAAAAA==&#10;" strokeweight="2pt"/>
                <v:line id="Line 396" o:spid="_x0000_s19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X+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T&#10;GXzPhCMgVx8AAAD//wMAUEsBAi0AFAAGAAgAAAAhANvh9svuAAAAhQEAABMAAAAAAAAAAAAAAAAA&#10;AAAAAFtDb250ZW50X1R5cGVzXS54bWxQSwECLQAUAAYACAAAACEAWvQsW78AAAAVAQAACwAAAAAA&#10;AAAAAAAAAAAfAQAAX3JlbHMvLnJlbHNQSwECLQAUAAYACAAAACEAUTV/n8AAAADcAAAADwAAAAAA&#10;AAAAAAAAAAAHAgAAZHJzL2Rvd25yZXYueG1sUEsFBgAAAAADAAMAtwAAAPQCAAAAAA==&#10;" strokeweight="2pt"/>
                <v:line id="Line 397" o:spid="_x0000_s19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doE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W7x/wdyYcAbl7AAAA//8DAFBLAQItABQABgAIAAAAIQDb4fbL7gAAAIUBAAATAAAAAAAAAAAA&#10;AAAAAAAAAABbQ29udGVudF9UeXBlc10ueG1sUEsBAi0AFAAGAAgAAAAhAFr0LFu/AAAAFQEAAAsA&#10;AAAAAAAAAAAAAAAAHwEAAF9yZWxzLy5yZWxzUEsBAi0AFAAGAAgAAAAhAD552gTEAAAA3AAAAA8A&#10;AAAAAAAAAAAAAAAABwIAAGRycy9kb3ducmV2LnhtbFBLBQYAAAAAAwADALcAAAD4AgAAAAA=&#10;" strokeweight="2pt"/>
                <v:line id="Line 398" o:spid="_x0000_s19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" strokeweight="1pt"/>
                <v:line id="Line 399" o:spid="_x0000_s19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uvt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W75/wdyYcAbl7AAAA//8DAFBLAQItABQABgAIAAAAIQDb4fbL7gAAAIUBAAATAAAAAAAAAAAA&#10;AAAAAAAAAABbQ29udGVudF9UeXBlc10ueG1sUEsBAi0AFAAGAAgAAAAhAFr0LFu/AAAAFQEAAAsA&#10;AAAAAAAAAAAAAAAAHwEAAF9yZWxzLy5yZWxzUEsBAi0AFAAGAAgAAAAhACCq6+3EAAAA3AAAAA8A&#10;AAAAAAAAAAAAAAAABwIAAGRycy9kb3ducmV2LnhtbFBLBQYAAAAAAwADALcAAAD4AgAAAAA=&#10;" strokeweight="2pt"/>
                <v:line id="Line 400" o:spid="_x0000_s19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" strokeweight="1pt"/>
                <v:rect id="Rectangle 401" o:spid="_x0000_s19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Zm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vCSpfB7Jh4BubsDAAD//wMAUEsBAi0AFAAGAAgAAAAhANvh9svuAAAAhQEAABMAAAAAAAAAAAAA&#10;AAAAAAAAAFtDb250ZW50X1R5cGVzXS54bWxQSwECLQAUAAYACAAAACEAWvQsW78AAAAVAQAACwAA&#10;AAAAAAAAAAAAAAAfAQAAX3JlbHMvLnJlbHNQSwECLQAUAAYACAAAACEAxu2ZqcMAAADcAAAADwAA&#10;AAAAAAAAAAAAAAAHAgAAZHJzL2Rvd25yZXYueG1sUEsFBgAAAAADAAMAtwAAAPcCAAAAAA==&#10;" filled="f" stroked="f" strokeweight=".25pt">
                  <v:textbox inset="1pt,1pt,1pt,1pt">
                    <w:txbxContent>
                      <w:p w14:paraId="14A71A7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9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wf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Z1P4nIlHQG7fAAAA//8DAFBLAQItABQABgAIAAAAIQDb4fbL7gAAAIUBAAATAAAAAAAAAAAAAAAA&#10;AAAAAABbQ29udGVudF9UeXBlc10ueG1sUEsBAi0AFAAGAAgAAAAhAFr0LFu/AAAAFQEAAAsAAAAA&#10;AAAAAAAAAAAAHwEAAF9yZWxzLy5yZWxzUEsBAi0AFAAGAAgAAAAhADY/B97BAAAA3AAAAA8AAAAA&#10;AAAAAAAAAAAABwIAAGRycy9kb3ducmV2LnhtbFBLBQYAAAAAAwADALcAAAD1AgAAAAA=&#10;" filled="f" stroked="f" strokeweight=".25pt">
                  <v:textbox inset="1pt,1pt,1pt,1pt">
                    <w:txbxContent>
                      <w:p w14:paraId="1588702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9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6JF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" filled="f" stroked="f" strokeweight=".25pt">
                  <v:textbox inset="1pt,1pt,1pt,1pt">
                    <w:txbxContent>
                      <w:p w14:paraId="3D4A305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9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jox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3jJMvg9E4+A3N0BAAD//wMAUEsBAi0AFAAGAAgAAAAhANvh9svuAAAAhQEAABMAAAAAAAAAAAAA&#10;AAAAAAAAAFtDb250ZW50X1R5cGVzXS54bWxQSwECLQAUAAYACAAAACEAWvQsW78AAAAVAQAACwAA&#10;AAAAAAAAAAAAAAAfAQAAX3JlbHMvLnJlbHNQSwECLQAUAAYACAAAACEA1po6McMAAADcAAAADwAA&#10;AAAAAAAAAAAAAAAHAgAAZHJzL2Rvd25yZXYueG1sUEsFBgAAAAADAAMAtwAAAPcCAAAAAA==&#10;" filled="f" stroked="f" strokeweight=".25pt">
                  <v:textbox inset="1pt,1pt,1pt,1pt">
                    <w:txbxContent>
                      <w:p w14:paraId="04B4AB5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9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1p+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tVyBX9n0hGQ218AAAD//wMAUEsBAi0AFAAGAAgAAAAhANvh9svuAAAAhQEAABMAAAAAAAAAAAAA&#10;AAAAAAAAAFtDb250ZW50X1R5cGVzXS54bWxQSwECLQAUAAYACAAAACEAWvQsW78AAAAVAQAACwAA&#10;AAAAAAAAAAAAAAAfAQAAX3JlbHMvLnJlbHNQSwECLQAUAAYACAAAACEAudafqsMAAADcAAAADwAA&#10;AAAAAAAAAAAAAAAHAgAAZHJzL2Rvd25yZXYueG1sUEsFBgAAAAADAAMAtwAAAPcCAAAAAA==&#10;" filled="f" stroked="f" strokeweight=".25pt">
                  <v:textbox inset="1pt,1pt,1pt,1pt">
                    <w:txbxContent>
                      <w:p w14:paraId="6C9001C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9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AHd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bJrC80w8AnL1DwAA//8DAFBLAQItABQABgAIAAAAIQDb4fbL7gAAAIUBAAATAAAAAAAAAAAAAAAA&#10;AAAAAABbQ29udGVudF9UeXBlc10ueG1sUEsBAi0AFAAGAAgAAAAhAFr0LFu/AAAAFQEAAAsAAAAA&#10;AAAAAAAAAAAAHwEAAF9yZWxzLy5yZWxzUEsBAi0AFAAGAAgAAAAhAEkEAd3BAAAA3AAAAA8AAAAA&#10;AAAAAAAAAAAABwIAAGRycy9kb3ducmV2LnhtbFBLBQYAAAAAAwADALcAAAD1AgAAAAA=&#10;" filled="f" stroked="f" strokeweight=".25pt">
                  <v:textbox inset="1pt,1pt,1pt,1pt">
                    <w:txbxContent>
                      <w:p w14:paraId="77EB561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9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" filled="f" stroked="f" strokeweight=".25pt">
                  <v:textbox inset="1pt,1pt,1pt,1pt">
                    <w:txbxContent>
                      <w:p w14:paraId="5EF62D3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9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zA0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b&#10;xrXxTDwCsrwDAAD//wMAUEsBAi0AFAAGAAgAAAAhANvh9svuAAAAhQEAABMAAAAAAAAAAAAAAAAA&#10;AAAAAFtDb250ZW50X1R5cGVzXS54bWxQSwECLQAUAAYACAAAACEAWvQsW78AAAAVAQAACwAAAAAA&#10;AAAAAAAAAAAfAQAAX3JlbHMvLnJlbHNQSwECLQAUAAYACAAAACEAV9cwNMAAAADcAAAADwAAAAAA&#10;AAAAAAAAAAAHAgAAZHJzL2Rvd25yZXYueG1sUEsFBgAAAAADAAMAtwAAAPQCAAAAAA==&#10;" filled="f" stroked="f" strokeweight=".25pt">
                  <v:textbox inset="1pt,1pt,1pt,1pt">
                    <w:txbxContent>
                      <w:p w14:paraId="1E7201F9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43232" behindDoc="0" locked="1" layoutInCell="0" allowOverlap="1" wp14:anchorId="3D8CA4D9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50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51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4B023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930C3C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8AEE9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368CD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46314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B4A46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65242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82A5D0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CA4D9" id="_x0000_s1976" style="position:absolute;margin-left:56.7pt;margin-top:19.85pt;width:518.8pt;height:802.3pt;z-index:2517432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" o:allowincell="f">
                <v:rect id="Rectangle 390" o:spid="_x0000_s19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" filled="f" strokeweight="2pt"/>
                <v:line id="Line 391" o:spid="_x0000_s19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uL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" strokeweight="2pt"/>
                <v:line id="Line 392" o:spid="_x0000_s19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yX8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FL5nwhGQ6w8AAAD//wMAUEsBAi0AFAAGAAgAAAAhANvh9svuAAAAhQEAABMAAAAAAAAAAAAAAAAA&#10;AAAAAFtDb250ZW50X1R5cGVzXS54bWxQSwECLQAUAAYACAAAACEAWvQsW78AAAAVAQAACwAAAAAA&#10;AAAAAAAAAAAfAQAAX3JlbHMvLnJlbHNQSwECLQAUAAYACAAAACEAZbsl/MAAAADcAAAADwAAAAAA&#10;AAAAAAAAAAAHAgAAZHJzL2Rvd25yZXYueG1sUEsFBgAAAAADAAMAtwAAAPQCAAAAAA==&#10;" strokeweight="2pt"/>
                <v:line id="Line 393" o:spid="_x0000_s19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4B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qaj&#10;CXzPhCMgVx8AAAD//wMAUEsBAi0AFAAGAAgAAAAhANvh9svuAAAAhQEAABMAAAAAAAAAAAAAAAAA&#10;AAAAAFtDb250ZW50X1R5cGVzXS54bWxQSwECLQAUAAYACAAAACEAWvQsW78AAAAVAQAACwAAAAAA&#10;AAAAAAAAAAAfAQAAX3JlbHMvLnJlbHNQSwECLQAUAAYACAAAACEACveAZ8AAAADcAAAADwAAAAAA&#10;AAAAAAAAAAAHAgAAZHJzL2Rvd25yZXYueG1sUEsFBgAAAAADAAMAtwAAAPQCAAAAAA==&#10;" strokeweight="2pt"/>
                <v:line id="Line 394" o:spid="_x0000_s19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hgT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qaj&#10;CXzPhCMgVx8AAAD//wMAUEsBAi0AFAAGAAgAAAAhANvh9svuAAAAhQEAABMAAAAAAAAAAAAAAAAA&#10;AAAAAFtDb250ZW50X1R5cGVzXS54bWxQSwECLQAUAAYACAAAACEAWvQsW78AAAAVAQAACwAAAAAA&#10;AAAAAAAAAAAfAQAAX3JlbHMvLnJlbHNQSwECLQAUAAYACAAAACEAhR4YE8AAAADcAAAADwAAAAAA&#10;AAAAAAAAAAAHAgAAZHJzL2Rvd25yZXYueG1sUEsFBgAAAAADAAMAtwAAAPQCAAAAAA==&#10;" strokeweight="2pt"/>
                <v:line id="Line 395" o:spid="_x0000_s19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2I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" strokeweight="2pt"/>
                <v:line id="Line 396" o:spid="_x0000_s19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CP/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bPJ&#10;HL5nwhGQ6w8AAAD//wMAUEsBAi0AFAAGAAgAAAAhANvh9svuAAAAhQEAABMAAAAAAAAAAAAAAAAA&#10;AAAAAFtDb250ZW50X1R5cGVzXS54bWxQSwECLQAUAAYACAAAACEAWvQsW78AAAAVAQAACwAAAAAA&#10;AAAAAAAAAAAfAQAAX3JlbHMvLnJlbHNQSwECLQAUAAYACAAAACEAGoAj/8AAAADcAAAADwAAAAAA&#10;AAAAAAAAAAAHAgAAZHJzL2Rvd25yZXYueG1sUEsFBgAAAAADAAMAtwAAAPQCAAAAAA==&#10;" strokeweight="2pt"/>
                <v:line id="Line 397" o:spid="_x0000_s19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IZk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Z&#10;zeB7JhwBufoAAAD//wMAUEsBAi0AFAAGAAgAAAAhANvh9svuAAAAhQEAABMAAAAAAAAAAAAAAAAA&#10;AAAAAFtDb250ZW50X1R5cGVzXS54bWxQSwECLQAUAAYACAAAACEAWvQsW78AAAAVAQAACwAAAAAA&#10;AAAAAAAAAAAfAQAAX3JlbHMvLnJlbHNQSwECLQAUAAYACAAAACEAdcyGZMAAAADcAAAADwAAAAAA&#10;AAAAAAAAAAAHAgAAZHJzL2Rvd25yZXYueG1sUEsFBgAAAAADAAMAtwAAAPQCAAAAAA==&#10;" strokeweight="2pt"/>
                <v:line id="Line 398" o:spid="_x0000_s19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JClwQAAANwAAAAPAAAAZHJzL2Rvd25yZXYueG1sRE/NagIx&#10;EL4XfIcwQm+a3UJF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IDgkKXBAAAA3AAAAA8AAAAA&#10;AAAAAAAAAAAABwIAAGRycy9kb3ducmV2LnhtbFBLBQYAAAAAAwADALcAAAD1AgAAAAA=&#10;" strokeweight="1pt"/>
                <v:line id="Line 399" o:spid="_x0000_s19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7eN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iaj&#10;OXzPhCMgVx8AAAD//wMAUEsBAi0AFAAGAAgAAAAhANvh9svuAAAAhQEAABMAAAAAAAAAAAAAAAAA&#10;AAAAAFtDb250ZW50X1R5cGVzXS54bWxQSwECLQAUAAYACAAAACEAWvQsW78AAAAVAQAACwAAAAAA&#10;AAAAAAAAAAAfAQAAX3JlbHMvLnJlbHNQSwECLQAUAAYACAAAACEAax+3jcAAAADcAAAADwAAAAAA&#10;AAAAAAAAAAAHAgAAZHJzL2Rvd25yZXYueG1sUEsFBgAAAAADAAMAtwAAAPQCAAAAAA==&#10;" strokeweight="2pt"/>
                <v:line id="Line 400" o:spid="_x0000_s19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" strokeweight="1pt"/>
                <v:rect id="Rectangle 401" o:spid="_x0000_s19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nwJ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3jJUvg9E4+A3P0AAAD//wMAUEsBAi0AFAAGAAgAAAAhANvh9svuAAAAhQEAABMAAAAAAAAAAAAA&#10;AAAAAAAAAFtDb250ZW50X1R5cGVzXS54bWxQSwECLQAUAAYACAAAACEAWvQsW78AAAAVAQAACwAA&#10;AAAAAAAAAAAAAAAfAQAAX3JlbHMvLnJlbHNQSwECLQAUAAYACAAAACEAGzJ8CcMAAADcAAAADwAA&#10;AAAAAAAAAAAAAAAHAgAAZHJzL2Rvd25yZXYueG1sUEsFBgAAAAADAAMAtwAAAPcCAAAAAA==&#10;" filled="f" stroked="f" strokeweight=".25pt">
                  <v:textbox inset="1pt,1pt,1pt,1pt">
                    <w:txbxContent>
                      <w:p w14:paraId="234B023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19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OJ+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TxnGfyeiUdA7n8AAAD//wMAUEsBAi0AFAAGAAgAAAAhANvh9svuAAAAhQEAABMAAAAAAAAAAAAA&#10;AAAAAAAAAFtDb250ZW50X1R5cGVzXS54bWxQSwECLQAUAAYACAAAACEAWvQsW78AAAAVAQAACwAA&#10;AAAAAAAAAAAAAAAfAQAAX3JlbHMvLnJlbHNQSwECLQAUAAYACAAAACEA6+DifsMAAADcAAAADwAA&#10;AAAAAAAAAAAAAAAHAgAAZHJzL2Rvd25yZXYueG1sUEsFBgAAAAADAAMAtwAAAPcCAAAAAA==&#10;" filled="f" stroked="f" strokeweight=".25pt">
                  <v:textbox inset="1pt,1pt,1pt,1pt">
                    <w:txbxContent>
                      <w:p w14:paraId="7930C3C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19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Efl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" filled="f" stroked="f" strokeweight=".25pt">
                  <v:textbox inset="1pt,1pt,1pt,1pt">
                    <w:txbxContent>
                      <w:p w14:paraId="758AEE9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19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d+R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zP4nIlHQG7fAAAA//8DAFBLAQItABQABgAIAAAAIQDb4fbL7gAAAIUBAAATAAAAAAAAAAAAAAAA&#10;AAAAAABbQ29udGVudF9UeXBlc10ueG1sUEsBAi0AFAAGAAgAAAAhAFr0LFu/AAAAFQEAAAsAAAAA&#10;AAAAAAAAAAAAHwEAAF9yZWxzLy5yZWxzUEsBAi0AFAAGAAgAAAAhAAtF35HBAAAA3AAAAA8AAAAA&#10;AAAAAAAAAAAABwIAAGRycy9kb3ducmV2LnhtbFBLBQYAAAAAAwADALcAAAD1AgAAAAA=&#10;" filled="f" stroked="f" strokeweight=".25pt">
                  <v:textbox inset="1pt,1pt,1pt,1pt">
                    <w:txbxContent>
                      <w:p w14:paraId="4C368CD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19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" filled="f" stroked="f" strokeweight=".25pt">
                  <v:textbox inset="1pt,1pt,1pt,1pt">
                    <w:txbxContent>
                      <w:p w14:paraId="7F46314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19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+R9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p43GfyeiUdA7n8AAAD//wMAUEsBAi0AFAAGAAgAAAAhANvh9svuAAAAhQEAABMAAAAAAAAAAAAA&#10;AAAAAAAAAFtDb250ZW50X1R5cGVzXS54bWxQSwECLQAUAAYACAAAACEAWvQsW78AAAAVAQAACwAA&#10;AAAAAAAAAAAAAAAfAQAAX3JlbHMvLnJlbHNQSwECLQAUAAYACAAAACEAlNvkfcMAAADcAAAADwAA&#10;AAAAAAAAAAAAAAAHAgAAZHJzL2Rvd25yZXYueG1sUEsFBgAAAAADAAMAtwAAAPcCAAAAAA==&#10;" filled="f" stroked="f" strokeweight=".25pt">
                  <v:textbox inset="1pt,1pt,1pt,1pt">
                    <w:txbxContent>
                      <w:p w14:paraId="4BB4A46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19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0Hm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" filled="f" stroked="f" strokeweight=".25pt">
                  <v:textbox inset="1pt,1pt,1pt,1pt">
                    <w:txbxContent>
                      <w:p w14:paraId="7E65242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19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NWU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Zp&#10;XBvPxCMg93cAAAD//wMAUEsBAi0AFAAGAAgAAAAhANvh9svuAAAAhQEAABMAAAAAAAAAAAAAAAAA&#10;AAAAAFtDb250ZW50X1R5cGVzXS54bWxQSwECLQAUAAYACAAAACEAWvQsW78AAAAVAQAACwAAAAAA&#10;AAAAAAAAAAAfAQAAX3JlbHMvLnJlbHNQSwECLQAUAAYACAAAACEAigjVlMAAAADcAAAADwAAAAAA&#10;AAAAAAAAAAAHAgAAZHJzL2Rvd25yZXYueG1sUEsFBgAAAAADAAMAtwAAAPQCAAAAAA==&#10;" filled="f" stroked="f" strokeweight=".25pt">
                  <v:textbox inset="1pt,1pt,1pt,1pt">
                    <w:txbxContent>
                      <w:p w14:paraId="7F82A5D0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45280" behindDoc="0" locked="1" layoutInCell="0" allowOverlap="1" wp14:anchorId="7F56CBAC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4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998C2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4883F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50052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111B1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C07FC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D6F11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E01AE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DBC9C8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56CBAC" id="_x0000_s1996" style="position:absolute;margin-left:56.7pt;margin-top:19.85pt;width:518.8pt;height:802.3pt;z-index:251745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" o:allowincell="f">
                <v:rect id="Rectangle 390" o:spid="_x0000_s19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" filled="f" strokeweight="2pt"/>
                <v:line id="Line 391" o:spid="_x0000_s19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" strokeweight="2pt"/>
                <v:line id="Line 392" o:spid="_x0000_s19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Sk7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v4WMfwdyYcAbl9AAAA//8DAFBLAQItABQABgAIAAAAIQDb4fbL7gAAAIUBAAATAAAAAAAAAAAA&#10;AAAAAAAAAABbQ29udGVudF9UeXBlc10ueG1sUEsBAi0AFAAGAAgAAAAhAFr0LFu/AAAAFQEAAAsA&#10;AAAAAAAAAAAAAAAAHwEAAF9yZWxzLy5yZWxzUEsBAi0AFAAGAAgAAAAhAH6JKTvEAAAA3AAAAA8A&#10;AAAAAAAAAAAAAAAABwIAAGRycy9kb3ducmV2LnhtbFBLBQYAAAAAAwADALcAAAD4AgAAAAA=&#10;" strokeweight="2pt"/>
                <v:line id="Line 393" o:spid="_x0000_s20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Yyg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XLzQJ+z4QjIPc/AAAA//8DAFBLAQItABQABgAIAAAAIQDb4fbL7gAAAIUBAAATAAAAAAAAAAAA&#10;AAAAAAAAAABbQ29udGVudF9UeXBlc10ueG1sUEsBAi0AFAAGAAgAAAAhAFr0LFu/AAAAFQEAAAsA&#10;AAAAAAAAAAAAAAAAHwEAAF9yZWxzLy5yZWxzUEsBAi0AFAAGAAgAAAAhABHFjKDEAAAA3AAAAA8A&#10;AAAAAAAAAAAAAAAABwIAAGRycy9kb3ducmV2LnhtbFBLBQYAAAAAAwADALcAAAD4AgAAAAA=&#10;" strokeweight="2pt"/>
                <v:line id="Line 394" o:spid="_x0000_s20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BTU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WsP9fwdyYcAbl7AAAA//8DAFBLAQItABQABgAIAAAAIQDb4fbL7gAAAIUBAAATAAAAAAAAAAAA&#10;AAAAAAAAAABbQ29udGVudF9UeXBlc10ueG1sUEsBAi0AFAAGAAgAAAAhAFr0LFu/AAAAFQEAAAsA&#10;AAAAAAAAAAAAAAAAHwEAAF9yZWxzLy5yZWxzUEsBAi0AFAAGAAgAAAAhAJ4sFNTEAAAA3AAAAA8A&#10;AAAAAAAAAAAAAAAABwIAAGRycy9kb3ducmV2LnhtbFBLBQYAAAAAAwADALcAAAD4AgAAAAA=&#10;" strokeweight="2pt"/>
                <v:line id="Line 395" o:spid="_x0000_s20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FP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PFgsU/EAAAA3AAAAA8A&#10;AAAAAAAAAAAAAAAABwIAAGRycy9kb3ducmV2LnhtbFBLBQYAAAAAAwADALcAAAD4AgAAAAA=&#10;" strokeweight="2pt"/>
                <v:line id="Line 396" o:spid="_x0000_s20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i84wgAAANwAAAAPAAAAZHJzL2Rvd25yZXYueG1sRI9Bi8Iw&#10;FITvgv8hPMGbpsoq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ABsi84wgAAANwAAAAPAAAA&#10;AAAAAAAAAAAAAAcCAABkcnMvZG93bnJldi54bWxQSwUGAAAAAAMAAwC3AAAA9gIAAAAA&#10;" strokeweight="2pt"/>
                <v:line id="Line 397" o:spid="_x0000_s20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oqj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bv6Ko8MAAADcAAAADwAA&#10;AAAAAAAAAAAAAAAHAgAAZHJzL2Rvd25yZXYueG1sUEsFBgAAAAADAAMAtwAAAPcCAAAAAA==&#10;" strokeweight="2pt"/>
                <v:line id="Line 398" o:spid="_x0000_s20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" strokeweight="1pt"/>
                <v:line id="Line 399" o:spid="_x0000_s20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btKwwAAANwAAAAPAAAAZHJzL2Rvd25yZXYueG1sRI9Pi8Iw&#10;FMTvgt8hPMGbpo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cC27SsMAAADcAAAADwAA&#10;AAAAAAAAAAAAAAAHAgAAZHJzL2Rvd25yZXYueG1sUEsFBgAAAAADAAMAtwAAAPcCAAAAAA==&#10;" strokeweight="2pt"/>
                <v:line id="Line 400" o:spid="_x0000_s20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" strokeweight="1pt"/>
                <v:rect id="Rectangle 401" o:spid="_x0000_s20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" filled="f" stroked="f" strokeweight=".25pt">
                  <v:textbox inset="1pt,1pt,1pt,1pt">
                    <w:txbxContent>
                      <w:p w14:paraId="0F998C2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0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b4e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" filled="f" stroked="f" strokeweight=".25pt">
                  <v:textbox inset="1pt,1pt,1pt,1pt">
                    <w:txbxContent>
                      <w:p w14:paraId="6F4883F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0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RuF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" filled="f" stroked="f" strokeweight=".25pt">
                  <v:textbox inset="1pt,1pt,1pt,1pt">
                    <w:txbxContent>
                      <w:p w14:paraId="6650052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0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" filled="f" stroked="f" strokeweight=".25pt">
                  <v:textbox inset="1pt,1pt,1pt,1pt">
                    <w:txbxContent>
                      <w:p w14:paraId="08111B1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0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" filled="f" stroked="f" strokeweight=".25pt">
                  <v:textbox inset="1pt,1pt,1pt,1pt">
                    <w:txbxContent>
                      <w:p w14:paraId="71C07FC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0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" filled="f" stroked="f" strokeweight=".25pt">
                  <v:textbox inset="1pt,1pt,1pt,1pt">
                    <w:txbxContent>
                      <w:p w14:paraId="41D6F11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0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" filled="f" stroked="f" strokeweight=".25pt">
                  <v:textbox inset="1pt,1pt,1pt,1pt">
                    <w:txbxContent>
                      <w:p w14:paraId="4EE01AE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0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" filled="f" stroked="f" strokeweight=".25pt">
                  <v:textbox inset="1pt,1pt,1pt,1pt">
                    <w:txbxContent>
                      <w:p w14:paraId="5ADBC9C8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47328" behindDoc="0" locked="1" layoutInCell="0" allowOverlap="1" wp14:anchorId="714D6AAB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46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14F16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357EA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FADF9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77397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65F7D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DD8AE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949E7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476433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4D6AAB" id="_x0000_s2016" style="position:absolute;margin-left:56.7pt;margin-top:19.85pt;width:518.8pt;height:802.3pt;z-index:2517473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" o:allowincell="f">
                <v:rect id="Rectangle 390" o:spid="_x0000_s20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" filled="f" strokeweight="2pt"/>
                <v:line id="Line 391" o:spid="_x0000_s20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" strokeweight="2pt"/>
                <v:line id="Line 392" o:spid="_x0000_s20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c/B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v4WMXwdyYcAbl9AAAA//8DAFBLAQItABQABgAIAAAAIQDb4fbL7gAAAIUBAAATAAAAAAAAAAAA&#10;AAAAAAAAAABbQ29udGVudF9UeXBlc10ueG1sUEsBAi0AFAAGAAgAAAAhAFr0LFu/AAAAFQEAAAsA&#10;AAAAAAAAAAAAAAAAHwEAAF9yZWxzLy5yZWxzUEsBAi0AFAAGAAgAAAAhAM6Fz8HEAAAA3AAAAA8A&#10;AAAAAAAAAAAAAAAABwIAAGRycy9kb3ducmV2LnhtbFBLBQYAAAAAAwADALcAAAD4AgAAAAA=&#10;" strokeweight="2pt"/>
                <v:line id="Line 393" o:spid="_x0000_s20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Wpa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XL9QJ+z4QjIPc/AAAA//8DAFBLAQItABQABgAIAAAAIQDb4fbL7gAAAIUBAAATAAAAAAAAAAAA&#10;AAAAAAAAAABbQ29udGVudF9UeXBlc10ueG1sUEsBAi0AFAAGAAgAAAAhAFr0LFu/AAAAFQEAAAsA&#10;AAAAAAAAAAAAAAAAHwEAAF9yZWxzLy5yZWxzUEsBAi0AFAAGAAgAAAAhAKHJalrEAAAA3AAAAA8A&#10;AAAAAAAAAAAAAAAABwIAAGRycy9kb3ducmV2LnhtbFBLBQYAAAAAAwADALcAAAD4AgAAAAA=&#10;" strokeweight="2pt"/>
                <v:line id="Line 394" o:spid="_x0000_s20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PIu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P9bwdyYcAbl7AAAA//8DAFBLAQItABQABgAIAAAAIQDb4fbL7gAAAIUBAAATAAAAAAAAAAAA&#10;AAAAAAAAAABbQ29udGVudF9UeXBlc10ueG1sUEsBAi0AFAAGAAgAAAAhAFr0LFu/AAAAFQEAAAsA&#10;AAAAAAAAAAAAAAAAHwEAAF9yZWxzLy5yZWxzUEsBAi0AFAAGAAgAAAAhAC4g8i7EAAAA3AAAAA8A&#10;AAAAAAAAAAAAAAAABwIAAGRycy9kb3ducmV2LnhtbFBLBQYAAAAAAwADALcAAAD4AgAAAAA=&#10;" strokeweight="2pt"/>
                <v:line id="Line 395" o:spid="_x0000_s20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Fe1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P9bwdyYcAbl7AAAA//8DAFBLAQItABQABgAIAAAAIQDb4fbL7gAAAIUBAAATAAAAAAAAAAAA&#10;AAAAAAAAAABbQ29udGVudF9UeXBlc10ueG1sUEsBAi0AFAAGAAgAAAAhAFr0LFu/AAAAFQEAAAsA&#10;AAAAAAAAAAAAAAAAHwEAAF9yZWxzLy5yZWxzUEsBAi0AFAAGAAgAAAAhAEFsV7XEAAAA3AAAAA8A&#10;AAAAAAAAAAAAAAAABwIAAGRycy9kb3ducmV2LnhtbFBLBQYAAAAAAwADALcAAAD4AgAAAAA=&#10;" strokeweight="2pt"/>
                <v:line id="Line 396" o:spid="_x0000_s20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snCwgAAANwAAAAPAAAAZHJzL2Rvd25yZXYueG1sRI9Bi8Iw&#10;FITvgv8hPMGbpsrq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CxvsnCwgAAANwAAAAPAAAA&#10;AAAAAAAAAAAAAAcCAABkcnMvZG93bnJldi54bWxQSwUGAAAAAAMAAwC3AAAA9gIAAAAA&#10;" strokeweight="2pt"/>
                <v:line id="Line 397" o:spid="_x0000_s20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" strokeweight="2pt"/>
                <v:line id="Line 398" o:spid="_x0000_s20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" strokeweight="1pt"/>
                <v:line id="Line 399" o:spid="_x0000_s20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" strokeweight="2pt"/>
                <v:line id="Line 400" o:spid="_x0000_s20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" strokeweight="1pt"/>
                <v:rect id="Rectangle 401" o:spid="_x0000_s20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" filled="f" stroked="f" strokeweight=".25pt">
                  <v:textbox inset="1pt,1pt,1pt,1pt">
                    <w:txbxContent>
                      <w:p w14:paraId="5414F16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0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7LZ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LJvC80w8AnL1AAAA//8DAFBLAQItABQABgAIAAAAIQDb4fbL7gAAAIUBAAATAAAAAAAAAAAAAAAA&#10;AAAAAABbQ29udGVudF9UeXBlc10ueG1sUEsBAi0AFAAGAAgAAAAhAFr0LFu/AAAAFQEAAAsAAAAA&#10;AAAAAAAAAAAAHwEAAF9yZWxzLy5yZWxzUEsBAi0AFAAGAAgAAAAhALtnstnBAAAA3AAAAA8AAAAA&#10;AAAAAAAAAAAABwIAAGRycy9kb3ducmV2LnhtbFBLBQYAAAAAAwADALcAAAD1AgAAAAA=&#10;" filled="f" stroked="f" strokeweight=".25pt">
                  <v:textbox inset="1pt,1pt,1pt,1pt">
                    <w:txbxContent>
                      <w:p w14:paraId="57357EA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0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xdC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WTqF55l4BOTqAQAA//8DAFBLAQItABQABgAIAAAAIQDb4fbL7gAAAIUBAAATAAAAAAAAAAAAAAAA&#10;AAAAAABbQ29udGVudF9UeXBlc10ueG1sUEsBAi0AFAAGAAgAAAAhAFr0LFu/AAAAFQEAAAsAAAAA&#10;AAAAAAAAAAAAHwEAAF9yZWxzLy5yZWxzUEsBAi0AFAAGAAgAAAAhANQrF0LBAAAA3AAAAA8AAAAA&#10;AAAAAAAAAAAABwIAAGRycy9kb3ducmV2LnhtbFBLBQYAAAAAAwADALcAAAD1AgAAAAA=&#10;" filled="f" stroked="f" strokeweight=".25pt">
                  <v:textbox inset="1pt,1pt,1pt,1pt">
                    <w:txbxContent>
                      <w:p w14:paraId="01FADF9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0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" filled="f" stroked="f" strokeweight=".25pt">
                  <v:textbox inset="1pt,1pt,1pt,1pt">
                    <w:txbxContent>
                      <w:p w14:paraId="7277397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0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" filled="f" stroked="f" strokeweight=".25pt">
                  <v:textbox inset="1pt,1pt,1pt,1pt">
                    <w:txbxContent>
                      <w:p w14:paraId="4465F7D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0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" filled="f" stroked="f" strokeweight=".25pt">
                  <v:textbox inset="1pt,1pt,1pt,1pt">
                    <w:txbxContent>
                      <w:p w14:paraId="30DD8AE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0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" filled="f" stroked="f" strokeweight=".25pt">
                  <v:textbox inset="1pt,1pt,1pt,1pt">
                    <w:txbxContent>
                      <w:p w14:paraId="6F949E7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0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" filled="f" stroked="f" strokeweight=".25pt">
                  <v:textbox inset="1pt,1pt,1pt,1pt">
                    <w:txbxContent>
                      <w:p w14:paraId="65476433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49376" behindDoc="0" locked="1" layoutInCell="0" allowOverlap="1" wp14:anchorId="0A1DD092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44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5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9E37F7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89A1F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32A91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205B0C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026B3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EC2D3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E1C7E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710CB9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1DD092" id="_x0000_s2036" style="position:absolute;margin-left:56.7pt;margin-top:19.85pt;width:518.8pt;height:802.3pt;z-index:2517493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" o:allowincell="f">
                <v:rect id="Rectangle 390" o:spid="_x0000_s20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" filled="f" strokeweight="2pt"/>
                <v:line id="Line 391" o:spid="_x0000_s20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g3W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EXzPhCMgVx8AAAD//wMAUEsBAi0AFAAGAAgAAAAhANvh9svuAAAAhQEAABMAAAAAAAAAAAAAAAAA&#10;AAAAAFtDb250ZW50X1R5cGVzXS54bWxQSwECLQAUAAYACAAAACEAWvQsW78AAAAVAQAACwAAAAAA&#10;AAAAAAAAAAAfAQAAX3JlbHMvLnJlbHNQSwECLQAUAAYACAAAACEAdeIN1sAAAADcAAAADwAAAAAA&#10;AAAAAAAAAAAHAgAAZHJzL2Rvd25yZXYueG1sUEsFBgAAAAADAAMAtwAAAPQCAAAAAA==&#10;" strokeweight="2pt"/>
                <v:line id="Line 392" o:spid="_x0000_s20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JO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hTCTocAAAADcAAAADwAAAAAA&#10;AAAAAAAAAAAHAgAAZHJzL2Rvd25yZXYueG1sUEsFBgAAAAADAAMAtwAAAPQCAAAAAA==&#10;" strokeweight="2pt"/>
                <v:line id="Line 393" o:spid="_x0000_s20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DY6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" strokeweight="2pt"/>
                <v:line id="Line 394" o:spid="_x0000_s20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a5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ZZWuTsAAAADcAAAADwAAAAAA&#10;AAAAAAAAAAAHAgAAZHJzL2Rvd25yZXYueG1sUEsFBgAAAAADAAMAtwAAAPQCAAAAAA==&#10;" strokeweight="2pt"/>
                <v:line id="Line 395" o:spid="_x0000_s20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" strokeweight="2pt"/>
                <v:line id="Line 396" o:spid="_x0000_s20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C5W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T&#10;GXzPhCMgVx8AAAD//wMAUEsBAi0AFAAGAAgAAAAhANvh9svuAAAAhQEAABMAAAAAAAAAAAAAAAAA&#10;AAAAAFtDb250ZW50X1R5cGVzXS54bWxQSwECLQAUAAYACAAAACEAWvQsW78AAAAVAQAACwAAAAAA&#10;AAAAAAAAAAAfAQAAX3JlbHMvLnJlbHNQSwECLQAUAAYACAAAACEA+guVosAAAADcAAAADwAAAAAA&#10;AAAAAAAAAAAHAgAAZHJzL2Rvd25yZXYueG1sUEsFBgAAAAADAAMAtwAAAPQCAAAAAA==&#10;" strokeweight="2pt"/>
                <v:line id="Line 397" o:spid="_x0000_s20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A5xAAAANwAAAAPAAAAZHJzL2Rvd25yZXYueG1sRI9Ba8JA&#10;FITvQv/D8gredFOp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JVHMDnEAAAA3AAAAA8A&#10;AAAAAAAAAAAAAAAABwIAAGRycy9kb3ducmV2LnhtbFBLBQYAAAAAAwADALcAAAD4AgAAAAA=&#10;" strokeweight="2pt"/>
                <v:line id="Line 398" o:spid="_x0000_s20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" strokeweight="1pt"/>
                <v:line id="Line 399" o:spid="_x0000_s20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" strokeweight="2pt"/>
                <v:line id="Line 400" o:spid="_x0000_s20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" strokeweight="1pt"/>
                <v:rect id="Rectangle 401" o:spid="_x0000_s20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" filled="f" stroked="f" strokeweight=".25pt">
                  <v:textbox inset="1pt,1pt,1pt,1pt">
                    <w:txbxContent>
                      <w:p w14:paraId="19E37F7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0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1Qj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0A79n4hGQxQ8AAAD//wMAUEsBAi0AFAAGAAgAAAAhANvh9svuAAAAhQEAABMAAAAAAAAAAAAA&#10;AAAAAAAAAFtDb250ZW50X1R5cGVzXS54bWxQSwECLQAUAAYACAAAACEAWvQsW78AAAAVAQAACwAA&#10;AAAAAAAAAAAAAAAfAQAAX3JlbHMvLnJlbHNQSwECLQAUAAYACAAAACEAC2tUI8MAAADcAAAADwAA&#10;AAAAAAAAAAAAAAAHAgAAZHJzL2Rvd25yZXYueG1sUEsFBgAAAAADAAMAtwAAAPcCAAAAAA==&#10;" filled="f" stroked="f" strokeweight=".25pt">
                  <v:textbox inset="1pt,1pt,1pt,1pt">
                    <w:txbxContent>
                      <w:p w14:paraId="2389A1F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0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/G4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tbZC/yeiUdA7n4AAAD//wMAUEsBAi0AFAAGAAgAAAAhANvh9svuAAAAhQEAABMAAAAAAAAAAAAA&#10;AAAAAAAAAFtDb250ZW50X1R5cGVzXS54bWxQSwECLQAUAAYACAAAACEAWvQsW78AAAAVAQAACwAA&#10;AAAAAAAAAAAAAAAfAQAAX3JlbHMvLnJlbHNQSwECLQAUAAYACAAAACEAZCfxuMMAAADcAAAADwAA&#10;AAAAAAAAAAAAAAAHAgAAZHJzL2Rvd25yZXYueG1sUEsFBgAAAAADAAMAtwAAAPcCAAAAAA==&#10;" filled="f" stroked="f" strokeweight=".25pt">
                  <v:textbox inset="1pt,1pt,1pt,1pt">
                    <w:txbxContent>
                      <w:p w14:paraId="4332A91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0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mnM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" filled="f" stroked="f" strokeweight=".25pt">
                  <v:textbox inset="1pt,1pt,1pt,1pt">
                    <w:txbxContent>
                      <w:p w14:paraId="6205B0C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0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" filled="f" stroked="f" strokeweight=".25pt">
                  <v:textbox inset="1pt,1pt,1pt,1pt">
                    <w:txbxContent>
                      <w:p w14:paraId="5C026B3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0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FIgwAAAANw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aQqvM/EIyPUTAAD//wMAUEsBAi0AFAAGAAgAAAAhANvh9svuAAAAhQEAABMAAAAAAAAAAAAAAAAA&#10;AAAAAFtDb250ZW50X1R5cGVzXS54bWxQSwECLQAUAAYACAAAACEAWvQsW78AAAAVAQAACwAAAAAA&#10;AAAAAAAAAAAfAQAAX3JlbHMvLnJlbHNQSwECLQAUAAYACAAAACEAdFBSIMAAAADcAAAADwAAAAAA&#10;AAAAAAAAAAAHAgAAZHJzL2Rvd25yZXYueG1sUEsFBgAAAAADAAMAtwAAAPQCAAAAAA==&#10;" filled="f" stroked="f" strokeweight=".25pt">
                  <v:textbox inset="1pt,1pt,1pt,1pt">
                    <w:txbxContent>
                      <w:p w14:paraId="3FEC2D3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0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" filled="f" stroked="f" strokeweight=".25pt">
                  <v:textbox inset="1pt,1pt,1pt,1pt">
                    <w:txbxContent>
                      <w:p w14:paraId="1CE1C7E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0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" filled="f" stroked="f" strokeweight=".25pt">
                  <v:textbox inset="1pt,1pt,1pt,1pt">
                    <w:txbxContent>
                      <w:p w14:paraId="75710CB9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51424" behindDoc="0" locked="1" layoutInCell="0" allowOverlap="1" wp14:anchorId="47823469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42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3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0410E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4C9C5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81BED5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DEF80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503EE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89126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07B7B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4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20471F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823469" id="_x0000_s2056" style="position:absolute;margin-left:56.7pt;margin-top:19.85pt;width:518.8pt;height:802.3pt;z-index:25175142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Alfn+h&#10;8wYAAJpTAAAOAAAAAAAAAAAAAAAAAC4CAABkcnMvZTJvRG9jLnhtbFBLAQItABQABgAIAAAAIQCM&#10;Q7bK4QAAAAwBAAAPAAAAAAAAAAAAAAAAAE0JAABkcnMvZG93bnJldi54bWxQSwUGAAAAAAQABADz&#10;AAAAWwoAAAAA&#10;" o:allowincell="f">
                <v:rect id="Rectangle 390" o:spid="_x0000_s20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" filled="f" strokeweight="2pt"/>
                <v:line id="Line 391" o:spid="_x0000_s20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eh2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8Cq8z4QjI3T8AAAD//wMAUEsBAi0AFAAGAAgAAAAhANvh9svuAAAAhQEAABMAAAAAAAAAAAAA&#10;AAAAAAAAAFtDb250ZW50X1R5cGVzXS54bWxQSwECLQAUAAYACAAAACEAWvQsW78AAAAVAQAACwAA&#10;AAAAAAAAAAAAAAAfAQAAX3JlbHMvLnJlbHNQSwECLQAUAAYACAAAACEAqD3odsMAAADcAAAADwAA&#10;AAAAAAAAAAAAAAAHAgAAZHJzL2Rvd25yZXYueG1sUEsFBgAAAAADAAMAtwAAAPcCAAAAAA==&#10;" strokeweight="2pt"/>
                <v:line id="Line 392" o:spid="_x0000_s20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3YB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V8fsTwdyYcAbl9AAAA//8DAFBLAQItABQABgAIAAAAIQDb4fbL7gAAAIUBAAATAAAAAAAAAAAA&#10;AAAAAAAAAABbQ29udGVudF9UeXBlc10ueG1sUEsBAi0AFAAGAAgAAAAhAFr0LFu/AAAAFQEAAAsA&#10;AAAAAAAAAAAAAAAAHwEAAF9yZWxzLy5yZWxzUEsBAi0AFAAGAAgAAAAhAFjvdgHEAAAA3AAAAA8A&#10;AAAAAAAAAAAAAAAABwIAAGRycy9kb3ducmV2LnhtbFBLBQYAAAAAAwADALcAAAD4AgAAAAA=&#10;" strokeweight="2pt"/>
                <v:line id="Line 393" o:spid="_x0000_s20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" strokeweight="2pt"/>
                <v:line id="Line 394" o:spid="_x0000_s20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" strokeweight="2pt"/>
                <v:line id="Line 395" o:spid="_x0000_s20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u51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" strokeweight="2pt"/>
                <v:line id="Line 396" o:spid="_x0000_s20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" strokeweight="2pt"/>
                <v:line id="Line 397" o:spid="_x0000_s20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NWZ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XLxRp+z4QjIPc/AAAA//8DAFBLAQItABQABgAIAAAAIQDb4fbL7gAAAIUBAAATAAAAAAAAAAAA&#10;AAAAAAAAAABbQ29udGVudF9UeXBlc10ueG1sUEsBAi0AFAAGAAgAAAAhAFr0LFu/AAAAFQEAAAsA&#10;AAAAAAAAAAAAAAAAHwEAAF9yZWxzLy5yZWxzUEsBAi0AFAAGAAgAAAAhAEiY1ZnEAAAA3AAAAA8A&#10;AAAAAAAAAAAAAAAABwIAAGRycy9kb3ducmV2LnhtbFBLBQYAAAAAAwADALcAAAD4AgAAAAA=&#10;" strokeweight="2pt"/>
                <v:line id="Line 398" o:spid="_x0000_s20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" strokeweight="1pt"/>
                <v:line id="Line 399" o:spid="_x0000_s20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+Rw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XLxQZ+z4QjIPc/AAAA//8DAFBLAQItABQABgAIAAAAIQDb4fbL7gAAAIUBAAATAAAAAAAAAAAA&#10;AAAAAAAAAABbQ29udGVudF9UeXBlc10ueG1sUEsBAi0AFAAGAAgAAAAhAFr0LFu/AAAAFQEAAAsA&#10;AAAAAAAAAAAAAAAAHwEAAF9yZWxzLy5yZWxzUEsBAi0AFAAGAAgAAAAhAFZL5HDEAAAA3AAAAA8A&#10;AAAAAAAAAAAAAAAABwIAAGRycy9kb3ducmV2LnhtbFBLBQYAAAAAAwADALcAAAD4AgAAAAA=&#10;" strokeweight="2pt"/>
                <v:line id="Line 400" o:spid="_x0000_s20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" strokeweight="1pt"/>
                <v:rect id="Rectangle 401" o:spid="_x0000_s20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Y0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LJvA80w8AnL1AAAA//8DAFBLAQItABQABgAIAAAAIQDb4fbL7gAAAIUBAAATAAAAAAAAAAAAAAAA&#10;AAAAAABbQ29udGVudF9UeXBlc10ueG1sUEsBAi0AFAAGAAgAAAAhAFr0LFu/AAAAFQEAAAsAAAAA&#10;AAAAAAAAAAAAHwEAAF9yZWxzLy5yZWxzUEsBAi0AFAAGAAgAAAAhALAMljTBAAAA3AAAAA8AAAAA&#10;AAAAAAAAAAAABwIAAGRycy9kb3ducmV2LnhtbFBLBQYAAAAAAwADALcAAAD1AgAAAAA=&#10;" filled="f" stroked="f" strokeweight=".25pt">
                  <v:textbox inset="1pt,1pt,1pt,1pt">
                    <w:txbxContent>
                      <w:p w14:paraId="7B0410E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0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ghD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LJvC80w8AnL1AAAA//8DAFBLAQItABQABgAIAAAAIQDb4fbL7gAAAIUBAAATAAAAAAAAAAAAAAAA&#10;AAAAAABbQ29udGVudF9UeXBlc10ueG1sUEsBAi0AFAAGAAgAAAAhAFr0LFu/AAAAFQEAAAsAAAAA&#10;AAAAAAAAAAAAHwEAAF9yZWxzLy5yZWxzUEsBAi0AFAAGAAgAAAAhAEDeCEPBAAAA3AAAAA8AAAAA&#10;AAAAAAAAAAAABwIAAGRycy9kb3ducmV2LnhtbFBLBQYAAAAAAwADALcAAAD1AgAAAAA=&#10;" filled="f" stroked="f" strokeweight=".25pt">
                  <v:textbox inset="1pt,1pt,1pt,1pt">
                    <w:txbxContent>
                      <w:p w14:paraId="684C9C5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0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    <v:textbox inset="1pt,1pt,1pt,1pt">
                    <w:txbxContent>
                      <w:p w14:paraId="281BED5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0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WswQAAANw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mXwPhOPgNz+AgAA//8DAFBLAQItABQABgAIAAAAIQDb4fbL7gAAAIUBAAATAAAAAAAAAAAAAAAA&#10;AAAAAABbQ29udGVudF9UeXBlc10ueG1sUEsBAi0AFAAGAAgAAAAhAFr0LFu/AAAAFQEAAAsAAAAA&#10;AAAAAAAAAAAAHwEAAF9yZWxzLy5yZWxzUEsBAi0AFAAGAAgAAAAhAKB7NazBAAAA3AAAAA8AAAAA&#10;AAAAAAAAAAAABwIAAGRycy9kb3ducmV2LnhtbFBLBQYAAAAAAwADALcAAAD1AgAAAAA=&#10;" filled="f" stroked="f" strokeweight=".25pt">
                  <v:textbox inset="1pt,1pt,1pt,1pt">
                    <w:txbxContent>
                      <w:p w14:paraId="5DDEF80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0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" filled="f" stroked="f" strokeweight=".25pt">
                  <v:textbox inset="1pt,1pt,1pt,1pt">
                    <w:txbxContent>
                      <w:p w14:paraId="37503EE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0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" filled="f" stroked="f" strokeweight=".25pt">
                  <v:textbox inset="1pt,1pt,1pt,1pt">
                    <w:txbxContent>
                      <w:p w14:paraId="0C89126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0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" filled="f" stroked="f" strokeweight=".25pt">
                  <v:textbox inset="1pt,1pt,1pt,1pt">
                    <w:txbxContent>
                      <w:p w14:paraId="4407B7B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0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j+p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Wvj&#10;mXgE5PoDAAD//wMAUEsBAi0AFAAGAAgAAAAhANvh9svuAAAAhQEAABMAAAAAAAAAAAAAAAAAAAAA&#10;AFtDb250ZW50X1R5cGVzXS54bWxQSwECLQAUAAYACAAAACEAWvQsW78AAAAVAQAACwAAAAAAAAAA&#10;AAAAAAAfAQAAX3JlbHMvLnJlbHNQSwECLQAUAAYACAAAACEAITY/qb0AAADcAAAADwAAAAAAAAAA&#10;AAAAAAAHAgAAZHJzL2Rvd25yZXYueG1sUEsFBgAAAAADAAMAtwAAAPECAAAAAA==&#10;" filled="f" stroked="f" strokeweight=".25pt">
                  <v:textbox inset="1pt,1pt,1pt,1pt">
                    <w:txbxContent>
                      <w:p w14:paraId="7420471F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53472" behindDoc="0" locked="1" layoutInCell="0" allowOverlap="1" wp14:anchorId="3534C77A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40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1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1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2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D6971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D9537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F793E5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DCEC0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A581B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34868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E7427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F7F27C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4C77A" id="_x0000_s2076" style="position:absolute;margin-left:56.7pt;margin-top:19.85pt;width:518.8pt;height:802.3pt;z-index:25175347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" o:allowincell="f">
                <v:rect id="Rectangle 390" o:spid="_x0000_s2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" filled="f" strokeweight="2pt"/>
                <v:line id="Line 391" o:spid="_x0000_s2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QWwgAAANwAAAAPAAAAZHJzL2Rvd25yZXYueG1sRI9Bi8Iw&#10;FITvgv8hPGFvmlZU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DjiLQWwgAAANwAAAAPAAAA&#10;AAAAAAAAAAAAAAcCAABkcnMvZG93bnJldi54bWxQSwUGAAAAAAMAAwC3AAAA9gIAAAAA&#10;" strokeweight="2pt"/>
                <v:line id="Line 392" o:spid="_x0000_s2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    <v:line id="Line 393" o:spid="_x0000_s2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    <v:line id="Line 394" o:spid="_x0000_s2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    <v:line id="Line 395" o:spid="_x0000_s2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7IV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nLOyFcAAAADcAAAADwAAAAAA&#10;AAAAAAAAAAAHAgAAZHJzL2Rvd25yZXYueG1sUEsFBgAAAAADAAMAtwAAAPQCAAAAAA==&#10;" strokeweight="2pt"/>
                <v:line id="Line 396" o:spid="_x0000_s2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Sx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bGEsYsAAAADcAAAADwAAAAAA&#10;AAAAAAAAAAAHAgAAZHJzL2Rvd25yZXYueG1sUEsFBgAAAAADAAMAtwAAAPQCAAAAAA==&#10;" strokeweight="2pt"/>
                <v:line id="Line 397" o:spid="_x0000_s2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" strokeweight="2pt"/>
                <v:line id="Line 398" o:spid="_x0000_s2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Z84wQAAANwAAAAPAAAAZHJzL2Rvd25yZXYueG1sRE/NagIx&#10;EL4XfIcwQm+a3VJE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PYBnzjBAAAA3AAAAA8AAAAA&#10;AAAAAAAAAAAABwIAAGRycy9kb3ducmV2LnhtbFBLBQYAAAAAAwADALcAAAD1AgAAAAA=&#10;" strokeweight="1pt"/>
                <v:line id="Line 399" o:spid="_x0000_s2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rgQwwAAANwAAAAPAAAAZHJzL2Rvd25yZXYueG1sRI9Bi8Iw&#10;FITvgv8hPMGbTRUV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Hf64EMMAAADcAAAADwAA&#10;AAAAAAAAAAAAAAAHAgAAZHJzL2Rvd25yZXYueG1sUEsFBgAAAAADAAMAtwAAAPcCAAAAAA==&#10;" strokeweight="2pt"/>
                <v:line id="Line 400" o:spid="_x0000_s2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1mD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" strokeweight="1pt"/>
                <v:rect id="Rectangle 401" o:spid="_x0000_s2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    <v:textbox inset="1pt,1pt,1pt,1pt">
                    <w:txbxContent>
                      <w:p w14:paraId="0FD6971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    <v:textbox inset="1pt,1pt,1pt,1pt">
                    <w:txbxContent>
                      <w:p w14:paraId="3FD9537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    <v:textbox inset="1pt,1pt,1pt,1pt">
                    <w:txbxContent>
                      <w:p w14:paraId="5F793E5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    <v:textbox inset="1pt,1pt,1pt,1pt">
                    <w:txbxContent>
                      <w:p w14:paraId="23DCEC0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HWX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pnP4nIlHQG7fAAAA//8DAFBLAQItABQABgAIAAAAIQDb4fbL7gAAAIUBAAATAAAAAAAAAAAAAAAA&#10;AAAAAABbQ29udGVudF9UeXBlc10ueG1sUEsBAi0AFAAGAAgAAAAhAFr0LFu/AAAAFQEAAAsAAAAA&#10;AAAAAAAAAAAAHwEAAF9yZWxzLy5yZWxzUEsBAi0AFAAGAAgAAAAhABLodZfBAAAA3AAAAA8AAAAA&#10;AAAAAAAAAAAABwIAAGRycy9kb3ducmV2LnhtbFBLBQYAAAAAAwADALcAAAD1AgAAAAA=&#10;" filled="f" stroked="f" strokeweight=".25pt">
                  <v:textbox inset="1pt,1pt,1pt,1pt">
                    <w:txbxContent>
                      <w:p w14:paraId="3CA581B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uvg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dtNCr9n4hGQxQ8AAAD//wMAUEsBAi0AFAAGAAgAAAAhANvh9svuAAAAhQEAABMAAAAAAAAAAAAA&#10;AAAAAAAAAFtDb250ZW50X1R5cGVzXS54bWxQSwECLQAUAAYACAAAACEAWvQsW78AAAAVAQAACwAA&#10;AAAAAAAAAAAAAAAfAQAAX3JlbHMvLnJlbHNQSwECLQAUAAYACAAAACEA4jrr4MMAAADcAAAADwAA&#10;AAAAAAAAAAAAAAAHAgAAZHJzL2Rvd25yZXYueG1sUEsFBgAAAAADAAMAtwAAAPcCAAAAAA==&#10;" filled="f" stroked="f" strokeweight=".25pt">
                  <v:textbox inset="1pt,1pt,1pt,1pt">
                    <w:txbxContent>
                      <w:p w14:paraId="1334868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k57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ZDyD95l4BOT6BQAA//8DAFBLAQItABQABgAIAAAAIQDb4fbL7gAAAIUBAAATAAAAAAAAAAAAAAAA&#10;AAAAAABbQ29udGVudF9UeXBlc10ueG1sUEsBAi0AFAAGAAgAAAAhAFr0LFu/AAAAFQEAAAsAAAAA&#10;AAAAAAAAAAAAHwEAAF9yZWxzLy5yZWxzUEsBAi0AFAAGAAgAAAAhAI12TnvBAAAA3AAAAA8AAAAA&#10;AAAAAAAAAAAABwIAAGRycy9kb3ducmV2LnhtbFBLBQYAAAAAAwADALcAAAD1AgAAAAA=&#10;" filled="f" stroked="f" strokeweight=".25pt">
                  <v:textbox inset="1pt,1pt,1pt,1pt">
                    <w:txbxContent>
                      <w:p w14:paraId="20E7427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0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6doJ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" filled="f" stroked="f" strokeweight=".25pt">
                  <v:textbox inset="1pt,1pt,1pt,1pt">
                    <w:txbxContent>
                      <w:p w14:paraId="10F7F27C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55520" behindDoc="0" locked="1" layoutInCell="0" allowOverlap="1" wp14:anchorId="391A3B04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9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6336E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AECE0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9284D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F2FFF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5D11A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0CBB9D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3CDBA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BEADD4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1A3B04" id="_x0000_s2096" style="position:absolute;margin-left:56.7pt;margin-top:19.85pt;width:518.8pt;height:802.3pt;z-index:25175552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" o:allowincell="f">
                <v:rect id="Rectangle 390" o:spid="_x0000_s2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" filled="f" strokeweight="2pt"/>
                <v:line id="Line 391" o:spid="_x0000_s20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8Xop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6Cq8z4QjI3T8AAAD//wMAUEsBAi0AFAAGAAgAAAAhANvh9svuAAAAhQEAABMAAAAAAAAAAAAA&#10;AAAAAAAAAFtDb250ZW50X1R5cGVzXS54bWxQSwECLQAUAAYACAAAACEAWvQsW78AAAAVAQAACwAA&#10;AAAAAAAAAAAAAAAfAQAAX3JlbHMvLnJlbHNQSwECLQAUAAYACAAAACEATvF6KcMAAADcAAAADwAA&#10;AAAAAAAAAAAAAAAHAgAAZHJzL2Rvd25yZXYueG1sUEsFBgAAAAADAAMAtwAAAPcCAAAAAA==&#10;" strokeweight="2pt"/>
                <v:line id="Line 392" o:spid="_x0000_s20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+Re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v4WMfwdyYcAbl9AAAA//8DAFBLAQItABQABgAIAAAAIQDb4fbL7gAAAIUBAAATAAAAAAAAAAAA&#10;AAAAAAAAAABbQ29udGVudF9UeXBlc10ueG1sUEsBAi0AFAAGAAgAAAAhAFr0LFu/AAAAFQEAAAsA&#10;AAAAAAAAAAAAAAAAHwEAAF9yZWxzLy5yZWxzUEsBAi0AFAAGAAgAAAAhAL4j5F7EAAAA3AAAAA8A&#10;AAAAAAAAAAAAAAAABwIAAGRycy9kb3ducmV2LnhtbFBLBQYAAAAAAwADALcAAAD4AgAAAAA=&#10;" strokeweight="2pt"/>
                <v:line id="Line 393" o:spid="_x0000_s21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" strokeweight="2pt"/>
                <v:line id="Line 394" o:spid="_x0000_s21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" strokeweight="2pt"/>
                <v:line id="Line 395" o:spid="_x0000_s21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nwq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eP9fwdyYcAbl7AAAA//8DAFBLAQItABQABgAIAAAAIQDb4fbL7gAAAIUBAAATAAAAAAAAAAAA&#10;AAAAAAAAAABbQ29udGVudF9UeXBlc10ueG1sUEsBAi0AFAAGAAgAAAAhAFr0LFu/AAAAFQEAAAsA&#10;AAAAAAAAAAAAAAAAHwEAAF9yZWxzLy5yZWxzUEsBAi0AFAAGAAgAAAAhADHKfCrEAAAA3AAAAA8A&#10;AAAAAAAAAAAAAAAABwIAAGRycy9kb3ducmV2LnhtbFBLBQYAAAAAAwADALcAAAD4AgAAAAA=&#10;" strokeweight="2pt"/>
                <v:line id="Line 396" o:spid="_x0000_s21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" strokeweight="2pt"/>
                <v:line id="Line 397" o:spid="_x0000_s21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fG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xWcHvmXAE5P4HAAD//wMAUEsBAi0AFAAGAAgAAAAhANvh9svuAAAAhQEAABMAAAAAAAAAAAAA&#10;AAAAAAAAAFtDb250ZW50X1R5cGVzXS54bWxQSwECLQAUAAYACAAAACEAWvQsW78AAAAVAQAACwAA&#10;AAAAAAAAAAAAAAAfAQAAX3JlbHMvLnJlbHNQSwECLQAUAAYACAAAACEArlRHxsMAAADcAAAADwAA&#10;AAAAAAAAAAAAAAAHAgAAZHJzL2Rvd25yZXYueG1sUEsFBgAAAAADAAMAtwAAAPcCAAAAAA==&#10;" strokeweight="2pt"/>
                <v:line id="Line 398" o:spid="_x0000_s2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" strokeweight="1pt"/>
                <v:line id="Line 399" o:spid="_x0000_s2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" strokeweight="2pt"/>
                <v:line id="Line 400" o:spid="_x0000_s21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" strokeweight="1pt"/>
                <v:rect id="Rectangle 401" o:spid="_x0000_s21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" filled="f" stroked="f" strokeweight=".25pt">
                  <v:textbox inset="1pt,1pt,1pt,1pt">
                    <w:txbxContent>
                      <w:p w14:paraId="3D6336E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1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" filled="f" stroked="f" strokeweight=".25pt">
                  <v:textbox inset="1pt,1pt,1pt,1pt">
                    <w:txbxContent>
                      <w:p w14:paraId="0FAECE0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1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+BQY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" filled="f" stroked="f" strokeweight=".25pt">
                  <v:textbox inset="1pt,1pt,1pt,1pt">
                    <w:txbxContent>
                      <w:p w14:paraId="489284D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1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" filled="f" stroked="f" strokeweight=".25pt">
                  <v:textbox inset="1pt,1pt,1pt,1pt">
                    <w:txbxContent>
                      <w:p w14:paraId="22F2FFF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1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" filled="f" stroked="f" strokeweight=".25pt">
                  <v:textbox inset="1pt,1pt,1pt,1pt">
                    <w:txbxContent>
                      <w:p w14:paraId="4D5D11A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1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" filled="f" stroked="f" strokeweight=".25pt">
                  <v:textbox inset="1pt,1pt,1pt,1pt">
                    <w:txbxContent>
                      <w:p w14:paraId="70CBB9D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1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" filled="f" stroked="f" strokeweight=".25pt">
                  <v:textbox inset="1pt,1pt,1pt,1pt">
                    <w:txbxContent>
                      <w:p w14:paraId="303CDBA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1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" filled="f" stroked="f" strokeweight=".25pt">
                  <v:textbox inset="1pt,1pt,1pt,1pt">
                    <w:txbxContent>
                      <w:p w14:paraId="0DBEADD4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57568" behindDoc="0" locked="1" layoutInCell="0" allowOverlap="1" wp14:anchorId="08713775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36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7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17E75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C5B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9AE1B2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EF418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318CB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B55DC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606476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5EA64EA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713775" id="_x0000_s2116" style="position:absolute;margin-left:56.7pt;margin-top:19.85pt;width:518.8pt;height:802.3pt;z-index:25175756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" o:allowincell="f">
                <v:rect id="Rectangle 390" o:spid="_x0000_s21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" filled="f" strokeweight="2pt"/>
                <v:line id="Line 391" o:spid="_x0000_s21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ZzT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ivpvA6E46A3P0DAAD//wMAUEsBAi0AFAAGAAgAAAAhANvh9svuAAAAhQEAABMAAAAAAAAAAAAA&#10;AAAAAAAAAFtDb250ZW50X1R5cGVzXS54bWxQSwECLQAUAAYACAAAACEAWvQsW78AAAAVAQAACwAA&#10;AAAAAAAAAAAAAAAfAQAAX3JlbHMvLnJlbHNQSwECLQAUAAYACAAAACEA/v2c08MAAADcAAAADwAA&#10;AAAAAAAAAAAAAAAHAgAAZHJzL2Rvd25yZXYueG1sUEsFBgAAAAADAAMAtwAAAPcCAAAAAA==&#10;" strokeweight="2pt"/>
                <v:line id="Line 392" o:spid="_x0000_s21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wKk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v4WMXwdyYcAbl9AAAA//8DAFBLAQItABQABgAIAAAAIQDb4fbL7gAAAIUBAAATAAAAAAAAAAAA&#10;AAAAAAAAAABbQ29udGVudF9UeXBlc10ueG1sUEsBAi0AFAAGAAgAAAAhAFr0LFu/AAAAFQEAAAsA&#10;AAAAAAAAAAAAAAAAHwEAAF9yZWxzLy5yZWxzUEsBAi0AFAAGAAgAAAAhAA4vAqTEAAAA3AAAAA8A&#10;AAAAAAAAAAAAAAAABwIAAGRycy9kb3ducmV2LnhtbFBLBQYAAAAAAwADALcAAAD4AgAAAAA=&#10;" strokeweight="2pt"/>
                <v:line id="Line 393" o:spid="_x0000_s21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6c/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P9bwdyYcAbl7AAAA//8DAFBLAQItABQABgAIAAAAIQDb4fbL7gAAAIUBAAATAAAAAAAAAAAA&#10;AAAAAAAAAABbQ29udGVudF9UeXBlc10ueG1sUEsBAi0AFAAGAAgAAAAhAFr0LFu/AAAAFQEAAAsA&#10;AAAAAAAAAAAAAAAAHwEAAF9yZWxzLy5yZWxzUEsBAi0AFAAGAAgAAAAhAGFjpz/EAAAA3AAAAA8A&#10;AAAAAAAAAAAAAAAABwIAAGRycy9kb3ducmV2LnhtbFBLBQYAAAAAAwADALcAAAD4AgAAAAA=&#10;" strokeweight="2pt"/>
                <v:line id="Line 394" o:spid="_x0000_s21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" strokeweight="2pt"/>
                <v:line id="Line 395" o:spid="_x0000_s21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prQ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P9bwdyYcAbl7AAAA//8DAFBLAQItABQABgAIAAAAIQDb4fbL7gAAAIUBAAATAAAAAAAAAAAA&#10;AAAAAAAAAABbQ29udGVudF9UeXBlc10ueG1sUEsBAi0AFAAGAAgAAAAhAFr0LFu/AAAAFQEAAAsA&#10;AAAAAAAAAAAAAAAAHwEAAF9yZWxzLy5yZWxzUEsBAi0AFAAGAAgAAAAhAIHGmtDEAAAA3AAAAA8A&#10;AAAAAAAAAAAAAAAABwIAAGRycy9kb3ducmV2LnhtbFBLBQYAAAAAAwADALcAAAD4AgAAAAA=&#10;" strokeweight="2pt"/>
                <v:line id="Line 396" o:spid="_x0000_s21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" strokeweight="2pt"/>
                <v:line id="Line 397" o:spid="_x0000_s21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" strokeweight="2pt"/>
                <v:line id="Line 398" o:spid="_x0000_s21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" strokeweight="1pt"/>
                <v:line id="Line 399" o:spid="_x0000_s21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" strokeweight="2pt"/>
                <v:line id="Line 400" o:spid="_x0000_s21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" strokeweight="1pt"/>
                <v:rect id="Rectangle 401" o:spid="_x0000_s21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" filled="f" stroked="f" strokeweight=".25pt">
                  <v:textbox inset="1pt,1pt,1pt,1pt">
                    <w:txbxContent>
                      <w:p w14:paraId="5017E75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1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X+8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bxlC/g/E4+AXF0BAAD//wMAUEsBAi0AFAAGAAgAAAAhANvh9svuAAAAhQEAABMAAAAAAAAAAAAA&#10;AAAAAAAAAFtDb250ZW50X1R5cGVzXS54bWxQSwECLQAUAAYACAAAACEAWvQsW78AAAAVAQAACwAA&#10;AAAAAAAAAAAAAAAfAQAAX3JlbHMvLnJlbHNQSwECLQAUAAYACAAAACEAe81/vMMAAADcAAAADwAA&#10;AAAAAAAAAAAAAAAHAgAAZHJzL2Rvd25yZXYueG1sUEsFBgAAAAADAAMAtwAAAPcCAAAAAA==&#10;" filled="f" stroked="f" strokeweight=".25pt">
                  <v:textbox inset="1pt,1pt,1pt,1pt">
                    <w:txbxContent>
                      <w:p w14:paraId="6888C5B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1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" filled="f" stroked="f" strokeweight=".25pt">
                  <v:textbox inset="1pt,1pt,1pt,1pt">
                    <w:txbxContent>
                      <w:p w14:paraId="69AE1B2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1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" filled="f" stroked="f" strokeweight=".25pt">
                  <v:textbox inset="1pt,1pt,1pt,1pt">
                    <w:txbxContent>
                      <w:p w14:paraId="4CEF418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1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" filled="f" stroked="f" strokeweight=".25pt">
                  <v:textbox inset="1pt,1pt,1pt,1pt">
                    <w:txbxContent>
                      <w:p w14:paraId="63318CB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1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" filled="f" stroked="f" strokeweight=".25pt">
                  <v:textbox inset="1pt,1pt,1pt,1pt">
                    <w:txbxContent>
                      <w:p w14:paraId="23B55DC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1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" filled="f" stroked="f" strokeweight=".25pt">
                  <v:textbox inset="1pt,1pt,1pt,1pt">
                    <w:txbxContent>
                      <w:p w14:paraId="4606476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1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" filled="f" stroked="f" strokeweight=".25pt">
                  <v:textbox inset="1pt,1pt,1pt,1pt">
                    <w:txbxContent>
                      <w:p w14:paraId="55EA64EA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59616" behindDoc="0" locked="1" layoutInCell="0" allowOverlap="1" wp14:anchorId="2ECA6055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34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5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5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6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FEB92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0131C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C29A3F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8AD98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C4F003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B6B88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338C7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F252B20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CA6055" id="_x0000_s2136" style="position:absolute;margin-left:56.7pt;margin-top:19.85pt;width:518.8pt;height:802.3pt;z-index:25175961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" o:allowincell="f">
                <v:rect id="Rectangle 390" o:spid="_x0000_s21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" filled="f" strokeweight="2pt"/>
                <v:line id="Line 391" o:spid="_x0000_s21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MCz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EXzPhCMgVx8AAAD//wMAUEsBAi0AFAAGAAgAAAAhANvh9svuAAAAhQEAABMAAAAAAAAAAAAAAAAA&#10;AAAAAFtDb250ZW50X1R5cGVzXS54bWxQSwECLQAUAAYACAAAACEAWvQsW78AAAAVAQAACwAAAAAA&#10;AAAAAAAAAAAfAQAAX3JlbHMvLnJlbHNQSwECLQAUAAYACAAAACEAtUjAs8AAAADcAAAADwAAAAAA&#10;AAAAAAAAAAAHAgAAZHJzL2Rvd25yZXYueG1sUEsFBgAAAAADAAMAtwAAAPQCAAAAAA==&#10;" strokeweight="2pt"/>
                <v:line id="Line 392" o:spid="_x0000_s21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7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MXzPhCMgVx8AAAD//wMAUEsBAi0AFAAGAAgAAAAhANvh9svuAAAAhQEAABMAAAAAAAAAAAAAAAAA&#10;AAAAAFtDb250ZW50X1R5cGVzXS54bWxQSwECLQAUAAYACAAAACEAWvQsW78AAAAVAQAACwAAAAAA&#10;AAAAAAAAAAAfAQAAX3JlbHMvLnJlbHNQSwECLQAUAAYACAAAACEARZpexMAAAADcAAAADwAAAAAA&#10;AAAAAAAAAAAHAgAAZHJzL2Rvd25yZXYueG1sUEsFBgAAAAADAAMAtwAAAPQCAAAAAA==&#10;" strokeweight="2pt"/>
                <v:line id="Line 393" o:spid="_x0000_s21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vt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CXzPhCMgVx8AAAD//wMAUEsBAi0AFAAGAAgAAAAhANvh9svuAAAAhQEAABMAAAAAAAAAAAAAAAAA&#10;AAAAAFtDb250ZW50X1R5cGVzXS54bWxQSwECLQAUAAYACAAAACEAWvQsW78AAAAVAQAACwAAAAAA&#10;AAAAAAAAAAAfAQAAX3JlbHMvLnJlbHNQSwECLQAUAAYACAAAACEAKtb7X8AAAADcAAAADwAAAAAA&#10;AAAAAAAAAAAHAgAAZHJzL2Rvd25yZXYueG1sUEsFBgAAAAADAAMAtwAAAPQCAAAAAA==&#10;" strokeweight="2pt"/>
                <v:line id="Line 394" o:spid="_x0000_s21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" strokeweight="2pt"/>
                <v:line id="Line 395" o:spid="_x0000_s21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" strokeweight="2pt"/>
                <v:line id="Line 396" o:spid="_x0000_s21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Vj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bT&#10;GXzPhCMgVx8AAAD//wMAUEsBAi0AFAAGAAgAAAAhANvh9svuAAAAhQEAABMAAAAAAAAAAAAAAAAA&#10;AAAAAFtDb250ZW50X1R5cGVzXS54bWxQSwECLQAUAAYACAAAACEAWvQsW78AAAAVAQAACwAAAAAA&#10;AAAAAAAAAAAfAQAAX3JlbHMvLnJlbHNQSwECLQAUAAYACAAAACEAOqFYx8AAAADcAAAADwAAAAAA&#10;AAAAAAAAAAAHAgAAZHJzL2Rvd25yZXYueG1sUEsFBgAAAAADAAMAtwAAAPQCAAAAAA==&#10;" strokeweight="2pt"/>
                <v:line id="Line 397" o:spid="_x0000_s21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" strokeweight="2pt"/>
                <v:line id="Line 398" o:spid="_x0000_s21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" strokeweight="1pt"/>
                <v:line id="Line 399" o:spid="_x0000_s21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" strokeweight="2pt"/>
                <v:line id="Line 400" o:spid="_x0000_s21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" strokeweight="1pt"/>
                <v:rect id="Rectangle 401" o:spid="_x0000_s21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" filled="f" stroked="f" strokeweight=".25pt">
                  <v:textbox inset="1pt,1pt,1pt,1pt">
                    <w:txbxContent>
                      <w:p w14:paraId="24FEB92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1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lG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6yDfyeiUdA7n8AAAD//wMAUEsBAi0AFAAGAAgAAAAhANvh9svuAAAAhQEAABMAAAAAAAAAAAAA&#10;AAAAAAAAAFtDb250ZW50X1R5cGVzXS54bWxQSwECLQAUAAYACAAAACEAWvQsW78AAAAVAQAACwAA&#10;AAAAAAAAAAAAAAAfAQAAX3JlbHMvLnJlbHNQSwECLQAUAAYACAAAACEAy8GZRsMAAADcAAAADwAA&#10;AAAAAAAAAAAAAAAHAgAAZHJzL2Rvd25yZXYueG1sUEsFBgAAAAADAAMAtwAAAPcCAAAAAA==&#10;" filled="f" stroked="f" strokeweight=".25pt">
                  <v:textbox inset="1pt,1pt,1pt,1pt">
                    <w:txbxContent>
                      <w:p w14:paraId="380131C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1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" filled="f" stroked="f" strokeweight=".25pt">
                  <v:textbox inset="1pt,1pt,1pt,1pt">
                    <w:txbxContent>
                      <w:p w14:paraId="1C29A3F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1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KSp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6yNfyeiUdA7n4AAAD//wMAUEsBAi0AFAAGAAgAAAAhANvh9svuAAAAhQEAABMAAAAAAAAAAAAA&#10;AAAAAAAAAFtDb250ZW50X1R5cGVzXS54bWxQSwECLQAUAAYACAAAACEAWvQsW78AAAAVAQAACwAA&#10;AAAAAAAAAAAAAAAfAQAAX3JlbHMvLnJlbHNQSwECLQAUAAYACAAAACEAK2SkqcMAAADcAAAADwAA&#10;AAAAAAAAAAAAAAAHAgAAZHJzL2Rvd25yZXYueG1sUEsFBgAAAAADAAMAtwAAAPcCAAAAAA==&#10;" filled="f" stroked="f" strokeweight=".25pt">
                  <v:textbox inset="1pt,1pt,1pt,1pt">
                    <w:txbxContent>
                      <w:p w14:paraId="1A8AD98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1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" filled="f" stroked="f" strokeweight=".25pt">
                  <v:textbox inset="1pt,1pt,1pt,1pt">
                    <w:txbxContent>
                      <w:p w14:paraId="0C4F003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1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" filled="f" stroked="f" strokeweight=".25pt">
                  <v:textbox inset="1pt,1pt,1pt,1pt">
                    <w:txbxContent>
                      <w:p w14:paraId="02B6B88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1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" filled="f" stroked="f" strokeweight=".25pt">
                  <v:textbox inset="1pt,1pt,1pt,1pt">
                    <w:txbxContent>
                      <w:p w14:paraId="14338C7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1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" filled="f" stroked="f" strokeweight=".25pt">
                  <v:textbox inset="1pt,1pt,1pt,1pt">
                    <w:txbxContent>
                      <w:p w14:paraId="0F252B20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61664" behindDoc="0" locked="1" layoutInCell="0" allowOverlap="1" wp14:anchorId="13CA38C9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32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4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4FB3FD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7CB26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79DD1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525D4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40F3B6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A7B197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36236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5BC6027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CA38C9" id="_x0000_s2156" style="position:absolute;margin-left:56.7pt;margin-top:19.85pt;width:518.8pt;height:802.3pt;z-index:2517616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AWLOhz&#10;8wYAAJpTAAAOAAAAAAAAAAAAAAAAAC4CAABkcnMvZTJvRG9jLnhtbFBLAQItABQABgAIAAAAIQCM&#10;Q7bK4QAAAAwBAAAPAAAAAAAAAAAAAAAAAE0JAABkcnMvZG93bnJldi54bWxQSwUGAAAAAAQABADz&#10;AAAAWwoAAAAA&#10;" o:allowincell="f">
                <v:rect id="Rectangle 390" o:spid="_x0000_s21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" filled="f" strokeweight="2pt"/>
                <v:line id="Line 391" o:spid="_x0000_s21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yUT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EXzPhCMgVx8AAAD//wMAUEsBAi0AFAAGAAgAAAAhANvh9svuAAAAhQEAABMAAAAAAAAAAAAAAAAA&#10;AAAAAFtDb250ZW50X1R5cGVzXS54bWxQSwECLQAUAAYACAAAACEAWvQsW78AAAAVAQAACwAAAAAA&#10;AAAAAAAAAAAfAQAAX3JlbHMvLnJlbHNQSwECLQAUAAYACAAAACEAaJclE8AAAADcAAAADwAAAAAA&#10;AAAAAAAAAAAHAgAAZHJzL2Rvd25yZXYueG1sUEsFBgAAAAADAAMAtwAAAPQCAAAAAA==&#10;" strokeweight="2pt"/>
                <v:line id="Line 392" o:spid="_x0000_s21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btk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MXzPhCMgVx8AAAD//wMAUEsBAi0AFAAGAAgAAAAhANvh9svuAAAAhQEAABMAAAAAAAAAAAAAAAAA&#10;AAAAAFtDb250ZW50X1R5cGVzXS54bWxQSwECLQAUAAYACAAAACEAWvQsW78AAAAVAQAACwAAAAAA&#10;AAAAAAAAAAAfAQAAX3JlbHMvLnJlbHNQSwECLQAUAAYACAAAACEAmEW7ZMAAAADcAAAADwAAAAAA&#10;AAAAAAAAAAAHAgAAZHJzL2Rvd25yZXYueG1sUEsFBgAAAAADAAMAtwAAAPQCAAAAAA==&#10;" strokeweight="2pt"/>
                <v:line id="Line 393" o:spid="_x0000_s21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" strokeweight="2pt"/>
                <v:line id="Line 394" o:spid="_x0000_s21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" strokeweight="2pt"/>
                <v:line id="Line 395" o:spid="_x0000_s21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MQ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KXzPhCMgVx8AAAD//wMAUEsBAi0AFAAGAAgAAAAhANvh9svuAAAAhQEAABMAAAAAAAAAAAAAAAAA&#10;AAAAAFtDb250ZW50X1R5cGVzXS54bWxQSwECLQAUAAYACAAAACEAWvQsW78AAAAVAQAACwAAAAAA&#10;AAAAAAAAAAAfAQAAX3JlbHMvLnJlbHNQSwECLQAUAAYACAAAACEAF6wjEMAAAADcAAAADwAAAAAA&#10;AAAAAAAAAAAHAgAAZHJzL2Rvd25yZXYueG1sUEsFBgAAAAADAAMAtwAAAPQCAAAAAA==&#10;" strokeweight="2pt"/>
                <v:line id="Line 396" o:spid="_x0000_s21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r1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T&#10;GXzPhCMgVx8AAAD//wMAUEsBAi0AFAAGAAgAAAAhANvh9svuAAAAhQEAABMAAAAAAAAAAAAAAAAA&#10;AAAAAFtDb250ZW50X1R5cGVzXS54bWxQSwECLQAUAAYACAAAACEAWvQsW78AAAAVAQAACwAAAAAA&#10;AAAAAAAAAAAfAQAAX3JlbHMvLnJlbHNQSwECLQAUAAYACAAAACEA5369Z8AAAADcAAAADwAAAAAA&#10;AAAAAAAAAAAHAgAAZHJzL2Rvd25yZXYueG1sUEsFBgAAAAADAAMAtwAAAPQCAAAAAA==&#10;" strokeweight="2pt"/>
                <v:line id="Line 397" o:spid="_x0000_s21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hj8xAAAANwAAAAPAAAAZHJzL2Rvd25yZXYueG1sRI9Ba8JA&#10;FITvQv/D8gredFOl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IgyGPzEAAAA3AAAAA8A&#10;AAAAAAAAAAAAAAAABwIAAGRycy9kb3ducmV2LnhtbFBLBQYAAAAAAwADALcAAAD4AgAAAAA=&#10;" strokeweight="2pt"/>
                <v:line id="Line 398" o:spid="_x0000_s21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" strokeweight="1pt"/>
                <v:line id="Line 399" o:spid="_x0000_s21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" strokeweight="2pt"/>
                <v:line id="Line 400" o:spid="_x0000_s21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" strokeweight="1pt"/>
                <v:rect id="Rectangle 401" o:spid="_x0000_s21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ltR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rDKUvg7E4+A3PwCAAD//wMAUEsBAi0AFAAGAAgAAAAhANvh9svuAAAAhQEAABMAAAAAAAAAAAAA&#10;AAAAAAAAAFtDb250ZW50X1R5cGVzXS54bWxQSwECLQAUAAYACAAAACEAWvQsW78AAAAVAQAACwAA&#10;AAAAAAAAAAAAAAAfAQAAX3JlbHMvLnJlbHNQSwECLQAUAAYACAAAACEAcKZbUcMAAADcAAAADwAA&#10;AAAAAAAAAAAAAAAHAgAAZHJzL2Rvd25yZXYueG1sUEsFBgAAAAADAAMAtwAAAPcCAAAAAA==&#10;" filled="f" stroked="f" strokeweight=".25pt">
                  <v:textbox inset="1pt,1pt,1pt,1pt">
                    <w:txbxContent>
                      <w:p w14:paraId="04FB3FD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1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MUm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m0/h70w8AnL7CwAA//8DAFBLAQItABQABgAIAAAAIQDb4fbL7gAAAIUBAAATAAAAAAAAAAAAAAAA&#10;AAAAAABbQ29udGVudF9UeXBlc10ueG1sUEsBAi0AFAAGAAgAAAAhAFr0LFu/AAAAFQEAAAsAAAAA&#10;AAAAAAAAAAAAHwEAAF9yZWxzLy5yZWxzUEsBAi0AFAAGAAgAAAAhAIB0xSbBAAAA3AAAAA8AAAAA&#10;AAAAAAAAAAAABwIAAGRycy9kb3ducmV2LnhtbFBLBQYAAAAAAwADALcAAAD1AgAAAAA=&#10;" filled="f" stroked="f" strokeweight=".25pt">
                  <v:textbox inset="1pt,1pt,1pt,1pt">
                    <w:txbxContent>
                      <w:p w14:paraId="727CB26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1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" filled="f" stroked="f" strokeweight=".25pt">
                  <v:textbox inset="1pt,1pt,1pt,1pt">
                    <w:txbxContent>
                      <w:p w14:paraId="0E79DD1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1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fjJ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vCWZXA7E4+AXF8BAAD//wMAUEsBAi0AFAAGAAgAAAAhANvh9svuAAAAhQEAABMAAAAAAAAAAAAA&#10;AAAAAAAAAFtDb250ZW50X1R5cGVzXS54bWxQSwECLQAUAAYACAAAACEAWvQsW78AAAAVAQAACwAA&#10;AAAAAAAAAAAAAAAfAQAAX3JlbHMvLnJlbHNQSwECLQAUAAYACAAAACEAYNH4ycMAAADcAAAADwAA&#10;AAAAAAAAAAAAAAAHAgAAZHJzL2Rvd25yZXYueG1sUEsFBgAAAAADAAMAtwAAAPcCAAAAAA==&#10;" filled="f" stroked="f" strokeweight=".25pt">
                  <v:textbox inset="1pt,1pt,1pt,1pt">
                    <w:txbxContent>
                      <w:p w14:paraId="52525D4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1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V1S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" filled="f" stroked="f" strokeweight=".25pt">
                  <v:textbox inset="1pt,1pt,1pt,1pt">
                    <w:txbxContent>
                      <w:p w14:paraId="140F3B6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1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" filled="f" stroked="f" strokeweight=".25pt">
                  <v:textbox inset="1pt,1pt,1pt,1pt">
                    <w:txbxContent>
                      <w:p w14:paraId="4A7B197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1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2a+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" filled="f" stroked="f" strokeweight=".25pt">
                  <v:textbox inset="1pt,1pt,1pt,1pt">
                    <w:txbxContent>
                      <w:p w14:paraId="7236236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1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LM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Tzv&#10;4tp4Jh4BWf4CAAD//wMAUEsBAi0AFAAGAAgAAAAhANvh9svuAAAAhQEAABMAAAAAAAAAAAAAAAAA&#10;AAAAAFtDb250ZW50X1R5cGVzXS54bWxQSwECLQAUAAYACAAAACEAWvQsW78AAAAVAQAACwAAAAAA&#10;AAAAAAAAAAAfAQAAX3JlbHMvLnJlbHNQSwECLQAUAAYACAAAACEA4ZzyzMAAAADcAAAADwAAAAAA&#10;AAAAAAAAAAAHAgAAZHJzL2Rvd25yZXYueG1sUEsFBgAAAAADAAMAtwAAAPQCAAAAAA==&#10;" filled="f" stroked="f" strokeweight=".25pt">
                  <v:textbox inset="1pt,1pt,1pt,1pt">
                    <w:txbxContent>
                      <w:p w14:paraId="65BC6027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63712" behindDoc="0" locked="1" layoutInCell="0" allowOverlap="1" wp14:anchorId="33C7A304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30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31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6B26D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2E6CF6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B8B0F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66ACD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75BF6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17258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3F122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5650A8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C7A304" id="_x0000_s2176" style="position:absolute;margin-left:56.7pt;margin-top:19.85pt;width:518.8pt;height:802.3pt;z-index:2517637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" o:allowincell="f">
                <v:rect id="Rectangle 390" o:spid="_x0000_s21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" filled="f" strokeweight="2pt"/>
                <v:line id="Line 391" o:spid="_x0000_s21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nlzwgAAANwAAAAPAAAAZHJzL2Rvd25yZXYueG1sRI9Bi8Iw&#10;FITvgv8hPGFvmlZR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AjInlzwgAAANwAAAAPAAAA&#10;AAAAAAAAAAAAAAcCAABkcnMvZG93bnJldi54bWxQSwUGAAAAAAMAAwC3AAAA9gIAAAAA&#10;" strokeweight="2pt"/>
                <v:line id="Line 392" o:spid="_x0000_s21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cE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0/DnBMAAAADcAAAADwAAAAAA&#10;AAAAAAAAAAAHAgAAZHJzL2Rvd25yZXYueG1sUEsFBgAAAAADAAMAtwAAAPQCAAAAAA==&#10;" strokeweight="2pt"/>
                <v:line id="Line 393" o:spid="_x0000_s21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EK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vLxCn8AAAADcAAAADwAAAAAA&#10;AAAAAAAAAAAHAgAAZHJzL2Rvd25yZXYueG1sUEsFBgAAAAADAAMAtwAAAPQCAAAAAA==&#10;" strokeweight="2pt"/>
                <v:line id="Line 394" o:spid="_x0000_s21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drr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vl0Aa8z4QjI3T8AAAD//wMAUEsBAi0AFAAGAAgAAAAhANvh9svuAAAAhQEAABMAAAAAAAAAAAAA&#10;AAAAAAAAAFtDb250ZW50X1R5cGVzXS54bWxQSwECLQAUAAYACAAAACEAWvQsW78AAAAVAQAACwAA&#10;AAAAAAAAAAAAAAAfAQAAX3JlbHMvLnJlbHNQSwECLQAUAAYACAAAACEAM1Xa68MAAADcAAAADwAA&#10;AAAAAAAAAAAAAAAHAgAAZHJzL2Rvd25yZXYueG1sUEsFBgAAAAADAAMAtwAAAPcCAAAAAA==&#10;" strokeweight="2pt"/>
                <v:line id="Line 395" o:spid="_x0000_s21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X9w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KXzPhCMgVx8AAAD//wMAUEsBAi0AFAAGAAgAAAAhANvh9svuAAAAhQEAABMAAAAAAAAAAAAAAAAA&#10;AAAAAFtDb250ZW50X1R5cGVzXS54bWxQSwECLQAUAAYACAAAACEAWvQsW78AAAAVAQAACwAAAAAA&#10;AAAAAAAAAAAfAQAAX3JlbHMvLnJlbHNQSwECLQAUAAYACAAAACEAXBl/cMAAAADcAAAADwAAAAAA&#10;AAAAAAAAAAAHAgAAZHJzL2Rvd25yZXYueG1sUEsFBgAAAAADAAMAtwAAAPQCAAAAAA==&#10;" strokeweight="2pt"/>
                <v:line id="Line 396" o:spid="_x0000_s21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+EH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iaj&#10;GXzPhCMgVx8AAAD//wMAUEsBAi0AFAAGAAgAAAAhANvh9svuAAAAhQEAABMAAAAAAAAAAAAAAAAA&#10;AAAAAFtDb250ZW50X1R5cGVzXS54bWxQSwECLQAUAAYACAAAACEAWvQsW78AAAAVAQAACwAAAAAA&#10;AAAAAAAAAAAfAQAAX3JlbHMvLnJlbHNQSwECLQAUAAYACAAAACEArMvhB8AAAADcAAAADwAAAAAA&#10;AAAAAAAAAAAHAgAAZHJzL2Rvd25yZXYueG1sUEsFBgAAAAADAAMAtwAAAPQCAAAAAA==&#10;" strokeweight="2pt"/>
                <v:line id="Line 397" o:spid="_x0000_s21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" strokeweight="2pt"/>
                <v:line id="Line 398" o:spid="_x0000_s21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" strokeweight="1pt"/>
                <v:line id="Line 399" o:spid="_x0000_s21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" strokeweight="2pt"/>
                <v:line id="Line 400" o:spid="_x0000_s21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" strokeweight="1pt"/>
                <v:rect id="Rectangle 401" o:spid="_x0000_s21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b7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rDKUvg9E4+A3P0AAAD//wMAUEsBAi0AFAAGAAgAAAAhANvh9svuAAAAhQEAABMAAAAAAAAAAAAA&#10;AAAAAAAAAFtDb250ZW50X1R5cGVzXS54bWxQSwECLQAUAAYACAAAACEAWvQsW78AAAAVAQAACwAA&#10;AAAAAAAAAAAAAAAfAQAAX3JlbHMvLnJlbHNQSwECLQAUAAYACAAAACEArXm+8cMAAADcAAAADwAA&#10;AAAAAAAAAAAAAAAHAgAAZHJzL2Rvd25yZXYueG1sUEsFBgAAAAADAAMAtwAAAPcCAAAAAA==&#10;" filled="f" stroked="f" strokeweight=".25pt">
                  <v:textbox inset="1pt,1pt,1pt,1pt">
                    <w:txbxContent>
                      <w:p w14:paraId="376B26D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1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yCG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TxlGfyeiUdA7n8AAAD//wMAUEsBAi0AFAAGAAgAAAAhANvh9svuAAAAhQEAABMAAAAAAAAAAAAA&#10;AAAAAAAAAFtDb250ZW50X1R5cGVzXS54bWxQSwECLQAUAAYACAAAACEAWvQsW78AAAAVAQAACwAA&#10;AAAAAAAAAAAAAAAfAQAAX3JlbHMvLnJlbHNQSwECLQAUAAYACAAAACEAXasghsMAAADcAAAADwAA&#10;AAAAAAAAAAAAAAAHAgAAZHJzL2Rvd25yZXYueG1sUEsFBgAAAAADAAMAtwAAAPcCAAAAAA==&#10;" filled="f" stroked="f" strokeweight=".25pt">
                  <v:textbox inset="1pt,1pt,1pt,1pt">
                    <w:txbxContent>
                      <w:p w14:paraId="42E6CF6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1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4U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bDqDz5l4BOT2DQAA//8DAFBLAQItABQABgAIAAAAIQDb4fbL7gAAAIUBAAATAAAAAAAAAAAAAAAA&#10;AAAAAABbQ29udGVudF9UeXBlc10ueG1sUEsBAi0AFAAGAAgAAAAhAFr0LFu/AAAAFQEAAAsAAAAA&#10;AAAAAAAAAAAAHwEAAF9yZWxzLy5yZWxzUEsBAi0AFAAGAAgAAAAhADLnhR3BAAAA3AAAAA8AAAAA&#10;AAAAAAAAAAAABwIAAGRycy9kb3ducmV2LnhtbFBLBQYAAAAAAwADALcAAAD1AgAAAAA=&#10;" filled="f" stroked="f" strokeweight=".25pt">
                  <v:textbox inset="1pt,1pt,1pt,1pt">
                    <w:txbxContent>
                      <w:p w14:paraId="74B8B0F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1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h1p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m87h70w8AnL7CwAA//8DAFBLAQItABQABgAIAAAAIQDb4fbL7gAAAIUBAAATAAAAAAAAAAAAAAAA&#10;AAAAAABbQ29udGVudF9UeXBlc10ueG1sUEsBAi0AFAAGAAgAAAAhAFr0LFu/AAAAFQEAAAsAAAAA&#10;AAAAAAAAAAAAHwEAAF9yZWxzLy5yZWxzUEsBAi0AFAAGAAgAAAAhAL0OHWnBAAAA3AAAAA8AAAAA&#10;AAAAAAAAAAAABwIAAGRycy9kb3ducmV2LnhtbFBLBQYAAAAAAwADALcAAAD1AgAAAAA=&#10;" filled="f" stroked="f" strokeweight=".25pt">
                  <v:textbox inset="1pt,1pt,1pt,1pt">
                    <w:txbxContent>
                      <w:p w14:paraId="0666ACD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1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" filled="f" stroked="f" strokeweight=".25pt">
                  <v:textbox inset="1pt,1pt,1pt,1pt">
                    <w:txbxContent>
                      <w:p w14:paraId="5975BF6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1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Ca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p42GfyeiUdA7n8AAAD//wMAUEsBAi0AFAAGAAgAAAAhANvh9svuAAAAhQEAABMAAAAAAAAAAAAA&#10;AAAAAAAAAFtDb250ZW50X1R5cGVzXS54bWxQSwECLQAUAAYACAAAACEAWvQsW78AAAAVAQAACwAA&#10;AAAAAAAAAAAAAAAfAQAAX3JlbHMvLnJlbHNQSwECLQAUAAYACAAAACEAIpAmhcMAAADcAAAADwAA&#10;AAAAAAAAAAAAAAAHAgAAZHJzL2Rvd25yZXYueG1sUEsFBgAAAAADAAMAtwAAAPcCAAAAAA==&#10;" filled="f" stroked="f" strokeweight=".25pt">
                  <v:textbox inset="1pt,1pt,1pt,1pt">
                    <w:txbxContent>
                      <w:p w14:paraId="5317258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1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IM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" filled="f" stroked="f" strokeweight=".25pt">
                  <v:textbox inset="1pt,1pt,1pt,1pt">
                    <w:txbxContent>
                      <w:p w14:paraId="083F122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1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xds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W9p&#10;XBvPxCMg93cAAAD//wMAUEsBAi0AFAAGAAgAAAAhANvh9svuAAAAhQEAABMAAAAAAAAAAAAAAAAA&#10;AAAAAFtDb250ZW50X1R5cGVzXS54bWxQSwECLQAUAAYACAAAACEAWvQsW78AAAAVAQAACwAAAAAA&#10;AAAAAAAAAAAfAQAAX3JlbHMvLnJlbHNQSwECLQAUAAYACAAAACEAPEMXbMAAAADcAAAADwAAAAAA&#10;AAAAAAAAAAAHAgAAZHJzL2Rvd25yZXYueG1sUEsFBgAAAAADAAMAtwAAAPQCAAAAAA==&#10;" filled="f" stroked="f" strokeweight=".25pt">
                  <v:textbox inset="1pt,1pt,1pt,1pt">
                    <w:txbxContent>
                      <w:p w14:paraId="095650A8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65760" behindDoc="0" locked="1" layoutInCell="0" allowOverlap="1" wp14:anchorId="35E16A96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2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9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78118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CF1CE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EEB9BF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1A056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35947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667D14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C0ACFA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7F42FA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E16A96" id="_x0000_s2196" style="position:absolute;margin-left:56.7pt;margin-top:19.85pt;width:518.8pt;height:802.3pt;z-index:2517657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" o:allowincell="f">
                <v:rect id="Rectangle 390" o:spid="_x0000_s21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" filled="f" strokeweight="2pt"/>
                <v:line id="Line 391" o:spid="_x0000_s21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HW0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EXzPhCMgVx8AAAD//wMAUEsBAi0AFAAGAAgAAAAhANvh9svuAAAAhQEAABMAAAAAAAAAAAAAAAAA&#10;AAAAAFtDb250ZW50X1R5cGVzXS54bWxQSwECLQAUAAYACAAAACEAWvQsW78AAAAVAQAACwAAAAAA&#10;AAAAAAAAAAAfAQAAX3JlbHMvLnJlbHNQSwECLQAUAAYACAAAACEAOBB1tMAAAADcAAAADwAAAAAA&#10;AAAAAAAAAAAHAgAAZHJzL2Rvd25yZXYueG1sUEsFBgAAAAADAAMAtwAAAPQCAAAAAA==&#10;" strokeweight="2pt"/>
                <v:line id="Line 392" o:spid="_x0000_s21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" strokeweight="2pt"/>
                <v:line id="Line 393" o:spid="_x0000_s22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k5Y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KeOTljEAAAA3AAAAA8A&#10;AAAAAAAAAAAAAAAABwIAAGRycy9kb3ducmV2LnhtbFBLBQYAAAAAAwADALcAAAD4AgAAAAA=&#10;" strokeweight="2pt"/>
                <v:line id="Line 394" o:spid="_x0000_s22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" strokeweight="2pt"/>
                <v:line id="Line 395" o:spid="_x0000_s22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3O3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CXzPhCMgVx8AAAD//wMAUEsBAi0AFAAGAAgAAAAhANvh9svuAAAAhQEAABMAAAAAAAAAAAAAAAAA&#10;AAAAAFtDb250ZW50X1R5cGVzXS54bWxQSwECLQAUAAYACAAAACEAWvQsW78AAAAVAQAACwAAAAAA&#10;AAAAAAAAAAAfAQAAX3JlbHMvLnJlbHNQSwECLQAUAAYACAAAACEARytzt8AAAADcAAAADwAAAAAA&#10;AAAAAAAAAAAHAgAAZHJzL2Rvd25yZXYueG1sUEsFBgAAAAADAAMAtwAAAPQCAAAAAA==&#10;" strokeweight="2pt"/>
                <v:line id="Line 396" o:spid="_x0000_s22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e3A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KXzPhCMgVx8AAAD//wMAUEsBAi0AFAAGAAgAAAAhANvh9svuAAAAhQEAABMAAAAAAAAAAAAAAAAA&#10;AAAAAFtDb250ZW50X1R5cGVzXS54bWxQSwECLQAUAAYACAAAACEAWvQsW78AAAAVAQAACwAAAAAA&#10;AAAAAAAAAAAfAQAAX3JlbHMvLnJlbHNQSwECLQAUAAYACAAAACEAt/ntwMAAAADcAAAADwAAAAAA&#10;AAAAAAAAAAAHAgAAZHJzL2Rvd25yZXYueG1sUEsFBgAAAAADAAMAtwAAAPQCAAAAAA==&#10;" strokeweight="2pt"/>
                <v:line id="Line 397" o:spid="_x0000_s22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b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r5fwdyYcAbl9AAAA//8DAFBLAQItABQABgAIAAAAIQDb4fbL7gAAAIUBAAATAAAAAAAAAAAA&#10;AAAAAAAAAABbQ29udGVudF9UeXBlc10ueG1sUEsBAi0AFAAGAAgAAAAhAFr0LFu/AAAAFQEAAAsA&#10;AAAAAAAAAAAAAAAAHwEAAF9yZWxzLy5yZWxzUEsBAi0AFAAGAAgAAAAhANi1SFvEAAAA3AAAAA8A&#10;AAAAAAAAAAAAAAAABwIAAGRycy9kb3ducmV2LnhtbFBLBQYAAAAAAwADALcAAAD4AgAAAAA=&#10;" strokeweight="2pt"/>
                <v:line id="Line 398" o:spid="_x0000_s22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" strokeweight="1pt"/>
                <v:line id="Line 399" o:spid="_x0000_s22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nmy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z&#10;OXzPhCMgVx8AAAD//wMAUEsBAi0AFAAGAAgAAAAhANvh9svuAAAAhQEAABMAAAAAAAAAAAAAAAAA&#10;AAAAAFtDb250ZW50X1R5cGVzXS54bWxQSwECLQAUAAYACAAAACEAWvQsW78AAAAVAQAACwAAAAAA&#10;AAAAAAAAAAAfAQAAX3JlbHMvLnJlbHNQSwECLQAUAAYACAAAACEAxmZ5ssAAAADcAAAADwAAAAAA&#10;AAAAAAAAAAAHAgAAZHJzL2Rvd25yZXYueG1sUEsFBgAAAAADAAMAtwAAAPQCAAAAAA==&#10;" strokeweight="2pt"/>
                <v:line id="Line 400" o:spid="_x0000_s22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" strokeweight="1pt"/>
                <v:rect id="Rectangle 401" o:spid="_x0000_s22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" filled="f" stroked="f" strokeweight=".25pt">
                  <v:textbox inset="1pt,1pt,1pt,1pt">
                    <w:txbxContent>
                      <w:p w14:paraId="2E78118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2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" filled="f" stroked="f" strokeweight=".25pt">
                  <v:textbox inset="1pt,1pt,1pt,1pt">
                    <w:txbxContent>
                      <w:p w14:paraId="29CF1CE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2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" filled="f" stroked="f" strokeweight=".25pt">
                  <v:textbox inset="1pt,1pt,1pt,1pt">
                    <w:txbxContent>
                      <w:p w14:paraId="49EEB9BF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2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" filled="f" stroked="f" strokeweight=".25pt">
                  <v:textbox inset="1pt,1pt,1pt,1pt">
                    <w:txbxContent>
                      <w:p w14:paraId="571A056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2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" filled="f" stroked="f" strokeweight=".25pt">
                  <v:textbox inset="1pt,1pt,1pt,1pt">
                    <w:txbxContent>
                      <w:p w14:paraId="4535947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2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" filled="f" stroked="f" strokeweight=".25pt">
                  <v:textbox inset="1pt,1pt,1pt,1pt">
                    <w:txbxContent>
                      <w:p w14:paraId="3667D14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2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" filled="f" stroked="f" strokeweight=".25pt">
                  <v:textbox inset="1pt,1pt,1pt,1pt">
                    <w:txbxContent>
                      <w:p w14:paraId="5C0ACFA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2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" filled="f" stroked="f" strokeweight=".25pt">
                  <v:textbox inset="1pt,1pt,1pt,1pt">
                    <w:txbxContent>
                      <w:p w14:paraId="6B7F42FA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67808" behindDoc="0" locked="1" layoutInCell="0" allowOverlap="1" wp14:anchorId="5E67D516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26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7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932EE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E41D7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491DD44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B88A6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9A8F7F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DEB91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D558B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8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E4AF25C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67D516" id="_x0000_s2216" style="position:absolute;margin-left:56.7pt;margin-top:19.85pt;width:518.8pt;height:802.3pt;z-index:25176780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" o:allowincell="f">
                <v:rect id="Rectangle 390" o:spid="_x0000_s22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" filled="f" strokeweight="2pt"/>
                <v:line id="Line 391" o:spid="_x0000_s22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JNO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jeB7JhwBufoAAAD//wMAUEsBAi0AFAAGAAgAAAAhANvh9svuAAAAhQEAABMAAAAAAAAAAAAAAAAA&#10;AAAAAFtDb250ZW50X1R5cGVzXS54bWxQSwECLQAUAAYACAAAACEAWvQsW78AAAAVAQAACwAAAAAA&#10;AAAAAAAAAAAfAQAAX3JlbHMvLnJlbHNQSwECLQAUAAYACAAAACEAiByTTsAAAADcAAAADwAAAAAA&#10;AAAAAAAAAAAHAgAAZHJzL2Rvd25yZXYueG1sUEsFBgAAAAADAAMAtwAAAPQCAAAAAA==&#10;" strokeweight="2pt"/>
                <v:line id="Line 392" o:spid="_x0000_s22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  <v:line id="Line 393" o:spid="_x0000_s22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qii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BeCqKLEAAAA3AAAAA8A&#10;AAAAAAAAAAAAAAAABwIAAGRycy9kb3ducmV2LnhtbFBLBQYAAAAAAwADALcAAAD4AgAAAAA=&#10;" strokeweight="2pt"/>
                <v:line id="Line 394" o:spid="_x0000_s22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zDW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Vx/wdyYcAbl9AAAA//8DAFBLAQItABQABgAIAAAAIQDb4fbL7gAAAIUBAAATAAAAAAAAAAAA&#10;AAAAAAAAAABbQ29udGVudF9UeXBlc10ueG1sUEsBAi0AFAAGAAgAAAAhAFr0LFu/AAAAFQEAAAsA&#10;AAAAAAAAAAAAAAAAHwEAAF9yZWxzLy5yZWxzUEsBAi0AFAAGAAgAAAAhAJhrMNbEAAAA3AAAAA8A&#10;AAAAAAAAAAAAAAAABwIAAGRycy9kb3ducmV2LnhtbFBLBQYAAAAAAwADALcAAAD4AgAAAAA=&#10;" strokeweight="2pt"/>
                <v:line id="Line 395" o:spid="_x0000_s22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5VN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B7JhwBufoAAAD//wMAUEsBAi0AFAAGAAgAAAAhANvh9svuAAAAhQEAABMAAAAAAAAAAAAAAAAA&#10;AAAAAFtDb250ZW50X1R5cGVzXS54bWxQSwECLQAUAAYACAAAACEAWvQsW78AAAAVAQAACwAAAAAA&#10;AAAAAAAAAAAfAQAAX3JlbHMvLnJlbHNQSwECLQAUAAYACAAAACEA9yeVTcAAAADcAAAADwAAAAAA&#10;AAAAAAAAAAAHAgAAZHJzL2Rvd25yZXYueG1sUEsFBgAAAAADAAMAtwAAAPQCAAAAAA==&#10;" strokeweight="2pt"/>
                <v:line id="Line 396" o:spid="_x0000_s22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Qs6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TeF7JhwBufoAAAD//wMAUEsBAi0AFAAGAAgAAAAhANvh9svuAAAAhQEAABMAAAAAAAAAAAAAAAAA&#10;AAAAAFtDb250ZW50X1R5cGVzXS54bWxQSwECLQAUAAYACAAAACEAWvQsW78AAAAVAQAACwAAAAAA&#10;AAAAAAAAAAAfAQAAX3JlbHMvLnJlbHNQSwECLQAUAAYACAAAACEAB/ULOsAAAADcAAAADwAAAAAA&#10;AAAAAAAAAAAHAgAAZHJzL2Rvd25yZXYueG1sUEsFBgAAAAADAAMAtwAAAPQCAAAAAA==&#10;" strokeweight="2pt"/>
                <v:line id="Line 397" o:spid="_x0000_s22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6h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eB7JhwBufoAAAD//wMAUEsBAi0AFAAGAAgAAAAhANvh9svuAAAAhQEAABMAAAAAAAAAAAAAAAAA&#10;AAAAAFtDb250ZW50X1R5cGVzXS54bWxQSwECLQAUAAYACAAAACEAWvQsW78AAAAVAQAACwAAAAAA&#10;AAAAAAAAAAAfAQAAX3JlbHMvLnJlbHNQSwECLQAUAAYACAAAACEAaLmuocAAAADcAAAADwAAAAAA&#10;AAAAAAAAAAAHAgAAZHJzL2Rvd25yZXYueG1sUEsFBgAAAAADAAMAtwAAAPQCAAAAAA==&#10;" strokeweight="2pt"/>
                <v:line id="Line 398" o:spid="_x0000_s22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" strokeweight="1pt"/>
                <v:line id="Line 399" o:spid="_x0000_s22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" strokeweight="2pt"/>
                <v:line id="Line 400" o:spid="_x0000_s22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" strokeweight="1pt"/>
                <v:rect id="Rectangle 401" o:spid="_x0000_s22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  <v:textbox inset="1pt,1pt,1pt,1pt">
                    <w:txbxContent>
                      <w:p w14:paraId="11932EE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2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" filled="f" stroked="f" strokeweight=".25pt">
                  <v:textbox inset="1pt,1pt,1pt,1pt">
                    <w:txbxContent>
                      <w:p w14:paraId="6CE41D7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2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" filled="f" stroked="f" strokeweight=".25pt">
                  <v:textbox inset="1pt,1pt,1pt,1pt">
                    <w:txbxContent>
                      <w:p w14:paraId="5491DD44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2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" filled="f" stroked="f" strokeweight=".25pt">
                  <v:textbox inset="1pt,1pt,1pt,1pt">
                    <w:txbxContent>
                      <w:p w14:paraId="48B88A6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2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" filled="f" stroked="f" strokeweight=".25pt">
                  <v:textbox inset="1pt,1pt,1pt,1pt">
                    <w:txbxContent>
                      <w:p w14:paraId="49A8F7F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2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" filled="f" stroked="f" strokeweight=".25pt">
                  <v:textbox inset="1pt,1pt,1pt,1pt">
                    <w:txbxContent>
                      <w:p w14:paraId="6DDEB91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2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" filled="f" stroked="f" strokeweight=".25pt">
                  <v:textbox inset="1pt,1pt,1pt,1pt">
                    <w:txbxContent>
                      <w:p w14:paraId="72D558B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2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EfL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Wvj&#10;mXgE5OoNAAD//wMAUEsBAi0AFAAGAAgAAAAhANvh9svuAAAAhQEAABMAAAAAAAAAAAAAAAAAAAAA&#10;AFtDb250ZW50X1R5cGVzXS54bWxQSwECLQAUAAYACAAAACEAWvQsW78AAAAVAQAACwAAAAAAAAAA&#10;AAAAAAAfAQAAX3JlbHMvLnJlbHNQSwECLQAUAAYACAAAACEAbMRHy70AAADcAAAADwAAAAAAAAAA&#10;AAAAAAAHAgAAZHJzL2Rvd25yZXYueG1sUEsFBgAAAAADAAMAtwAAAPECAAAAAA==&#10;" filled="f" stroked="f" strokeweight=".25pt">
                  <v:textbox inset="1pt,1pt,1pt,1pt">
                    <w:txbxContent>
                      <w:p w14:paraId="5E4AF25C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69856" behindDoc="0" locked="1" layoutInCell="0" allowOverlap="1" wp14:anchorId="42737412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24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5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A0A14C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89418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AE4B3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42DF4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79064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FBC5B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FBC808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6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1FA276A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737412" id="_x0000_s2236" style="position:absolute;margin-left:56.7pt;margin-top:19.85pt;width:518.8pt;height:802.3pt;z-index:25176985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AEkj3c&#10;8wYAAJpTAAAOAAAAAAAAAAAAAAAAAC4CAABkcnMvZTJvRG9jLnhtbFBLAQItABQABgAIAAAAIQCM&#10;Q7bK4QAAAAwBAAAPAAAAAAAAAAAAAAAAAE0JAABkcnMvZG93bnJldi54bWxQSwUGAAAAAAQABADz&#10;AAAAWwoAAAAA&#10;" o:allowincell="f">
                <v:rect id="Rectangle 390" o:spid="_x0000_s22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" filled="f" strokeweight="2pt"/>
                <v:line id="Line 391" o:spid="_x0000_s22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c8u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BL5nwhGQ6w8AAAD//wMAUEsBAi0AFAAGAAgAAAAhANvh9svuAAAAhQEAABMAAAAAAAAAAAAAAAAA&#10;AAAAAFtDb250ZW50X1R5cGVzXS54bWxQSwECLQAUAAYACAAAACEAWvQsW78AAAAVAQAACwAAAAAA&#10;AAAAAAAAAAAfAQAAX3JlbHMvLnJlbHNQSwECLQAUAAYACAAAACEAw6nPLsAAAADcAAAADwAAAAAA&#10;AAAAAAAAAAAHAgAAZHJzL2Rvd25yZXYueG1sUEsFBgAAAAADAAMAtwAAAPQCAAAAAA==&#10;" strokeweight="2pt"/>
                <v:line id="Line 392" o:spid="_x0000_s22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1F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" strokeweight="2pt"/>
                <v:line id="Line 393" o:spid="_x0000_s22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/T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XDf0wsAAAADcAAAADwAAAAAA&#10;AAAAAAAAAAAHAgAAZHJzL2Rvd25yZXYueG1sUEsFBgAAAAADAAMAtwAAAPQCAAAAAA==&#10;" strokeweight="2pt"/>
                <v:line id="Line 394" o:spid="_x0000_s22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my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bT&#10;CXzPhCMgVx8AAAD//wMAUEsBAi0AFAAGAAgAAAAhANvh9svuAAAAhQEAABMAAAAAAAAAAAAAAAAA&#10;AAAAAFtDb250ZW50X1R5cGVzXS54bWxQSwECLQAUAAYACAAAACEAWvQsW78AAAAVAQAACwAAAAAA&#10;AAAAAAAAAAAfAQAAX3JlbHMvLnJlbHNQSwECLQAUAAYACAAAACEA095stsAAAADcAAAADwAAAAAA&#10;AAAAAAAAAAAHAgAAZHJzL2Rvd25yZXYueG1sUEsFBgAAAAADAAMAtwAAAPQCAAAAAA==&#10;" strokeweight="2pt"/>
                <v:line id="Line 395" o:spid="_x0000_s22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" strokeweight="2pt"/>
                <v:line id="Line 396" o:spid="_x0000_s22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d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Z&#10;HL5nwhGQ6w8AAAD//wMAUEsBAi0AFAAGAAgAAAAhANvh9svuAAAAhQEAABMAAAAAAAAAAAAAAAAA&#10;AAAAAFtDb250ZW50X1R5cGVzXS54bWxQSwECLQAUAAYACAAAACEAWvQsW78AAAAVAQAACwAAAAAA&#10;AAAAAAAAAAAfAQAAX3JlbHMvLnJlbHNQSwECLQAUAAYACAAAACEATEBXWsAAAADcAAAADwAAAAAA&#10;AAAAAAAAAAAHAgAAZHJzL2Rvd25yZXYueG1sUEsFBgAAAAADAAMAtwAAAPQCAAAAAA==&#10;" strokeweight="2pt"/>
                <v:line id="Line 397" o:spid="_x0000_s22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PL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OB7JhwBufoAAAD//wMAUEsBAi0AFAAGAAgAAAAhANvh9svuAAAAhQEAABMAAAAAAAAAAAAAAAAA&#10;AAAAAFtDb250ZW50X1R5cGVzXS54bWxQSwECLQAUAAYACAAAACEAWvQsW78AAAAVAQAACwAAAAAA&#10;AAAAAAAAAAAfAQAAX3JlbHMvLnJlbHNQSwECLQAUAAYACAAAACEAIwzywcAAAADcAAAADwAAAAAA&#10;AAAAAAAAAAAHAgAAZHJzL2Rvd25yZXYueG1sUEsFBgAAAAADAAMAtwAAAPQCAAAAAA==&#10;" strokeweight="2pt"/>
                <v:line id="Line 398" o:spid="_x0000_s22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OQAwgAAANwAAAAPAAAAZHJzL2Rvd25yZXYueG1sRE/dasIw&#10;FL4f7B3CGXg3UwXH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DWIOQAwgAAANwAAAAPAAAA&#10;AAAAAAAAAAAAAAcCAABkcnMvZG93bnJldi54bWxQSwUGAAAAAAMAAwC3AAAA9gIAAAAA&#10;" strokeweight="1pt"/>
                <v:line id="Line 399" o:spid="_x0000_s22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8M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T&#10;OXzPhCMgVx8AAAD//wMAUEsBAi0AFAAGAAgAAAAhANvh9svuAAAAhQEAABMAAAAAAAAAAAAAAAAA&#10;AAAAAFtDb250ZW50X1R5cGVzXS54bWxQSwECLQAUAAYACAAAACEAWvQsW78AAAAVAQAACwAAAAAA&#10;AAAAAAAAAAAfAQAAX3JlbHMvLnJlbHNQSwECLQAUAAYACAAAACEAPd/DKMAAAADcAAAADwAAAAAA&#10;AAAAAAAAAAAHAgAAZHJzL2Rvd25yZXYueG1sUEsFBgAAAAADAAMAtwAAAPQCAAAAAA==&#10;" strokeweight="2pt"/>
                <v:line id="Line 400" o:spid="_x0000_s22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" strokeweight="1pt"/>
                <v:rect id="Rectangle 401" o:spid="_x0000_s22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gis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dAL/Z+IRkOsXAAAA//8DAFBLAQItABQABgAIAAAAIQDb4fbL7gAAAIUBAAATAAAAAAAAAAAAAAAA&#10;AAAAAABbQ29udGVudF9UeXBlc10ueG1sUEsBAi0AFAAGAAgAAAAhAFr0LFu/AAAAFQEAAAsAAAAA&#10;AAAAAAAAAAAAHwEAAF9yZWxzLy5yZWxzUEsBAi0AFAAGAAgAAAAhAE3yCKzBAAAA3AAAAA8AAAAA&#10;AAAAAAAAAAAABwIAAGRycy9kb3ducmV2LnhtbFBLBQYAAAAAAwADALcAAAD1AgAAAAA=&#10;" filled="f" stroked="f" strokeweight=".25pt">
                  <v:textbox inset="1pt,1pt,1pt,1pt">
                    <w:txbxContent>
                      <w:p w14:paraId="71A0A14C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2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Jbb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" filled="f" stroked="f" strokeweight=".25pt">
                  <v:textbox inset="1pt,1pt,1pt,1pt">
                    <w:txbxContent>
                      <w:p w14:paraId="2689418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2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NA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bZE/yeiUdA7n8AAAD//wMAUEsBAi0AFAAGAAgAAAAhANvh9svuAAAAhQEAABMAAAAAAAAAAAAA&#10;AAAAAAAAAFtDb250ZW50X1R5cGVzXS54bWxQSwECLQAUAAYACAAAACEAWvQsW78AAAAVAQAACwAA&#10;AAAAAAAAAAAAAAAfAQAAX3JlbHMvLnJlbHNQSwECLQAUAAYACAAAACEA0mwzQMMAAADcAAAADwAA&#10;AAAAAAAAAAAAAAAHAgAAZHJzL2Rvd25yZXYueG1sUEsFBgAAAAADAAMAtwAAAPcCAAAAAA==&#10;" filled="f" stroked="f" strokeweight=".25pt">
                  <v:textbox inset="1pt,1pt,1pt,1pt">
                    <w:txbxContent>
                      <w:p w14:paraId="6BAE4B3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2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as0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0C79n4hGQxQ8AAAD//wMAUEsBAi0AFAAGAAgAAAAhANvh9svuAAAAhQEAABMAAAAAAAAAAAAA&#10;AAAAAAAAAFtDb250ZW50X1R5cGVzXS54bWxQSwECLQAUAAYACAAAACEAWvQsW78AAAAVAQAACwAA&#10;AAAAAAAAAAAAAAAfAQAAX3JlbHMvLnJlbHNQSwECLQAUAAYACAAAACEAXYWrNMMAAADcAAAADwAA&#10;AAAAAAAAAAAAAAAHAgAAZHJzL2Rvd25yZXYueG1sUEsFBgAAAAADAAMAtwAAAPcCAAAAAA==&#10;" filled="f" stroked="f" strokeweight=".25pt">
                  <v:textbox inset="1pt,1pt,1pt,1pt">
                    <w:txbxContent>
                      <w:p w14:paraId="3542DF4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2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Q6vwwAAANwAAAAPAAAAZHJzL2Rvd25yZXYueG1sRI/BasMw&#10;EETvhfyD2EButZzQGt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MskOr8MAAADcAAAADwAA&#10;AAAAAAAAAAAAAAAHAgAAZHJzL2Rvd25yZXYueG1sUEsFBgAAAAADAAMAtwAAAPcCAAAAAA==&#10;" filled="f" stroked="f" strokeweight=".25pt">
                  <v:textbox inset="1pt,1pt,1pt,1pt">
                    <w:txbxContent>
                      <w:p w14:paraId="3779064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2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5DYwA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NIX/M/EIyPULAAD//wMAUEsBAi0AFAAGAAgAAAAhANvh9svuAAAAhQEAABMAAAAAAAAAAAAAAAAA&#10;AAAAAFtDb250ZW50X1R5cGVzXS54bWxQSwECLQAUAAYACAAAACEAWvQsW78AAAAVAQAACwAAAAAA&#10;AAAAAAAAAAAfAQAAX3JlbHMvLnJlbHNQSwECLQAUAAYACAAAACEAwhuQ2MAAAADcAAAADwAAAAAA&#10;AAAAAAAAAAAHAgAAZHJzL2Rvd25yZXYueG1sUEsFBgAAAAADAAMAtwAAAPQCAAAAAA==&#10;" filled="f" stroked="f" strokeweight=".25pt">
                  <v:textbox inset="1pt,1pt,1pt,1pt">
                    <w:txbxContent>
                      <w:p w14:paraId="58FBC5B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2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zVD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ZM/yeiUdA7n8AAAD//wMAUEsBAi0AFAAGAAgAAAAhANvh9svuAAAAhQEAABMAAAAAAAAAAAAA&#10;AAAAAAAAAFtDb250ZW50X1R5cGVzXS54bWxQSwECLQAUAAYACAAAACEAWvQsW78AAAAVAQAACwAA&#10;AAAAAAAAAAAAAAAfAQAAX3JlbHMvLnJlbHNQSwECLQAUAAYACAAAACEArVc1Q8MAAADcAAAADwAA&#10;AAAAAAAAAAAAAAAHAgAAZHJzL2Rvd25yZXYueG1sUEsFBgAAAAADAAMAtwAAAPcCAAAAAA==&#10;" filled="f" stroked="f" strokeweight=".25pt">
                  <v:textbox inset="1pt,1pt,1pt,1pt">
                    <w:txbxContent>
                      <w:p w14:paraId="6FBC808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2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" filled="f" stroked="f" strokeweight=".25pt">
                  <v:textbox inset="1pt,1pt,1pt,1pt">
                    <w:txbxContent>
                      <w:p w14:paraId="21FA276A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71904" behindDoc="0" locked="1" layoutInCell="0" allowOverlap="1" wp14:anchorId="43B66432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22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30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3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20D32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D1BB1B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23015E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129F0D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575422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665018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1FA1F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E953A3E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B66432" id="_x0000_s2256" style="position:absolute;margin-left:56.7pt;margin-top:19.85pt;width:518.8pt;height:802.3pt;z-index:2517719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" o:allowincell="f">
                <v:rect id="Rectangle 390" o:spid="_x0000_s22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" filled="f" strokeweight="2pt"/>
                <v:line id="Line 391" o:spid="_x0000_s22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iqO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EXzPhCMgVx8AAAD//wMAUEsBAi0AFAAGAAgAAAAhANvh9svuAAAAhQEAABMAAAAAAAAAAAAAAAAA&#10;AAAAAFtDb250ZW50X1R5cGVzXS54bWxQSwECLQAUAAYACAAAACEAWvQsW78AAAAVAQAACwAAAAAA&#10;AAAAAAAAAAAfAQAAX3JlbHMvLnJlbHNQSwECLQAUAAYACAAAACEAHnYqjsAAAADcAAAADwAAAAAA&#10;AAAAAAAAAAAHAgAAZHJzL2Rvd25yZXYueG1sUEsFBgAAAAADAAMAtwAAAPQCAAAAAA==&#10;" strokeweight="2pt"/>
                <v:line id="Line 392" o:spid="_x0000_s22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" strokeweight="2pt"/>
                <v:line id="Line 393" o:spid="_x0000_s22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F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gegRYsAAAADcAAAADwAAAAAA&#10;AAAAAAAAAAAHAgAAZHJzL2Rvd25yZXYueG1sUEsFBgAAAAADAAMAtwAAAPQCAAAAAA==&#10;" strokeweight="2pt"/>
                <v:line id="Line 394" o:spid="_x0000_s22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/>
                <v:line id="Line 395" o:spid="_x0000_s22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  <v:line id="Line 396" o:spid="_x0000_s22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  <v:line id="Line 397" o:spid="_x0000_s22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/>
                <v:line id="Line 398" o:spid="_x0000_s22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" strokeweight="1pt"/>
                <v:line id="Line 399" o:spid="_x0000_s22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aI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OAAJojEAAAA3AAAAA8A&#10;AAAAAAAAAAAAAAAABwIAAGRycy9kb3ducmV2LnhtbFBLBQYAAAAAAwADALcAAAD4AgAAAAA=&#10;" strokeweight="2pt"/>
                <v:line id="Line 400" o:spid="_x0000_s22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7b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" strokeweight="1pt"/>
                <v:rect id="Rectangle 401" o:spid="_x0000_s22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1TM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DlKfyfiUdAllcAAAD//wMAUEsBAi0AFAAGAAgAAAAhANvh9svuAAAAhQEAABMAAAAAAAAAAAAA&#10;AAAAAAAAAFtDb250ZW50X1R5cGVzXS54bWxQSwECLQAUAAYACAAAACEAWvQsW78AAAAVAQAACwAA&#10;AAAAAAAAAAAAAAAfAQAAX3JlbHMvLnJlbHNQSwECLQAUAAYACAAAACEABkdUzMMAAADcAAAADwAA&#10;AAAAAAAAAAAAAAAHAgAAZHJzL2Rvd25yZXYueG1sUEsFBgAAAAADAAMAtwAAAPcCAAAAAA==&#10;" filled="f" stroked="f" strokeweight=".25pt">
                  <v:textbox inset="1pt,1pt,1pt,1pt">
                    <w:txbxContent>
                      <w:p w14:paraId="0620D32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2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q7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eQq/Z+IRkNsPAAAA//8DAFBLAQItABQABgAIAAAAIQDb4fbL7gAAAIUBAAATAAAAAAAAAAAAAAAA&#10;AAAAAABbQ29udGVudF9UeXBlc10ueG1sUEsBAi0AFAAGAAgAAAAhAFr0LFu/AAAAFQEAAAsAAAAA&#10;AAAAAAAAAAAAHwEAAF9yZWxzLy5yZWxzUEsBAi0AFAAGAAgAAAAhAPaVyrvBAAAA3AAAAA8AAAAA&#10;AAAAAAAAAAAABwIAAGRycy9kb3ducmV2LnhtbFBLBQYAAAAAAwADALcAAAD1AgAAAAA=&#10;" filled="f" stroked="f" strokeweight=".25pt">
                  <v:textbox inset="1pt,1pt,1pt,1pt">
                    <w:txbxContent>
                      <w:p w14:paraId="6D1BB1B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2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  <v:textbox inset="1pt,1pt,1pt,1pt">
                    <w:txbxContent>
                      <w:p w14:paraId="723015E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2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dU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aZbB80w8AnL1AAAA//8DAFBLAQItABQABgAIAAAAIQDb4fbL7gAAAIUBAAATAAAAAAAAAAAAAAAA&#10;AAAAAABbQ29udGVudF9UeXBlc10ueG1sUEsBAi0AFAAGAAgAAAAhAFr0LFu/AAAAFQEAAAsAAAAA&#10;AAAAAAAAAAAAHwEAAF9yZWxzLy5yZWxzUEsBAi0AFAAGAAgAAAAhABYw91TBAAAA3AAAAA8AAAAA&#10;AAAAAAAAAAAABwIAAGRycy9kb3ducmV2LnhtbFBLBQYAAAAAAwADALcAAAD1AgAAAAA=&#10;" filled="f" stroked="f" strokeweight=".25pt">
                  <v:textbox inset="1pt,1pt,1pt,1pt">
                    <w:txbxContent>
                      <w:p w14:paraId="7129F0D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2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  <v:textbox inset="1pt,1pt,1pt,1pt">
                    <w:txbxContent>
                      <w:p w14:paraId="13575422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2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  <v:textbox inset="1pt,1pt,1pt,1pt">
                    <w:txbxContent>
                      <w:p w14:paraId="7665018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2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    <v:textbox inset="1pt,1pt,1pt,1pt">
                    <w:txbxContent>
                      <w:p w14:paraId="501FA1F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2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1R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" filled="f" stroked="f" strokeweight=".25pt">
                  <v:textbox inset="1pt,1pt,1pt,1pt">
                    <w:txbxContent>
                      <w:p w14:paraId="2E953A3E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73952" behindDoc="0" locked="1" layoutInCell="0" allowOverlap="1" wp14:anchorId="27B4580E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61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6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4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5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6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7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8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9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0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21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47F48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73D27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E1E9B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4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1D815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5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52440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90096B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7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034F2E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8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72F85C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B4580E" id="_x0000_s2276" style="position:absolute;margin-left:56.7pt;margin-top:19.85pt;width:518.8pt;height:802.3pt;z-index:25177395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" o:allowincell="f">
                <v:rect id="Rectangle 390" o:spid="_x0000_s22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Cx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3RZ+v8QfIPMfAAAA//8DAFBLAQItABQABgAIAAAAIQDb4fbL7gAAAIUBAAATAAAAAAAAAAAA&#10;AAAAAAAAAABbQ29udGVudF9UeXBlc10ueG1sUEsBAi0AFAAGAAgAAAAhAFr0LFu/AAAAFQEAAAsA&#10;AAAAAAAAAAAAAAAAHwEAAF9yZWxzLy5yZWxzUEsBAi0AFAAGAAgAAAAhAMxqQLHEAAAA2wAAAA8A&#10;AAAAAAAAAAAAAAAABwIAAGRycy9kb3ducmV2LnhtbFBLBQYAAAAAAwADALcAAAD4AgAAAAA=&#10;" filled="f" strokeweight="2pt"/>
                <v:line id="Line 391" o:spid="_x0000_s22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<v:line id="Line 392" o:spid="_x0000_s22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4q/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2P4&#10;PhMukKsPAAAA//8DAFBLAQItABQABgAIAAAAIQDb4fbL7gAAAIUBAAATAAAAAAAAAAAAAAAAAAAA&#10;AABbQ29udGVudF9UeXBlc10ueG1sUEsBAi0AFAAGAAgAAAAhAFr0LFu/AAAAFQEAAAsAAAAAAAAA&#10;AAAAAAAAHwEAAF9yZWxzLy5yZWxzUEsBAi0AFAAGAAgAAAAhABPnir++AAAA3AAAAA8AAAAAAAAA&#10;AAAAAAAABwIAAGRycy9kb3ducmV2LnhtbFBLBQYAAAAAAwADALcAAADyAgAAAAA=&#10;" strokeweight="2pt"/>
                <v:line id="Line 393" o:spid="_x0000_s22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  <v:line id="Line 394" o:spid="_x0000_s22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V2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RbTVdsAAAADcAAAADwAAAAAA&#10;AAAAAAAAAAAHAgAAZHJzL2Rvd25yZXYueG1sUEsFBgAAAAADAAMAtwAAAPQCAAAAAA==&#10;" strokeweight="2pt"/>
                <v:line id="Line 395" o:spid="_x0000_s22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+HDt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DL5nwhGQ6w8AAAD//wMAUEsBAi0AFAAGAAgAAAAhANvh9svuAAAAhQEAABMAAAAAAAAAAAAAAAAA&#10;AAAAAFtDb250ZW50X1R5cGVzXS54bWxQSwECLQAUAAYACAAAACEAWvQsW78AAAAVAQAACwAAAAAA&#10;AAAAAAAAAAAfAQAAX3JlbHMvLnJlbHNQSwECLQAUAAYACAAAACEAKvhw7cAAAADcAAAADwAAAAAA&#10;AAAAAAAAAAAHAgAAZHJzL2Rvd25yZXYueG1sUEsFBgAAAAADAAMAtwAAAPQCAAAAAA==&#10;" strokeweight="2pt"/>
                <v:line id="Line 396" o:spid="_x0000_s22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u6a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J&#10;HL5nwhGQ6w8AAAD//wMAUEsBAi0AFAAGAAgAAAAhANvh9svuAAAAhQEAABMAAAAAAAAAAAAAAAAA&#10;AAAAAFtDb250ZW50X1R5cGVzXS54bWxQSwECLQAUAAYACAAAACEAWvQsW78AAAAVAQAACwAAAAAA&#10;AAAAAAAAAAAfAQAAX3JlbHMvLnJlbHNQSwECLQAUAAYACAAAACEA2irumsAAAADcAAAADwAAAAAA&#10;AAAAAAAAAAAHAgAAZHJzL2Rvd25yZXYueG1sUEsFBgAAAAADAAMAtwAAAPQCAAAAAA==&#10;" strokeweight="2pt"/>
                <v:line id="Line 397" o:spid="_x0000_s22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ksB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Ae&#10;zeB7JhwBufoAAAD//wMAUEsBAi0AFAAGAAgAAAAhANvh9svuAAAAhQEAABMAAAAAAAAAAAAAAAAA&#10;AAAAAFtDb250ZW50X1R5cGVzXS54bWxQSwECLQAUAAYACAAAACEAWvQsW78AAAAVAQAACwAAAAAA&#10;AAAAAAAAAAAfAQAAX3JlbHMvLnJlbHNQSwECLQAUAAYACAAAACEAtWZLAcAAAADcAAAADwAAAAAA&#10;AAAAAAAAAAAHAgAAZHJzL2Rvd25yZXYueG1sUEsFBgAAAAADAAMAtwAAAPQCAAAAAA==&#10;" strokeweight="2pt"/>
                <v:line id="Line 398" o:spid="_x0000_s22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" strokeweight="1pt"/>
                <v:line id="Line 399" o:spid="_x0000_s22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Xro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aj&#10;OXzPhCMgVx8AAAD//wMAUEsBAi0AFAAGAAgAAAAhANvh9svuAAAAhQEAABMAAAAAAAAAAAAAAAAA&#10;AAAAAFtDb250ZW50X1R5cGVzXS54bWxQSwECLQAUAAYACAAAACEAWvQsW78AAAAVAQAACwAAAAAA&#10;AAAAAAAAAAAfAQAAX3JlbHMvLnJlbHNQSwECLQAUAAYACAAAACEAq7V66MAAAADcAAAADwAAAAAA&#10;AAAAAAAAAAAHAgAAZHJzL2Rvd25yZXYueG1sUEsFBgAAAAADAAMAtwAAAPQCAAAAAA==&#10;" strokeweight="2pt"/>
                <v:line id="Line 400" o:spid="_x0000_s22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" strokeweight="1pt"/>
                <v:rect id="Rectangle 401" o:spid="_x0000_s22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4E47F48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2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5373D27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2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" filled="f" stroked="f" strokeweight=".25pt">
                  <v:textbox inset="1pt,1pt,1pt,1pt">
                    <w:txbxContent>
                      <w:p w14:paraId="1FE1E9B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2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L0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dA6/Z+IRkNsPAAAA//8DAFBLAQItABQABgAIAAAAIQDb4fbL7gAAAIUBAAATAAAAAAAAAAAAAAAA&#10;AAAAAABbQ29udGVudF9UeXBlc10ueG1sUEsBAi0AFAAGAAgAAAAhAFr0LFu/AAAAFQEAAAsAAAAA&#10;AAAAAAAAAAAAHwEAAF9yZWxzLy5yZWxzUEsBAi0AFAAGAAgAAAAhAMvvEvTBAAAA3AAAAA8AAAAA&#10;AAAAAAAAAAAABwIAAGRycy9kb3ducmV2LnhtbFBLBQYAAAAAAwADALcAAAD1AgAAAAA=&#10;" filled="f" stroked="f" strokeweight=".25pt">
                  <v:textbox inset="1pt,1pt,1pt,1pt">
                    <w:txbxContent>
                      <w:p w14:paraId="6E1D815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2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7dvwwAAANwAAAAPAAAAZHJzL2Rvd25yZXYueG1sRI/BasMw&#10;EETvhfyD2EButRzTB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pKO3b8MAAADcAAAADwAA&#10;AAAAAAAAAAAAAAAHAgAAZHJzL2Rvd25yZXYueG1sUEsFBgAAAAADAAMAtwAAAPcCAAAAAA==&#10;" filled="f" stroked="f" strokeweight=".25pt">
                  <v:textbox inset="1pt,1pt,1pt,1pt">
                    <w:txbxContent>
                      <w:p w14:paraId="3352440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2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" filled="f" stroked="f" strokeweight=".25pt">
                  <v:textbox inset="1pt,1pt,1pt,1pt">
                    <w:txbxContent>
                      <w:p w14:paraId="4E90096B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2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" filled="f" stroked="f" strokeweight=".25pt">
                  <v:textbox inset="1pt,1pt,1pt,1pt">
                    <w:txbxContent>
                      <w:p w14:paraId="4034F2E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29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hjx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rXx&#10;TDwCcvsHAAD//wMAUEsBAi0AFAAGAAgAAAAhANvh9svuAAAAhQEAABMAAAAAAAAAAAAAAAAAAAAA&#10;AFtDb250ZW50X1R5cGVzXS54bWxQSwECLQAUAAYACAAAACEAWvQsW78AAAAVAQAACwAAAAAAAAAA&#10;AAAAAAAfAQAAX3JlbHMvLnJlbHNQSwECLQAUAAYACAAAACEASqIY8b0AAADcAAAADwAAAAAAAAAA&#10;AAAAAAAHAgAAZHJzL2Rvd25yZXYueG1sUEsFBgAAAAADAAMAtwAAAPECAAAAAA==&#10;" filled="f" stroked="f" strokeweight=".25pt">
                  <v:textbox inset="1pt,1pt,1pt,1pt">
                    <w:txbxContent>
                      <w:p w14:paraId="4372F85C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76000" behindDoc="0" locked="1" layoutInCell="0" allowOverlap="1" wp14:anchorId="13285B5B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41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4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4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8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9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1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2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3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79569F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E60277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1A4721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6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486B48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101929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8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6D8A20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320EB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7B67DDE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285B5B" id="_x0000_s2296" style="position:absolute;margin-left:56.7pt;margin-top:19.85pt;width:518.8pt;height:802.3pt;z-index:2517760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" o:allowincell="f">
                <v:rect id="Rectangle 390" o:spid="_x0000_s22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  <v:line id="Line 391" o:spid="_x0000_s229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392" o:spid="_x0000_s229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393" o:spid="_x0000_s230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  <v:line id="Line 394" o:spid="_x0000_s230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  <v:line id="Line 395" o:spid="_x0000_s230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  <v:line id="Line 396" o:spid="_x0000_s230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  <v:line id="Line 397" o:spid="_x0000_s230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<v:line id="Line 398" o:spid="_x0000_s23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  <v:line id="Line 399" o:spid="_x0000_s23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<v:line id="Line 400" o:spid="_x0000_s230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mRk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MSqZGTEAAAA2wAAAA8A&#10;AAAAAAAAAAAAAAAABwIAAGRycy9kb3ducmV2LnhtbFBLBQYAAAAAAwADALcAAAD4AgAAAAA=&#10;" strokeweight="1pt"/>
                <v:rect id="Rectangle 401" o:spid="_x0000_s230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<v:textbox inset="1pt,1pt,1pt,1pt">
                    <w:txbxContent>
                      <w:p w14:paraId="779569F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30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  <v:textbox inset="1pt,1pt,1pt,1pt">
                    <w:txbxContent>
                      <w:p w14:paraId="5DE60277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31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<v:textbox inset="1pt,1pt,1pt,1pt">
                    <w:txbxContent>
                      <w:p w14:paraId="01A4721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31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<v:textbox inset="1pt,1pt,1pt,1pt">
                    <w:txbxContent>
                      <w:p w14:paraId="51486B48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31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  <v:textbox inset="1pt,1pt,1pt,1pt">
                    <w:txbxContent>
                      <w:p w14:paraId="29101929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31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<v:textbox inset="1pt,1pt,1pt,1pt">
                    <w:txbxContent>
                      <w:p w14:paraId="346D8A20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31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<v:textbox inset="1pt,1pt,1pt,1pt">
                    <w:txbxContent>
                      <w:p w14:paraId="74320EB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31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21p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" filled="f" stroked="f" strokeweight=".25pt">
                  <v:textbox inset="1pt,1pt,1pt,1pt">
                    <w:txbxContent>
                      <w:p w14:paraId="27B67DDE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78048" behindDoc="0" locked="1" layoutInCell="0" allowOverlap="1" wp14:anchorId="7739AC95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21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5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6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7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8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9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2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3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90AF4A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4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A32DAE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98FAB1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76B016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9FB2D15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7A10FD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D10B6E3" w14:textId="77777777" w:rsidR="003A5336" w:rsidRDefault="003A5336" w:rsidP="00BA50D8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C5216F" w14:textId="77777777" w:rsidR="003A5336" w:rsidRDefault="003A5336" w:rsidP="00BA50D8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39AC95" id="_x0000_s2316" style="position:absolute;margin-left:56.7pt;margin-top:19.85pt;width:518.8pt;height:802.3pt;z-index:25177804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" o:allowincell="f">
                <v:rect id="Rectangle 390" o:spid="_x0000_s231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  <v:line id="Line 391" o:spid="_x0000_s231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  <v:line id="Line 392" o:spid="_x0000_s231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  <v:line id="Line 393" o:spid="_x0000_s232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  <v:line id="Line 394" o:spid="_x0000_s232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95" o:spid="_x0000_s232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396" o:spid="_x0000_s232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397" o:spid="_x0000_s232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398" o:spid="_x0000_s232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  <v:line id="Line 399" o:spid="_x0000_s232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400" o:spid="_x0000_s232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rect id="Rectangle 401" o:spid="_x0000_s232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1F90AF4A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32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1BA32DAE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33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5298FAB1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33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3276B016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33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29FB2D15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33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3F7A10FD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33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D10B6E3" w14:textId="77777777" w:rsidR="003A5336" w:rsidRDefault="003A5336" w:rsidP="00BA50D8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33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45C5216F" w14:textId="77777777" w:rsidR="003A5336" w:rsidRDefault="003A5336" w:rsidP="00BA50D8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80096" behindDoc="0" locked="1" layoutInCell="0" allowOverlap="1" wp14:anchorId="2CF04FE6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1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23DC72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554779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E387920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1965B1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0A3DC8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1B5619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99C73A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BC3AF4" w14:textId="77777777" w:rsidR="003A5336" w:rsidRDefault="003A5336" w:rsidP="00032339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F04FE6" id="_x0000_s2336" style="position:absolute;margin-left:56.7pt;margin-top:19.85pt;width:518.8pt;height:802.3pt;z-index:25178009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CmDANS&#10;8wYAAH1TAAAOAAAAAAAAAAAAAAAAAC4CAABkcnMvZTJvRG9jLnhtbFBLAQItABQABgAIAAAAIQCM&#10;Q7bK4QAAAAwBAAAPAAAAAAAAAAAAAAAAAE0JAABkcnMvZG93bnJldi54bWxQSwUGAAAAAAQABADz&#10;AAAAWwoAAAAA&#10;" o:allowincell="f">
                <v:rect id="Rectangle 390" o:spid="_x0000_s233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391" o:spid="_x0000_s233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392" o:spid="_x0000_s233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393" o:spid="_x0000_s234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394" o:spid="_x0000_s234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395" o:spid="_x0000_s234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396" o:spid="_x0000_s234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397" o:spid="_x0000_s234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398" o:spid="_x0000_s234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399" o:spid="_x0000_s234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<v:line id="Line 400" o:spid="_x0000_s234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  <v:rect id="Rectangle 401" o:spid="_x0000_s234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2B23DC72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34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31554779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35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7E387920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35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131965B1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35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390A3DC8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35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221B5619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35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1B99C73A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35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  <v:textbox inset="1pt,1pt,1pt,1pt">
                    <w:txbxContent>
                      <w:p w14:paraId="37BC3AF4" w14:textId="77777777" w:rsidR="003A5336" w:rsidRDefault="003A5336" w:rsidP="00032339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>
        <w:rPr>
          <w:rFonts w:eastAsia="Times New Roman"/>
          <w:noProof/>
          <w:sz w:val="20"/>
          <w:szCs w:val="28"/>
        </w:rPr>
        <mc:AlternateContent>
          <mc:Choice Requires="wpg">
            <w:drawing>
              <wp:anchor distT="0" distB="0" distL="114300" distR="114300" simplePos="0" relativeHeight="251782144" behindDoc="0" locked="1" layoutInCell="0" allowOverlap="1" wp14:anchorId="352ACBE3" wp14:editId="07777777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0" t="0" r="2540" b="2540"/>
                <wp:wrapNone/>
                <wp:docPr id="193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94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Line 391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6" name="Line 392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7" name="Line 393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8" name="Line 394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9" name="Line 395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0" name="Line 396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1" name="Line 397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2" name="Line 398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3" name="Line 399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4" name="Line 400"/>
                        <wps:cNvCnPr/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05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1DA2BB3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Изм.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6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C8887D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06601B9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8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8DA728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9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992E66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846B7CF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4DCBF17" w14:textId="77777777" w:rsidR="003A5336" w:rsidRDefault="003A5336" w:rsidP="00032339">
                              <w:pPr>
                                <w:pStyle w:val="ab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fldChar w:fldCharType="begin"/>
                              </w:r>
                              <w:r>
                                <w:rPr>
                                  <w:sz w:val="24"/>
                                </w:rPr>
                                <w:instrText xml:space="preserve"> PAGE  \* LOWER </w:instrText>
                              </w:r>
                              <w:r>
                                <w:rPr>
                                  <w:sz w:val="24"/>
                                </w:rPr>
                                <w:fldChar w:fldCharType="separate"/>
                              </w:r>
                              <w:r>
                                <w:rPr>
                                  <w:sz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2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20359D8" w14:textId="77777777" w:rsidR="003A5336" w:rsidRDefault="003A5336" w:rsidP="00032339">
                              <w:pPr>
                                <w:pStyle w:val="ab"/>
                                <w:jc w:val="center"/>
                              </w:pPr>
                              <w:r>
                                <w:t>НАЗВАНИЕ ДОКУМЕНТА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2ACBE3" id="_x0000_s2356" style="position:absolute;margin-left:56.7pt;margin-top:19.85pt;width:518.8pt;height:802.3pt;z-index:25178214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" o:allowincell="f">
                <v:rect id="Rectangle 390" o:spid="_x0000_s235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" filled="f" strokeweight="2pt"/>
                <v:line id="Line 391" o:spid="_x0000_s235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hLL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xP4&#10;PhMukKsPAAAA//8DAFBLAQItABQABgAIAAAAIQDb4fbL7gAAAIUBAAATAAAAAAAAAAAAAAAAAAAA&#10;AABbQ29udGVudF9UeXBlc10ueG1sUEsBAi0AFAAGAAgAAAAhAFr0LFu/AAAAFQEAAAsAAAAAAAAA&#10;AAAAAAAAHwEAAF9yZWxzLy5yZWxzUEsBAi0AFAAGAAgAAAAhAJwOEsu+AAAA3AAAAA8AAAAAAAAA&#10;AAAAAAAABwIAAGRycy9kb3ducmV2LnhtbFBLBQYAAAAAAwADALcAAADyAgAAAAA=&#10;" strokeweight="2pt"/>
                <v:line id="Line 392" o:spid="_x0000_s235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Iy8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1P4&#10;PhMukKsPAAAA//8DAFBLAQItABQABgAIAAAAIQDb4fbL7gAAAIUBAAATAAAAAAAAAAAAAAAAAAAA&#10;AABbQ29udGVudF9UeXBlc10ueG1sUEsBAi0AFAAGAAgAAAAhAFr0LFu/AAAAFQEAAAsAAAAAAAAA&#10;AAAAAAAAHwEAAF9yZWxzLy5yZWxzUEsBAi0AFAAGAAgAAAAhAGzcjLy+AAAA3AAAAA8AAAAAAAAA&#10;AAAAAAAABwIAAGRycy9kb3ducmV2LnhtbFBLBQYAAAAAAwADALcAAADyAgAAAAA=&#10;" strokeweight="2pt"/>
                <v:line id="Line 393" o:spid="_x0000_s236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" strokeweight="2pt"/>
                <v:line id="Line 394" o:spid="_x0000_s236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" strokeweight="2pt"/>
                <v:line id="Line 395" o:spid="_x0000_s236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xjOvg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53P4&#10;PhMukKsPAAAA//8DAFBLAQItABQABgAIAAAAIQDb4fbL7gAAAIUBAAATAAAAAAAAAAAAAAAAAAAA&#10;AABbQ29udGVudF9UeXBlc10ueG1sUEsBAi0AFAAGAAgAAAAhAFr0LFu/AAAAFQEAAAsAAAAAAAAA&#10;AAAAAAAAHwEAAF9yZWxzLy5yZWxzUEsBAi0AFAAGAAgAAAAhAB1DGM6+AAAA3AAAAA8AAAAAAAAA&#10;AAAAAAAABwIAAGRycy9kb3ducmV2LnhtbFBLBQYAAAAAAwADALcAAADyAgAAAAA=&#10;" strokeweight="2pt"/>
                <v:line id="Line 396" o:spid="_x0000_s236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kWovg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YEI&#10;3zPhCMj1BwAA//8DAFBLAQItABQABgAIAAAAIQDb4fbL7gAAAIUBAAATAAAAAAAAAAAAAAAAAAAA&#10;AABbQ29udGVudF9UeXBlc10ueG1sUEsBAi0AFAAGAAgAAAAhAFr0LFu/AAAAFQEAAAsAAAAAAAAA&#10;AAAAAAAAHwEAAF9yZWxzLy5yZWxzUEsBAi0AFAAGAAgAAAAhAL9WRai+AAAA3AAAAA8AAAAAAAAA&#10;AAAAAAAABwIAAGRycy9kb3ducmV2LnhtbFBLBQYAAAAAAwADALcAAADyAgAAAAA=&#10;" strokeweight="2pt"/>
                <v:line id="Line 397" o:spid="_x0000_s236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uAzvw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" strokeweight="2pt"/>
                <v:line id="Line 398" o:spid="_x0000_s236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/z3xAAAANw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MvhfiYdATn9BwAA//8DAFBLAQItABQABgAIAAAAIQDb4fbL7gAAAIUBAAATAAAAAAAAAAAA&#10;AAAAAAAAAABbQ29udGVudF9UeXBlc10ueG1sUEsBAi0AFAAGAAgAAAAhAFr0LFu/AAAAFQEAAAsA&#10;AAAAAAAAAAAAAAAAHwEAAF9yZWxzLy5yZWxzUEsBAi0AFAAGAAgAAAAhAKR7/PfEAAAA3AAAAA8A&#10;AAAAAAAAAAAAAAAABwIAAGRycy9kb3ducmV2LnhtbFBLBQYAAAAAAwADALcAAAD4AgAAAAA=&#10;" strokeweight="1pt"/>
                <v:line id="Line 399" o:spid="_x0000_s236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Nvf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bR&#10;BL5nwhGQqw8AAAD//wMAUEsBAi0AFAAGAAgAAAAhANvh9svuAAAAhQEAABMAAAAAAAAAAAAAAAAA&#10;AAAAAFtDb250ZW50X1R5cGVzXS54bWxQSwECLQAUAAYACAAAACEAWvQsW78AAAAVAQAACwAAAAAA&#10;AAAAAAAAAAAfAQAAX3JlbHMvLnJlbHNQSwECLQAUAAYACAAAACEAT4Tb38AAAADcAAAADwAAAAAA&#10;AAAAAAAAAAAHAgAAZHJzL2Rvd25yZXYueG1sUEsFBgAAAAADAAMAtwAAAPQCAAAAAA==&#10;" strokeweight="2pt"/>
                <v:line id="Line 400" o:spid="_x0000_s236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sEYxQAAANw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" strokeweight="1pt"/>
                <v:rect id="Rectangle 401" o:spid="_x0000_s236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" filled="f" stroked="f" strokeweight=".25pt">
                  <v:textbox inset="1pt,1pt,1pt,1pt">
                    <w:txbxContent>
                      <w:p w14:paraId="31DA2BB3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Изм.</w:t>
                        </w:r>
                      </w:p>
                    </w:txbxContent>
                  </v:textbox>
                </v:rect>
                <v:rect id="Rectangle 402" o:spid="_x0000_s236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" filled="f" stroked="f" strokeweight=".25pt">
                  <v:textbox inset="1pt,1pt,1pt,1pt">
                    <w:txbxContent>
                      <w:p w14:paraId="22C8887D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3" o:spid="_x0000_s237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" filled="f" stroked="f" strokeweight=".25pt">
                  <v:textbox inset="1pt,1pt,1pt,1pt">
                    <w:txbxContent>
                      <w:p w14:paraId="506601B9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404" o:spid="_x0000_s237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" filled="f" stroked="f" strokeweight=".25pt">
                  <v:textbox inset="1pt,1pt,1pt,1pt">
                    <w:txbxContent>
                      <w:p w14:paraId="568DA728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405" o:spid="_x0000_s237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" filled="f" stroked="f" strokeweight=".25pt">
                  <v:textbox inset="1pt,1pt,1pt,1pt">
                    <w:txbxContent>
                      <w:p w14:paraId="7D992E66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406" o:spid="_x0000_s237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N5K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nB/PxCMgi18AAAD//wMAUEsBAi0AFAAGAAgAAAAhANvh9svuAAAAhQEAABMAAAAAAAAAAAAAAAAA&#10;AAAAAFtDb250ZW50X1R5cGVzXS54bWxQSwECLQAUAAYACAAAACEAWvQsW78AAAAVAQAACwAAAAAA&#10;AAAAAAAAAAAfAQAAX3JlbHMvLnJlbHNQSwECLQAUAAYACAAAACEAerjeSsAAAADcAAAADwAAAAAA&#10;AAAAAAAAAAAHAgAAZHJzL2Rvd25yZXYueG1sUEsFBgAAAAADAAMAtwAAAPQCAAAAAA==&#10;" filled="f" stroked="f" strokeweight=".25pt">
                  <v:textbox inset="1pt,1pt,1pt,1pt">
                    <w:txbxContent>
                      <w:p w14:paraId="5846B7CF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407" o:spid="_x0000_s237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" filled="f" stroked="f" strokeweight=".25pt">
                  <v:textbox inset="1pt,1pt,1pt,1pt">
                    <w:txbxContent>
                      <w:p w14:paraId="64DCBF17" w14:textId="77777777" w:rsidR="003A5336" w:rsidRDefault="003A5336" w:rsidP="00032339">
                        <w:pPr>
                          <w:pStyle w:val="ab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fldChar w:fldCharType="begin"/>
                        </w:r>
                        <w:r>
                          <w:rPr>
                            <w:sz w:val="24"/>
                          </w:rPr>
                          <w:instrText xml:space="preserve"> PAGE  \* LOWER </w:instrText>
                        </w:r>
                        <w:r>
                          <w:rPr>
                            <w:sz w:val="24"/>
                          </w:rPr>
                          <w:fldChar w:fldCharType="separate"/>
                        </w:r>
                        <w:r>
                          <w:rPr>
                            <w:sz w:val="24"/>
                          </w:rPr>
                          <w:t>1</w:t>
                        </w:r>
                        <w:r>
                          <w:rPr>
                            <w:sz w:val="24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Rectangle 408" o:spid="_x0000_s237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Wm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SQr/Z+IRkOsXAAAA//8DAFBLAQItABQABgAIAAAAIQDb4fbL7gAAAIUBAAATAAAAAAAAAAAAAAAA&#10;AAAAAABbQ29udGVudF9UeXBlc10ueG1sUEsBAi0AFAAGAAgAAAAhAFr0LFu/AAAAFQEAAAsAAAAA&#10;AAAAAAAAAAAAHwEAAF9yZWxzLy5yZWxzUEsBAi0AFAAGAAgAAAAhAOUm5abBAAAA3AAAAA8AAAAA&#10;AAAAAAAAAAAABwIAAGRycy9kb3ducmV2LnhtbFBLBQYAAAAAAwADALcAAAD1AgAAAAA=&#10;" filled="f" stroked="f" strokeweight=".25pt">
                  <v:textbox inset="1pt,1pt,1pt,1pt">
                    <w:txbxContent>
                      <w:p w14:paraId="520359D8" w14:textId="77777777" w:rsidR="003A5336" w:rsidRDefault="003A5336" w:rsidP="00032339">
                        <w:pPr>
                          <w:pStyle w:val="ab"/>
                          <w:jc w:val="center"/>
                        </w:pPr>
                        <w:r>
                          <w:t>НАЗВАНИЕ ДОКУМЕНТА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sectPr w:rsidR="00BA50D8" w:rsidRPr="00062039" w:rsidSect="008E668E">
      <w:pgSz w:w="11907" w:h="16840" w:code="9"/>
      <w:pgMar w:top="907" w:right="851" w:bottom="175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5B5715" w14:textId="77777777" w:rsidR="00467B11" w:rsidRDefault="00467B11" w:rsidP="00BA50D8">
      <w:r>
        <w:separator/>
      </w:r>
    </w:p>
  </w:endnote>
  <w:endnote w:type="continuationSeparator" w:id="0">
    <w:p w14:paraId="77B21FA7" w14:textId="77777777" w:rsidR="00467B11" w:rsidRDefault="00467B11" w:rsidP="00BA5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SOCPEUR">
    <w:altName w:val="Arial"/>
    <w:charset w:val="00"/>
    <w:family w:val="swiss"/>
    <w:pitch w:val="variable"/>
    <w:sig w:usb0="00000001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&amp;quo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93A9BD" w14:textId="77777777" w:rsidR="00467B11" w:rsidRDefault="00467B11" w:rsidP="00BA50D8">
      <w:r>
        <w:separator/>
      </w:r>
    </w:p>
  </w:footnote>
  <w:footnote w:type="continuationSeparator" w:id="0">
    <w:p w14:paraId="78727C51" w14:textId="77777777" w:rsidR="00467B11" w:rsidRDefault="00467B11" w:rsidP="00BA5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D17BD"/>
    <w:multiLevelType w:val="hybridMultilevel"/>
    <w:tmpl w:val="68BA185A"/>
    <w:lvl w:ilvl="0" w:tplc="6566589A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4B497"/>
    <w:multiLevelType w:val="hybridMultilevel"/>
    <w:tmpl w:val="4C942614"/>
    <w:lvl w:ilvl="0" w:tplc="4606B2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AC6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DE6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FA13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347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56D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861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B2F2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BE6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C1986"/>
    <w:multiLevelType w:val="hybridMultilevel"/>
    <w:tmpl w:val="A5B0C124"/>
    <w:lvl w:ilvl="0" w:tplc="7B54DAA6">
      <w:start w:val="1"/>
      <w:numFmt w:val="decimal"/>
      <w:lvlText w:val="%1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861C8B"/>
    <w:multiLevelType w:val="multilevel"/>
    <w:tmpl w:val="7BAE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24A43"/>
    <w:multiLevelType w:val="multilevel"/>
    <w:tmpl w:val="81A2BF5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331153DB"/>
    <w:multiLevelType w:val="hybridMultilevel"/>
    <w:tmpl w:val="830CD7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692B51"/>
    <w:multiLevelType w:val="hybridMultilevel"/>
    <w:tmpl w:val="4A340BD0"/>
    <w:lvl w:ilvl="0" w:tplc="7EC4BA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B63C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CED5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34E5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5E0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04D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7E6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BED0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EC9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A91FAC"/>
    <w:multiLevelType w:val="multilevel"/>
    <w:tmpl w:val="7B00472A"/>
    <w:lvl w:ilvl="0">
      <w:numFmt w:val="bullet"/>
      <w:lvlText w:val="•"/>
      <w:lvlJc w:val="left"/>
      <w:pPr>
        <w:ind w:left="360" w:hanging="360"/>
      </w:p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8" w15:restartNumberingAfterBreak="0">
    <w:nsid w:val="4F7F5271"/>
    <w:multiLevelType w:val="hybridMultilevel"/>
    <w:tmpl w:val="5068F746"/>
    <w:lvl w:ilvl="0" w:tplc="C75C99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A81F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E40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E625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CC0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E47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4A1C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EF3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841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C61640"/>
    <w:multiLevelType w:val="hybridMultilevel"/>
    <w:tmpl w:val="75F849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44654B"/>
    <w:multiLevelType w:val="hybridMultilevel"/>
    <w:tmpl w:val="875A05BC"/>
    <w:lvl w:ilvl="0" w:tplc="4FC0D5FC">
      <w:start w:val="1"/>
      <w:numFmt w:val="decimal"/>
      <w:lvlText w:val="%1."/>
      <w:lvlJc w:val="left"/>
      <w:pPr>
        <w:ind w:left="761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B846F204">
      <w:numFmt w:val="bullet"/>
      <w:lvlText w:val="•"/>
      <w:lvlJc w:val="left"/>
      <w:pPr>
        <w:ind w:left="1590" w:hanging="361"/>
      </w:pPr>
      <w:rPr>
        <w:rFonts w:hint="default"/>
        <w:lang w:val="ru-RU" w:eastAsia="en-US" w:bidi="ar-SA"/>
      </w:rPr>
    </w:lvl>
    <w:lvl w:ilvl="2" w:tplc="2B14F714">
      <w:numFmt w:val="bullet"/>
      <w:lvlText w:val="•"/>
      <w:lvlJc w:val="left"/>
      <w:pPr>
        <w:ind w:left="2420" w:hanging="361"/>
      </w:pPr>
      <w:rPr>
        <w:rFonts w:hint="default"/>
        <w:lang w:val="ru-RU" w:eastAsia="en-US" w:bidi="ar-SA"/>
      </w:rPr>
    </w:lvl>
    <w:lvl w:ilvl="3" w:tplc="3E8AB77E">
      <w:numFmt w:val="bullet"/>
      <w:lvlText w:val="•"/>
      <w:lvlJc w:val="left"/>
      <w:pPr>
        <w:ind w:left="3250" w:hanging="361"/>
      </w:pPr>
      <w:rPr>
        <w:rFonts w:hint="default"/>
        <w:lang w:val="ru-RU" w:eastAsia="en-US" w:bidi="ar-SA"/>
      </w:rPr>
    </w:lvl>
    <w:lvl w:ilvl="4" w:tplc="DB0A9ACA">
      <w:numFmt w:val="bullet"/>
      <w:lvlText w:val="•"/>
      <w:lvlJc w:val="left"/>
      <w:pPr>
        <w:ind w:left="4080" w:hanging="361"/>
      </w:pPr>
      <w:rPr>
        <w:rFonts w:hint="default"/>
        <w:lang w:val="ru-RU" w:eastAsia="en-US" w:bidi="ar-SA"/>
      </w:rPr>
    </w:lvl>
    <w:lvl w:ilvl="5" w:tplc="A992AFC4">
      <w:numFmt w:val="bullet"/>
      <w:lvlText w:val="•"/>
      <w:lvlJc w:val="left"/>
      <w:pPr>
        <w:ind w:left="4910" w:hanging="361"/>
      </w:pPr>
      <w:rPr>
        <w:rFonts w:hint="default"/>
        <w:lang w:val="ru-RU" w:eastAsia="en-US" w:bidi="ar-SA"/>
      </w:rPr>
    </w:lvl>
    <w:lvl w:ilvl="6" w:tplc="A0DC92FA">
      <w:numFmt w:val="bullet"/>
      <w:lvlText w:val="•"/>
      <w:lvlJc w:val="left"/>
      <w:pPr>
        <w:ind w:left="5740" w:hanging="361"/>
      </w:pPr>
      <w:rPr>
        <w:rFonts w:hint="default"/>
        <w:lang w:val="ru-RU" w:eastAsia="en-US" w:bidi="ar-SA"/>
      </w:rPr>
    </w:lvl>
    <w:lvl w:ilvl="7" w:tplc="EEC24C46">
      <w:numFmt w:val="bullet"/>
      <w:lvlText w:val="•"/>
      <w:lvlJc w:val="left"/>
      <w:pPr>
        <w:ind w:left="6570" w:hanging="361"/>
      </w:pPr>
      <w:rPr>
        <w:rFonts w:hint="default"/>
        <w:lang w:val="ru-RU" w:eastAsia="en-US" w:bidi="ar-SA"/>
      </w:rPr>
    </w:lvl>
    <w:lvl w:ilvl="8" w:tplc="9B3AA22E">
      <w:numFmt w:val="bullet"/>
      <w:lvlText w:val="•"/>
      <w:lvlJc w:val="left"/>
      <w:pPr>
        <w:ind w:left="7400" w:hanging="361"/>
      </w:pPr>
      <w:rPr>
        <w:rFonts w:hint="default"/>
        <w:lang w:val="ru-RU" w:eastAsia="en-US" w:bidi="ar-SA"/>
      </w:rPr>
    </w:lvl>
  </w:abstractNum>
  <w:abstractNum w:abstractNumId="11" w15:restartNumberingAfterBreak="0">
    <w:nsid w:val="5755DB5C"/>
    <w:multiLevelType w:val="hybridMultilevel"/>
    <w:tmpl w:val="1C9CF1E2"/>
    <w:lvl w:ilvl="0" w:tplc="F22AC4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D4F0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EAD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6E4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0E1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2A4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024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AD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2AF0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025826"/>
    <w:multiLevelType w:val="multilevel"/>
    <w:tmpl w:val="0C0CAC4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67BF4AEA"/>
    <w:multiLevelType w:val="hybridMultilevel"/>
    <w:tmpl w:val="655C1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11"/>
  </w:num>
  <w:num w:numId="5">
    <w:abstractNumId w:val="7"/>
  </w:num>
  <w:num w:numId="6">
    <w:abstractNumId w:val="12"/>
  </w:num>
  <w:num w:numId="7">
    <w:abstractNumId w:val="5"/>
  </w:num>
  <w:num w:numId="8">
    <w:abstractNumId w:val="10"/>
  </w:num>
  <w:num w:numId="9">
    <w:abstractNumId w:val="4"/>
  </w:num>
  <w:num w:numId="10">
    <w:abstractNumId w:val="0"/>
  </w:num>
  <w:num w:numId="11">
    <w:abstractNumId w:val="2"/>
  </w:num>
  <w:num w:numId="12">
    <w:abstractNumId w:val="13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oNotDisplayPageBoundaries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BA5"/>
    <w:rsid w:val="00023AA5"/>
    <w:rsid w:val="00032281"/>
    <w:rsid w:val="00032339"/>
    <w:rsid w:val="00062039"/>
    <w:rsid w:val="00064E8B"/>
    <w:rsid w:val="000653F3"/>
    <w:rsid w:val="000732AE"/>
    <w:rsid w:val="000C0116"/>
    <w:rsid w:val="001E08BB"/>
    <w:rsid w:val="001E38EF"/>
    <w:rsid w:val="00297F6E"/>
    <w:rsid w:val="002A4451"/>
    <w:rsid w:val="002B0D4F"/>
    <w:rsid w:val="002F5372"/>
    <w:rsid w:val="0030239E"/>
    <w:rsid w:val="0035512C"/>
    <w:rsid w:val="00355591"/>
    <w:rsid w:val="003A5336"/>
    <w:rsid w:val="00442AF6"/>
    <w:rsid w:val="004449CD"/>
    <w:rsid w:val="004620DE"/>
    <w:rsid w:val="00467B11"/>
    <w:rsid w:val="0047026E"/>
    <w:rsid w:val="0047698B"/>
    <w:rsid w:val="005632CF"/>
    <w:rsid w:val="00604156"/>
    <w:rsid w:val="006144D4"/>
    <w:rsid w:val="006A029E"/>
    <w:rsid w:val="006E6B75"/>
    <w:rsid w:val="0072671D"/>
    <w:rsid w:val="00753D17"/>
    <w:rsid w:val="007D4BA5"/>
    <w:rsid w:val="008215CA"/>
    <w:rsid w:val="0084615E"/>
    <w:rsid w:val="00854489"/>
    <w:rsid w:val="008637E2"/>
    <w:rsid w:val="00877D29"/>
    <w:rsid w:val="008900CE"/>
    <w:rsid w:val="00893E9E"/>
    <w:rsid w:val="008B1F1A"/>
    <w:rsid w:val="008E5356"/>
    <w:rsid w:val="008E668E"/>
    <w:rsid w:val="009157E5"/>
    <w:rsid w:val="00921F0C"/>
    <w:rsid w:val="00925C04"/>
    <w:rsid w:val="00971333"/>
    <w:rsid w:val="0098586B"/>
    <w:rsid w:val="00994D7A"/>
    <w:rsid w:val="009E57B4"/>
    <w:rsid w:val="00A97C93"/>
    <w:rsid w:val="00AC2004"/>
    <w:rsid w:val="00AE3484"/>
    <w:rsid w:val="00B049AE"/>
    <w:rsid w:val="00B13278"/>
    <w:rsid w:val="00B615CC"/>
    <w:rsid w:val="00B84557"/>
    <w:rsid w:val="00B91181"/>
    <w:rsid w:val="00BA50D8"/>
    <w:rsid w:val="00BB34D9"/>
    <w:rsid w:val="00C33562"/>
    <w:rsid w:val="00C62852"/>
    <w:rsid w:val="00C937EB"/>
    <w:rsid w:val="00CB418F"/>
    <w:rsid w:val="00CC7274"/>
    <w:rsid w:val="00CE13AE"/>
    <w:rsid w:val="00D01122"/>
    <w:rsid w:val="00D10073"/>
    <w:rsid w:val="00D1359D"/>
    <w:rsid w:val="00D13BED"/>
    <w:rsid w:val="00D54972"/>
    <w:rsid w:val="00D93B1A"/>
    <w:rsid w:val="00D97BFC"/>
    <w:rsid w:val="00DA3BDE"/>
    <w:rsid w:val="00DF599D"/>
    <w:rsid w:val="00E2183C"/>
    <w:rsid w:val="00E263A8"/>
    <w:rsid w:val="00E41BBF"/>
    <w:rsid w:val="00E428CC"/>
    <w:rsid w:val="00EB2AA3"/>
    <w:rsid w:val="00ED298E"/>
    <w:rsid w:val="00F23CAF"/>
    <w:rsid w:val="00F46F51"/>
    <w:rsid w:val="00FC081F"/>
    <w:rsid w:val="00FC5512"/>
    <w:rsid w:val="00FE0973"/>
    <w:rsid w:val="00FE534C"/>
    <w:rsid w:val="00FF19E2"/>
    <w:rsid w:val="0216B8E5"/>
    <w:rsid w:val="02316064"/>
    <w:rsid w:val="03399B18"/>
    <w:rsid w:val="09BC53D2"/>
    <w:rsid w:val="09DCC4FA"/>
    <w:rsid w:val="0ADBECF7"/>
    <w:rsid w:val="0BEB35E6"/>
    <w:rsid w:val="0C434BDC"/>
    <w:rsid w:val="0DE9CC2F"/>
    <w:rsid w:val="0E186E78"/>
    <w:rsid w:val="0E8B1043"/>
    <w:rsid w:val="0FE01E8B"/>
    <w:rsid w:val="0FF25840"/>
    <w:rsid w:val="1035623A"/>
    <w:rsid w:val="106E7A7D"/>
    <w:rsid w:val="10732A27"/>
    <w:rsid w:val="122FF36E"/>
    <w:rsid w:val="124661D6"/>
    <w:rsid w:val="143C7FDA"/>
    <w:rsid w:val="145A3928"/>
    <w:rsid w:val="14785831"/>
    <w:rsid w:val="1493B6CB"/>
    <w:rsid w:val="14A06460"/>
    <w:rsid w:val="14C18EC3"/>
    <w:rsid w:val="14CF9982"/>
    <w:rsid w:val="1501E9DE"/>
    <w:rsid w:val="18F90472"/>
    <w:rsid w:val="196C59AE"/>
    <w:rsid w:val="199CED92"/>
    <w:rsid w:val="19F86A4C"/>
    <w:rsid w:val="1A1D53EF"/>
    <w:rsid w:val="1B23D7C3"/>
    <w:rsid w:val="1B96FAB0"/>
    <w:rsid w:val="1BD9CC35"/>
    <w:rsid w:val="1D37670A"/>
    <w:rsid w:val="1E4F8418"/>
    <w:rsid w:val="1E959E8E"/>
    <w:rsid w:val="1F03791F"/>
    <w:rsid w:val="1F0DC383"/>
    <w:rsid w:val="202F2645"/>
    <w:rsid w:val="22904DBB"/>
    <w:rsid w:val="2448A060"/>
    <w:rsid w:val="246A297D"/>
    <w:rsid w:val="2514CA70"/>
    <w:rsid w:val="26D34E8C"/>
    <w:rsid w:val="26EF8DE8"/>
    <w:rsid w:val="279CA759"/>
    <w:rsid w:val="27F62322"/>
    <w:rsid w:val="297D7F2D"/>
    <w:rsid w:val="2D3998CF"/>
    <w:rsid w:val="30A6A3AC"/>
    <w:rsid w:val="31A65ED3"/>
    <w:rsid w:val="3265416A"/>
    <w:rsid w:val="328E214A"/>
    <w:rsid w:val="32E49F7C"/>
    <w:rsid w:val="336312F6"/>
    <w:rsid w:val="33925603"/>
    <w:rsid w:val="339A7843"/>
    <w:rsid w:val="3400F24C"/>
    <w:rsid w:val="3447F669"/>
    <w:rsid w:val="348EDB74"/>
    <w:rsid w:val="34B9DEAE"/>
    <w:rsid w:val="34DF7C99"/>
    <w:rsid w:val="3513286F"/>
    <w:rsid w:val="3921E002"/>
    <w:rsid w:val="39A1BE19"/>
    <w:rsid w:val="39E406E5"/>
    <w:rsid w:val="3AA8025B"/>
    <w:rsid w:val="3AF503E1"/>
    <w:rsid w:val="3DB6DB0A"/>
    <w:rsid w:val="3DE4ED7F"/>
    <w:rsid w:val="3E8DA5C9"/>
    <w:rsid w:val="4074ACF0"/>
    <w:rsid w:val="40EFA1DB"/>
    <w:rsid w:val="4173D2CC"/>
    <w:rsid w:val="417A608A"/>
    <w:rsid w:val="41E87770"/>
    <w:rsid w:val="422F3B9D"/>
    <w:rsid w:val="4322608A"/>
    <w:rsid w:val="43FDC137"/>
    <w:rsid w:val="440CAEAE"/>
    <w:rsid w:val="454F0926"/>
    <w:rsid w:val="45F84B4B"/>
    <w:rsid w:val="47191023"/>
    <w:rsid w:val="472925AA"/>
    <w:rsid w:val="490E29A7"/>
    <w:rsid w:val="4AD3AEBA"/>
    <w:rsid w:val="4B6C515D"/>
    <w:rsid w:val="4C5E0D2E"/>
    <w:rsid w:val="4C5F422A"/>
    <w:rsid w:val="4D133806"/>
    <w:rsid w:val="4F1F0D86"/>
    <w:rsid w:val="501E8746"/>
    <w:rsid w:val="5151F6C6"/>
    <w:rsid w:val="528A43D0"/>
    <w:rsid w:val="53B7416C"/>
    <w:rsid w:val="543FF04C"/>
    <w:rsid w:val="546B6EDB"/>
    <w:rsid w:val="56AFC092"/>
    <w:rsid w:val="57982DA7"/>
    <w:rsid w:val="5798972A"/>
    <w:rsid w:val="581ABB3C"/>
    <w:rsid w:val="587BCBB9"/>
    <w:rsid w:val="5B886D15"/>
    <w:rsid w:val="5CCD5F94"/>
    <w:rsid w:val="5CD17305"/>
    <w:rsid w:val="5D9AF219"/>
    <w:rsid w:val="5DDF6A60"/>
    <w:rsid w:val="5E37CDF4"/>
    <w:rsid w:val="5F382D70"/>
    <w:rsid w:val="60B0DAF2"/>
    <w:rsid w:val="61969520"/>
    <w:rsid w:val="6207DCEE"/>
    <w:rsid w:val="62967BA5"/>
    <w:rsid w:val="6336E3B9"/>
    <w:rsid w:val="63391010"/>
    <w:rsid w:val="638B5062"/>
    <w:rsid w:val="63F5AB29"/>
    <w:rsid w:val="665AF5F3"/>
    <w:rsid w:val="6708AF19"/>
    <w:rsid w:val="68442FD1"/>
    <w:rsid w:val="69519C34"/>
    <w:rsid w:val="6A0F3D9E"/>
    <w:rsid w:val="6B0D86FD"/>
    <w:rsid w:val="6B963259"/>
    <w:rsid w:val="6BC1B2CC"/>
    <w:rsid w:val="6CF3767D"/>
    <w:rsid w:val="6CF73B54"/>
    <w:rsid w:val="6DA1B4D4"/>
    <w:rsid w:val="6DA3267C"/>
    <w:rsid w:val="7101D94D"/>
    <w:rsid w:val="715E49D6"/>
    <w:rsid w:val="7228B3BC"/>
    <w:rsid w:val="72C9CD93"/>
    <w:rsid w:val="72D4A090"/>
    <w:rsid w:val="7310851F"/>
    <w:rsid w:val="7322CCC7"/>
    <w:rsid w:val="757F0ADD"/>
    <w:rsid w:val="769334AA"/>
    <w:rsid w:val="76E20348"/>
    <w:rsid w:val="775B4612"/>
    <w:rsid w:val="77DF1B9D"/>
    <w:rsid w:val="77E25ACF"/>
    <w:rsid w:val="785C5059"/>
    <w:rsid w:val="78A94E5F"/>
    <w:rsid w:val="78E04DCD"/>
    <w:rsid w:val="794B8AA5"/>
    <w:rsid w:val="7A298142"/>
    <w:rsid w:val="7A427B87"/>
    <w:rsid w:val="7C16280D"/>
    <w:rsid w:val="7C91A973"/>
    <w:rsid w:val="7CDBACED"/>
    <w:rsid w:val="7DDBBB87"/>
    <w:rsid w:val="7F6BD182"/>
    <w:rsid w:val="7FC4E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005AF3"/>
  <w15:docId w15:val="{4D54082C-00AF-43C6-9A82-A0C476531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4BA5"/>
    <w:pPr>
      <w:widowControl w:val="0"/>
      <w:suppressAutoHyphens/>
      <w:overflowPunct w:val="0"/>
      <w:autoSpaceDE w:val="0"/>
      <w:autoSpaceDN w:val="0"/>
      <w:textAlignment w:val="baseline"/>
    </w:pPr>
    <w:rPr>
      <w:rFonts w:ascii="Calibri" w:eastAsia="SimSun" w:hAnsi="Calibri"/>
      <w:kern w:val="3"/>
      <w:sz w:val="22"/>
      <w:szCs w:val="22"/>
    </w:rPr>
  </w:style>
  <w:style w:type="paragraph" w:styleId="1">
    <w:name w:val="heading 1"/>
    <w:basedOn w:val="a"/>
    <w:next w:val="a"/>
    <w:qFormat/>
    <w:rsid w:val="008E668E"/>
    <w:pPr>
      <w:spacing w:line="336" w:lineRule="auto"/>
      <w:jc w:val="center"/>
      <w:outlineLvl w:val="0"/>
    </w:pPr>
    <w:rPr>
      <w:rFonts w:ascii="Times New Roman" w:hAnsi="Times New Roman"/>
      <w:b/>
      <w:caps/>
      <w:kern w:val="28"/>
      <w:lang w:val="uk-UA"/>
    </w:rPr>
  </w:style>
  <w:style w:type="paragraph" w:styleId="2">
    <w:name w:val="heading 2"/>
    <w:basedOn w:val="a"/>
    <w:next w:val="a"/>
    <w:qFormat/>
    <w:rsid w:val="008E668E"/>
    <w:pPr>
      <w:spacing w:line="336" w:lineRule="auto"/>
      <w:ind w:left="851"/>
      <w:outlineLvl w:val="1"/>
    </w:pPr>
    <w:rPr>
      <w:rFonts w:ascii="Times New Roman" w:hAnsi="Times New Roman"/>
      <w:b/>
      <w:lang w:val="uk-UA"/>
    </w:rPr>
  </w:style>
  <w:style w:type="paragraph" w:styleId="3">
    <w:name w:val="heading 3"/>
    <w:basedOn w:val="a"/>
    <w:next w:val="a"/>
    <w:qFormat/>
    <w:rsid w:val="008E668E"/>
    <w:pPr>
      <w:spacing w:line="336" w:lineRule="auto"/>
      <w:ind w:left="851"/>
      <w:outlineLvl w:val="2"/>
    </w:pPr>
    <w:rPr>
      <w:rFonts w:ascii="Times New Roman" w:hAnsi="Times New Roman"/>
      <w:b/>
      <w:lang w:val="uk-UA"/>
    </w:rPr>
  </w:style>
  <w:style w:type="paragraph" w:styleId="4">
    <w:name w:val="heading 4"/>
    <w:basedOn w:val="a"/>
    <w:next w:val="a"/>
    <w:qFormat/>
    <w:rsid w:val="008E668E"/>
    <w:pPr>
      <w:spacing w:line="336" w:lineRule="auto"/>
      <w:jc w:val="center"/>
      <w:outlineLvl w:val="3"/>
    </w:pPr>
    <w:rPr>
      <w:rFonts w:ascii="Times New Roman" w:hAnsi="Times New Roman"/>
      <w:b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paragraph" w:styleId="a4">
    <w:name w:val="caption"/>
    <w:basedOn w:val="a"/>
    <w:next w:val="a"/>
    <w:qFormat/>
    <w:rsid w:val="008E668E"/>
    <w:pPr>
      <w:spacing w:line="336" w:lineRule="auto"/>
      <w:jc w:val="center"/>
    </w:pPr>
    <w:rPr>
      <w:rFonts w:ascii="Times New Roman" w:hAnsi="Times New Roman"/>
      <w:lang w:val="uk-UA"/>
    </w:rPr>
  </w:style>
  <w:style w:type="paragraph" w:styleId="a5">
    <w:name w:val="footer"/>
    <w:basedOn w:val="a"/>
    <w:rsid w:val="008E668E"/>
    <w:pPr>
      <w:tabs>
        <w:tab w:val="center" w:pos="4153"/>
        <w:tab w:val="right" w:pos="8306"/>
      </w:tabs>
    </w:pPr>
    <w:rPr>
      <w:rFonts w:ascii="Times New Roman" w:hAnsi="Times New Roman"/>
      <w:lang w:val="uk-UA"/>
    </w:rPr>
  </w:style>
  <w:style w:type="character" w:styleId="a6">
    <w:name w:val="page number"/>
    <w:basedOn w:val="a0"/>
    <w:rsid w:val="008E668E"/>
    <w:rPr>
      <w:rFonts w:ascii="Times New Roman" w:hAnsi="Times New Roman"/>
      <w:noProof w:val="0"/>
      <w:lang w:val="uk-UA"/>
    </w:rPr>
  </w:style>
  <w:style w:type="paragraph" w:styleId="10">
    <w:name w:val="toc 1"/>
    <w:basedOn w:val="a"/>
    <w:next w:val="a"/>
    <w:autoRedefine/>
    <w:uiPriority w:val="39"/>
    <w:rsid w:val="008E668E"/>
    <w:pPr>
      <w:tabs>
        <w:tab w:val="right" w:leader="dot" w:pos="9355"/>
      </w:tabs>
      <w:spacing w:line="336" w:lineRule="auto"/>
      <w:ind w:right="851"/>
    </w:pPr>
    <w:rPr>
      <w:caps/>
    </w:rPr>
  </w:style>
  <w:style w:type="paragraph" w:styleId="20">
    <w:name w:val="toc 2"/>
    <w:basedOn w:val="a"/>
    <w:next w:val="a"/>
    <w:autoRedefine/>
    <w:uiPriority w:val="39"/>
    <w:rsid w:val="008E668E"/>
    <w:pPr>
      <w:tabs>
        <w:tab w:val="right" w:leader="dot" w:pos="9355"/>
      </w:tabs>
      <w:spacing w:line="336" w:lineRule="auto"/>
      <w:ind w:left="284" w:right="851"/>
    </w:pPr>
  </w:style>
  <w:style w:type="paragraph" w:styleId="30">
    <w:name w:val="toc 3"/>
    <w:basedOn w:val="a"/>
    <w:next w:val="a"/>
    <w:autoRedefine/>
    <w:semiHidden/>
    <w:rsid w:val="008E668E"/>
    <w:pPr>
      <w:tabs>
        <w:tab w:val="right" w:leader="dot" w:pos="9355"/>
      </w:tabs>
      <w:spacing w:line="336" w:lineRule="auto"/>
      <w:ind w:left="567" w:right="851"/>
    </w:pPr>
  </w:style>
  <w:style w:type="paragraph" w:styleId="40">
    <w:name w:val="toc 4"/>
    <w:basedOn w:val="a"/>
    <w:next w:val="a"/>
    <w:autoRedefine/>
    <w:semiHidden/>
    <w:rsid w:val="008E668E"/>
    <w:pPr>
      <w:tabs>
        <w:tab w:val="right" w:leader="dot" w:pos="9356"/>
      </w:tabs>
      <w:spacing w:line="336" w:lineRule="auto"/>
      <w:ind w:left="284" w:right="851"/>
    </w:pPr>
  </w:style>
  <w:style w:type="paragraph" w:styleId="a7">
    <w:name w:val="Body Text"/>
    <w:basedOn w:val="a"/>
    <w:rsid w:val="008E668E"/>
    <w:pPr>
      <w:spacing w:line="336" w:lineRule="auto"/>
      <w:ind w:firstLine="851"/>
    </w:pPr>
  </w:style>
  <w:style w:type="paragraph" w:customStyle="1" w:styleId="a8">
    <w:name w:val="Переменные"/>
    <w:basedOn w:val="a7"/>
    <w:rsid w:val="008E668E"/>
    <w:pPr>
      <w:tabs>
        <w:tab w:val="left" w:pos="482"/>
      </w:tabs>
      <w:ind w:left="482" w:hanging="482"/>
    </w:pPr>
  </w:style>
  <w:style w:type="paragraph" w:styleId="a9">
    <w:name w:val="Document Map"/>
    <w:basedOn w:val="a"/>
    <w:semiHidden/>
    <w:rsid w:val="008E668E"/>
    <w:pPr>
      <w:shd w:val="clear" w:color="auto" w:fill="000080"/>
    </w:pPr>
    <w:rPr>
      <w:sz w:val="24"/>
    </w:rPr>
  </w:style>
  <w:style w:type="paragraph" w:customStyle="1" w:styleId="aa">
    <w:name w:val="Формула"/>
    <w:basedOn w:val="a7"/>
    <w:rsid w:val="008E668E"/>
    <w:pPr>
      <w:tabs>
        <w:tab w:val="center" w:pos="4536"/>
        <w:tab w:val="right" w:pos="9356"/>
      </w:tabs>
      <w:ind w:firstLine="0"/>
    </w:pPr>
  </w:style>
  <w:style w:type="paragraph" w:customStyle="1" w:styleId="ab">
    <w:name w:val="Чертежный"/>
    <w:rsid w:val="008E668E"/>
    <w:pPr>
      <w:jc w:val="both"/>
    </w:pPr>
    <w:rPr>
      <w:rFonts w:ascii="ISOCPEUR" w:hAnsi="ISOCPEUR"/>
      <w:i/>
      <w:sz w:val="28"/>
      <w:lang w:val="uk-UA"/>
    </w:rPr>
  </w:style>
  <w:style w:type="paragraph" w:customStyle="1" w:styleId="ac">
    <w:name w:val="Листинг программы"/>
    <w:rsid w:val="008E668E"/>
    <w:pPr>
      <w:suppressAutoHyphens/>
    </w:pPr>
    <w:rPr>
      <w:noProof/>
    </w:rPr>
  </w:style>
  <w:style w:type="paragraph" w:styleId="ad">
    <w:name w:val="annotation text"/>
    <w:basedOn w:val="a"/>
    <w:semiHidden/>
    <w:rsid w:val="008E668E"/>
    <w:rPr>
      <w:rFonts w:ascii="Journal" w:hAnsi="Journal"/>
      <w:sz w:val="24"/>
    </w:rPr>
  </w:style>
  <w:style w:type="table" w:customStyle="1" w:styleId="11">
    <w:name w:val="Сетка таблицы1"/>
    <w:basedOn w:val="a1"/>
    <w:next w:val="ae"/>
    <w:uiPriority w:val="59"/>
    <w:rsid w:val="007D4B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1"/>
    <w:uiPriority w:val="59"/>
    <w:rsid w:val="007D4B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032281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32281"/>
    <w:rPr>
      <w:rFonts w:ascii="Tahoma" w:eastAsia="SimSun" w:hAnsi="Tahoma" w:cs="Tahoma"/>
      <w:kern w:val="3"/>
      <w:sz w:val="16"/>
      <w:szCs w:val="16"/>
    </w:rPr>
  </w:style>
  <w:style w:type="paragraph" w:styleId="af1">
    <w:name w:val="No Spacing"/>
    <w:uiPriority w:val="1"/>
    <w:qFormat/>
    <w:rsid w:val="00AE3484"/>
    <w:rPr>
      <w:rFonts w:asciiTheme="minorHAnsi" w:eastAsiaTheme="minorEastAsia" w:hAnsiTheme="minorHAnsi" w:cstheme="minorBidi"/>
      <w:sz w:val="22"/>
      <w:szCs w:val="22"/>
    </w:rPr>
  </w:style>
  <w:style w:type="character" w:customStyle="1" w:styleId="8">
    <w:name w:val="Основной текст (8)_"/>
    <w:link w:val="81"/>
    <w:rsid w:val="00032339"/>
    <w:rPr>
      <w:b/>
      <w:bCs/>
      <w:sz w:val="19"/>
      <w:szCs w:val="19"/>
      <w:shd w:val="clear" w:color="auto" w:fill="FFFFFF"/>
    </w:rPr>
  </w:style>
  <w:style w:type="paragraph" w:customStyle="1" w:styleId="81">
    <w:name w:val="Основной текст (8)1"/>
    <w:basedOn w:val="a"/>
    <w:link w:val="8"/>
    <w:rsid w:val="00032339"/>
    <w:pPr>
      <w:shd w:val="clear" w:color="auto" w:fill="FFFFFF"/>
      <w:suppressAutoHyphens w:val="0"/>
      <w:overflowPunct/>
      <w:autoSpaceDE/>
      <w:autoSpaceDN/>
      <w:spacing w:after="300" w:line="240" w:lineRule="atLeast"/>
      <w:ind w:hanging="260"/>
      <w:jc w:val="center"/>
      <w:textAlignment w:val="auto"/>
    </w:pPr>
    <w:rPr>
      <w:rFonts w:ascii="Times New Roman" w:eastAsia="Times New Roman" w:hAnsi="Times New Roman"/>
      <w:b/>
      <w:bCs/>
      <w:kern w:val="0"/>
      <w:sz w:val="19"/>
      <w:szCs w:val="19"/>
    </w:rPr>
  </w:style>
  <w:style w:type="character" w:customStyle="1" w:styleId="21">
    <w:name w:val="Основной текст (2)_"/>
    <w:link w:val="22"/>
    <w:rsid w:val="00032339"/>
    <w:rPr>
      <w:sz w:val="27"/>
      <w:szCs w:val="27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032339"/>
    <w:pPr>
      <w:shd w:val="clear" w:color="auto" w:fill="FFFFFF"/>
      <w:suppressAutoHyphens w:val="0"/>
      <w:overflowPunct/>
      <w:autoSpaceDE/>
      <w:autoSpaceDN/>
      <w:spacing w:before="420" w:line="322" w:lineRule="exact"/>
      <w:jc w:val="center"/>
      <w:textAlignment w:val="auto"/>
    </w:pPr>
    <w:rPr>
      <w:rFonts w:ascii="Times New Roman" w:eastAsia="Times New Roman" w:hAnsi="Times New Roman"/>
      <w:kern w:val="0"/>
      <w:sz w:val="27"/>
      <w:szCs w:val="27"/>
    </w:rPr>
  </w:style>
  <w:style w:type="character" w:customStyle="1" w:styleId="211pt">
    <w:name w:val="Основной текст (2) + 11 pt"/>
    <w:rsid w:val="00032339"/>
    <w:rPr>
      <w:rFonts w:ascii="Times New Roman" w:hAnsi="Times New Roman" w:cs="Times New Roman"/>
      <w:sz w:val="22"/>
      <w:szCs w:val="22"/>
      <w:u w:val="none"/>
    </w:rPr>
  </w:style>
  <w:style w:type="paragraph" w:customStyle="1" w:styleId="p35">
    <w:name w:val="p35"/>
    <w:basedOn w:val="a"/>
    <w:rsid w:val="00032339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paragraph" w:styleId="af2">
    <w:name w:val="TOC Heading"/>
    <w:basedOn w:val="1"/>
    <w:next w:val="a"/>
    <w:uiPriority w:val="39"/>
    <w:unhideWhenUsed/>
    <w:qFormat/>
    <w:rsid w:val="006A029E"/>
    <w:pPr>
      <w:keepNext/>
      <w:keepLines/>
      <w:spacing w:before="480" w:line="240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kern w:val="3"/>
      <w:sz w:val="28"/>
      <w:szCs w:val="28"/>
      <w:lang w:val="ru-RU"/>
    </w:rPr>
  </w:style>
  <w:style w:type="paragraph" w:styleId="af3">
    <w:name w:val="Normal (Web)"/>
    <w:basedOn w:val="a"/>
    <w:link w:val="af4"/>
    <w:uiPriority w:val="99"/>
    <w:rsid w:val="006A029E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/>
      <w:kern w:val="0"/>
      <w:sz w:val="24"/>
      <w:szCs w:val="24"/>
    </w:rPr>
  </w:style>
  <w:style w:type="character" w:styleId="af5">
    <w:name w:val="Hyperlink"/>
    <w:uiPriority w:val="99"/>
    <w:rsid w:val="006A029E"/>
    <w:rPr>
      <w:color w:val="0000FF"/>
      <w:u w:val="single"/>
    </w:rPr>
  </w:style>
  <w:style w:type="character" w:customStyle="1" w:styleId="af4">
    <w:name w:val="Обычный (веб) Знак"/>
    <w:link w:val="af3"/>
    <w:uiPriority w:val="99"/>
    <w:locked/>
    <w:rsid w:val="006A029E"/>
    <w:rPr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6144D4"/>
    <w:pPr>
      <w:suppressAutoHyphens w:val="0"/>
      <w:overflowPunct/>
      <w:ind w:left="108"/>
      <w:textAlignment w:val="auto"/>
    </w:pPr>
    <w:rPr>
      <w:rFonts w:ascii="Times New Roman" w:eastAsia="Times New Roman" w:hAnsi="Times New Roman"/>
      <w:kern w:val="0"/>
      <w:lang w:eastAsia="en-US"/>
    </w:rPr>
  </w:style>
  <w:style w:type="paragraph" w:styleId="af6">
    <w:name w:val="List Paragraph"/>
    <w:basedOn w:val="a"/>
    <w:uiPriority w:val="34"/>
    <w:qFormat/>
    <w:rsid w:val="00DF59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3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a4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5DA1AB-D62A-40EF-9D22-B844550D0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</Template>
  <TotalTime>1</TotalTime>
  <Pages>29</Pages>
  <Words>4146</Words>
  <Characters>23634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 office</Company>
  <LinksUpToDate>false</LinksUpToDate>
  <CharactersWithSpaces>27725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25-11</cp:lastModifiedBy>
  <cp:revision>2</cp:revision>
  <dcterms:created xsi:type="dcterms:W3CDTF">2025-12-22T08:12:00Z</dcterms:created>
  <dcterms:modified xsi:type="dcterms:W3CDTF">2025-12-22T08:12:00Z</dcterms:modified>
</cp:coreProperties>
</file>