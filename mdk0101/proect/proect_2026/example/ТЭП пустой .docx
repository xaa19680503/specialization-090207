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32339" w:rsidRDefault="00032339" w:rsidP="00032339">
      <w:pPr>
        <w:pStyle w:val="81"/>
        <w:shd w:val="clear" w:color="auto" w:fill="auto"/>
        <w:spacing w:after="0" w:line="240" w:lineRule="auto"/>
        <w:ind w:firstLine="0"/>
        <w:rPr>
          <w:rStyle w:val="8"/>
          <w:color w:val="000000"/>
          <w:sz w:val="28"/>
          <w:szCs w:val="28"/>
        </w:rPr>
      </w:pPr>
      <w:r>
        <w:rPr>
          <w:rStyle w:val="8"/>
          <w:color w:val="000000"/>
          <w:sz w:val="28"/>
          <w:szCs w:val="28"/>
        </w:rPr>
        <w:t>Профессиональное образовательное частное учреждение</w:t>
      </w:r>
      <w:r w:rsidRPr="00EE7B02">
        <w:rPr>
          <w:rStyle w:val="8"/>
          <w:color w:val="000000"/>
          <w:sz w:val="28"/>
          <w:szCs w:val="28"/>
        </w:rPr>
        <w:t xml:space="preserve"> «Техникум экон</w:t>
      </w:r>
      <w:r w:rsidRPr="00EE7B02">
        <w:rPr>
          <w:rStyle w:val="8"/>
          <w:color w:val="000000"/>
          <w:sz w:val="28"/>
          <w:szCs w:val="28"/>
        </w:rPr>
        <w:t>о</w:t>
      </w:r>
      <w:r w:rsidRPr="00EE7B02">
        <w:rPr>
          <w:rStyle w:val="8"/>
          <w:color w:val="000000"/>
          <w:sz w:val="28"/>
          <w:szCs w:val="28"/>
        </w:rPr>
        <w:t>мики и права М</w:t>
      </w:r>
      <w:r>
        <w:rPr>
          <w:rStyle w:val="8"/>
          <w:color w:val="000000"/>
          <w:sz w:val="28"/>
          <w:szCs w:val="28"/>
        </w:rPr>
        <w:t>осковского регионального союза потребительской коопер</w:t>
      </w:r>
      <w:r>
        <w:rPr>
          <w:rStyle w:val="8"/>
          <w:color w:val="000000"/>
          <w:sz w:val="28"/>
          <w:szCs w:val="28"/>
        </w:rPr>
        <w:t>а</w:t>
      </w:r>
      <w:r>
        <w:rPr>
          <w:rStyle w:val="8"/>
          <w:color w:val="000000"/>
          <w:sz w:val="28"/>
          <w:szCs w:val="28"/>
        </w:rPr>
        <w:t>ции</w:t>
      </w:r>
      <w:r w:rsidRPr="00EE7B02">
        <w:rPr>
          <w:rStyle w:val="8"/>
          <w:color w:val="000000"/>
          <w:sz w:val="28"/>
          <w:szCs w:val="28"/>
        </w:rPr>
        <w:t>»</w:t>
      </w:r>
    </w:p>
    <w:p w:rsidR="00032339" w:rsidRDefault="00032339" w:rsidP="00032339">
      <w:pPr>
        <w:jc w:val="center"/>
        <w:rPr>
          <w:sz w:val="28"/>
        </w:rPr>
      </w:pPr>
    </w:p>
    <w:p w:rsidR="00032339" w:rsidRDefault="00032339" w:rsidP="00032339">
      <w:pPr>
        <w:ind w:left="142"/>
        <w:jc w:val="center"/>
        <w:rPr>
          <w:sz w:val="28"/>
        </w:rPr>
      </w:pPr>
      <w:r w:rsidRPr="4941DC36">
        <w:rPr>
          <w:sz w:val="28"/>
          <w:szCs w:val="28"/>
        </w:rPr>
        <w:t xml:space="preserve">Цикловая комиссия </w:t>
      </w:r>
      <w:r>
        <w:rPr>
          <w:sz w:val="28"/>
          <w:szCs w:val="28"/>
        </w:rPr>
        <w:t>информационных технологий, робототехники и строительства</w:t>
      </w:r>
    </w:p>
    <w:p w:rsidR="00032339" w:rsidRDefault="00032339" w:rsidP="00032339">
      <w:pPr>
        <w:ind w:left="142"/>
        <w:jc w:val="center"/>
        <w:rPr>
          <w:sz w:val="32"/>
          <w:szCs w:val="32"/>
        </w:rPr>
      </w:pPr>
    </w:p>
    <w:p w:rsidR="00032339" w:rsidRDefault="00032339" w:rsidP="00032339">
      <w:pPr>
        <w:ind w:left="142"/>
        <w:jc w:val="center"/>
        <w:rPr>
          <w:sz w:val="32"/>
          <w:szCs w:val="32"/>
        </w:rPr>
      </w:pPr>
    </w:p>
    <w:p w:rsidR="00032339" w:rsidRPr="008E5356" w:rsidRDefault="00032339" w:rsidP="00032339">
      <w:pPr>
        <w:ind w:left="142"/>
        <w:jc w:val="center"/>
        <w:rPr>
          <w:sz w:val="44"/>
          <w:szCs w:val="32"/>
        </w:rPr>
      </w:pPr>
      <w:r w:rsidRPr="008E5356">
        <w:rPr>
          <w:sz w:val="44"/>
          <w:szCs w:val="32"/>
        </w:rPr>
        <w:t>КУРСОВАЯ       РАБОТА</w:t>
      </w:r>
    </w:p>
    <w:p w:rsidR="00032339" w:rsidRDefault="00032339" w:rsidP="00032339">
      <w:pPr>
        <w:ind w:left="142"/>
        <w:jc w:val="center"/>
        <w:rPr>
          <w:sz w:val="28"/>
        </w:rPr>
      </w:pPr>
    </w:p>
    <w:p w:rsidR="00032339" w:rsidRDefault="00032339" w:rsidP="00032339">
      <w:pPr>
        <w:spacing w:line="360" w:lineRule="auto"/>
        <w:ind w:right="-284"/>
        <w:rPr>
          <w:sz w:val="28"/>
          <w:szCs w:val="28"/>
        </w:rPr>
      </w:pPr>
    </w:p>
    <w:p w:rsidR="008E5356" w:rsidRDefault="008E5356" w:rsidP="00032339">
      <w:pPr>
        <w:spacing w:line="360" w:lineRule="auto"/>
        <w:ind w:right="-284"/>
        <w:rPr>
          <w:sz w:val="28"/>
          <w:szCs w:val="28"/>
        </w:rPr>
      </w:pPr>
    </w:p>
    <w:p w:rsidR="00032339" w:rsidRDefault="00032339" w:rsidP="00032339">
      <w:pPr>
        <w:pStyle w:val="22"/>
        <w:shd w:val="clear" w:color="auto" w:fill="auto"/>
        <w:spacing w:before="0"/>
        <w:ind w:left="20"/>
        <w:rPr>
          <w:color w:val="000000"/>
          <w:sz w:val="28"/>
          <w:szCs w:val="28"/>
        </w:rPr>
      </w:pPr>
      <w:r>
        <w:rPr>
          <w:sz w:val="28"/>
          <w:szCs w:val="28"/>
        </w:rPr>
        <w:t xml:space="preserve">по МДК 01.01 </w:t>
      </w:r>
      <w:r>
        <w:rPr>
          <w:color w:val="000000"/>
          <w:sz w:val="28"/>
          <w:szCs w:val="28"/>
        </w:rPr>
        <w:t>Проектирование и дизайн информационных систем</w:t>
      </w:r>
    </w:p>
    <w:p w:rsidR="00032339" w:rsidRDefault="00032339" w:rsidP="00032339">
      <w:pPr>
        <w:pStyle w:val="22"/>
        <w:shd w:val="clear" w:color="auto" w:fill="auto"/>
        <w:spacing w:before="0"/>
        <w:ind w:left="20"/>
        <w:rPr>
          <w:color w:val="000000"/>
          <w:sz w:val="28"/>
          <w:szCs w:val="28"/>
        </w:rPr>
      </w:pPr>
    </w:p>
    <w:p w:rsidR="00032339" w:rsidRDefault="00032339" w:rsidP="00032339">
      <w:pPr>
        <w:pStyle w:val="22"/>
        <w:shd w:val="clear" w:color="auto" w:fill="auto"/>
        <w:spacing w:before="0"/>
        <w:ind w:left="20"/>
        <w:rPr>
          <w:rStyle w:val="21"/>
          <w:color w:val="000000"/>
          <w:sz w:val="28"/>
          <w:szCs w:val="28"/>
        </w:rPr>
      </w:pPr>
      <w:r>
        <w:rPr>
          <w:rStyle w:val="21"/>
          <w:color w:val="000000"/>
          <w:sz w:val="28"/>
          <w:szCs w:val="28"/>
        </w:rPr>
        <w:t>Специальность: 09.02.07</w:t>
      </w:r>
      <w:r>
        <w:rPr>
          <w:rStyle w:val="211pt"/>
          <w:color w:val="000000"/>
          <w:sz w:val="28"/>
          <w:szCs w:val="28"/>
        </w:rPr>
        <w:t xml:space="preserve"> Информационные системы и программирование</w:t>
      </w:r>
    </w:p>
    <w:p w:rsidR="00032339" w:rsidRDefault="00032339" w:rsidP="007D4BA5">
      <w:pPr>
        <w:ind w:left="3545" w:firstLine="709"/>
        <w:rPr>
          <w:rFonts w:ascii="Times New Roman" w:eastAsia="Times New Roman" w:hAnsi="Times New Roman"/>
          <w:i/>
          <w:sz w:val="28"/>
        </w:rPr>
      </w:pPr>
    </w:p>
    <w:p w:rsidR="00032339" w:rsidRDefault="00032339" w:rsidP="00032339">
      <w:pPr>
        <w:pStyle w:val="22"/>
        <w:shd w:val="clear" w:color="auto" w:fill="auto"/>
        <w:spacing w:before="0" w:line="240" w:lineRule="auto"/>
        <w:ind w:left="23"/>
        <w:jc w:val="left"/>
        <w:rPr>
          <w:rStyle w:val="21"/>
          <w:color w:val="000000"/>
          <w:sz w:val="28"/>
          <w:szCs w:val="28"/>
        </w:rPr>
      </w:pPr>
      <w:r>
        <w:rPr>
          <w:rStyle w:val="21"/>
          <w:color w:val="000000"/>
          <w:sz w:val="28"/>
          <w:szCs w:val="28"/>
        </w:rPr>
        <w:t>Группа ___</w:t>
      </w:r>
    </w:p>
    <w:p w:rsidR="00032339" w:rsidRPr="00F37670" w:rsidRDefault="00032339" w:rsidP="00032339">
      <w:pPr>
        <w:ind w:left="142" w:right="-284"/>
        <w:jc w:val="center"/>
        <w:rPr>
          <w:sz w:val="28"/>
          <w:szCs w:val="28"/>
        </w:rPr>
      </w:pPr>
    </w:p>
    <w:p w:rsidR="00032339" w:rsidRDefault="00032339" w:rsidP="00032339">
      <w:pPr>
        <w:pStyle w:val="p35"/>
        <w:shd w:val="clear" w:color="auto" w:fill="FFFFFF"/>
        <w:spacing w:before="0" w:beforeAutospacing="0" w:after="0" w:afterAutospacing="0" w:line="360" w:lineRule="auto"/>
        <w:ind w:left="142"/>
        <w:rPr>
          <w:sz w:val="28"/>
          <w:szCs w:val="28"/>
        </w:rPr>
      </w:pPr>
      <w:r>
        <w:rPr>
          <w:sz w:val="28"/>
          <w:szCs w:val="28"/>
        </w:rPr>
        <w:t>на тему</w:t>
      </w:r>
      <w:r w:rsidRPr="4941DC36">
        <w:rPr>
          <w:sz w:val="28"/>
          <w:szCs w:val="28"/>
        </w:rPr>
        <w:t>:</w:t>
      </w:r>
      <w:r>
        <w:rPr>
          <w:sz w:val="28"/>
          <w:szCs w:val="28"/>
        </w:rPr>
        <w:t>________</w:t>
      </w:r>
      <w:r w:rsidRPr="4941DC36">
        <w:rPr>
          <w:sz w:val="28"/>
          <w:szCs w:val="28"/>
        </w:rPr>
        <w:t xml:space="preserve"> </w:t>
      </w:r>
    </w:p>
    <w:p w:rsidR="008E5356" w:rsidRDefault="008E5356" w:rsidP="00032339">
      <w:pPr>
        <w:pStyle w:val="p35"/>
        <w:shd w:val="clear" w:color="auto" w:fill="FFFFFF"/>
        <w:spacing w:before="0" w:beforeAutospacing="0" w:after="0" w:afterAutospacing="0" w:line="360" w:lineRule="auto"/>
        <w:ind w:left="142"/>
        <w:jc w:val="center"/>
        <w:rPr>
          <w:color w:val="000000"/>
          <w:sz w:val="28"/>
          <w:szCs w:val="28"/>
        </w:rPr>
      </w:pPr>
    </w:p>
    <w:p w:rsidR="00032339" w:rsidRDefault="00032339" w:rsidP="00032339">
      <w:pPr>
        <w:pStyle w:val="p35"/>
        <w:shd w:val="clear" w:color="auto" w:fill="FFFFFF"/>
        <w:spacing w:before="0" w:beforeAutospacing="0" w:after="0" w:afterAutospacing="0" w:line="360" w:lineRule="auto"/>
        <w:ind w:left="142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(на примере … «…»)</w:t>
      </w:r>
    </w:p>
    <w:p w:rsidR="00032339" w:rsidRDefault="00032339" w:rsidP="007D4BA5">
      <w:pPr>
        <w:ind w:left="3545" w:firstLine="709"/>
        <w:rPr>
          <w:rFonts w:ascii="Times New Roman" w:eastAsia="Times New Roman" w:hAnsi="Times New Roman"/>
          <w:i/>
          <w:sz w:val="28"/>
        </w:rPr>
      </w:pPr>
    </w:p>
    <w:p w:rsidR="00032339" w:rsidRDefault="00032339" w:rsidP="007D4BA5">
      <w:pPr>
        <w:ind w:left="3545" w:firstLine="709"/>
        <w:rPr>
          <w:rFonts w:ascii="Times New Roman" w:eastAsia="Times New Roman" w:hAnsi="Times New Roman"/>
          <w:i/>
          <w:sz w:val="28"/>
        </w:rPr>
      </w:pPr>
    </w:p>
    <w:p w:rsidR="00032339" w:rsidRDefault="00032339" w:rsidP="00032339">
      <w:pPr>
        <w:spacing w:line="360" w:lineRule="auto"/>
        <w:ind w:left="142" w:right="-284"/>
        <w:rPr>
          <w:sz w:val="28"/>
          <w:szCs w:val="28"/>
        </w:rPr>
      </w:pPr>
      <w:r w:rsidRPr="4941DC36">
        <w:rPr>
          <w:sz w:val="28"/>
          <w:szCs w:val="28"/>
        </w:rPr>
        <w:t>Студ</w:t>
      </w:r>
      <w:r>
        <w:rPr>
          <w:sz w:val="28"/>
          <w:szCs w:val="28"/>
        </w:rPr>
        <w:t>ента __</w:t>
      </w:r>
      <w:r w:rsidRPr="001822FC">
        <w:rPr>
          <w:sz w:val="28"/>
          <w:szCs w:val="28"/>
          <w:u w:val="single"/>
        </w:rPr>
        <w:t>3</w:t>
      </w:r>
      <w:r>
        <w:rPr>
          <w:sz w:val="28"/>
          <w:szCs w:val="28"/>
        </w:rPr>
        <w:t>__ курса, группы _</w:t>
      </w:r>
      <w:r>
        <w:rPr>
          <w:sz w:val="28"/>
          <w:szCs w:val="28"/>
          <w:u w:val="single"/>
        </w:rPr>
        <w:t>ИТ-</w:t>
      </w:r>
      <w:r w:rsidRPr="4941DC36">
        <w:rPr>
          <w:sz w:val="28"/>
          <w:szCs w:val="28"/>
        </w:rPr>
        <w:t>_</w:t>
      </w:r>
    </w:p>
    <w:p w:rsidR="00032339" w:rsidRPr="00F4242B" w:rsidRDefault="00032339" w:rsidP="00032339">
      <w:pPr>
        <w:tabs>
          <w:tab w:val="left" w:pos="4395"/>
        </w:tabs>
        <w:spacing w:line="360" w:lineRule="auto"/>
        <w:ind w:left="142"/>
        <w:rPr>
          <w:sz w:val="28"/>
          <w:szCs w:val="28"/>
        </w:rPr>
      </w:pPr>
      <w:r w:rsidRPr="00127E43">
        <w:rPr>
          <w:sz w:val="28"/>
          <w:szCs w:val="28"/>
        </w:rPr>
        <w:t xml:space="preserve">                                                            </w:t>
      </w:r>
      <w:r w:rsidRPr="00F4242B">
        <w:rPr>
          <w:sz w:val="28"/>
          <w:szCs w:val="28"/>
          <w:u w:val="single"/>
        </w:rPr>
        <w:t>очной</w:t>
      </w:r>
      <w:r w:rsidRPr="00127E43">
        <w:rPr>
          <w:sz w:val="28"/>
          <w:szCs w:val="28"/>
        </w:rPr>
        <w:t>__</w:t>
      </w:r>
      <w:r w:rsidRPr="4941DC36">
        <w:rPr>
          <w:sz w:val="28"/>
          <w:szCs w:val="28"/>
        </w:rPr>
        <w:t xml:space="preserve"> формы</w:t>
      </w:r>
      <w:r>
        <w:rPr>
          <w:sz w:val="28"/>
          <w:szCs w:val="28"/>
        </w:rPr>
        <w:t xml:space="preserve"> обучения</w:t>
      </w:r>
    </w:p>
    <w:p w:rsidR="00032339" w:rsidRPr="00F4242B" w:rsidRDefault="00032339" w:rsidP="00032339">
      <w:pPr>
        <w:tabs>
          <w:tab w:val="left" w:pos="4395"/>
        </w:tabs>
        <w:spacing w:line="360" w:lineRule="auto"/>
        <w:ind w:left="142" w:right="-284"/>
        <w:rPr>
          <w:sz w:val="28"/>
          <w:szCs w:val="28"/>
          <w:u w:val="single"/>
        </w:rPr>
      </w:pPr>
      <w:r>
        <w:rPr>
          <w:sz w:val="28"/>
          <w:szCs w:val="28"/>
        </w:rPr>
        <w:t xml:space="preserve">                                                            </w:t>
      </w:r>
      <w:r>
        <w:rPr>
          <w:sz w:val="28"/>
          <w:szCs w:val="28"/>
          <w:u w:val="single"/>
        </w:rPr>
        <w:t xml:space="preserve">ФИО     </w:t>
      </w:r>
      <w:r w:rsidRPr="4941DC36">
        <w:t xml:space="preserve">                           </w:t>
      </w:r>
      <w:r>
        <w:t xml:space="preserve">                    </w:t>
      </w:r>
    </w:p>
    <w:p w:rsidR="00032339" w:rsidRDefault="00032339" w:rsidP="00032339">
      <w:pPr>
        <w:spacing w:line="360" w:lineRule="auto"/>
        <w:rPr>
          <w:sz w:val="28"/>
          <w:szCs w:val="28"/>
        </w:rPr>
      </w:pPr>
      <w:r w:rsidRPr="4941DC36">
        <w:rPr>
          <w:sz w:val="28"/>
          <w:szCs w:val="28"/>
        </w:rPr>
        <w:t xml:space="preserve"> Специальность: </w:t>
      </w:r>
      <w:r>
        <w:rPr>
          <w:rStyle w:val="21"/>
          <w:color w:val="000000"/>
          <w:sz w:val="28"/>
          <w:szCs w:val="28"/>
        </w:rPr>
        <w:t>09.02.07</w:t>
      </w:r>
      <w:r>
        <w:rPr>
          <w:rStyle w:val="211pt"/>
          <w:color w:val="000000"/>
          <w:sz w:val="28"/>
          <w:szCs w:val="28"/>
        </w:rPr>
        <w:t xml:space="preserve"> Информационные системы и программирование </w:t>
      </w:r>
      <w:r w:rsidRPr="4941DC36">
        <w:rPr>
          <w:sz w:val="28"/>
          <w:szCs w:val="28"/>
        </w:rPr>
        <w:t>Руководитель: преподаватель</w:t>
      </w:r>
    </w:p>
    <w:p w:rsidR="00032339" w:rsidRPr="00E821EF" w:rsidRDefault="00032339" w:rsidP="00032339">
      <w:pPr>
        <w:spacing w:line="360" w:lineRule="auto"/>
        <w:rPr>
          <w:sz w:val="28"/>
          <w:szCs w:val="28"/>
          <w:u w:val="single"/>
        </w:rPr>
      </w:pPr>
      <w:r>
        <w:rPr>
          <w:sz w:val="28"/>
          <w:szCs w:val="28"/>
        </w:rPr>
        <w:t xml:space="preserve">                                                              </w:t>
      </w:r>
      <w:r w:rsidRPr="00E821EF">
        <w:rPr>
          <w:sz w:val="28"/>
          <w:szCs w:val="28"/>
          <w:u w:val="single"/>
        </w:rPr>
        <w:t>Храмов А.А</w:t>
      </w:r>
    </w:p>
    <w:p w:rsidR="008E5356" w:rsidRDefault="008E5356" w:rsidP="00032339">
      <w:pPr>
        <w:ind w:left="142"/>
        <w:rPr>
          <w:sz w:val="28"/>
          <w:szCs w:val="28"/>
        </w:rPr>
      </w:pPr>
    </w:p>
    <w:p w:rsidR="00032339" w:rsidRDefault="00032339" w:rsidP="00032339">
      <w:pPr>
        <w:ind w:left="142"/>
        <w:rPr>
          <w:sz w:val="28"/>
          <w:szCs w:val="28"/>
        </w:rPr>
      </w:pPr>
      <w:r w:rsidRPr="4941DC36">
        <w:rPr>
          <w:sz w:val="28"/>
          <w:szCs w:val="28"/>
        </w:rPr>
        <w:t>Оценка   _____________</w:t>
      </w:r>
      <w:r>
        <w:rPr>
          <w:sz w:val="28"/>
          <w:szCs w:val="28"/>
        </w:rPr>
        <w:t>_______</w:t>
      </w:r>
    </w:p>
    <w:p w:rsidR="00032339" w:rsidRDefault="00032339" w:rsidP="00032339">
      <w:pPr>
        <w:tabs>
          <w:tab w:val="left" w:pos="4395"/>
        </w:tabs>
        <w:ind w:left="142"/>
        <w:rPr>
          <w:sz w:val="28"/>
          <w:szCs w:val="28"/>
        </w:rPr>
      </w:pPr>
      <w:r w:rsidRPr="4941DC36">
        <w:rPr>
          <w:sz w:val="28"/>
          <w:szCs w:val="28"/>
        </w:rPr>
        <w:t xml:space="preserve">                                              </w:t>
      </w:r>
      <w:r>
        <w:rPr>
          <w:sz w:val="28"/>
          <w:szCs w:val="28"/>
        </w:rPr>
        <w:t xml:space="preserve">             </w:t>
      </w:r>
      <w:r w:rsidRPr="4941DC36">
        <w:rPr>
          <w:sz w:val="28"/>
          <w:szCs w:val="28"/>
        </w:rPr>
        <w:t xml:space="preserve">          </w:t>
      </w:r>
      <w:r>
        <w:rPr>
          <w:sz w:val="28"/>
          <w:szCs w:val="28"/>
        </w:rPr>
        <w:t xml:space="preserve">    </w:t>
      </w:r>
      <w:r w:rsidRPr="4941DC36">
        <w:rPr>
          <w:sz w:val="28"/>
          <w:szCs w:val="28"/>
        </w:rPr>
        <w:t xml:space="preserve"> «___» ________________20____г.</w:t>
      </w:r>
    </w:p>
    <w:p w:rsidR="00032339" w:rsidRDefault="00032339" w:rsidP="00032339">
      <w:pPr>
        <w:rPr>
          <w:sz w:val="28"/>
        </w:rPr>
      </w:pPr>
    </w:p>
    <w:p w:rsidR="00032339" w:rsidRDefault="00032339" w:rsidP="00032339">
      <w:pPr>
        <w:ind w:left="142"/>
        <w:jc w:val="center"/>
        <w:rPr>
          <w:sz w:val="28"/>
          <w:szCs w:val="28"/>
        </w:rPr>
      </w:pPr>
    </w:p>
    <w:p w:rsidR="00032339" w:rsidRDefault="00032339" w:rsidP="008E5356">
      <w:pPr>
        <w:ind w:left="142"/>
        <w:jc w:val="center"/>
        <w:rPr>
          <w:rFonts w:ascii="Times New Roman" w:eastAsia="Times New Roman" w:hAnsi="Times New Roman"/>
          <w:i/>
          <w:sz w:val="28"/>
        </w:rPr>
      </w:pPr>
      <w:r>
        <w:rPr>
          <w:sz w:val="28"/>
          <w:szCs w:val="28"/>
        </w:rPr>
        <w:t xml:space="preserve">г.о. Люберцы, </w:t>
      </w:r>
      <w:r w:rsidRPr="4941DC36">
        <w:rPr>
          <w:sz w:val="28"/>
          <w:szCs w:val="28"/>
        </w:rPr>
        <w:t>20</w:t>
      </w:r>
      <w:r>
        <w:rPr>
          <w:sz w:val="28"/>
          <w:szCs w:val="28"/>
        </w:rPr>
        <w:t>25 г.</w:t>
      </w:r>
    </w:p>
    <w:p w:rsidR="007D4BA5" w:rsidRPr="007D4BA5" w:rsidRDefault="007D4BA5" w:rsidP="007D4BA5">
      <w:pPr>
        <w:ind w:left="3545" w:firstLine="709"/>
        <w:rPr>
          <w:rFonts w:ascii="Times New Roman" w:eastAsia="Times New Roman" w:hAnsi="Times New Roman"/>
          <w:b/>
          <w:sz w:val="28"/>
        </w:rPr>
      </w:pPr>
      <w:r>
        <w:rPr>
          <w:rFonts w:ascii="Times New Roman" w:eastAsia="Times New Roman" w:hAnsi="Times New Roman"/>
          <w:i/>
          <w:sz w:val="28"/>
        </w:rPr>
        <w:br w:type="page"/>
      </w:r>
    </w:p>
    <w:p w:rsidR="006A029E" w:rsidRDefault="001F1CF4" w:rsidP="00994D7A">
      <w:pPr>
        <w:spacing w:line="360" w:lineRule="auto"/>
        <w:jc w:val="center"/>
        <w:rPr>
          <w:rFonts w:ascii="Times New Roman" w:hAnsi="Times New Roman"/>
          <w:b/>
        </w:rPr>
      </w:pPr>
      <w:r w:rsidRPr="001F1CF4">
        <w:rPr>
          <w:rFonts w:eastAsia="Times New Roman"/>
          <w:noProof/>
        </w:rPr>
        <w:lastRenderedPageBreak/>
        <w:pict>
          <v:group id="Group 119" o:spid="_x0000_s4451" style="position:absolute;left:0;text-align:left;margin-left:52.95pt;margin-top:23.25pt;width:518.8pt;height:802.3pt;z-index:251783168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" o:allowincell="f">
            <v:rect id="Rectangle 120" o:spid="_x0000_s4452" style="position:absolute;width:20000;height:20000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7w0cMQA&#10;AADcAAAADwAAAGRycy9kb3ducmV2LnhtbESP3WrCQBSE7wu+w3IE7+rGH0oTXSUKgldiUx/gkD0m&#10;wezZmF2T2KfvCoVeDjPzDbPeDqYWHbWusqxgNo1AEOdWV1wouHwf3j9BOI+ssbZMCp7kYLsZva0x&#10;0bbnL+oyX4gAYZeggtL7JpHS5SUZdFPbEAfvaluDPsi2kLrFPsBNLedR9CENVhwWSmxoX1J+yx5G&#10;wc0P3Sktsp9DfNnF+XmX9o97qtRkPKQrEJ4G/x/+ax+1gkW8hNeZcATk5h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PO8NHDEAAAA3AAAAA8AAAAAAAAAAAAAAAAAmAIAAGRycy9k&#10;b3ducmV2LnhtbFBLBQYAAAAABAAEAPUAAACJAwAAAAA=&#10;" filled="f" strokeweight="2pt"/>
            <v:line id="Line 121" o:spid="_x0000_s4453" style="position:absolute;visibility:visible" from="993,17183" to="995,1822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cp8KsQAAADcAAAADwAAAGRycy9kb3ducmV2LnhtbESPQWvCQBSE70L/w/IK3nRTi9KmriEI&#10;Kd5Kk1xye2afSTD7NmRXjf/eLRQ8DjPzDbNNJtOLK42us6zgbRmBIK6t7rhRUBbZ4gOE88gae8uk&#10;4E4Okt3LbIuxtjf+pWvuGxEg7GJU0Ho/xFK6uiWDbmkH4uCd7GjQBzk2Uo94C3DTy1UUbaTBjsNC&#10;iwPtW6rP+cUoOFflOvv+2euiz1N9bDJfHU9aqfnrlH6B8DT5Z/i/fdAK3j/X8HcmHAG5e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xynwqxAAAANwAAAAPAAAAAAAAAAAA&#10;AAAAAKECAABkcnMvZG93bnJldi54bWxQSwUGAAAAAAQABAD5AAAAkgMAAAAA&#10;" strokeweight="2pt"/>
            <v:line id="Line 122" o:spid="_x0000_s4454" style="position:absolute;visibility:visible" from="10,17173" to="19977,1717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wRjiXcIAAADcAAAADwAAAGRycy9kb3ducmV2LnhtbESPQYvCMBSE74L/ITzBm6a6KLvVKCJ0&#10;8Sa2Xrw9m2dbbF5KE7X+eyMIHoeZ+YZZrjtTizu1rrKsYDKOQBDnVldcKDhmyegXhPPIGmvLpOBJ&#10;Dtarfm+JsbYPPtA99YUIEHYxKii9b2IpXV6SQTe2DXHwLrY16INsC6lbfAS4qeU0iubSYMVhocSG&#10;tiXl1/RmFFxPx1nyv9/qrE43+lwk/nS+aKWGg26zAOGp89/wp73TCn7+5vA+E46AXL0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wRjiXcIAAADcAAAADwAAAAAAAAAAAAAA&#10;AAChAgAAZHJzL2Rvd25yZXYueG1sUEsFBgAAAAAEAAQA+QAAAJADAAAAAA==&#10;" strokeweight="2pt"/>
            <v:line id="Line 123" o:spid="_x0000_s4455" style="position:absolute;visibility:visible" from="2186,17192" to="2188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lRHxsMAAADcAAAADwAAAGRycy9kb3ducmV2LnhtbESPT4vCMBTE74LfITzBm6YqrlqNIkLF&#10;27LVi7fX5vUPNi+lidr99puFhT0OM/MbZnfoTSNe1LnasoLZNAJBnFtdc6ngdk0maxDOI2tsLJOC&#10;b3Jw2A8HO4y1ffMXvVJfigBhF6OCyvs2ltLlFRl0U9sSB6+wnUEfZFdK3eE7wE0j51H0IQ3WHBYq&#10;bOlUUf5In0bB435bJufPk7426VFnZeLvWaGVGo/64xaEp97/h//aF61gsVnB75lwBOT+B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K5UR8bDAAAA3AAAAA8AAAAAAAAAAAAA&#10;AAAAoQIAAGRycy9kb3ducmV2LnhtbFBLBQYAAAAABAAEAPkAAACRAwAAAAA=&#10;" strokeweight="2pt"/>
            <v:line id="Line 124" o:spid="_x0000_s4456" style="position:absolute;visibility:visible" from="4919,17192" to="4921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" strokeweight="2pt"/>
            <v:line id="Line 125" o:spid="_x0000_s4457" style="position:absolute;visibility:visible" from="6557,17192" to="6559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sId2L8MAAADcAAAADwAAAGRycy9kb3ducmV2LnhtbESPT4vCMBTE74LfITzBm6YqilajiNBl&#10;b4vVi7fX5vUPNi+lyWr3228EweMwM79hdofeNOJBnastK5hNIxDEudU1lwqul2SyBuE8ssbGMin4&#10;IweH/XCww1jbJ5/pkfpSBAi7GBVU3rexlC6vyKCb2pY4eIXtDPogu1LqDp8Bbho5j6KVNFhzWKiw&#10;pVNF+T39NQrut+sy+fo56UuTHnVWJv6WFVqp8ag/bkF46v0n/G5/awWLzQZeZ8IRkPt/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LCHdi/DAAAA3AAAAA8AAAAAAAAAAAAA&#10;AAAAoQIAAGRycy9kb3ducmV2LnhtbFBLBQYAAAAABAAEAPkAAACRAwAAAAA=&#10;" strokeweight="2pt"/>
            <v:line id="Line 126" o:spid="_x0000_s4458" style="position:absolute;visibility:visible" from="7650,17183" to="7652,1997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" strokeweight="2pt"/>
            <v:line id="Line 127" o:spid="_x0000_s4459" style="position:absolute;visibility:visible" from="15848,18239" to="15852,1893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ZlEiy8AAAADcAAAADwAAAGRycy9kb3ducmV2LnhtbESPwQrCMBBE74L/EFbwpqmiItUoIlS8&#10;idWLt7VZ22KzKU3U+vdGEDwOM/OGWa5bU4knNa60rGA0jEAQZ1aXnCs4n5LBHITzyBory6TgTQ7W&#10;q25nibG2Lz7SM/W5CBB2MSoovK9jKV1WkEE3tDVx8G62MeiDbHKpG3wFuKnkOIpm0mDJYaHAmrYF&#10;Zff0YRTcL+dpsjts9alKN/qaJ/5yvWml+r12swDhqfX/8K+91wom0Qi+Z8IRkKsP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GZRIsvAAAAA3AAAAA8AAAAAAAAAAAAAAAAA&#10;oQIAAGRycy9kb3ducmV2LnhtbFBLBQYAAAAABAAEAPkAAACOAwAAAAA=&#10;" strokeweight="2pt"/>
            <v:line id="Line 128" o:spid="_x0000_s4460" style="position:absolute;visibility:visible" from="10,19293" to="7631,1929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jA+D8UAAADcAAAADwAAAGRycy9kb3ducmV2LnhtbESP3WoCMRSE74W+QziF3tWsUsSuZhfp&#10;D1S8kKoPcNwcN6ubkyVJde3TN0LBy2FmvmHmZW9bcSYfGscKRsMMBHHldMO1gt3283kKIkRkja1j&#10;UnClAGXxMJhjrt2Fv+m8ibVIEA45KjAxdrmUoTJkMQxdR5y8g/MWY5K+ltrjJcFtK8dZNpEWG04L&#10;Bjt6M1SdNj9WwdLvV6fRb23knpf+o12/vwZ7VOrpsV/MQETq4z383/7SCl6yMdzOpCMgiz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EjA+D8UAAADcAAAADwAAAAAAAAAA&#10;AAAAAAChAgAAZHJzL2Rvd25yZXYueG1sUEsFBgAAAAAEAAQA+QAAAJMDAAAAAA==&#10;" strokeweight="1pt"/>
            <v:line id="Line 129" o:spid="_x0000_s4461" style="position:absolute;visibility:visible" from="10,19646" to="7631,1964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XyblMQAAADcAAAADwAAAGRycy9kb3ducmV2LnhtbESP0WoCMRRE3wv+Q7gF3zRrLcWuRpGq&#10;UPFB1H7AdXPdbN3cLEnUbb/eFIQ+DjNzhpnMWluLK/lQOVYw6GcgiAunKy4VfB1WvRGIEJE11o5J&#10;wQ8FmE07TxPMtbvxjq77WIoE4ZCjAhNjk0sZCkMWQ981xMk7OW8xJulLqT3eEtzW8iXL3qTFitOC&#10;wYY+DBXn/cUqWPvj5jz4LY088tov6+3iPdhvpbrP7XwMIlIb/8OP9qdW8JoN4e9MOgJyegc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9fJuUxAAAANwAAAAPAAAAAAAAAAAA&#10;AAAAAKECAABkcnMvZG93bnJldi54bWxQSwUGAAAAAAQABAD5AAAAkgMAAAAA&#10;" strokeweight="1pt"/>
            <v:rect id="Rectangle 130" o:spid="_x0000_s4462" style="position:absolute;left:54;top:17912;width:883;height:309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hGMbMIA&#10;AADcAAAADwAAAGRycy9kb3ducmV2LnhtbESPQWvCQBSE70L/w/IK3nS3EsSmriEIAa/GFnp8ZF+T&#10;tNm36e6q6b/vCoLHYWa+YbbFZAdxIR96xxpelgoEceNMz62G91O12IAIEdng4Jg0/FGAYvc022Ju&#10;3JWPdKljKxKEQ44auhjHXMrQdGQxLN1InLwv5y3GJH0rjcdrgttBrpRaS4s9p4UOR9p31PzUZ6uh&#10;LL+nj9/6FasgN8qvTWba8lPr+fNUvoGINMVH+N4+GA2ZyuB2Jh0BufsH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2EYxswgAAANwAAAAPAAAAAAAAAAAAAAAAAJgCAABkcnMvZG93&#10;bnJldi54bWxQSwUGAAAAAAQABAD1AAAAhwMAAAAA&#10;" filled="f" stroked="f" strokeweight=".25pt">
              <v:textbox style="mso-next-textbox:#Rectangle 130" inset="1pt,1pt,1pt,1pt">
                <w:txbxContent>
                  <w:p w:rsidR="008167D5" w:rsidRDefault="008167D5" w:rsidP="00032339">
                    <w:pPr>
                      <w:pStyle w:val="ab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Изм.</w:t>
                    </w:r>
                  </w:p>
                </w:txbxContent>
              </v:textbox>
            </v:rect>
            <v:rect id="Rectangle 131" o:spid="_x0000_s4463" style="position:absolute;left:1051;top:17912;width:1100;height:309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V0p98IA&#10;AADcAAAADwAAAGRycy9kb3ducmV2LnhtbESPQWsCMRSE7wX/Q3iCt5pYVHRrlKUgeHWt4PGxed3d&#10;dvOyJlHXf28EocdhZr5hVpvetuJKPjSONUzGCgRx6UzDlYbvw/Z9ASJEZIOtY9JwpwCb9eBthZlx&#10;N97TtYiVSBAOGWqoY+wyKUNZk8Uwdh1x8n6ctxiT9JU0Hm8Jblv5odRcWmw4LdTY0VdN5V9xsRry&#10;/Lc/noslboNcKD83U1PlJ61Hwz7/BBGpj//hV3tnNEzVDJ5n0hGQ6wc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ZXSn3wgAAANwAAAAPAAAAAAAAAAAAAAAAAJgCAABkcnMvZG93&#10;bnJldi54bWxQSwUGAAAAAAQABAD1AAAAhwMAAAAA&#10;" filled="f" stroked="f" strokeweight=".25pt">
              <v:textbox style="mso-next-textbox:#Rectangle 131" inset="1pt,1pt,1pt,1pt">
                <w:txbxContent>
                  <w:p w:rsidR="008167D5" w:rsidRDefault="008167D5" w:rsidP="00032339">
                    <w:pPr>
                      <w:pStyle w:val="ab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Лист</w:t>
                    </w:r>
                  </w:p>
                </w:txbxContent>
              </v:textbox>
            </v:rect>
            <v:rect id="Rectangle 132" o:spid="_x0000_s4464" style="position:absolute;left:2267;top:17912;width:2573;height:309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Y+3gMIA&#10;AADcAAAADwAAAGRycy9kb3ducmV2LnhtbESPQWvCQBSE70L/w/IKvZndigQbXSUIQq+NCj0+ss8k&#10;mn2b7m41/fddQfA4zMw3zGoz2l5cyYfOsYb3TIEgrp3puNFw2O+mCxAhIhvsHZOGPwqwWb9MVlgY&#10;d+MvulaxEQnCoUANbYxDIWWoW7IYMjcQJ+/kvMWYpG+k8XhLcNvLmVK5tNhxWmhxoG1L9aX6tRrK&#10;8jwef6oP3AW5UD43c9OU31q/vY7lEkSkMT7Dj/an0TBXOdzPpCMg1/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pj7eAwgAAANwAAAAPAAAAAAAAAAAAAAAAAJgCAABkcnMvZG93&#10;bnJldi54bWxQSwUGAAAAAAQABAD1AAAAhwMAAAAA&#10;" filled="f" stroked="f" strokeweight=".25pt">
              <v:textbox style="mso-next-textbox:#Rectangle 132" inset="1pt,1pt,1pt,1pt">
                <w:txbxContent>
                  <w:p w:rsidR="008167D5" w:rsidRDefault="008167D5" w:rsidP="00032339">
                    <w:pPr>
                      <w:pStyle w:val="ab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№ докум.</w:t>
                    </w:r>
                  </w:p>
                </w:txbxContent>
              </v:textbox>
            </v:rect>
            <v:rect id="Rectangle 133" o:spid="_x0000_s4465" style="position:absolute;left:4983;top:17912;width:1534;height:309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sMSG8IA&#10;AADcAAAADwAAAGRycy9kb3ducmV2LnhtbESPQWsCMRSE7wX/Q3iCt5pYxOrWKEtB8OpaweNj87q7&#10;7eZlTaKu/94IgsdhZr5hluvetuJCPjSONUzGCgRx6UzDlYaf/eZ9DiJEZIOtY9JwowDr1eBtiZlx&#10;V97RpYiVSBAOGWqoY+wyKUNZk8Uwdh1x8n6dtxiT9JU0Hq8Jblv5odRMWmw4LdTY0XdN5X9xthry&#10;/K8/nIoFboKcKz8zU1PlR61Hwz7/AhGpj6/ws701GqbqEx5n0hGQqzs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GwxIbwgAAANwAAAAPAAAAAAAAAAAAAAAAAJgCAABkcnMvZG93&#10;bnJldi54bWxQSwUGAAAAAAQABAD1AAAAhwMAAAAA&#10;" filled="f" stroked="f" strokeweight=".25pt">
              <v:textbox style="mso-next-textbox:#Rectangle 133" inset="1pt,1pt,1pt,1pt">
                <w:txbxContent>
                  <w:p w:rsidR="008167D5" w:rsidRDefault="008167D5" w:rsidP="00032339">
                    <w:pPr>
                      <w:pStyle w:val="ab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Подпись</w:t>
                    </w:r>
                  </w:p>
                </w:txbxContent>
              </v:textbox>
            </v:rect>
            <v:rect id="Rectangle 134" o:spid="_x0000_s4466" style="position:absolute;left:6604;top:17912;width:1000;height:309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1yGab4A&#10;AADcAAAADwAAAGRycy9kb3ducmV2LnhtbERPTYvCMBC9L/gfwgh7WxMXEa1GKYLg1argcWjGttpM&#10;apLV7r83B8Hj430v171txYN8aBxrGI8UCOLSmYYrDcfD9mcGIkRkg61j0vBPAdarwdcSM+OevKdH&#10;ESuRQjhkqKGOscukDGVNFsPIdcSJuzhvMSboK2k8PlO4beWvUlNpseHUUGNHm5rKW/FnNeT5tT/d&#10;izlug5wpPzUTU+Vnrb+Hfb4AEamPH/HbvTMaJiqtTWfSEZCrFwA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Ldchmm+AAAA3AAAAA8AAAAAAAAAAAAAAAAAmAIAAGRycy9kb3ducmV2&#10;LnhtbFBLBQYAAAAABAAEAPUAAACDAwAAAAA=&#10;" filled="f" stroked="f" strokeweight=".25pt">
              <v:textbox style="mso-next-textbox:#Rectangle 134" inset="1pt,1pt,1pt,1pt">
                <w:txbxContent>
                  <w:p w:rsidR="008167D5" w:rsidRDefault="008167D5" w:rsidP="00032339">
                    <w:pPr>
                      <w:pStyle w:val="ab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Дата</w:t>
                    </w:r>
                  </w:p>
                </w:txbxContent>
              </v:textbox>
            </v:rect>
            <v:rect id="Rectangle 135" o:spid="_x0000_s4467" style="position:absolute;left:15929;top:18258;width:1475;height:309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BAj8sEA&#10;AADcAAAADwAAAGRycy9kb3ducmV2LnhtbESPQYvCMBSE74L/IbyFvWmyIqJdoxRB8LpVweOjedtW&#10;m5eaRO3++40geBxm5htmue5tK+7kQ+NYw9dYgSAunWm40nDYb0dzECEiG2wdk4Y/CrBeDQdLzIx7&#10;8A/di1iJBOGQoYY6xi6TMpQ1WQxj1xEn79d5izFJX0nj8ZHgtpUTpWbSYsNpocaONjWVl+JmNeT5&#10;uT9eiwVug5wrPzNTU+UnrT8/+vwbRKQ+vsOv9s5omKoFPM+kIyBX/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NgQI/LBAAAA3AAAAA8AAAAAAAAAAAAAAAAAmAIAAGRycy9kb3du&#10;cmV2LnhtbFBLBQYAAAAABAAEAPUAAACGAwAAAAA=&#10;" filled="f" stroked="f" strokeweight=".25pt">
              <v:textbox style="mso-next-textbox:#Rectangle 135" inset="1pt,1pt,1pt,1pt">
                <w:txbxContent>
                  <w:p w:rsidR="008167D5" w:rsidRDefault="008167D5" w:rsidP="00032339">
                    <w:pPr>
                      <w:pStyle w:val="ab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Лист</w:t>
                    </w:r>
                  </w:p>
                </w:txbxContent>
              </v:textbox>
            </v:rect>
            <v:rect id="Rectangle 136" o:spid="_x0000_s4468" style="position:absolute;left:15929;top:18623;width:1475;height:310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PMcsr8A&#10;AADcAAAADwAAAGRycy9kb3ducmV2LnhtbERPTYvCMBC9L/gfwgjetmkXEa3GUgTBq91d8Dg0Y1tt&#10;JjXJav335iDs8fG+N8VoenEn5zvLCrIkBUFcW91xo+Dne/+5BOEDssbeMil4kodiO/nYYK7tg490&#10;r0IjYgj7HBW0IQy5lL5uyaBP7EAcubN1BkOErpHa4SOGm15+pelCGuw4NrQ40K6l+lr9GQVleRl/&#10;b9UK914uU7fQc92UJ6Vm07Fcgwg0hn/x233QCuZZnB/PxCMgty8A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DM8xyyvwAAANwAAAAPAAAAAAAAAAAAAAAAAJgCAABkcnMvZG93bnJl&#10;di54bWxQSwUGAAAAAAQABAD1AAAAhAMAAAAA&#10;" filled="f" stroked="f" strokeweight=".25pt">
              <v:textbox style="mso-next-textbox:#Rectangle 136" inset="1pt,1pt,1pt,1pt">
                <w:txbxContent>
                  <w:p w:rsidR="008167D5" w:rsidRDefault="008167D5" w:rsidP="00032339">
                    <w:pPr>
                      <w:pStyle w:val="ab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fldChar w:fldCharType="begin"/>
                    </w:r>
                    <w:r>
                      <w:rPr>
                        <w:sz w:val="18"/>
                      </w:rPr>
                      <w:instrText xml:space="preserve"> PAGE  \* LOWER </w:instrText>
                    </w:r>
                    <w:r>
                      <w:rPr>
                        <w:sz w:val="18"/>
                      </w:rPr>
                      <w:fldChar w:fldCharType="separate"/>
                    </w:r>
                    <w:r>
                      <w:rPr>
                        <w:sz w:val="18"/>
                      </w:rPr>
                      <w:t>1</w:t>
                    </w:r>
                    <w:r>
                      <w:rPr>
                        <w:sz w:val="18"/>
                      </w:rPr>
                      <w:fldChar w:fldCharType="end"/>
                    </w:r>
                  </w:p>
                </w:txbxContent>
              </v:textbox>
            </v:rect>
            <v:rect id="Rectangle 137" o:spid="_x0000_s4469" style="position:absolute;left:7760;top:17481;width:12159;height:477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7+5KcMA&#10;AADcAAAADwAAAGRycy9kb3ducmV2LnhtbESPwWrDMBBE74X+g9hCb7XsYkzqRAmmEOi1TgI5LtbW&#10;dmqtXEm13b+vAoEch5l5w2x2ixnERM73lhVkSQqCuLG651bB8bB/WYHwAVnjYJkU/JGH3fbxYYOl&#10;tjN/0lSHVkQI+xIVdCGMpZS+6cigT+xIHL0v6wyGKF0rtcM5ws0gX9O0kAZ7jgsdjvTeUfNd/xoF&#10;VXVZTj/1G+69XKWu0Lluq7NSz09LtQYRaAn38K39oRXkWQbXM/EIyO0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o7+5KcMAAADcAAAADwAAAAAAAAAAAAAAAACYAgAAZHJzL2Rv&#10;d25yZXYueG1sUEsFBgAAAAAEAAQA9QAAAIgDAAAAAA==&#10;" filled="f" stroked="f" strokeweight=".25pt">
              <v:textbox style="mso-next-textbox:#Rectangle 137" inset="1pt,1pt,1pt,1pt">
                <w:txbxContent>
                  <w:p w:rsidR="008167D5" w:rsidRPr="008E5356" w:rsidRDefault="008167D5" w:rsidP="008E5356"/>
                </w:txbxContent>
              </v:textbox>
            </v:rect>
            <v:line id="Line 138" o:spid="_x0000_s4470" style="position:absolute;visibility:visible" from="12,18233" to="19979,1823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1oqYcAAAADcAAAADwAAAGRycy9kb3ducmV2LnhtbESPwQrCMBBE74L/EFbwpqmiItUoIlS8&#10;idWLt7VZ22KzKU3U+vdGEDwOM/OGWa5bU4knNa60rGA0jEAQZ1aXnCs4n5LBHITzyBory6TgTQ7W&#10;q25nibG2Lz7SM/W5CBB2MSoovK9jKV1WkEE3tDVx8G62MeiDbHKpG3wFuKnkOIpm0mDJYaHAmrYF&#10;Zff0YRTcL+dpsjts9alKN/qaJ/5yvWml+r12swDhqfX/8K+91womozF8z4QjIFcf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BNaKmHAAAAA3AAAAA8AAAAAAAAAAAAAAAAA&#10;oQIAAGRycy9kb3ducmV2LnhtbFBLBQYAAAAABAAEAPkAAACOAwAAAAA=&#10;" strokeweight="2pt"/>
            <v:line id="Line 139" o:spid="_x0000_s4471" style="position:absolute;visibility:visible" from="25,17881" to="7646,1788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BaP+sMAAADcAAAADwAAAGRycy9kb3ducmV2LnhtbESPT4vCMBTE74LfITzBm039i1SjiNBl&#10;b4vVi7fX5tkWm5fSZLX77TeC4HGYmd8w231vGvGgztWWFUyjGARxYXXNpYLLOZ2sQTiPrLGxTAr+&#10;yMF+NxxsMdH2ySd6ZL4UAcIuQQWV920ipSsqMugi2xIH72Y7gz7IrpS6w2eAm0bO4nglDdYcFips&#10;6VhRcc9+jYL79bJMv36O+txkB52Xqb/mN63UeNQfNiA89f4Tfre/tYLFdA6vM+EIyN0/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HwWj/rDAAAA3AAAAA8AAAAAAAAAAAAA&#10;AAAAoQIAAGRycy9kb3ducmV2LnhtbFBLBQYAAAAABAAEAPkAAACRAwAAAAA=&#10;" strokeweight="2pt"/>
            <v:line id="Line 140" o:spid="_x0000_s4472" style="position:absolute;visibility:visible" from="10,17526" to="7631,1752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0yVPcQAAADcAAAADwAAAGRycy9kb3ducmV2LnhtbESP0WoCMRRE3wv+Q7iCbzW7RaRdjSLa&#10;guJDqfoB1811s7q5WZJU1359IxT6OMzMGWY672wjruRD7VhBPsxAEJdO11wpOOw/nl9BhIissXFM&#10;Cu4UYD7rPU2x0O7GX3TdxUokCIcCFZgY20LKUBqyGIauJU7eyXmLMUlfSe3xluC2kS9ZNpYWa04L&#10;BltaGiovu2+rYOOP20v+Uxl55I1/bz5Xb8GelRr0u8UERKQu/of/2mutYJSP4HEmHQE5+wU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3TJU9xAAAANwAAAAPAAAAAAAAAAAA&#10;AAAAAKECAABkcnMvZG93bnJldi54bWxQSwUGAAAAAAQABAD5AAAAkgMAAAAA&#10;" strokeweight="1pt"/>
            <v:line id="Line 141" o:spid="_x0000_s4473" style="position:absolute;visibility:visible" from="10,18938" to="7631,1893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AAwpsUAAADcAAAADwAAAGRycy9kb3ducmV2LnhtbESP3WoCMRSE7wXfIRzBu5rdomK3RpH+&#10;gNILUfsAx83pZnVzsiSpbvv0jVDwcpiZb5j5srONuJAPtWMF+SgDQVw6XXOl4PPw/jADESKyxsYx&#10;KfihAMtFvzfHQrsr7+iyj5VIEA4FKjAxtoWUoTRkMYxcS5y8L+ctxiR9JbXHa4LbRj5m2VRarDkt&#10;GGzpxVB53n9bBRt//Djnv5WRR974t2b7+hTsSanhoFs9g4jUxXv4v73WCsb5BG5n0hGQiz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GAAwpsUAAADcAAAADwAAAAAAAAAA&#10;AAAAAAChAgAAZHJzL2Rvd25yZXYueG1sUEsFBgAAAAAEAAQA+QAAAJMDAAAAAA==&#10;" strokeweight="1pt"/>
            <v:line id="Line 142" o:spid="_x0000_s4474" style="position:absolute;visibility:visible" from="10,18583" to="7631,1858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6NKu0cUAAADcAAAADwAAAGRycy9kb3ducmV2LnhtbESP0WoCMRRE3wX/IVyhb5rdUqTdGqVo&#10;hYoPpasfcN3cbrZubpYk6rZf3wiCj8PMnGFmi9624kw+NI4V5JMMBHHldMO1gv1uPX4GESKyxtYx&#10;KfilAIv5cDDDQrsLf9G5jLVIEA4FKjAxdoWUoTJkMUxcR5y8b+ctxiR9LbXHS4LbVj5m2VRabDgt&#10;GOxoaag6lierYOMP22P+Vxt54I1/bz9XL8H+KPUw6t9eQUTq4z18a39oBU/5FK5n0hGQ83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6NKu0cUAAADcAAAADwAAAAAAAAAA&#10;AAAAAAChAgAAZHJzL2Rvd25yZXYueG1sUEsFBgAAAAAEAAQA+QAAAJMDAAAAAA==&#10;" strokeweight="1pt"/>
            <v:group id="Group 143" o:spid="_x0000_s4475" style="position:absolute;left:39;top:18267;width:4801;height:310" coordsize="19999,200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AsmjdxxgAAANwA&#10;AAAPAAAAAAAAAAAAAAAAAKoCAABkcnMvZG93bnJldi54bWxQSwUGAAAAAAQABAD6AAAAnQMAAAAA&#10;">
              <v:rect id="Rectangle 144" o:spid="_x0000_s4476" style="position:absolute;width:8856;height:20000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oUQtL8A&#10;AADcAAAADwAAAGRycy9kb3ducmV2LnhtbERPTYvCMBC9L/gfwgjetmkXEa3GUgTBq91d8Dg0Y1tt&#10;JjXJav335iDs8fG+N8VoenEn5zvLCrIkBUFcW91xo+Dne/+5BOEDssbeMil4kodiO/nYYK7tg490&#10;r0IjYgj7HBW0IQy5lL5uyaBP7EAcubN1BkOErpHa4SOGm15+pelCGuw4NrQ40K6l+lr9GQVleRl/&#10;b9UK914uU7fQc92UJ6Vm07Fcgwg0hn/x233QCuZZXBvPxCMgty8A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AyhRC0vwAAANwAAAAPAAAAAAAAAAAAAAAAAJgCAABkcnMvZG93bnJl&#10;di54bWxQSwUGAAAAAAQABAD1AAAAhAMAAAAA&#10;" filled="f" stroked="f" strokeweight=".25pt">
                <v:textbox style="mso-next-textbox:#Rectangle 144" inset="1pt,1pt,1pt,1pt">
                  <w:txbxContent>
                    <w:p w:rsidR="008167D5" w:rsidRDefault="008167D5" w:rsidP="00032339">
                      <w:pPr>
                        <w:pStyle w:val="ab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 xml:space="preserve"> Разраб.</w:t>
                      </w:r>
                    </w:p>
                  </w:txbxContent>
                </v:textbox>
              </v:rect>
              <v:rect id="Rectangle 145" o:spid="_x0000_s4477" style="position:absolute;left:9281;width:10718;height:20000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cm1L8EA&#10;AADcAAAADwAAAGRycy9kb3ducmV2LnhtbESPQYvCMBSE74L/IbyFvWlaEdGusRRB2OtWBY+P5tl2&#10;t3mpSVbrvzeC4HGYmW+YdT6YTlzJ+daygnSagCCurG65VnDY7yZLED4ga+wsk4I7ecg349EaM21v&#10;/EPXMtQiQthnqKAJoc+k9FVDBv3U9sTRO1tnMETpaqkd3iLcdHKWJAtpsOW40GBP24aqv/LfKCiK&#10;3+F4KVe483KZuIWe67o4KfX5MRRfIAIN4R1+tb+1gnm6gueZeATk5gE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F3JtS/BAAAA3AAAAA8AAAAAAAAAAAAAAAAAmAIAAGRycy9kb3du&#10;cmV2LnhtbFBLBQYAAAAABAAEAPUAAACGAwAAAAA=&#10;" filled="f" stroked="f" strokeweight=".25pt">
                <v:textbox style="mso-next-textbox:#Rectangle 145" inset="1pt,1pt,1pt,1pt">
                  <w:txbxContent>
                    <w:p w:rsidR="008167D5" w:rsidRPr="008E5356" w:rsidRDefault="008167D5" w:rsidP="008E5356"/>
                  </w:txbxContent>
                </v:textbox>
              </v:rect>
            </v:group>
            <v:group id="Group 146" o:spid="_x0000_s4478" style="position:absolute;left:39;top:18614;width:4801;height:309" coordsize="19999,200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G0fZbjCAAAA3AAAAA8A&#10;AAAAAAAAAAAAAAAAqgIAAGRycy9kb3ducmV2LnhtbFBLBQYAAAAABAAEAPoAAACZAwAAAAA=&#10;">
              <v:rect id="Rectangle 147" o:spid="_x0000_s4479" style="position:absolute;width:8856;height:20000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dNzlMMA&#10;AADcAAAADwAAAGRycy9kb3ducmV2LnhtbESPwWrDMBBE74X+g9hCb41sY0LqRjYmEMi1bgs9LtbW&#10;dmutHEmJnb+PCoEch5l5w2yrxYziTM4PlhWkqwQEcWv1wJ2Cz4/9ywaED8gaR8uk4EIeqvLxYYuF&#10;tjO/07kJnYgQ9gUq6EOYCil925NBv7ITcfR+rDMYonSd1A7nCDejzJJkLQ0OHBd6nGjXU/vXnIyC&#10;uv5dvo7NK+693CRurXPd1d9KPT8t9RuIQEu4h2/tg1aQZyn8n4lHQJZX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bdNzlMMAAADcAAAADwAAAAAAAAAAAAAAAACYAgAAZHJzL2Rv&#10;d25yZXYueG1sUEsFBgAAAAAEAAQA9QAAAIgDAAAAAA==&#10;" filled="f" stroked="f" strokeweight=".25pt">
                <v:textbox style="mso-next-textbox:#Rectangle 147" inset="1pt,1pt,1pt,1pt">
                  <w:txbxContent>
                    <w:p w:rsidR="008167D5" w:rsidRDefault="008167D5" w:rsidP="00032339">
                      <w:pPr>
                        <w:pStyle w:val="ab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 xml:space="preserve"> Провер.</w:t>
                      </w:r>
                    </w:p>
                  </w:txbxContent>
                </v:textbox>
              </v:rect>
              <v:rect id="Rectangle 148" o:spid="_x0000_s4480" style="position:absolute;left:9281;width:10718;height:20000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QHt48EA&#10;AADcAAAADwAAAGRycy9kb3ducmV2LnhtbESPQYvCMBSE74L/ITzBm6YWEa1GKYKwV7sKHh/Ns602&#10;LzXJav33ZmFhj8PMfMNsdr1pxZOcbywrmE0TEMSl1Q1XCk7fh8kShA/IGlvLpOBNHnbb4WCDmbYv&#10;PtKzCJWIEPYZKqhD6DIpfVmTQT+1HXH0rtYZDFG6SmqHrwg3rUyTZCENNhwXauxoX1N5L36Mgjy/&#10;9edHscKDl8vELfRcV/lFqfGoz9cgAvXhP/zX/tIK5mkKv2fiEZDbD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J0B7ePBAAAA3AAAAA8AAAAAAAAAAAAAAAAAmAIAAGRycy9kb3du&#10;cmV2LnhtbFBLBQYAAAAABAAEAPUAAACGAwAAAAA=&#10;" filled="f" stroked="f" strokeweight=".25pt">
                <v:textbox style="mso-next-textbox:#Rectangle 148" inset="1pt,1pt,1pt,1pt">
                  <w:txbxContent>
                    <w:p w:rsidR="008167D5" w:rsidRPr="00971333" w:rsidRDefault="008167D5" w:rsidP="00032339">
                      <w:pPr>
                        <w:pStyle w:val="ab"/>
                        <w:rPr>
                          <w:sz w:val="18"/>
                          <w:lang w:val="ru-RU"/>
                        </w:rPr>
                      </w:pPr>
                      <w:r>
                        <w:rPr>
                          <w:sz w:val="18"/>
                          <w:lang w:val="ru-RU"/>
                        </w:rPr>
                        <w:t>Храмов А. А.</w:t>
                      </w:r>
                    </w:p>
                  </w:txbxContent>
                </v:textbox>
              </v:rect>
            </v:group>
            <v:group id="Group 149" o:spid="_x0000_s4481" style="position:absolute;left:39;top:18969;width:4801;height:309" coordsize="19999,200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CdzfvPxgAAANwA&#10;AAAPAAAAAAAAAAAAAAAAAKoCAABkcnMvZG93bnJldi54bWxQSwUGAAAAAAQABAD6AAAAnQMAAAAA&#10;">
              <v:rect id="Rectangle 150" o:spid="_x0000_s4482" style="position:absolute;width:8856;height:20000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aTQDMEA&#10;AADcAAAADwAAAGRycy9kb3ducmV2LnhtbESPQYvCMBSE78L+h/AW9mZTpYhbjVIWBK9bFTw+mrdt&#10;tXnpJlHrvzeC4HGYmW+Y5XownbiS861lBZMkBUFcWd1yrWC/24znIHxA1thZJgV38rBefYyWmGt7&#10;41+6lqEWEcI+RwVNCH0upa8aMugT2xNH7886gyFKV0vt8BbhppPTNJ1Jgy3HhQZ7+mmoOpcXo6Ao&#10;TsPhv/zGjZfz1M10puviqNTX51AsQAQawjv8am+1gmyawfNMPAJy9Q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H2k0AzBAAAA3AAAAA8AAAAAAAAAAAAAAAAAmAIAAGRycy9kb3du&#10;cmV2LnhtbFBLBQYAAAAABAAEAPUAAACGAwAAAAA=&#10;" filled="f" stroked="f" strokeweight=".25pt">
                <v:textbox style="mso-next-textbox:#Rectangle 150" inset="1pt,1pt,1pt,1pt">
                  <w:txbxContent>
                    <w:p w:rsidR="008167D5" w:rsidRDefault="008167D5" w:rsidP="00032339">
                      <w:pPr>
                        <w:pStyle w:val="ab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 xml:space="preserve"> Реценз.</w:t>
                      </w:r>
                    </w:p>
                  </w:txbxContent>
                </v:textbox>
              </v:rect>
              <v:rect id="Rectangle 151" o:spid="_x0000_s4483" style="position:absolute;left:9281;width:10718;height:20000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uh1l8EA&#10;AADcAAAADwAAAGRycy9kb3ducmV2LnhtbESPQYvCMBSE74L/ITzBm6aKilajFEHwancX9vhonm21&#10;ealJ1PrvjbCwx2FmvmE2u8404kHO15YVTMYJCOLC6ppLBd9fh9EShA/IGhvLpOBFHnbbfm+DqbZP&#10;PtEjD6WIEPYpKqhCaFMpfVGRQT+2LXH0ztYZDFG6UmqHzwg3jZwmyUIarDkuVNjSvqLimt+Ngiy7&#10;dD+3fIUHL5eJW+iZLrNfpYaDLluDCNSF//Bf+6gVzKZz+JyJR0Bu3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BLodZfBAAAA3AAAAA8AAAAAAAAAAAAAAAAAmAIAAGRycy9kb3du&#10;cmV2LnhtbFBLBQYAAAAABAAEAPUAAACGAwAAAAA=&#10;" filled="f" stroked="f" strokeweight=".25pt">
                <v:textbox style="mso-next-textbox:#Rectangle 151" inset="1pt,1pt,1pt,1pt">
                  <w:txbxContent>
                    <w:p w:rsidR="008167D5" w:rsidRDefault="008167D5" w:rsidP="00032339">
                      <w:pPr>
                        <w:pStyle w:val="ab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Ф.И.О.</w:t>
                      </w:r>
                    </w:p>
                  </w:txbxContent>
                </v:textbox>
              </v:rect>
            </v:group>
            <v:group id="Group 152" o:spid="_x0000_s4484" style="position:absolute;left:39;top:19314;width:4801;height:310" coordsize="19999,200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I26WFfFAAAA3AAA&#10;AA8AAAAAAAAAAAAAAAAAqgIAAGRycy9kb3ducmV2LnhtbFBLBQYAAAAABAAEAPoAAACcAwAAAAA=&#10;">
              <v:rect id="Rectangle 153" o:spid="_x0000_s4485" style="position:absolute;width:8856;height:20000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XZOe8EA&#10;AADcAAAADwAAAGRycy9kb3ducmV2LnhtbESPT4vCMBTE7wt+h/AEb2uqiH+qUYogeLXrwh4fzbOt&#10;Ni81iVq/vRGEPQ4z8xtmtelMI+7kfG1ZwWiYgCAurK65VHD82X3PQfiArLGxTAqe5GGz7n2tMNX2&#10;wQe656EUEcI+RQVVCG0qpS8qMuiHtiWO3sk6gyFKV0rt8BHhppHjJJlKgzXHhQpb2lZUXPKbUZBl&#10;5+73mi9w5+U8cVM90WX2p9Sg32VLEIG68B/+tPdawWQ8g/eZeATk+gU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I12TnvBAAAA3AAAAA8AAAAAAAAAAAAAAAAAmAIAAGRycy9kb3du&#10;cmV2LnhtbFBLBQYAAAAABAAEAPUAAACGAwAAAAA=&#10;" filled="f" stroked="f" strokeweight=".25pt">
                <v:textbox style="mso-next-textbox:#Rectangle 153" inset="1pt,1pt,1pt,1pt">
                  <w:txbxContent>
                    <w:p w:rsidR="008167D5" w:rsidRDefault="008167D5" w:rsidP="00032339">
                      <w:pPr>
                        <w:pStyle w:val="ab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 xml:space="preserve"> Н. Контр.</w:t>
                      </w:r>
                    </w:p>
                  </w:txbxContent>
                </v:textbox>
              </v:rect>
              <v:rect id="Rectangle 154" o:spid="_x0000_s4486" style="position:absolute;left:9281;width:10718;height:20000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OnaCb8A&#10;AADcAAAADwAAAGRycy9kb3ducmV2LnhtbERPTYvCMBC9C/sfwgh7s6lFRLvGUgRhr1sVPA7NbFtt&#10;Jt0kavffm4Pg8fG+N8VoenEn5zvLCuZJCoK4trrjRsHxsJ+tQPiArLG3TAr+yUOx/ZhsMNf2wT90&#10;r0IjYgj7HBW0IQy5lL5uyaBP7EAcuV/rDIYIXSO1w0cMN73M0nQpDXYcG1ocaNdSfa1uRkFZXsbT&#10;X7XGvZer1C31QjflWanP6Vh+gQg0hrf45f7WChZZXBvPxCMgt08A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D86doJvwAAANwAAAAPAAAAAAAAAAAAAAAAAJgCAABkcnMvZG93bnJl&#10;di54bWxQSwUGAAAAAAQABAD1AAAAhAMAAAAA&#10;" filled="f" stroked="f" strokeweight=".25pt">
                <v:textbox style="mso-next-textbox:#Rectangle 154" inset="1pt,1pt,1pt,1pt">
                  <w:txbxContent>
                    <w:p w:rsidR="008167D5" w:rsidRDefault="008167D5" w:rsidP="00032339">
                      <w:pPr>
                        <w:pStyle w:val="ab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Ф.И.О.</w:t>
                      </w:r>
                    </w:p>
                  </w:txbxContent>
                </v:textbox>
              </v:rect>
            </v:group>
            <v:group id="Group 155" o:spid="_x0000_s4487" style="position:absolute;left:39;top:19660;width:4801;height:309" coordsize="19999,200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PwlzCXFAAAA3AAA&#10;AA8AAAAAAAAAAAAAAAAAqgIAAGRycy9kb3ducmV2LnhtbFBLBQYAAAAABAAEAPoAAACcAwAAAAA=&#10;">
              <v:rect id="Rectangle 156" o:spid="_x0000_s4488" style="position:absolute;width:8856;height:20000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0ZA0sAA&#10;AADcAAAADwAAAGRycy9kb3ducmV2LnhtbERPz2uDMBS+F/o/hFfYrcZtpThrLFIo7Dq3Qo8P86Z2&#10;5sUmmbr/fjkMdvz4fhfHxQxiIud7ywoekxQEcWN1z62Cj/fzNgPhA7LGwTIp+CEPx3K9KjDXduY3&#10;murQihjCPkcFXQhjLqVvOjLoEzsSR+7TOoMhQtdK7XCO4WaQT2m6lwZ7jg0djnTqqPmqv42Cqrot&#10;l3v9gmcvs9Tt9U631VWph81SHUAEWsK/+M/9qhXsnuP8eCYeAVn+Ag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h0ZA0sAAAADcAAAADwAAAAAAAAAAAAAAAACYAgAAZHJzL2Rvd25y&#10;ZXYueG1sUEsFBgAAAAAEAAQA9QAAAIUDAAAAAA==&#10;" filled="f" stroked="f" strokeweight=".25pt">
                <v:textbox style="mso-next-textbox:#Rectangle 156" inset="1pt,1pt,1pt,1pt">
                  <w:txbxContent>
                    <w:p w:rsidR="008167D5" w:rsidRDefault="008167D5" w:rsidP="00032339">
                      <w:pPr>
                        <w:pStyle w:val="ab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 xml:space="preserve"> Утверд.</w:t>
                      </w:r>
                    </w:p>
                  </w:txbxContent>
                </v:textbox>
              </v:rect>
              <v:rect id="Rectangle 157" o:spid="_x0000_s4489" style="position:absolute;left:9281;width:10718;height:20000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ArlScMA&#10;AADcAAAADwAAAGRycy9kb3ducmV2LnhtbESPwWrDMBBE74X+g9hCbo3sxhjXjRJMwZBrnAZyXKyt&#10;7dZauZKSOH9fFQI9DjPzhllvZzOKCzk/WFaQLhMQxK3VA3cKPg71cwHCB2SNo2VScCMP283jwxpL&#10;ba+8p0sTOhEh7EtU0IcwlVL6tieDfmkn4uh9WmcwROk6qR1eI9yM8iVJcmlw4LjQ40TvPbXfzdko&#10;qKqv+fjTvGLtZZG4XGe6q05KLZ7m6g1EoDn8h+/tnVaQrVL4OxOPgNz8A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6ArlScMAAADcAAAADwAAAAAAAAAAAAAAAACYAgAAZHJzL2Rv&#10;d25yZXYueG1sUEsFBgAAAAAEAAQA9QAAAIgDAAAAAA==&#10;" filled="f" stroked="f" strokeweight=".25pt">
                <v:textbox style="mso-next-textbox:#Rectangle 157" inset="1pt,1pt,1pt,1pt">
                  <w:txbxContent>
                    <w:p w:rsidR="008167D5" w:rsidRDefault="008167D5" w:rsidP="00032339">
                      <w:pPr>
                        <w:pStyle w:val="ab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Ф.И.О.</w:t>
                      </w:r>
                    </w:p>
                  </w:txbxContent>
                </v:textbox>
              </v:rect>
            </v:group>
            <v:line id="Line 158" o:spid="_x0000_s4490" style="position:absolute;visibility:visible" from="14208,18239" to="14210,1997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WO92AcQAAADcAAAADwAAAGRycy9kb3ducmV2LnhtbESPQWvCQBSE70L/w/IKvemmaRVJXUUC&#10;kd6kSS65PbPPJJh9G7Krpv/eLRQ8DjPzDbPZTaYXNxpdZ1nB+yICQVxb3XGjoCyy+RqE88gae8uk&#10;4Jcc7LYvsw0m2t75h265b0SAsEtQQev9kEjp6pYMuoUdiIN3tqNBH+TYSD3iPcBNL+MoWkmDHYeF&#10;FgdKW6ov+dUouFTlMjscU130+V6fmsxXp7NW6u112n+B8DT5Z/i//a0VfH7E8HcmHAG5fQ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Y73YBxAAAANwAAAAPAAAAAAAAAAAA&#10;AAAAAKECAABkcnMvZG93bnJldi54bWxQSwUGAAAAAAQABAD5AAAAkgMAAAAA&#10;" strokeweight="2pt"/>
            <v:rect id="Rectangle 159" o:spid="_x0000_s4491" style="position:absolute;left:7787;top:18314;width:6292;height:1609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5TepcMA&#10;AADcAAAADwAAAGRycy9kb3ducmV2LnhtbESPzWrDMBCE74W8g9hAbrWcH0LqWgkmEMi1Tgs9LtZW&#10;dmOtHElJ3LevCoEeh5n5hil3o+3FjXzoHCuYZzkI4sbpjo2C99PheQMiRGSNvWNS8EMBdtvJU4mF&#10;dnd+o1sdjUgQDgUqaGMcCilD05LFkLmBOHlfzluMSXojtcd7gtteLvJ8LS12nBZaHGjfUnOur1ZB&#10;VX2PH5f6BQ9BbnK/1ittqk+lZtOxegURaYz/4Uf7qBWslkv4O5OOgNz+A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d5TepcMAAADcAAAADwAAAAAAAAAAAAAAAACYAgAAZHJzL2Rv&#10;d25yZXYueG1sUEsFBgAAAAAEAAQA9QAAAIgDAAAAAA==&#10;" filled="f" stroked="f" strokeweight=".25pt">
              <v:textbox style="mso-next-textbox:#Rectangle 159" inset="1pt,1pt,1pt,1pt">
                <w:txbxContent>
                  <w:p w:rsidR="008167D5" w:rsidRPr="008E5356" w:rsidRDefault="008167D5" w:rsidP="008E5356"/>
                </w:txbxContent>
              </v:textbox>
            </v:rect>
            <v:line id="Line 160" o:spid="_x0000_s4492" style="position:absolute;visibility:visible" from="14221,18587" to="19990,1858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EpL7sQAAADcAAAADwAAAGRycy9kb3ducmV2LnhtbESPQWvCQBSE70L/w/IK3nRTq6WkriEI&#10;Kd5Kk1xye2afSTD7NmRXjf/eLRQ8DjPzDbNNJtOLK42us6zgbRmBIK6t7rhRUBbZ4hOE88gae8uk&#10;4E4Okt3LbIuxtjf+pWvuGxEg7GJU0Ho/xFK6uiWDbmkH4uCd7GjQBzk2Uo94C3DTy1UUfUiDHYeF&#10;Fgfat1Sf84tRcK7KTfb9s9dFn6f62GS+Op60UvPXKf0C4Wnyz/B/+6AVrN/X8HcmHAG5e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4SkvuxAAAANwAAAAPAAAAAAAAAAAA&#10;AAAAAKECAABkcnMvZG93bnJldi54bWxQSwUGAAAAAAQABAD5AAAAkgMAAAAA&#10;" strokeweight="2pt"/>
            <v:line id="Line 161" o:spid="_x0000_s4493" style="position:absolute;visibility:visible" from="14219,18939" to="19988,1894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1wbudcIAAADcAAAADwAAAGRycy9kb3ducmV2LnhtbESPQYvCMBSE74L/ITzBm6a6uizVKCJ0&#10;8Sa2Xrw9m2dbbF5KE7X+eyMIHoeZ+YZZrjtTizu1rrKsYDKOQBDnVldcKDhmyegPhPPIGmvLpOBJ&#10;Dtarfm+JsbYPPtA99YUIEHYxKii9b2IpXV6SQTe2DXHwLrY16INsC6lbfAS4qeU0in6lwYrDQokN&#10;bUvKr+nNKLiejvPkf7/VWZ1u9LlI/Ol80UoNB91mAcJT57/hT3unFcx+5vA+E46AXL0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1wbudcIAAADcAAAADwAAAAAAAAAAAAAA&#10;AAChAgAAZHJzL2Rvd25yZXYueG1sUEsFBgAAAAAEAAQA+QAAAJADAAAAAA==&#10;" strokeweight="2pt"/>
            <v:line id="Line 162" o:spid="_x0000_s4494" style="position:absolute;visibility:visible" from="17487,18239" to="17490,1893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J9RwAsMAAADcAAAADwAAAGRycy9kb3ducmV2LnhtbESPS4vCQBCE74L/YWjBm058ItFRRMiy&#10;t8XoxVsn03lgpidkZjX773cEwWNRVV9Ru0NvGvGgztWWFcymEQji3OqaSwXXSzLZgHAeWWNjmRT8&#10;kYPDfjjYYaztk8/0SH0pAoRdjAoq79tYSpdXZNBNbUscvMJ2Bn2QXSl1h88AN42cR9FaGqw5LFTY&#10;0qmi/J7+GgX323WVfP2c9KVJjzorE3/LCq3UeNQftyA89f4Tfre/tYLlYg2vM+EIyP0/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CfUcALDAAAA3AAAAA8AAAAAAAAAAAAA&#10;AAAAoQIAAGRycy9kb3ducmV2LnhtbFBLBQYAAAAABAAEAPkAAACRAwAAAAA=&#10;" strokeweight="2pt"/>
            <v:rect id="Rectangle 163" o:spid="_x0000_s4495" style="position:absolute;left:14295;top:18258;width:1474;height:309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K/YpsIA&#10;AADcAAAADwAAAGRycy9kb3ducmV2LnhtbESPQYvCMBSE78L+h/AW9qaprrhajVIEYa9WhT0+mmdb&#10;bV5qErX7740geBxm5htmsepMI27kfG1ZwXCQgCAurK65VLDfbfpTED4ga2wsk4J/8rBafvQWmGp7&#10;5y3d8lCKCGGfooIqhDaV0hcVGfQD2xJH72idwRClK6V2eI9w08hRkkykwZrjQoUtrSsqzvnVKMiy&#10;U3e45DPceDlN3ESPdZn9KfX12WVzEIG68A6/2r9awfj7B55n4hGQywc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Ir9imwgAAANwAAAAPAAAAAAAAAAAAAAAAAJgCAABkcnMvZG93&#10;bnJldi54bWxQSwUGAAAAAAQABAD1AAAAhwMAAAAA&#10;" filled="f" stroked="f" strokeweight=".25pt">
              <v:textbox style="mso-next-textbox:#Rectangle 163" inset="1pt,1pt,1pt,1pt">
                <w:txbxContent>
                  <w:p w:rsidR="008167D5" w:rsidRDefault="008167D5" w:rsidP="00032339">
                    <w:pPr>
                      <w:pStyle w:val="ab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Лит.</w:t>
                    </w:r>
                  </w:p>
                </w:txbxContent>
              </v:textbox>
            </v:rect>
            <v:rect id="Rectangle 164" o:spid="_x0000_s4496" style="position:absolute;left:17577;top:18258;width:2327;height:309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TBM1MAA&#10;AADcAAAADwAAAGRycy9kb3ducmV2LnhtbERPz2uDMBS+F/o/hFfYrcZtpThrLFIo7Dq3Qo8P86Z2&#10;5sUmmbr/fjkMdvz4fhfHxQxiIud7ywoekxQEcWN1z62Cj/fzNgPhA7LGwTIp+CEPx3K9KjDXduY3&#10;murQihjCPkcFXQhjLqVvOjLoEzsSR+7TOoMhQtdK7XCO4WaQT2m6lwZ7jg0djnTqqPmqv42Cqrot&#10;l3v9gmcvs9Tt9U631VWph81SHUAEWsK/+M/9qhXsnuPaeCYeAVn+Ag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eTBM1MAAAADcAAAADwAAAAAAAAAAAAAAAACYAgAAZHJzL2Rvd25y&#10;ZXYueG1sUEsFBgAAAAAEAAQA9QAAAIUDAAAAAA==&#10;" filled="f" stroked="f" strokeweight=".25pt">
              <v:textbox style="mso-next-textbox:#Rectangle 164" inset="1pt,1pt,1pt,1pt">
                <w:txbxContent>
                  <w:p w:rsidR="008167D5" w:rsidRDefault="008167D5" w:rsidP="00032339">
                    <w:pPr>
                      <w:pStyle w:val="ab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Листов</w:t>
                    </w:r>
                  </w:p>
                </w:txbxContent>
              </v:textbox>
            </v:rect>
            <v:rect id="Rectangle 165" o:spid="_x0000_s4497" style="position:absolute;left:17591;top:18613;width:2326;height:309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nzpT8IA&#10;AADcAAAADwAAAGRycy9kb3ducmV2LnhtbESPT4vCMBTE74LfITzBm039g2jXKEUQvFpX8Pho3rbd&#10;bV5qErV++82CsMdhZn7DbHa9acWDnG8sK5gmKQji0uqGKwWf58NkBcIHZI2tZVLwIg+77XCwwUzb&#10;J5/oUYRKRAj7DBXUIXSZlL6syaBPbEccvS/rDIYoXSW1w2eEm1bO0nQpDTYcF2rsaF9T+VPcjYI8&#10;/+4vt2KNBy9XqVvqha7yq1LjUZ9/gAjUh//wu33UChbzNfydiUdAbn8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WfOlPwgAAANwAAAAPAAAAAAAAAAAAAAAAAJgCAABkcnMvZG93&#10;bnJldi54bWxQSwUGAAAAAAQABAD1AAAAhwMAAAAA&#10;" filled="f" stroked="f" strokeweight=".25pt">
              <v:textbox style="mso-next-textbox:#Rectangle 165" inset="1pt,1pt,1pt,1pt">
                <w:txbxContent>
                  <w:p w:rsidR="008167D5" w:rsidRPr="00971333" w:rsidRDefault="008167D5" w:rsidP="00032339">
                    <w:pPr>
                      <w:pStyle w:val="ab"/>
                      <w:jc w:val="center"/>
                      <w:rPr>
                        <w:sz w:val="18"/>
                        <w:lang w:val="ru-RU"/>
                      </w:rPr>
                    </w:pPr>
                    <w:r>
                      <w:rPr>
                        <w:sz w:val="18"/>
                        <w:lang w:val="ru-RU"/>
                      </w:rPr>
                      <w:t>0</w:t>
                    </w:r>
                  </w:p>
                </w:txbxContent>
              </v:textbox>
            </v:rect>
            <v:line id="Line 166" o:spid="_x0000_s4498" style="position:absolute;visibility:visible" from="14755,18594" to="14757,1893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8S8I8EAAADcAAAADwAAAGRycy9kb3ducmV2LnhtbERPy2oCMRTdC/5DuEJ3mrFI0dEoYi0o&#10;XRQfH3CdXCejk5shiTr265tFweXhvGeL1tbiTj5UjhUMBxkI4sLpiksFx8NXfwwiRGSNtWNS8KQA&#10;i3m3M8Ncuwfv6L6PpUghHHJUYGJscilDYchiGLiGOHFn5y3GBH0ptcdHCre1fM+yD2mx4tRgsKGV&#10;oeK6v1kFW3/6vg5/SyNPvPXr+udzEuxFqbdeu5yCiNTGl/jfvdEKRqM0P51JR0DO/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AbxLwjwQAAANwAAAAPAAAAAAAAAAAAAAAA&#10;AKECAABkcnMvZG93bnJldi54bWxQSwUGAAAAAAQABAD5AAAAjwMAAAAA&#10;" strokeweight="1pt"/>
            <v:line id="Line 167" o:spid="_x0000_s4499" style="position:absolute;visibility:visible" from="15301,18595" to="15303,1893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IgZuMQAAADcAAAADwAAAGRycy9kb3ducmV2LnhtbESP0WoCMRRE3wv+Q7iCbzW7RaRdjSLa&#10;guJDqfoB1811s7q5WZJU1359IxT6OMzMGWY672wjruRD7VhBPsxAEJdO11wpOOw/nl9BhIissXFM&#10;Cu4UYD7rPU2x0O7GX3TdxUokCIcCFZgY20LKUBqyGIauJU7eyXmLMUlfSe3xluC2kS9ZNpYWa04L&#10;BltaGiovu2+rYOOP20v+Uxl55I1/bz5Xb8GelRr0u8UERKQu/of/2mutYDTK4XEmHQE5+wU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0iBm4xAAAANwAAAAPAAAAAAAAAAAA&#10;AAAAAKECAABkcnMvZG93bnJldi54bWxQSwUGAAAAAAQABAD5AAAAkgMAAAAA&#10;" strokeweight="1pt"/>
            <v:rect id="Rectangle 168" o:spid="_x0000_s4500" style="position:absolute;left:14295;top:19221;width:5609;height:440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N4IQ8EA&#10;AADcAAAADwAAAGRycy9kb3ducmV2LnhtbESPQYvCMBSE78L+h/AW9mZTpYhbjVIWBK9bFTw+mrdt&#10;tXnpJlHrvzeC4HGYmW+Y5XownbiS861lBZMkBUFcWd1yrWC/24znIHxA1thZJgV38rBefYyWmGt7&#10;41+6lqEWEcI+RwVNCH0upa8aMugT2xNH7886gyFKV0vt8BbhppPTNJ1Jgy3HhQZ7+mmoOpcXo6Ao&#10;TsPhv/zGjZfz1M10puviqNTX51AsQAQawjv8am+1giybwvNMPAJy9Q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EDeCEPBAAAA3AAAAA8AAAAAAAAAAAAAAAAAmAIAAGRycy9kb3du&#10;cmV2LnhtbFBLBQYAAAAABAAEAPUAAACGAwAAAAA=&#10;" filled="f" stroked="f" strokeweight=".25pt">
              <v:textbox style="mso-next-textbox:#Rectangle 168" inset="1pt,1pt,1pt,1pt">
                <w:txbxContent>
                  <w:p w:rsidR="008167D5" w:rsidRPr="008E5356" w:rsidRDefault="008167D5" w:rsidP="008E5356"/>
                </w:txbxContent>
              </v:textbox>
            </v:rect>
            <w10:wrap anchorx="page" anchory="page"/>
            <w10:anchorlock/>
          </v:group>
        </w:pict>
      </w:r>
      <w:r w:rsidR="00994D7A">
        <w:rPr>
          <w:rFonts w:ascii="Times New Roman" w:hAnsi="Times New Roman"/>
          <w:b/>
          <w:lang w:val="en-US"/>
        </w:rPr>
        <w:t>C</w:t>
      </w:r>
      <w:r w:rsidR="006A029E">
        <w:rPr>
          <w:rFonts w:ascii="Times New Roman" w:hAnsi="Times New Roman"/>
          <w:b/>
        </w:rPr>
        <w:t>ОДЕРЖАНИЕ</w:t>
      </w:r>
    </w:p>
    <w:p w:rsidR="006A029E" w:rsidRPr="009651C4" w:rsidRDefault="006A029E" w:rsidP="006A029E">
      <w:pPr>
        <w:rPr>
          <w:rFonts w:ascii="&amp;quot" w:hAnsi="&amp;quot" w:hint="eastAsia"/>
          <w:color w:val="000000"/>
          <w:sz w:val="26"/>
          <w:szCs w:val="28"/>
        </w:rPr>
      </w:pPr>
      <w:r w:rsidRPr="009651C4">
        <w:rPr>
          <w:rFonts w:ascii="&amp;quot" w:hAnsi="&amp;quot"/>
          <w:color w:val="000000"/>
          <w:sz w:val="26"/>
          <w:szCs w:val="28"/>
        </w:rPr>
        <w:t>ВВЕДЕНИЕ ……………………………………………………………….….</w:t>
      </w:r>
      <w:r w:rsidR="00DF599D" w:rsidRPr="009651C4">
        <w:rPr>
          <w:rFonts w:ascii="&amp;quot" w:hAnsi="&amp;quot"/>
          <w:color w:val="000000"/>
          <w:sz w:val="26"/>
          <w:szCs w:val="28"/>
        </w:rPr>
        <w:t>1</w:t>
      </w:r>
    </w:p>
    <w:p w:rsidR="006A029E" w:rsidRPr="009651C4" w:rsidRDefault="006A029E" w:rsidP="006A029E">
      <w:pPr>
        <w:rPr>
          <w:rFonts w:ascii="&amp;quot" w:hAnsi="&amp;quot" w:hint="eastAsia"/>
          <w:color w:val="000000"/>
          <w:sz w:val="26"/>
          <w:szCs w:val="28"/>
        </w:rPr>
      </w:pPr>
      <w:r w:rsidRPr="009651C4">
        <w:rPr>
          <w:rFonts w:ascii="&amp;quot" w:hAnsi="&amp;quot"/>
          <w:color w:val="000000"/>
          <w:sz w:val="26"/>
          <w:szCs w:val="28"/>
        </w:rPr>
        <w:t>ОСНОВНАЯ ЧАСТЬ……………………………………………………....</w:t>
      </w:r>
      <w:r w:rsidR="00DF599D" w:rsidRPr="009651C4">
        <w:rPr>
          <w:rFonts w:ascii="&amp;quot" w:hAnsi="&amp;quot"/>
          <w:color w:val="000000"/>
          <w:sz w:val="26"/>
          <w:szCs w:val="28"/>
        </w:rPr>
        <w:t>2</w:t>
      </w:r>
    </w:p>
    <w:p w:rsidR="005632CF" w:rsidRPr="009651C4" w:rsidRDefault="005632CF" w:rsidP="005632CF">
      <w:pPr>
        <w:rPr>
          <w:rFonts w:ascii="&amp;quot" w:hAnsi="&amp;quot" w:hint="eastAsia"/>
          <w:color w:val="0D0D0D"/>
          <w:sz w:val="26"/>
          <w:szCs w:val="28"/>
        </w:rPr>
      </w:pPr>
      <w:r w:rsidRPr="009651C4">
        <w:rPr>
          <w:rFonts w:ascii="&amp;quot" w:hAnsi="&amp;quot"/>
          <w:color w:val="000000"/>
          <w:sz w:val="26"/>
          <w:szCs w:val="28"/>
        </w:rPr>
        <w:t xml:space="preserve">1     </w:t>
      </w:r>
      <w:r w:rsidR="006A029E" w:rsidRPr="009651C4">
        <w:rPr>
          <w:rFonts w:ascii="&amp;quot" w:hAnsi="&amp;quot"/>
          <w:color w:val="000000"/>
          <w:sz w:val="26"/>
          <w:szCs w:val="28"/>
        </w:rPr>
        <w:t>ТЗ (технического задания)</w:t>
      </w:r>
    </w:p>
    <w:p w:rsidR="00DF599D" w:rsidRPr="009651C4" w:rsidRDefault="00DF599D" w:rsidP="005632CF">
      <w:pPr>
        <w:rPr>
          <w:rFonts w:ascii="&amp;quot" w:hAnsi="&amp;quot" w:hint="eastAsia"/>
          <w:color w:val="0D0D0D"/>
          <w:sz w:val="26"/>
          <w:szCs w:val="28"/>
        </w:rPr>
      </w:pPr>
      <w:r w:rsidRPr="009651C4">
        <w:rPr>
          <w:rFonts w:ascii="&amp;quot" w:hAnsi="&amp;quot"/>
          <w:color w:val="0D0D0D"/>
          <w:sz w:val="26"/>
          <w:szCs w:val="28"/>
        </w:rPr>
        <w:t>1.1  Технологическая схема</w:t>
      </w:r>
      <w:r w:rsidR="00994D7A" w:rsidRPr="009651C4">
        <w:rPr>
          <w:rFonts w:ascii="&amp;quot" w:hAnsi="&amp;quot"/>
          <w:color w:val="000000"/>
          <w:sz w:val="26"/>
          <w:szCs w:val="28"/>
        </w:rPr>
        <w:t>………………………………………..</w:t>
      </w:r>
      <w:r w:rsidRPr="009651C4">
        <w:rPr>
          <w:rFonts w:ascii="&amp;quot" w:hAnsi="&amp;quot"/>
          <w:color w:val="0D0D0D"/>
          <w:sz w:val="26"/>
          <w:szCs w:val="28"/>
        </w:rPr>
        <w:t>2</w:t>
      </w:r>
    </w:p>
    <w:p w:rsidR="00DF599D" w:rsidRPr="009651C4" w:rsidRDefault="00DF599D" w:rsidP="00DF599D">
      <w:pPr>
        <w:rPr>
          <w:rFonts w:ascii="&amp;quot" w:hAnsi="&amp;quot" w:hint="eastAsia"/>
          <w:color w:val="0D0D0D"/>
          <w:sz w:val="26"/>
          <w:szCs w:val="28"/>
        </w:rPr>
      </w:pPr>
      <w:r w:rsidRPr="009651C4">
        <w:rPr>
          <w:rFonts w:ascii="&amp;quot" w:hAnsi="&amp;quot"/>
          <w:color w:val="0D0D0D"/>
          <w:sz w:val="26"/>
          <w:szCs w:val="28"/>
        </w:rPr>
        <w:t>1.</w:t>
      </w:r>
      <w:r w:rsidR="00863510">
        <w:rPr>
          <w:rFonts w:ascii="&amp;quot" w:hAnsi="&amp;quot"/>
          <w:color w:val="0D0D0D"/>
          <w:sz w:val="26"/>
          <w:szCs w:val="28"/>
        </w:rPr>
        <w:t>2</w:t>
      </w:r>
      <w:r w:rsidRPr="009651C4">
        <w:rPr>
          <w:rFonts w:ascii="&amp;quot" w:hAnsi="&amp;quot"/>
          <w:color w:val="0D0D0D"/>
          <w:sz w:val="26"/>
          <w:szCs w:val="28"/>
        </w:rPr>
        <w:t xml:space="preserve">  Подсчёт количества сигналов и</w:t>
      </w:r>
      <w:r w:rsidR="00994D7A" w:rsidRPr="009651C4">
        <w:rPr>
          <w:rFonts w:ascii="&amp;quot" w:hAnsi="&amp;quot"/>
          <w:color w:val="0D0D0D"/>
          <w:sz w:val="26"/>
          <w:szCs w:val="28"/>
        </w:rPr>
        <w:t xml:space="preserve"> п</w:t>
      </w:r>
      <w:r w:rsidRPr="009651C4">
        <w:rPr>
          <w:rFonts w:ascii="&amp;quot" w:hAnsi="&amp;quot"/>
          <w:color w:val="0D0D0D"/>
          <w:sz w:val="26"/>
          <w:szCs w:val="28"/>
        </w:rPr>
        <w:t>еременных</w:t>
      </w:r>
      <w:r w:rsidR="00994D7A" w:rsidRPr="009651C4">
        <w:rPr>
          <w:rFonts w:ascii="&amp;quot" w:hAnsi="&amp;quot"/>
          <w:color w:val="000000"/>
          <w:sz w:val="26"/>
          <w:szCs w:val="28"/>
        </w:rPr>
        <w:t>………</w:t>
      </w:r>
      <w:r w:rsidRPr="009651C4">
        <w:rPr>
          <w:rFonts w:ascii="&amp;quot" w:hAnsi="&amp;quot"/>
          <w:color w:val="0D0D0D"/>
          <w:sz w:val="26"/>
          <w:szCs w:val="28"/>
        </w:rPr>
        <w:t>3</w:t>
      </w:r>
    </w:p>
    <w:p w:rsidR="006A029E" w:rsidRPr="009651C4" w:rsidRDefault="005632CF" w:rsidP="006A029E">
      <w:pPr>
        <w:rPr>
          <w:rFonts w:ascii="&amp;quot" w:hAnsi="&amp;quot" w:hint="eastAsia"/>
          <w:color w:val="000000"/>
          <w:sz w:val="26"/>
          <w:szCs w:val="28"/>
        </w:rPr>
      </w:pPr>
      <w:r w:rsidRPr="009651C4">
        <w:rPr>
          <w:rFonts w:ascii="&amp;quot" w:hAnsi="&amp;quot"/>
          <w:color w:val="000000"/>
          <w:sz w:val="26"/>
          <w:szCs w:val="28"/>
        </w:rPr>
        <w:t xml:space="preserve">2       </w:t>
      </w:r>
      <w:r w:rsidR="006A029E" w:rsidRPr="009651C4">
        <w:rPr>
          <w:rFonts w:ascii="&amp;quot" w:hAnsi="&amp;quot"/>
          <w:color w:val="000000"/>
          <w:sz w:val="26"/>
          <w:szCs w:val="28"/>
        </w:rPr>
        <w:t>Анализ объекта автоматизации</w:t>
      </w:r>
    </w:p>
    <w:p w:rsidR="006A029E" w:rsidRPr="009651C4" w:rsidRDefault="005632CF" w:rsidP="006A029E">
      <w:pPr>
        <w:rPr>
          <w:rFonts w:ascii="&amp;quot" w:hAnsi="&amp;quot" w:hint="eastAsia"/>
          <w:color w:val="000000"/>
          <w:sz w:val="26"/>
          <w:szCs w:val="28"/>
        </w:rPr>
      </w:pPr>
      <w:r w:rsidRPr="009651C4">
        <w:rPr>
          <w:rFonts w:ascii="&amp;quot" w:hAnsi="&amp;quot"/>
          <w:color w:val="000000"/>
          <w:sz w:val="26"/>
          <w:szCs w:val="28"/>
        </w:rPr>
        <w:t>2</w:t>
      </w:r>
      <w:r w:rsidR="006A029E" w:rsidRPr="009651C4">
        <w:rPr>
          <w:rFonts w:ascii="&amp;quot" w:hAnsi="&amp;quot"/>
          <w:color w:val="000000"/>
          <w:sz w:val="26"/>
          <w:szCs w:val="28"/>
        </w:rPr>
        <w:t>.1.1   Структурная схема</w:t>
      </w:r>
      <w:r w:rsidR="00DF599D" w:rsidRPr="009651C4">
        <w:rPr>
          <w:rFonts w:ascii="&amp;quot" w:hAnsi="&amp;quot"/>
          <w:color w:val="000000"/>
          <w:sz w:val="26"/>
          <w:szCs w:val="28"/>
        </w:rPr>
        <w:t>..............................................................4</w:t>
      </w:r>
    </w:p>
    <w:p w:rsidR="006A029E" w:rsidRPr="009651C4" w:rsidRDefault="005632CF" w:rsidP="006A029E">
      <w:pPr>
        <w:rPr>
          <w:rFonts w:ascii="&amp;quot" w:hAnsi="&amp;quot" w:hint="eastAsia"/>
          <w:color w:val="000000"/>
          <w:sz w:val="26"/>
          <w:szCs w:val="28"/>
        </w:rPr>
      </w:pPr>
      <w:r w:rsidRPr="009651C4">
        <w:rPr>
          <w:rFonts w:ascii="&amp;quot" w:hAnsi="&amp;quot"/>
          <w:color w:val="000000"/>
          <w:sz w:val="26"/>
          <w:szCs w:val="28"/>
        </w:rPr>
        <w:t>2</w:t>
      </w:r>
      <w:r w:rsidR="006A029E" w:rsidRPr="009651C4">
        <w:rPr>
          <w:rFonts w:ascii="&amp;quot" w:hAnsi="&amp;quot"/>
          <w:color w:val="000000"/>
          <w:sz w:val="26"/>
          <w:szCs w:val="28"/>
        </w:rPr>
        <w:t>.1.2   Функциональная схема...................................................5</w:t>
      </w:r>
    </w:p>
    <w:p w:rsidR="006A029E" w:rsidRPr="009651C4" w:rsidRDefault="005632CF" w:rsidP="006A029E">
      <w:pPr>
        <w:rPr>
          <w:rFonts w:ascii="&amp;quot" w:hAnsi="&amp;quot" w:hint="eastAsia"/>
          <w:color w:val="000000"/>
          <w:sz w:val="26"/>
          <w:szCs w:val="28"/>
        </w:rPr>
      </w:pPr>
      <w:r w:rsidRPr="009651C4">
        <w:rPr>
          <w:rFonts w:ascii="&amp;quot" w:hAnsi="&amp;quot"/>
          <w:color w:val="000000"/>
          <w:sz w:val="26"/>
          <w:szCs w:val="28"/>
        </w:rPr>
        <w:t xml:space="preserve">3  </w:t>
      </w:r>
      <w:r w:rsidR="006A029E" w:rsidRPr="009651C4">
        <w:rPr>
          <w:rFonts w:ascii="&amp;quot" w:hAnsi="&amp;quot"/>
          <w:color w:val="000000"/>
          <w:sz w:val="26"/>
          <w:szCs w:val="28"/>
        </w:rPr>
        <w:t xml:space="preserve">. Синтез концепции </w:t>
      </w:r>
      <w:r w:rsidR="006144D4" w:rsidRPr="009651C4">
        <w:rPr>
          <w:rFonts w:ascii="&amp;quot" w:hAnsi="&amp;quot"/>
          <w:color w:val="000000"/>
          <w:sz w:val="26"/>
          <w:szCs w:val="28"/>
        </w:rPr>
        <w:t xml:space="preserve"> И</w:t>
      </w:r>
      <w:r w:rsidR="006A029E" w:rsidRPr="009651C4">
        <w:rPr>
          <w:rFonts w:ascii="&amp;quot" w:hAnsi="&amp;quot"/>
          <w:color w:val="000000"/>
          <w:sz w:val="26"/>
          <w:szCs w:val="28"/>
        </w:rPr>
        <w:t>С</w:t>
      </w:r>
    </w:p>
    <w:p w:rsidR="006144D4" w:rsidRPr="009651C4" w:rsidRDefault="005632CF" w:rsidP="006144D4">
      <w:pPr>
        <w:rPr>
          <w:rFonts w:ascii="&amp;quot" w:hAnsi="&amp;quot" w:hint="eastAsia"/>
          <w:color w:val="000000"/>
          <w:sz w:val="26"/>
          <w:szCs w:val="28"/>
        </w:rPr>
      </w:pPr>
      <w:r w:rsidRPr="009651C4">
        <w:rPr>
          <w:rFonts w:ascii="&amp;quot" w:hAnsi="&amp;quot"/>
          <w:color w:val="000000"/>
          <w:sz w:val="26"/>
          <w:szCs w:val="28"/>
        </w:rPr>
        <w:t>3</w:t>
      </w:r>
      <w:r w:rsidR="006144D4" w:rsidRPr="009651C4">
        <w:rPr>
          <w:rFonts w:ascii="&amp;quot" w:hAnsi="&amp;quot"/>
          <w:color w:val="000000"/>
          <w:sz w:val="26"/>
          <w:szCs w:val="28"/>
        </w:rPr>
        <w:t>.</w:t>
      </w:r>
      <w:r w:rsidR="00DF599D" w:rsidRPr="009651C4">
        <w:rPr>
          <w:rFonts w:ascii="&amp;quot" w:hAnsi="&amp;quot"/>
          <w:color w:val="000000"/>
          <w:sz w:val="26"/>
          <w:szCs w:val="28"/>
        </w:rPr>
        <w:t>1</w:t>
      </w:r>
      <w:r w:rsidR="006144D4" w:rsidRPr="009651C4">
        <w:rPr>
          <w:rFonts w:ascii="&amp;quot" w:hAnsi="&amp;quot"/>
          <w:color w:val="000000"/>
          <w:sz w:val="26"/>
          <w:szCs w:val="28"/>
        </w:rPr>
        <w:t xml:space="preserve">   С</w:t>
      </w:r>
      <w:r w:rsidR="006144D4" w:rsidRPr="009651C4">
        <w:t>етевого</w:t>
      </w:r>
      <w:r w:rsidR="006144D4" w:rsidRPr="009651C4">
        <w:rPr>
          <w:spacing w:val="-2"/>
        </w:rPr>
        <w:t xml:space="preserve"> </w:t>
      </w:r>
      <w:r w:rsidR="006144D4" w:rsidRPr="009651C4">
        <w:t>графика процесса</w:t>
      </w:r>
      <w:r w:rsidR="006144D4" w:rsidRPr="009651C4">
        <w:rPr>
          <w:rFonts w:ascii="&amp;quot" w:hAnsi="&amp;quot"/>
          <w:color w:val="000000"/>
          <w:sz w:val="26"/>
          <w:szCs w:val="28"/>
        </w:rPr>
        <w:t>.........................................................6</w:t>
      </w:r>
    </w:p>
    <w:p w:rsidR="006144D4" w:rsidRPr="009651C4" w:rsidRDefault="005632CF" w:rsidP="006144D4">
      <w:pPr>
        <w:rPr>
          <w:rFonts w:ascii="&amp;quot" w:hAnsi="&amp;quot" w:hint="eastAsia"/>
          <w:color w:val="000000"/>
          <w:sz w:val="26"/>
          <w:szCs w:val="28"/>
        </w:rPr>
      </w:pPr>
      <w:r w:rsidRPr="009651C4">
        <w:rPr>
          <w:rFonts w:ascii="&amp;quot" w:hAnsi="&amp;quot"/>
          <w:color w:val="000000"/>
          <w:sz w:val="26"/>
          <w:szCs w:val="28"/>
        </w:rPr>
        <w:t>3</w:t>
      </w:r>
      <w:r w:rsidR="006144D4" w:rsidRPr="009651C4">
        <w:rPr>
          <w:rFonts w:ascii="&amp;quot" w:hAnsi="&amp;quot"/>
          <w:color w:val="000000"/>
          <w:sz w:val="26"/>
          <w:szCs w:val="28"/>
        </w:rPr>
        <w:t>.</w:t>
      </w:r>
      <w:r w:rsidR="00DF599D" w:rsidRPr="009651C4">
        <w:rPr>
          <w:rFonts w:ascii="&amp;quot" w:hAnsi="&amp;quot"/>
          <w:color w:val="000000"/>
          <w:sz w:val="26"/>
          <w:szCs w:val="28"/>
        </w:rPr>
        <w:t>2</w:t>
      </w:r>
      <w:r w:rsidR="006144D4" w:rsidRPr="009651C4">
        <w:rPr>
          <w:rFonts w:ascii="&amp;quot" w:hAnsi="&amp;quot"/>
          <w:color w:val="000000"/>
          <w:sz w:val="26"/>
          <w:szCs w:val="28"/>
        </w:rPr>
        <w:t xml:space="preserve">  </w:t>
      </w:r>
      <w:r w:rsidR="006144D4" w:rsidRPr="009651C4">
        <w:t>Диаграмма</w:t>
      </w:r>
      <w:r w:rsidR="006144D4" w:rsidRPr="009651C4">
        <w:rPr>
          <w:spacing w:val="-2"/>
        </w:rPr>
        <w:t xml:space="preserve"> </w:t>
      </w:r>
      <w:r w:rsidR="006144D4" w:rsidRPr="009651C4">
        <w:t>классов</w:t>
      </w:r>
      <w:r w:rsidR="006144D4" w:rsidRPr="009651C4">
        <w:rPr>
          <w:rFonts w:ascii="&amp;quot" w:hAnsi="&amp;quot"/>
          <w:color w:val="000000"/>
          <w:sz w:val="26"/>
          <w:szCs w:val="28"/>
        </w:rPr>
        <w:t>.................................................................</w:t>
      </w:r>
      <w:r w:rsidRPr="009651C4">
        <w:rPr>
          <w:rFonts w:ascii="&amp;quot" w:hAnsi="&amp;quot"/>
          <w:color w:val="000000"/>
          <w:sz w:val="26"/>
          <w:szCs w:val="28"/>
        </w:rPr>
        <w:t xml:space="preserve"> .. ...</w:t>
      </w:r>
      <w:r w:rsidR="006144D4" w:rsidRPr="009651C4">
        <w:rPr>
          <w:rFonts w:ascii="&amp;quot" w:hAnsi="&amp;quot"/>
          <w:color w:val="000000"/>
          <w:sz w:val="26"/>
          <w:szCs w:val="28"/>
        </w:rPr>
        <w:t>.</w:t>
      </w:r>
      <w:r w:rsidR="00DF599D" w:rsidRPr="009651C4">
        <w:rPr>
          <w:rFonts w:ascii="&amp;quot" w:hAnsi="&amp;quot"/>
          <w:color w:val="000000"/>
          <w:sz w:val="26"/>
          <w:szCs w:val="28"/>
        </w:rPr>
        <w:t>7</w:t>
      </w:r>
    </w:p>
    <w:p w:rsidR="006144D4" w:rsidRPr="009651C4" w:rsidRDefault="005632CF" w:rsidP="00DF599D">
      <w:pPr>
        <w:pStyle w:val="TableParagraph"/>
        <w:tabs>
          <w:tab w:val="left" w:pos="762"/>
        </w:tabs>
        <w:ind w:left="0"/>
        <w:rPr>
          <w:rFonts w:ascii="&amp;quot" w:hAnsi="&amp;quot"/>
          <w:color w:val="000000"/>
          <w:sz w:val="26"/>
          <w:szCs w:val="28"/>
        </w:rPr>
      </w:pPr>
      <w:r w:rsidRPr="009651C4">
        <w:rPr>
          <w:rFonts w:ascii="&amp;quot" w:hAnsi="&amp;quot"/>
          <w:color w:val="000000"/>
          <w:sz w:val="26"/>
          <w:szCs w:val="28"/>
        </w:rPr>
        <w:t>3</w:t>
      </w:r>
      <w:r w:rsidR="006144D4" w:rsidRPr="009651C4">
        <w:rPr>
          <w:rFonts w:ascii="&amp;quot" w:hAnsi="&amp;quot"/>
          <w:color w:val="000000"/>
          <w:sz w:val="26"/>
          <w:szCs w:val="28"/>
        </w:rPr>
        <w:t>.</w:t>
      </w:r>
      <w:r w:rsidR="00DF599D" w:rsidRPr="009651C4">
        <w:rPr>
          <w:rFonts w:ascii="&amp;quot" w:hAnsi="&amp;quot"/>
          <w:color w:val="000000"/>
          <w:sz w:val="26"/>
          <w:szCs w:val="28"/>
        </w:rPr>
        <w:t>3</w:t>
      </w:r>
      <w:r w:rsidR="006144D4" w:rsidRPr="009651C4">
        <w:rPr>
          <w:rFonts w:ascii="&amp;quot" w:hAnsi="&amp;quot"/>
          <w:color w:val="000000"/>
          <w:sz w:val="26"/>
          <w:szCs w:val="28"/>
        </w:rPr>
        <w:t xml:space="preserve">  </w:t>
      </w:r>
      <w:r w:rsidR="006144D4" w:rsidRPr="009651C4">
        <w:t>Конечные</w:t>
      </w:r>
      <w:r w:rsidR="006144D4" w:rsidRPr="009651C4">
        <w:rPr>
          <w:spacing w:val="-3"/>
        </w:rPr>
        <w:t xml:space="preserve"> </w:t>
      </w:r>
      <w:r w:rsidR="006144D4" w:rsidRPr="009651C4">
        <w:t>автоматы.</w:t>
      </w:r>
      <w:r w:rsidR="006144D4" w:rsidRPr="009651C4">
        <w:rPr>
          <w:rFonts w:ascii="&amp;quot" w:hAnsi="&amp;quot"/>
          <w:color w:val="000000"/>
          <w:sz w:val="26"/>
          <w:szCs w:val="28"/>
        </w:rPr>
        <w:t>..................................................................</w:t>
      </w:r>
      <w:r w:rsidRPr="009651C4">
        <w:rPr>
          <w:rFonts w:ascii="&amp;quot" w:hAnsi="&amp;quot"/>
          <w:color w:val="000000"/>
          <w:sz w:val="26"/>
          <w:szCs w:val="28"/>
        </w:rPr>
        <w:t xml:space="preserve"> ..</w:t>
      </w:r>
      <w:r w:rsidR="006144D4" w:rsidRPr="009651C4">
        <w:rPr>
          <w:rFonts w:ascii="&amp;quot" w:hAnsi="&amp;quot"/>
          <w:color w:val="000000"/>
          <w:sz w:val="26"/>
          <w:szCs w:val="28"/>
        </w:rPr>
        <w:t>.</w:t>
      </w:r>
      <w:r w:rsidR="00DF599D" w:rsidRPr="009651C4">
        <w:rPr>
          <w:rFonts w:ascii="&amp;quot" w:hAnsi="&amp;quot"/>
          <w:color w:val="000000"/>
          <w:sz w:val="26"/>
          <w:szCs w:val="28"/>
        </w:rPr>
        <w:t>8</w:t>
      </w:r>
    </w:p>
    <w:p w:rsidR="006144D4" w:rsidRPr="009651C4" w:rsidRDefault="005632CF" w:rsidP="00DF599D">
      <w:pPr>
        <w:pStyle w:val="TableParagraph"/>
        <w:tabs>
          <w:tab w:val="left" w:pos="762"/>
        </w:tabs>
        <w:ind w:left="0"/>
        <w:rPr>
          <w:rFonts w:ascii="&amp;quot" w:hAnsi="&amp;quot"/>
          <w:color w:val="000000"/>
          <w:sz w:val="26"/>
          <w:szCs w:val="28"/>
        </w:rPr>
      </w:pPr>
      <w:r w:rsidRPr="009651C4">
        <w:rPr>
          <w:rFonts w:ascii="&amp;quot" w:hAnsi="&amp;quot"/>
          <w:color w:val="000000"/>
          <w:sz w:val="26"/>
          <w:szCs w:val="28"/>
        </w:rPr>
        <w:t>3</w:t>
      </w:r>
      <w:r w:rsidR="006144D4" w:rsidRPr="009651C4">
        <w:rPr>
          <w:rFonts w:ascii="&amp;quot" w:hAnsi="&amp;quot"/>
          <w:color w:val="000000"/>
          <w:sz w:val="26"/>
          <w:szCs w:val="28"/>
        </w:rPr>
        <w:t>.</w:t>
      </w:r>
      <w:r w:rsidR="00DF599D" w:rsidRPr="009651C4">
        <w:rPr>
          <w:rFonts w:ascii="&amp;quot" w:hAnsi="&amp;quot"/>
          <w:color w:val="000000"/>
          <w:sz w:val="26"/>
          <w:szCs w:val="28"/>
        </w:rPr>
        <w:t>4</w:t>
      </w:r>
      <w:r w:rsidR="006144D4" w:rsidRPr="009651C4">
        <w:rPr>
          <w:rFonts w:ascii="&amp;quot" w:hAnsi="&amp;quot"/>
          <w:color w:val="000000"/>
          <w:sz w:val="26"/>
          <w:szCs w:val="28"/>
        </w:rPr>
        <w:t xml:space="preserve">  </w:t>
      </w:r>
      <w:r w:rsidR="00DF599D" w:rsidRPr="009651C4">
        <w:t>Сети Петри.</w:t>
      </w:r>
      <w:r w:rsidR="006144D4" w:rsidRPr="009651C4">
        <w:rPr>
          <w:rFonts w:ascii="&amp;quot" w:hAnsi="&amp;quot"/>
          <w:color w:val="000000"/>
          <w:sz w:val="26"/>
          <w:szCs w:val="28"/>
        </w:rPr>
        <w:t>.................................................................</w:t>
      </w:r>
      <w:r w:rsidR="00DF599D" w:rsidRPr="009651C4">
        <w:rPr>
          <w:rFonts w:ascii="&amp;quot" w:hAnsi="&amp;quot"/>
          <w:color w:val="000000"/>
          <w:sz w:val="26"/>
          <w:szCs w:val="28"/>
        </w:rPr>
        <w:t>,</w:t>
      </w:r>
      <w:r w:rsidR="00DF599D" w:rsidRPr="009651C4">
        <w:rPr>
          <w:rFonts w:ascii="&amp;quot" w:hAnsi="&amp;quot" w:hint="eastAsia"/>
          <w:color w:val="000000"/>
          <w:sz w:val="26"/>
          <w:szCs w:val="28"/>
        </w:rPr>
        <w:t>……</w:t>
      </w:r>
      <w:r w:rsidR="00DF599D" w:rsidRPr="009651C4">
        <w:rPr>
          <w:rFonts w:ascii="&amp;quot" w:hAnsi="&amp;quot"/>
          <w:color w:val="000000"/>
          <w:sz w:val="26"/>
          <w:szCs w:val="28"/>
        </w:rPr>
        <w:t>..</w:t>
      </w:r>
      <w:r w:rsidRPr="009651C4">
        <w:rPr>
          <w:rFonts w:ascii="&amp;quot" w:hAnsi="&amp;quot"/>
          <w:color w:val="000000"/>
          <w:sz w:val="26"/>
          <w:szCs w:val="28"/>
        </w:rPr>
        <w:t xml:space="preserve"> .. .. ..</w:t>
      </w:r>
      <w:r w:rsidR="006144D4" w:rsidRPr="009651C4">
        <w:rPr>
          <w:rFonts w:ascii="&amp;quot" w:hAnsi="&amp;quot"/>
          <w:color w:val="000000"/>
          <w:sz w:val="26"/>
          <w:szCs w:val="28"/>
        </w:rPr>
        <w:t>.</w:t>
      </w:r>
      <w:r w:rsidR="00DF599D" w:rsidRPr="009651C4">
        <w:rPr>
          <w:rFonts w:ascii="&amp;quot" w:hAnsi="&amp;quot"/>
          <w:color w:val="000000"/>
          <w:sz w:val="26"/>
          <w:szCs w:val="28"/>
        </w:rPr>
        <w:t>9</w:t>
      </w:r>
    </w:p>
    <w:p w:rsidR="006144D4" w:rsidRPr="009651C4" w:rsidRDefault="005632CF" w:rsidP="00DF599D">
      <w:pPr>
        <w:pStyle w:val="TableParagraph"/>
        <w:tabs>
          <w:tab w:val="left" w:pos="762"/>
        </w:tabs>
        <w:ind w:left="0"/>
        <w:rPr>
          <w:rFonts w:ascii="&amp;quot" w:hAnsi="&amp;quot"/>
          <w:color w:val="000000"/>
          <w:sz w:val="26"/>
          <w:szCs w:val="28"/>
        </w:rPr>
      </w:pPr>
      <w:r w:rsidRPr="009651C4">
        <w:rPr>
          <w:rFonts w:ascii="&amp;quot" w:hAnsi="&amp;quot"/>
          <w:color w:val="000000"/>
          <w:sz w:val="26"/>
          <w:szCs w:val="28"/>
        </w:rPr>
        <w:t>3</w:t>
      </w:r>
      <w:r w:rsidR="006144D4" w:rsidRPr="009651C4">
        <w:rPr>
          <w:rFonts w:ascii="&amp;quot" w:hAnsi="&amp;quot"/>
          <w:color w:val="000000"/>
          <w:sz w:val="26"/>
          <w:szCs w:val="28"/>
        </w:rPr>
        <w:t>.</w:t>
      </w:r>
      <w:r w:rsidR="00DF599D" w:rsidRPr="009651C4">
        <w:rPr>
          <w:rFonts w:ascii="&amp;quot" w:hAnsi="&amp;quot"/>
          <w:color w:val="000000"/>
          <w:sz w:val="26"/>
          <w:szCs w:val="28"/>
        </w:rPr>
        <w:t>5</w:t>
      </w:r>
      <w:r w:rsidR="006144D4" w:rsidRPr="009651C4">
        <w:rPr>
          <w:rFonts w:ascii="&amp;quot" w:hAnsi="&amp;quot"/>
          <w:color w:val="000000"/>
          <w:sz w:val="26"/>
          <w:szCs w:val="28"/>
        </w:rPr>
        <w:t xml:space="preserve">  </w:t>
      </w:r>
      <w:r w:rsidR="00DF599D" w:rsidRPr="009651C4">
        <w:t>Диаграмма</w:t>
      </w:r>
      <w:r w:rsidR="00DF599D" w:rsidRPr="009651C4">
        <w:rPr>
          <w:spacing w:val="-2"/>
        </w:rPr>
        <w:t xml:space="preserve"> </w:t>
      </w:r>
      <w:r w:rsidR="00DF599D" w:rsidRPr="009651C4">
        <w:t>деятельности</w:t>
      </w:r>
      <w:r w:rsidR="006144D4" w:rsidRPr="009651C4">
        <w:rPr>
          <w:rFonts w:ascii="&amp;quot" w:hAnsi="&amp;quot"/>
          <w:color w:val="000000"/>
          <w:sz w:val="26"/>
          <w:szCs w:val="28"/>
        </w:rPr>
        <w:t>........................................................</w:t>
      </w:r>
      <w:r w:rsidRPr="009651C4">
        <w:rPr>
          <w:rFonts w:ascii="&amp;quot" w:hAnsi="&amp;quot"/>
          <w:color w:val="000000"/>
          <w:sz w:val="26"/>
          <w:szCs w:val="28"/>
        </w:rPr>
        <w:t xml:space="preserve"> ..</w:t>
      </w:r>
      <w:r w:rsidR="00DF599D" w:rsidRPr="009651C4">
        <w:rPr>
          <w:rFonts w:ascii="&amp;quot" w:hAnsi="&amp;quot"/>
          <w:color w:val="000000"/>
          <w:sz w:val="26"/>
          <w:szCs w:val="28"/>
        </w:rPr>
        <w:t>10</w:t>
      </w:r>
    </w:p>
    <w:p w:rsidR="006144D4" w:rsidRPr="009651C4" w:rsidRDefault="005632CF" w:rsidP="006144D4">
      <w:pPr>
        <w:rPr>
          <w:rFonts w:ascii="&amp;quot" w:hAnsi="&amp;quot" w:hint="eastAsia"/>
          <w:color w:val="000000"/>
          <w:sz w:val="26"/>
          <w:szCs w:val="28"/>
        </w:rPr>
      </w:pPr>
      <w:r w:rsidRPr="009651C4">
        <w:rPr>
          <w:rFonts w:ascii="&amp;quot" w:hAnsi="&amp;quot"/>
          <w:color w:val="000000"/>
          <w:sz w:val="26"/>
          <w:szCs w:val="28"/>
        </w:rPr>
        <w:t>3</w:t>
      </w:r>
      <w:r w:rsidR="006144D4" w:rsidRPr="009651C4">
        <w:rPr>
          <w:rFonts w:ascii="&amp;quot" w:hAnsi="&amp;quot"/>
          <w:color w:val="000000"/>
          <w:sz w:val="26"/>
          <w:szCs w:val="28"/>
        </w:rPr>
        <w:t>.</w:t>
      </w:r>
      <w:r w:rsidR="00DF599D" w:rsidRPr="009651C4">
        <w:rPr>
          <w:rFonts w:ascii="&amp;quot" w:hAnsi="&amp;quot"/>
          <w:color w:val="000000"/>
          <w:sz w:val="26"/>
          <w:szCs w:val="28"/>
        </w:rPr>
        <w:t>6</w:t>
      </w:r>
      <w:r w:rsidR="006144D4" w:rsidRPr="009651C4">
        <w:rPr>
          <w:rFonts w:ascii="&amp;quot" w:hAnsi="&amp;quot"/>
          <w:color w:val="000000"/>
          <w:sz w:val="26"/>
          <w:szCs w:val="28"/>
        </w:rPr>
        <w:t xml:space="preserve">  </w:t>
      </w:r>
      <w:r w:rsidR="00DF599D" w:rsidRPr="009651C4">
        <w:t xml:space="preserve">Диаграммы последовательности  </w:t>
      </w:r>
      <w:r w:rsidR="006144D4" w:rsidRPr="009651C4">
        <w:rPr>
          <w:rFonts w:ascii="&amp;quot" w:hAnsi="&amp;quot"/>
          <w:color w:val="000000"/>
          <w:sz w:val="26"/>
          <w:szCs w:val="28"/>
        </w:rPr>
        <w:t>........................................</w:t>
      </w:r>
      <w:r w:rsidRPr="009651C4">
        <w:rPr>
          <w:rFonts w:ascii="&amp;quot" w:hAnsi="&amp;quot"/>
          <w:color w:val="000000"/>
          <w:sz w:val="26"/>
          <w:szCs w:val="28"/>
        </w:rPr>
        <w:t xml:space="preserve"> .. .</w:t>
      </w:r>
      <w:r w:rsidR="00DF599D" w:rsidRPr="009651C4">
        <w:rPr>
          <w:rFonts w:ascii="&amp;quot" w:hAnsi="&amp;quot"/>
          <w:color w:val="000000"/>
          <w:sz w:val="26"/>
          <w:szCs w:val="28"/>
        </w:rPr>
        <w:t>11</w:t>
      </w:r>
    </w:p>
    <w:p w:rsidR="006144D4" w:rsidRPr="009651C4" w:rsidRDefault="005632CF" w:rsidP="006144D4">
      <w:pPr>
        <w:rPr>
          <w:rFonts w:ascii="&amp;quot" w:hAnsi="&amp;quot" w:hint="eastAsia"/>
          <w:color w:val="000000"/>
          <w:sz w:val="26"/>
          <w:szCs w:val="28"/>
        </w:rPr>
      </w:pPr>
      <w:r w:rsidRPr="009651C4">
        <w:rPr>
          <w:rFonts w:ascii="&amp;quot" w:hAnsi="&amp;quot"/>
          <w:color w:val="000000"/>
          <w:sz w:val="26"/>
          <w:szCs w:val="28"/>
        </w:rPr>
        <w:t>3</w:t>
      </w:r>
      <w:r w:rsidR="006144D4" w:rsidRPr="009651C4">
        <w:rPr>
          <w:rFonts w:ascii="&amp;quot" w:hAnsi="&amp;quot"/>
          <w:color w:val="000000"/>
          <w:sz w:val="26"/>
          <w:szCs w:val="28"/>
        </w:rPr>
        <w:t>.</w:t>
      </w:r>
      <w:r w:rsidR="00DF599D" w:rsidRPr="009651C4">
        <w:rPr>
          <w:rFonts w:ascii="&amp;quot" w:hAnsi="&amp;quot"/>
          <w:color w:val="000000"/>
          <w:sz w:val="26"/>
          <w:szCs w:val="28"/>
        </w:rPr>
        <w:t>7</w:t>
      </w:r>
      <w:r w:rsidR="006144D4" w:rsidRPr="009651C4">
        <w:rPr>
          <w:rFonts w:ascii="&amp;quot" w:hAnsi="&amp;quot"/>
          <w:color w:val="000000"/>
          <w:sz w:val="26"/>
          <w:szCs w:val="28"/>
        </w:rPr>
        <w:t xml:space="preserve"> </w:t>
      </w:r>
      <w:r w:rsidR="00DF599D" w:rsidRPr="009651C4">
        <w:t>Диаграмма</w:t>
      </w:r>
      <w:r w:rsidR="00DF599D" w:rsidRPr="009651C4">
        <w:rPr>
          <w:spacing w:val="-2"/>
        </w:rPr>
        <w:t xml:space="preserve"> </w:t>
      </w:r>
      <w:r w:rsidR="00DF599D" w:rsidRPr="009651C4">
        <w:t>использования</w:t>
      </w:r>
      <w:r w:rsidR="006144D4" w:rsidRPr="009651C4">
        <w:rPr>
          <w:rFonts w:ascii="&amp;quot" w:hAnsi="&amp;quot"/>
          <w:color w:val="000000"/>
          <w:sz w:val="26"/>
          <w:szCs w:val="28"/>
        </w:rPr>
        <w:t>.......................................................</w:t>
      </w:r>
      <w:r w:rsidRPr="009651C4">
        <w:rPr>
          <w:rFonts w:ascii="&amp;quot" w:hAnsi="&amp;quot"/>
          <w:color w:val="000000"/>
          <w:sz w:val="26"/>
          <w:szCs w:val="28"/>
        </w:rPr>
        <w:t xml:space="preserve"> ..</w:t>
      </w:r>
      <w:r w:rsidR="00DF599D" w:rsidRPr="009651C4">
        <w:rPr>
          <w:rFonts w:ascii="&amp;quot" w:hAnsi="&amp;quot"/>
          <w:color w:val="000000"/>
          <w:sz w:val="26"/>
          <w:szCs w:val="28"/>
        </w:rPr>
        <w:t>12</w:t>
      </w:r>
    </w:p>
    <w:p w:rsidR="006144D4" w:rsidRPr="009651C4" w:rsidRDefault="005632CF" w:rsidP="006144D4">
      <w:pPr>
        <w:rPr>
          <w:rFonts w:ascii="&amp;quot" w:hAnsi="&amp;quot" w:hint="eastAsia"/>
          <w:color w:val="000000"/>
          <w:sz w:val="26"/>
          <w:szCs w:val="28"/>
        </w:rPr>
      </w:pPr>
      <w:r w:rsidRPr="009651C4">
        <w:rPr>
          <w:rFonts w:ascii="&amp;quot" w:hAnsi="&amp;quot"/>
          <w:color w:val="000000"/>
          <w:sz w:val="26"/>
          <w:szCs w:val="28"/>
        </w:rPr>
        <w:t>3</w:t>
      </w:r>
      <w:r w:rsidR="006144D4" w:rsidRPr="009651C4">
        <w:rPr>
          <w:rFonts w:ascii="&amp;quot" w:hAnsi="&amp;quot"/>
          <w:color w:val="000000"/>
          <w:sz w:val="26"/>
          <w:szCs w:val="28"/>
        </w:rPr>
        <w:t>.</w:t>
      </w:r>
      <w:r w:rsidR="00DF599D" w:rsidRPr="009651C4">
        <w:rPr>
          <w:rFonts w:ascii="&amp;quot" w:hAnsi="&amp;quot"/>
          <w:color w:val="000000"/>
          <w:sz w:val="26"/>
          <w:szCs w:val="28"/>
        </w:rPr>
        <w:t>8</w:t>
      </w:r>
      <w:r w:rsidR="006144D4" w:rsidRPr="009651C4">
        <w:rPr>
          <w:rFonts w:ascii="&amp;quot" w:hAnsi="&amp;quot"/>
          <w:color w:val="000000"/>
          <w:sz w:val="26"/>
          <w:szCs w:val="28"/>
        </w:rPr>
        <w:t xml:space="preserve">  </w:t>
      </w:r>
      <w:r w:rsidR="00DF599D" w:rsidRPr="009651C4">
        <w:t>Диаграмма размещения</w:t>
      </w:r>
      <w:r w:rsidR="006144D4" w:rsidRPr="009651C4">
        <w:rPr>
          <w:rFonts w:ascii="&amp;quot" w:hAnsi="&amp;quot"/>
          <w:color w:val="000000"/>
          <w:sz w:val="26"/>
          <w:szCs w:val="28"/>
        </w:rPr>
        <w:t>............................................................</w:t>
      </w:r>
      <w:r w:rsidR="00DF599D" w:rsidRPr="009651C4">
        <w:rPr>
          <w:rFonts w:ascii="&amp;quot" w:hAnsi="&amp;quot"/>
          <w:color w:val="000000"/>
          <w:sz w:val="26"/>
          <w:szCs w:val="28"/>
        </w:rPr>
        <w:t>13</w:t>
      </w:r>
    </w:p>
    <w:p w:rsidR="006A029E" w:rsidRPr="009651C4" w:rsidRDefault="006A029E" w:rsidP="006A029E">
      <w:pPr>
        <w:rPr>
          <w:rFonts w:ascii="&amp;quot" w:hAnsi="&amp;quot" w:hint="eastAsia"/>
          <w:color w:val="000000"/>
          <w:sz w:val="26"/>
          <w:szCs w:val="28"/>
        </w:rPr>
      </w:pPr>
      <w:r w:rsidRPr="009651C4">
        <w:rPr>
          <w:rFonts w:ascii="&amp;quot" w:hAnsi="&amp;quot"/>
          <w:color w:val="000000"/>
          <w:sz w:val="26"/>
          <w:szCs w:val="28"/>
        </w:rPr>
        <w:t>4</w:t>
      </w:r>
      <w:r w:rsidR="005632CF" w:rsidRPr="009651C4">
        <w:rPr>
          <w:rFonts w:ascii="&amp;quot" w:hAnsi="&amp;quot"/>
          <w:color w:val="000000"/>
          <w:sz w:val="26"/>
          <w:szCs w:val="28"/>
        </w:rPr>
        <w:t xml:space="preserve"> </w:t>
      </w:r>
      <w:r w:rsidRPr="009651C4">
        <w:rPr>
          <w:rFonts w:ascii="&amp;quot" w:hAnsi="&amp;quot"/>
          <w:color w:val="000000"/>
          <w:sz w:val="26"/>
          <w:szCs w:val="28"/>
        </w:rPr>
        <w:t xml:space="preserve"> </w:t>
      </w:r>
      <w:r w:rsidR="00DF599D" w:rsidRPr="009651C4">
        <w:rPr>
          <w:rFonts w:ascii="&amp;quot" w:hAnsi="&amp;quot"/>
          <w:color w:val="000000"/>
          <w:sz w:val="26"/>
          <w:szCs w:val="28"/>
        </w:rPr>
        <w:t>П</w:t>
      </w:r>
      <w:r w:rsidRPr="009651C4">
        <w:rPr>
          <w:rFonts w:ascii="&amp;quot" w:hAnsi="&amp;quot"/>
          <w:color w:val="000000"/>
          <w:sz w:val="26"/>
          <w:szCs w:val="28"/>
        </w:rPr>
        <w:t>одбор оборудования</w:t>
      </w:r>
      <w:r w:rsidR="005632CF" w:rsidRPr="009651C4">
        <w:rPr>
          <w:rFonts w:ascii="&amp;quot" w:hAnsi="&amp;quot"/>
          <w:color w:val="000000"/>
          <w:sz w:val="26"/>
          <w:szCs w:val="28"/>
        </w:rPr>
        <w:t xml:space="preserve"> </w:t>
      </w:r>
    </w:p>
    <w:p w:rsidR="006A029E" w:rsidRPr="009651C4" w:rsidRDefault="009E57B4" w:rsidP="006A029E">
      <w:pPr>
        <w:rPr>
          <w:rFonts w:ascii="&amp;quot" w:hAnsi="&amp;quot" w:hint="eastAsia"/>
          <w:color w:val="000000"/>
          <w:sz w:val="26"/>
          <w:szCs w:val="28"/>
        </w:rPr>
      </w:pPr>
      <w:r w:rsidRPr="009651C4">
        <w:rPr>
          <w:rFonts w:ascii="&amp;quot" w:hAnsi="&amp;quot"/>
          <w:color w:val="000000"/>
          <w:sz w:val="26"/>
          <w:szCs w:val="28"/>
        </w:rPr>
        <w:t>4.1 Анализ(маркетинг)  по соответствию ТЗ</w:t>
      </w:r>
      <w:r w:rsidR="006A029E" w:rsidRPr="009651C4">
        <w:rPr>
          <w:rFonts w:ascii="&amp;quot" w:hAnsi="&amp;quot"/>
          <w:color w:val="000000"/>
          <w:sz w:val="26"/>
          <w:szCs w:val="28"/>
        </w:rPr>
        <w:t>.............</w:t>
      </w:r>
      <w:r w:rsidRPr="009651C4">
        <w:rPr>
          <w:rFonts w:ascii="&amp;quot" w:hAnsi="&amp;quot"/>
          <w:color w:val="000000"/>
          <w:sz w:val="26"/>
          <w:szCs w:val="28"/>
        </w:rPr>
        <w:t xml:space="preserve"> .14</w:t>
      </w:r>
    </w:p>
    <w:p w:rsidR="009E57B4" w:rsidRPr="009651C4" w:rsidRDefault="009E57B4" w:rsidP="009E57B4">
      <w:pPr>
        <w:rPr>
          <w:rFonts w:ascii="&amp;quot" w:hAnsi="&amp;quot" w:hint="eastAsia"/>
          <w:color w:val="000000"/>
          <w:sz w:val="26"/>
          <w:szCs w:val="28"/>
        </w:rPr>
      </w:pPr>
      <w:r w:rsidRPr="009651C4">
        <w:rPr>
          <w:rFonts w:ascii="&amp;quot" w:hAnsi="&amp;quot"/>
          <w:color w:val="000000"/>
          <w:sz w:val="26"/>
          <w:szCs w:val="28"/>
        </w:rPr>
        <w:t>4.</w:t>
      </w:r>
      <w:r w:rsidR="00C62852" w:rsidRPr="009651C4">
        <w:rPr>
          <w:rFonts w:ascii="&amp;quot" w:hAnsi="&amp;quot"/>
          <w:color w:val="000000"/>
          <w:sz w:val="26"/>
          <w:szCs w:val="28"/>
        </w:rPr>
        <w:t>2</w:t>
      </w:r>
      <w:r w:rsidRPr="009651C4">
        <w:rPr>
          <w:rFonts w:ascii="&amp;quot" w:hAnsi="&amp;quot"/>
          <w:color w:val="000000"/>
          <w:sz w:val="26"/>
          <w:szCs w:val="28"/>
        </w:rPr>
        <w:t xml:space="preserve"> Подбор (маркетинг) соответствию ТЗ.....................15</w:t>
      </w:r>
    </w:p>
    <w:p w:rsidR="00C62852" w:rsidRPr="009651C4" w:rsidRDefault="00C62852" w:rsidP="009E57B4">
      <w:pPr>
        <w:rPr>
          <w:rFonts w:ascii="&amp;quot" w:hAnsi="&amp;quot" w:hint="eastAsia"/>
          <w:color w:val="000000"/>
          <w:sz w:val="26"/>
          <w:szCs w:val="28"/>
        </w:rPr>
      </w:pPr>
      <w:r w:rsidRPr="009651C4">
        <w:rPr>
          <w:rFonts w:ascii="&amp;quot" w:hAnsi="&amp;quot"/>
          <w:color w:val="000000"/>
          <w:sz w:val="26"/>
          <w:szCs w:val="28"/>
        </w:rPr>
        <w:t>4.3 Подбор  средств  микроклимата  ТЗ..................... ....16</w:t>
      </w:r>
    </w:p>
    <w:p w:rsidR="006A029E" w:rsidRPr="009651C4" w:rsidRDefault="006A029E" w:rsidP="006A029E">
      <w:pPr>
        <w:rPr>
          <w:rFonts w:ascii="&amp;quot" w:hAnsi="&amp;quot" w:hint="eastAsia"/>
          <w:color w:val="000000"/>
          <w:sz w:val="26"/>
          <w:szCs w:val="28"/>
        </w:rPr>
      </w:pPr>
      <w:r w:rsidRPr="009651C4">
        <w:rPr>
          <w:rFonts w:ascii="&amp;quot" w:hAnsi="&amp;quot"/>
          <w:color w:val="000000"/>
          <w:sz w:val="26"/>
          <w:szCs w:val="28"/>
        </w:rPr>
        <w:t>5  Программное обеспечение................................................</w:t>
      </w:r>
      <w:r w:rsidR="009E57B4" w:rsidRPr="009651C4">
        <w:rPr>
          <w:rFonts w:ascii="&amp;quot" w:hAnsi="&amp;quot"/>
          <w:color w:val="000000"/>
          <w:sz w:val="26"/>
          <w:szCs w:val="28"/>
        </w:rPr>
        <w:t>1</w:t>
      </w:r>
      <w:r w:rsidR="00C62852" w:rsidRPr="009651C4">
        <w:rPr>
          <w:rFonts w:ascii="&amp;quot" w:hAnsi="&amp;quot"/>
          <w:color w:val="000000"/>
          <w:sz w:val="26"/>
          <w:szCs w:val="28"/>
        </w:rPr>
        <w:t>7</w:t>
      </w:r>
    </w:p>
    <w:p w:rsidR="008B1F1A" w:rsidRPr="009651C4" w:rsidRDefault="00994D7A" w:rsidP="006A029E">
      <w:pPr>
        <w:rPr>
          <w:rFonts w:ascii="&amp;quot" w:hAnsi="&amp;quot" w:hint="eastAsia"/>
          <w:color w:val="000000"/>
          <w:sz w:val="26"/>
          <w:szCs w:val="28"/>
        </w:rPr>
      </w:pPr>
      <w:r w:rsidRPr="009651C4">
        <w:rPr>
          <w:rFonts w:ascii="&amp;quot" w:hAnsi="&amp;quot"/>
          <w:color w:val="000000"/>
          <w:sz w:val="26"/>
          <w:szCs w:val="28"/>
        </w:rPr>
        <w:t>6</w:t>
      </w:r>
      <w:r w:rsidR="008B1F1A" w:rsidRPr="009651C4">
        <w:rPr>
          <w:rFonts w:ascii="&amp;quot" w:hAnsi="&amp;quot"/>
          <w:color w:val="000000"/>
          <w:sz w:val="26"/>
          <w:szCs w:val="28"/>
        </w:rPr>
        <w:t xml:space="preserve"> мнемосхема............ ......................................... ......... ......... ......</w:t>
      </w:r>
      <w:r w:rsidRPr="009651C4">
        <w:rPr>
          <w:rFonts w:ascii="&amp;quot" w:hAnsi="&amp;quot"/>
          <w:color w:val="000000"/>
          <w:sz w:val="26"/>
          <w:szCs w:val="28"/>
        </w:rPr>
        <w:t>18</w:t>
      </w:r>
    </w:p>
    <w:p w:rsidR="00994D7A" w:rsidRPr="009651C4" w:rsidRDefault="00994D7A" w:rsidP="006A029E">
      <w:pPr>
        <w:rPr>
          <w:rFonts w:ascii="&amp;quot" w:hAnsi="&amp;quot" w:hint="eastAsia"/>
          <w:color w:val="000000"/>
          <w:sz w:val="26"/>
          <w:szCs w:val="28"/>
        </w:rPr>
      </w:pPr>
      <w:r w:rsidRPr="009651C4">
        <w:rPr>
          <w:rFonts w:ascii="&amp;quot" w:hAnsi="&amp;quot"/>
          <w:color w:val="000000"/>
          <w:sz w:val="26"/>
          <w:szCs w:val="28"/>
        </w:rPr>
        <w:t>7 электрическая схема............ .................................................19</w:t>
      </w:r>
    </w:p>
    <w:p w:rsidR="009E57B4" w:rsidRPr="009651C4" w:rsidRDefault="009E57B4" w:rsidP="009E57B4">
      <w:pPr>
        <w:rPr>
          <w:rFonts w:ascii="&amp;quot" w:hAnsi="&amp;quot" w:hint="eastAsia"/>
          <w:color w:val="000000"/>
          <w:sz w:val="26"/>
          <w:szCs w:val="28"/>
        </w:rPr>
      </w:pPr>
      <w:r w:rsidRPr="009651C4">
        <w:rPr>
          <w:rFonts w:ascii="&amp;quot" w:hAnsi="&amp;quot"/>
          <w:color w:val="000000"/>
          <w:sz w:val="26"/>
          <w:szCs w:val="28"/>
        </w:rPr>
        <w:t>7 Расчет энергопотребления.................................................</w:t>
      </w:r>
      <w:r w:rsidR="008B1F1A" w:rsidRPr="009651C4">
        <w:rPr>
          <w:rFonts w:ascii="&amp;quot" w:hAnsi="&amp;quot"/>
          <w:color w:val="000000"/>
          <w:sz w:val="26"/>
          <w:szCs w:val="28"/>
        </w:rPr>
        <w:t>20</w:t>
      </w:r>
    </w:p>
    <w:p w:rsidR="009E57B4" w:rsidRPr="009651C4" w:rsidRDefault="009E57B4" w:rsidP="009E57B4">
      <w:pPr>
        <w:rPr>
          <w:rFonts w:ascii="&amp;quot" w:hAnsi="&amp;quot" w:hint="eastAsia"/>
          <w:color w:val="000000"/>
          <w:sz w:val="26"/>
          <w:szCs w:val="28"/>
        </w:rPr>
      </w:pPr>
      <w:r w:rsidRPr="009651C4">
        <w:rPr>
          <w:rFonts w:ascii="&amp;quot" w:hAnsi="&amp;quot"/>
          <w:color w:val="000000"/>
          <w:sz w:val="26"/>
          <w:szCs w:val="28"/>
        </w:rPr>
        <w:t>9  Инструкция оператора....... ...... ..........................................</w:t>
      </w:r>
      <w:r w:rsidR="005632CF" w:rsidRPr="009651C4">
        <w:rPr>
          <w:rFonts w:ascii="&amp;quot" w:hAnsi="&amp;quot"/>
          <w:color w:val="000000"/>
          <w:sz w:val="26"/>
          <w:szCs w:val="28"/>
        </w:rPr>
        <w:t>2</w:t>
      </w:r>
      <w:r w:rsidR="008B1F1A" w:rsidRPr="009651C4">
        <w:rPr>
          <w:rFonts w:ascii="&amp;quot" w:hAnsi="&amp;quot"/>
          <w:color w:val="000000"/>
          <w:sz w:val="26"/>
          <w:szCs w:val="28"/>
        </w:rPr>
        <w:t>1</w:t>
      </w:r>
    </w:p>
    <w:p w:rsidR="009E57B4" w:rsidRPr="009651C4" w:rsidRDefault="005632CF" w:rsidP="009E57B4">
      <w:pPr>
        <w:rPr>
          <w:rFonts w:ascii="&amp;quot" w:hAnsi="&amp;quot" w:hint="eastAsia"/>
          <w:color w:val="000000"/>
          <w:sz w:val="26"/>
          <w:szCs w:val="28"/>
        </w:rPr>
      </w:pPr>
      <w:r w:rsidRPr="009651C4">
        <w:rPr>
          <w:rFonts w:ascii="&amp;quot" w:hAnsi="&amp;quot"/>
          <w:color w:val="000000"/>
          <w:sz w:val="26"/>
          <w:szCs w:val="28"/>
        </w:rPr>
        <w:t>1</w:t>
      </w:r>
      <w:r w:rsidR="009E57B4" w:rsidRPr="009651C4">
        <w:rPr>
          <w:rFonts w:ascii="&amp;quot" w:hAnsi="&amp;quot"/>
          <w:color w:val="000000"/>
          <w:sz w:val="26"/>
          <w:szCs w:val="28"/>
        </w:rPr>
        <w:t xml:space="preserve">0 </w:t>
      </w:r>
      <w:r w:rsidRPr="009651C4">
        <w:rPr>
          <w:rFonts w:ascii="&amp;quot" w:hAnsi="&amp;quot"/>
          <w:color w:val="000000"/>
          <w:sz w:val="26"/>
          <w:szCs w:val="28"/>
        </w:rPr>
        <w:t xml:space="preserve"> </w:t>
      </w:r>
      <w:r w:rsidR="00994D7A" w:rsidRPr="009651C4">
        <w:t xml:space="preserve">Диаграмма размещения </w:t>
      </w:r>
      <w:r w:rsidRPr="009651C4">
        <w:rPr>
          <w:rFonts w:ascii="&amp;quot" w:hAnsi="&amp;quot"/>
          <w:color w:val="000000"/>
          <w:sz w:val="26"/>
          <w:szCs w:val="28"/>
        </w:rPr>
        <w:t xml:space="preserve"> монтажа  и установки ИС</w:t>
      </w:r>
      <w:r w:rsidR="009E57B4" w:rsidRPr="009651C4">
        <w:rPr>
          <w:rFonts w:ascii="&amp;quot" w:hAnsi="&amp;quot"/>
          <w:color w:val="000000"/>
          <w:sz w:val="26"/>
          <w:szCs w:val="28"/>
        </w:rPr>
        <w:t>.....</w:t>
      </w:r>
      <w:r w:rsidRPr="009651C4">
        <w:rPr>
          <w:rFonts w:ascii="&amp;quot" w:hAnsi="&amp;quot"/>
          <w:color w:val="000000"/>
          <w:sz w:val="26"/>
          <w:szCs w:val="28"/>
        </w:rPr>
        <w:t>2</w:t>
      </w:r>
      <w:r w:rsidR="008B1F1A" w:rsidRPr="009651C4">
        <w:rPr>
          <w:rFonts w:ascii="&amp;quot" w:hAnsi="&amp;quot"/>
          <w:color w:val="000000"/>
          <w:sz w:val="26"/>
          <w:szCs w:val="28"/>
        </w:rPr>
        <w:t>2</w:t>
      </w:r>
    </w:p>
    <w:p w:rsidR="005632CF" w:rsidRPr="009651C4" w:rsidRDefault="005632CF" w:rsidP="005632CF">
      <w:pPr>
        <w:rPr>
          <w:rFonts w:ascii="&amp;quot" w:hAnsi="&amp;quot" w:hint="eastAsia"/>
          <w:color w:val="000000"/>
          <w:sz w:val="26"/>
          <w:szCs w:val="28"/>
        </w:rPr>
      </w:pPr>
      <w:r w:rsidRPr="009651C4">
        <w:rPr>
          <w:rFonts w:ascii="&amp;quot" w:hAnsi="&amp;quot"/>
          <w:color w:val="000000"/>
          <w:sz w:val="26"/>
          <w:szCs w:val="28"/>
        </w:rPr>
        <w:t>12  Сетевой график проверки  ИС. ......... ......... ..................2</w:t>
      </w:r>
      <w:r w:rsidR="008B1F1A" w:rsidRPr="009651C4">
        <w:rPr>
          <w:rFonts w:ascii="&amp;quot" w:hAnsi="&amp;quot"/>
          <w:color w:val="000000"/>
          <w:sz w:val="26"/>
          <w:szCs w:val="28"/>
        </w:rPr>
        <w:t>3</w:t>
      </w:r>
    </w:p>
    <w:p w:rsidR="00994D7A" w:rsidRPr="009651C4" w:rsidRDefault="00994D7A" w:rsidP="00994D7A">
      <w:pPr>
        <w:rPr>
          <w:rFonts w:ascii="&amp;quot" w:hAnsi="&amp;quot" w:hint="eastAsia"/>
          <w:color w:val="000000"/>
          <w:sz w:val="26"/>
          <w:szCs w:val="28"/>
        </w:rPr>
      </w:pPr>
      <w:r w:rsidRPr="009651C4">
        <w:rPr>
          <w:rFonts w:ascii="&amp;quot" w:hAnsi="&amp;quot"/>
          <w:color w:val="000000"/>
          <w:sz w:val="26"/>
          <w:szCs w:val="28"/>
        </w:rPr>
        <w:t>13  Спецификация ПО  ИС. .. .. .. .. .. ......... ......... ..................24</w:t>
      </w:r>
    </w:p>
    <w:p w:rsidR="00994D7A" w:rsidRPr="009651C4" w:rsidRDefault="00994D7A" w:rsidP="00994D7A">
      <w:pPr>
        <w:rPr>
          <w:rFonts w:ascii="&amp;quot" w:hAnsi="&amp;quot" w:hint="eastAsia"/>
          <w:color w:val="000000"/>
          <w:sz w:val="26"/>
          <w:szCs w:val="28"/>
        </w:rPr>
      </w:pPr>
      <w:r w:rsidRPr="009651C4">
        <w:rPr>
          <w:rFonts w:ascii="&amp;quot" w:hAnsi="&amp;quot"/>
          <w:color w:val="000000"/>
          <w:sz w:val="26"/>
          <w:szCs w:val="28"/>
        </w:rPr>
        <w:t>13  Спецификация  оборудования  ИС.. ......... ..................25</w:t>
      </w:r>
    </w:p>
    <w:p w:rsidR="006A029E" w:rsidRPr="009651C4" w:rsidRDefault="006A029E" w:rsidP="006A029E">
      <w:pPr>
        <w:rPr>
          <w:rFonts w:ascii="&amp;quot" w:hAnsi="&amp;quot" w:hint="eastAsia"/>
          <w:color w:val="000000"/>
          <w:sz w:val="26"/>
          <w:szCs w:val="28"/>
        </w:rPr>
      </w:pPr>
      <w:r w:rsidRPr="009651C4">
        <w:rPr>
          <w:rFonts w:ascii="&amp;quot" w:hAnsi="&amp;quot"/>
          <w:color w:val="000000"/>
          <w:sz w:val="26"/>
          <w:szCs w:val="28"/>
        </w:rPr>
        <w:t>ВЫВОД……………………………</w:t>
      </w:r>
      <w:r w:rsidR="00994D7A" w:rsidRPr="009651C4">
        <w:rPr>
          <w:rFonts w:ascii="&amp;quot" w:hAnsi="&amp;quot"/>
          <w:color w:val="000000"/>
          <w:sz w:val="26"/>
          <w:szCs w:val="28"/>
        </w:rPr>
        <w:t>……</w:t>
      </w:r>
      <w:r w:rsidRPr="009651C4">
        <w:rPr>
          <w:rFonts w:ascii="&amp;quot" w:hAnsi="&amp;quot"/>
          <w:color w:val="000000"/>
          <w:sz w:val="26"/>
          <w:szCs w:val="28"/>
        </w:rPr>
        <w:t>…………………………………...2</w:t>
      </w:r>
      <w:r w:rsidR="00994D7A" w:rsidRPr="009651C4">
        <w:rPr>
          <w:rFonts w:ascii="&amp;quot" w:hAnsi="&amp;quot"/>
          <w:color w:val="000000"/>
          <w:sz w:val="26"/>
          <w:szCs w:val="28"/>
        </w:rPr>
        <w:t>6</w:t>
      </w:r>
    </w:p>
    <w:p w:rsidR="00994D7A" w:rsidRPr="009651C4" w:rsidRDefault="006A029E" w:rsidP="00994D7A">
      <w:pPr>
        <w:spacing w:line="360" w:lineRule="auto"/>
        <w:rPr>
          <w:rFonts w:ascii="&amp;quot" w:hAnsi="&amp;quot" w:hint="eastAsia"/>
          <w:color w:val="000000"/>
          <w:sz w:val="26"/>
          <w:szCs w:val="28"/>
        </w:rPr>
      </w:pPr>
      <w:r w:rsidRPr="009651C4">
        <w:rPr>
          <w:rFonts w:ascii="&amp;quot" w:hAnsi="&amp;quot"/>
          <w:color w:val="000000"/>
          <w:sz w:val="26"/>
          <w:szCs w:val="28"/>
        </w:rPr>
        <w:t>СПИСОК ЛИТЕРАТУРЫ ………………………………………</w:t>
      </w:r>
      <w:r w:rsidR="005632CF" w:rsidRPr="009651C4">
        <w:rPr>
          <w:rFonts w:ascii="&amp;quot" w:hAnsi="&amp;quot"/>
          <w:color w:val="000000"/>
          <w:sz w:val="26"/>
          <w:szCs w:val="28"/>
        </w:rPr>
        <w:t>…</w:t>
      </w:r>
      <w:r w:rsidRPr="009651C4">
        <w:rPr>
          <w:rFonts w:ascii="&amp;quot" w:hAnsi="&amp;quot"/>
          <w:color w:val="000000"/>
          <w:sz w:val="26"/>
          <w:szCs w:val="28"/>
        </w:rPr>
        <w:t>....2</w:t>
      </w:r>
      <w:r w:rsidR="00994D7A" w:rsidRPr="009651C4">
        <w:rPr>
          <w:rFonts w:ascii="&amp;quot" w:hAnsi="&amp;quot"/>
          <w:color w:val="000000"/>
          <w:sz w:val="26"/>
          <w:szCs w:val="28"/>
        </w:rPr>
        <w:t>7</w:t>
      </w:r>
    </w:p>
    <w:p w:rsidR="00C62852" w:rsidRPr="00994D7A" w:rsidRDefault="006D5255" w:rsidP="00844987">
      <w:pPr>
        <w:pStyle w:val="2"/>
        <w:numPr>
          <w:ilvl w:val="0"/>
          <w:numId w:val="12"/>
        </w:numPr>
        <w:rPr>
          <w:sz w:val="24"/>
          <w:lang w:val="ru-RU"/>
        </w:rPr>
      </w:pPr>
      <w:r w:rsidRPr="00994D7A">
        <w:rPr>
          <w:sz w:val="24"/>
        </w:rPr>
        <w:t>Приложене</w:t>
      </w:r>
      <w:r w:rsidR="005632CF" w:rsidRPr="00994D7A">
        <w:rPr>
          <w:sz w:val="24"/>
        </w:rPr>
        <w:t xml:space="preserve"> </w:t>
      </w:r>
      <w:r w:rsidR="00C62852" w:rsidRPr="00994D7A">
        <w:rPr>
          <w:sz w:val="24"/>
        </w:rPr>
        <w:t xml:space="preserve"> </w:t>
      </w:r>
      <w:r w:rsidR="00994D7A">
        <w:rPr>
          <w:sz w:val="24"/>
          <w:lang w:val="ru-RU"/>
        </w:rPr>
        <w:t xml:space="preserve">   </w:t>
      </w:r>
      <w:r w:rsidR="005632CF" w:rsidRPr="00994D7A">
        <w:rPr>
          <w:sz w:val="24"/>
        </w:rPr>
        <w:t xml:space="preserve">Схема  </w:t>
      </w:r>
      <w:r w:rsidR="00C62852" w:rsidRPr="00994D7A">
        <w:rPr>
          <w:sz w:val="24"/>
        </w:rPr>
        <w:t>Структурна</w:t>
      </w:r>
      <w:r w:rsidR="005632CF" w:rsidRPr="00994D7A">
        <w:rPr>
          <w:sz w:val="24"/>
        </w:rPr>
        <w:t xml:space="preserve">   </w:t>
      </w:r>
      <w:r w:rsidR="00C62852" w:rsidRPr="00994D7A">
        <w:rPr>
          <w:sz w:val="24"/>
          <w:lang w:val="ru-RU"/>
        </w:rPr>
        <w:t xml:space="preserve">формата </w:t>
      </w:r>
      <w:r w:rsidR="009651C4">
        <w:rPr>
          <w:sz w:val="24"/>
          <w:lang w:val="ru-RU"/>
        </w:rPr>
        <w:t>А</w:t>
      </w:r>
      <w:r w:rsidR="00C62852" w:rsidRPr="00994D7A">
        <w:rPr>
          <w:sz w:val="24"/>
          <w:lang w:val="ru-RU"/>
        </w:rPr>
        <w:t>2</w:t>
      </w:r>
      <w:r w:rsidR="009651C4">
        <w:rPr>
          <w:sz w:val="24"/>
          <w:lang w:val="ru-RU"/>
        </w:rPr>
        <w:t xml:space="preserve"> 1шт.</w:t>
      </w:r>
    </w:p>
    <w:p w:rsidR="005632CF" w:rsidRPr="00994D7A" w:rsidRDefault="005632CF" w:rsidP="00844987">
      <w:pPr>
        <w:pStyle w:val="2"/>
        <w:numPr>
          <w:ilvl w:val="0"/>
          <w:numId w:val="11"/>
        </w:numPr>
      </w:pPr>
      <w:r w:rsidRPr="00994D7A">
        <w:t xml:space="preserve">Схема  </w:t>
      </w:r>
      <w:r w:rsidR="00C62852" w:rsidRPr="00994D7A">
        <w:rPr>
          <w:lang w:val="ru-RU"/>
        </w:rPr>
        <w:t xml:space="preserve"> Ф</w:t>
      </w:r>
      <w:r w:rsidRPr="00994D7A">
        <w:t xml:space="preserve">ункциональная  </w:t>
      </w:r>
      <w:r w:rsidR="00C62852" w:rsidRPr="00994D7A">
        <w:rPr>
          <w:lang w:val="ru-RU"/>
        </w:rPr>
        <w:t xml:space="preserve"> формата </w:t>
      </w:r>
      <w:r w:rsidR="009651C4">
        <w:rPr>
          <w:lang w:val="ru-RU"/>
        </w:rPr>
        <w:t>А</w:t>
      </w:r>
      <w:r w:rsidRPr="00994D7A">
        <w:t>2</w:t>
      </w:r>
      <w:r w:rsidR="009651C4">
        <w:rPr>
          <w:lang w:val="ru-RU"/>
        </w:rPr>
        <w:t xml:space="preserve"> 1шт.</w:t>
      </w:r>
    </w:p>
    <w:p w:rsidR="007D4BA5" w:rsidRPr="00994D7A" w:rsidRDefault="005632CF" w:rsidP="00844987">
      <w:pPr>
        <w:pStyle w:val="2"/>
        <w:numPr>
          <w:ilvl w:val="0"/>
          <w:numId w:val="11"/>
        </w:numPr>
        <w:rPr>
          <w:lang w:val="ru-RU"/>
        </w:rPr>
      </w:pPr>
      <w:r w:rsidRPr="00994D7A">
        <w:t>СХЕМА  ПО на языке</w:t>
      </w:r>
      <w:r w:rsidR="00C62852" w:rsidRPr="00994D7A">
        <w:rPr>
          <w:lang w:val="ru-RU"/>
        </w:rPr>
        <w:t xml:space="preserve"> </w:t>
      </w:r>
      <w:r w:rsidR="00C62852" w:rsidRPr="00994D7A">
        <w:rPr>
          <w:lang w:val="en-US"/>
        </w:rPr>
        <w:t>ST</w:t>
      </w:r>
      <w:r w:rsidR="00C62852" w:rsidRPr="00994D7A">
        <w:rPr>
          <w:lang w:val="ru-RU"/>
        </w:rPr>
        <w:t xml:space="preserve"> или  </w:t>
      </w:r>
      <w:r w:rsidR="00C62852" w:rsidRPr="00994D7A">
        <w:rPr>
          <w:lang w:val="en-US"/>
        </w:rPr>
        <w:t>LD</w:t>
      </w:r>
      <w:r w:rsidRPr="00994D7A">
        <w:t xml:space="preserve"> или </w:t>
      </w:r>
      <w:r w:rsidRPr="00994D7A">
        <w:rPr>
          <w:lang w:val="ru-RU"/>
        </w:rPr>
        <w:t xml:space="preserve"> </w:t>
      </w:r>
      <w:r w:rsidRPr="00994D7A">
        <w:rPr>
          <w:lang w:val="en-US"/>
        </w:rPr>
        <w:t>FBD</w:t>
      </w:r>
      <w:r w:rsidRPr="00994D7A">
        <w:rPr>
          <w:lang w:val="ru-RU"/>
        </w:rPr>
        <w:t>.</w:t>
      </w:r>
      <w:r w:rsidR="00C62852" w:rsidRPr="00994D7A">
        <w:t xml:space="preserve">  </w:t>
      </w:r>
      <w:r w:rsidR="00C62852" w:rsidRPr="00994D7A">
        <w:rPr>
          <w:lang w:val="ru-RU"/>
        </w:rPr>
        <w:t xml:space="preserve">Формата </w:t>
      </w:r>
      <w:r w:rsidR="009651C4">
        <w:rPr>
          <w:lang w:val="ru-RU"/>
        </w:rPr>
        <w:t>А</w:t>
      </w:r>
      <w:r w:rsidR="00C62852" w:rsidRPr="00994D7A">
        <w:rPr>
          <w:lang w:val="ru-RU"/>
        </w:rPr>
        <w:t>3</w:t>
      </w:r>
      <w:r w:rsidR="009651C4">
        <w:rPr>
          <w:lang w:val="ru-RU"/>
        </w:rPr>
        <w:t xml:space="preserve">  1-4шт.</w:t>
      </w:r>
    </w:p>
    <w:p w:rsidR="00C62852" w:rsidRPr="00994D7A" w:rsidRDefault="00C62852" w:rsidP="00844987">
      <w:pPr>
        <w:pStyle w:val="2"/>
        <w:numPr>
          <w:ilvl w:val="0"/>
          <w:numId w:val="11"/>
        </w:numPr>
        <w:rPr>
          <w:lang w:val="ru-RU"/>
        </w:rPr>
      </w:pPr>
      <w:r w:rsidRPr="00994D7A">
        <w:t xml:space="preserve">СХЕМА  </w:t>
      </w:r>
      <w:r w:rsidRPr="00994D7A">
        <w:rPr>
          <w:lang w:val="ru-RU"/>
        </w:rPr>
        <w:t xml:space="preserve">электрическая   формата </w:t>
      </w:r>
      <w:r w:rsidR="009651C4">
        <w:rPr>
          <w:lang w:val="ru-RU"/>
        </w:rPr>
        <w:t>А</w:t>
      </w:r>
      <w:r w:rsidRPr="00994D7A">
        <w:rPr>
          <w:lang w:val="ru-RU"/>
        </w:rPr>
        <w:t>3</w:t>
      </w:r>
      <w:r w:rsidR="009651C4">
        <w:rPr>
          <w:lang w:val="ru-RU"/>
        </w:rPr>
        <w:t xml:space="preserve">    1-4шт.</w:t>
      </w:r>
    </w:p>
    <w:p w:rsidR="00994D7A" w:rsidRDefault="00994D7A" w:rsidP="00844987">
      <w:pPr>
        <w:pStyle w:val="2"/>
        <w:numPr>
          <w:ilvl w:val="0"/>
          <w:numId w:val="11"/>
        </w:numPr>
        <w:rPr>
          <w:lang w:val="ru-RU"/>
        </w:rPr>
      </w:pPr>
      <w:r w:rsidRPr="00994D7A">
        <w:t xml:space="preserve">СХЕМА  </w:t>
      </w:r>
      <w:r w:rsidRPr="00994D7A">
        <w:rPr>
          <w:lang w:val="ru-RU"/>
        </w:rPr>
        <w:t xml:space="preserve">    </w:t>
      </w:r>
      <w:r>
        <w:rPr>
          <w:lang w:val="ru-RU"/>
        </w:rPr>
        <w:t xml:space="preserve">функциональная  схем оборудования </w:t>
      </w:r>
      <w:r w:rsidRPr="00994D7A">
        <w:rPr>
          <w:lang w:val="ru-RU"/>
        </w:rPr>
        <w:t xml:space="preserve">формата </w:t>
      </w:r>
      <w:r w:rsidR="009651C4">
        <w:rPr>
          <w:lang w:val="ru-RU"/>
        </w:rPr>
        <w:t>А</w:t>
      </w:r>
      <w:r w:rsidRPr="00994D7A">
        <w:rPr>
          <w:lang w:val="ru-RU"/>
        </w:rPr>
        <w:t>3</w:t>
      </w:r>
      <w:r w:rsidR="009651C4">
        <w:rPr>
          <w:lang w:val="ru-RU"/>
        </w:rPr>
        <w:t xml:space="preserve"> 1-4шт.</w:t>
      </w:r>
    </w:p>
    <w:p w:rsidR="00844987" w:rsidRPr="00844987" w:rsidRDefault="00844987" w:rsidP="00844987">
      <w:pPr>
        <w:pStyle w:val="2"/>
        <w:numPr>
          <w:ilvl w:val="0"/>
          <w:numId w:val="11"/>
        </w:numPr>
        <w:rPr>
          <w:sz w:val="24"/>
        </w:rPr>
      </w:pPr>
      <w:r w:rsidRPr="00844987">
        <w:rPr>
          <w:sz w:val="24"/>
        </w:rPr>
        <w:t>Демо</w:t>
      </w:r>
      <w:r w:rsidRPr="00844987">
        <w:rPr>
          <w:sz w:val="24"/>
          <w:lang w:val="ru-RU"/>
        </w:rPr>
        <w:t xml:space="preserve">нстрационный </w:t>
      </w:r>
      <w:r w:rsidRPr="00AB621A">
        <w:rPr>
          <w:sz w:val="24"/>
          <w:lang w:val="ru-RU"/>
        </w:rPr>
        <w:t xml:space="preserve"> </w:t>
      </w:r>
      <w:r w:rsidRPr="00844987">
        <w:rPr>
          <w:sz w:val="24"/>
        </w:rPr>
        <w:t xml:space="preserve">ролик  </w:t>
      </w:r>
      <w:r>
        <w:rPr>
          <w:sz w:val="24"/>
          <w:lang w:val="ru-RU"/>
        </w:rPr>
        <w:t xml:space="preserve"> (</w:t>
      </w:r>
      <w:r>
        <w:rPr>
          <w:sz w:val="24"/>
          <w:lang w:val="en-US"/>
        </w:rPr>
        <w:t>lazarus</w:t>
      </w:r>
      <w:r>
        <w:rPr>
          <w:sz w:val="24"/>
          <w:lang w:val="ru-RU"/>
        </w:rPr>
        <w:t>)</w:t>
      </w:r>
      <w:r w:rsidR="00AB621A">
        <w:rPr>
          <w:sz w:val="24"/>
          <w:lang w:val="ru-RU"/>
        </w:rPr>
        <w:t xml:space="preserve"> или jpg файл</w:t>
      </w:r>
      <w:r w:rsidR="009651C4">
        <w:rPr>
          <w:sz w:val="24"/>
          <w:lang w:val="ru-RU"/>
        </w:rPr>
        <w:t xml:space="preserve">  желательно</w:t>
      </w:r>
    </w:p>
    <w:p w:rsidR="00C62852" w:rsidRDefault="009651C4" w:rsidP="009651C4">
      <w:pPr>
        <w:pStyle w:val="af6"/>
        <w:numPr>
          <w:ilvl w:val="0"/>
          <w:numId w:val="11"/>
        </w:numPr>
        <w:rPr>
          <w:rFonts w:ascii="Times New Roman" w:hAnsi="Times New Roman"/>
          <w:b/>
          <w:sz w:val="24"/>
        </w:rPr>
      </w:pPr>
      <w:r w:rsidRPr="009651C4">
        <w:rPr>
          <w:rFonts w:ascii="Times New Roman" w:hAnsi="Times New Roman"/>
          <w:b/>
          <w:sz w:val="24"/>
        </w:rPr>
        <w:t xml:space="preserve">Схемы в режиме семуляции  формат  А4 </w:t>
      </w:r>
      <w:r>
        <w:rPr>
          <w:rFonts w:ascii="Times New Roman" w:hAnsi="Times New Roman"/>
          <w:b/>
          <w:sz w:val="24"/>
        </w:rPr>
        <w:t xml:space="preserve">неограничено. </w:t>
      </w:r>
      <w:r w:rsidR="009853F4">
        <w:rPr>
          <w:rFonts w:ascii="Times New Roman" w:hAnsi="Times New Roman"/>
          <w:b/>
          <w:sz w:val="24"/>
        </w:rPr>
        <w:t>Количество</w:t>
      </w:r>
    </w:p>
    <w:p w:rsidR="009853F4" w:rsidRPr="009651C4" w:rsidRDefault="009853F4" w:rsidP="009651C4">
      <w:pPr>
        <w:pStyle w:val="af6"/>
        <w:numPr>
          <w:ilvl w:val="0"/>
          <w:numId w:val="11"/>
        </w:numPr>
        <w:rPr>
          <w:rFonts w:ascii="Times New Roman" w:hAnsi="Times New Roman"/>
          <w:b/>
          <w:sz w:val="24"/>
        </w:rPr>
      </w:pPr>
      <w:r>
        <w:rPr>
          <w:rFonts w:ascii="Times New Roman" w:hAnsi="Times New Roman"/>
          <w:b/>
          <w:sz w:val="24"/>
        </w:rPr>
        <w:t>Мнемосхема оператора   A4  не ограничено  количество</w:t>
      </w:r>
    </w:p>
    <w:p w:rsidR="00BA50D8" w:rsidRDefault="00BA50D8" w:rsidP="007D4BA5">
      <w:pPr>
        <w:spacing w:line="360" w:lineRule="auto"/>
        <w:jc w:val="center"/>
        <w:rPr>
          <w:rFonts w:eastAsia="Times New Roman"/>
          <w:noProof/>
          <w:sz w:val="20"/>
          <w:szCs w:val="28"/>
        </w:rPr>
      </w:pPr>
    </w:p>
    <w:p w:rsidR="00BA50D8" w:rsidRDefault="00BA50D8" w:rsidP="007D4BA5">
      <w:pPr>
        <w:spacing w:line="360" w:lineRule="auto"/>
        <w:jc w:val="center"/>
        <w:rPr>
          <w:rFonts w:eastAsia="Times New Roman"/>
          <w:noProof/>
          <w:sz w:val="20"/>
          <w:szCs w:val="28"/>
        </w:rPr>
      </w:pPr>
    </w:p>
    <w:p w:rsidR="00BA50D8" w:rsidRDefault="00BA50D8" w:rsidP="007D4BA5">
      <w:pPr>
        <w:spacing w:line="360" w:lineRule="auto"/>
        <w:jc w:val="center"/>
        <w:rPr>
          <w:rFonts w:eastAsia="Times New Roman"/>
          <w:noProof/>
          <w:sz w:val="20"/>
          <w:szCs w:val="28"/>
        </w:rPr>
      </w:pPr>
    </w:p>
    <w:p w:rsidR="00BA50D8" w:rsidRDefault="001F1CF4" w:rsidP="007D4BA5">
      <w:pPr>
        <w:spacing w:line="360" w:lineRule="auto"/>
        <w:jc w:val="center"/>
        <w:rPr>
          <w:rFonts w:eastAsia="Times New Roman"/>
          <w:noProof/>
          <w:sz w:val="20"/>
          <w:szCs w:val="28"/>
        </w:rPr>
      </w:pPr>
      <w:r>
        <w:rPr>
          <w:rFonts w:eastAsia="Times New Roman"/>
          <w:noProof/>
          <w:sz w:val="20"/>
          <w:szCs w:val="28"/>
        </w:rPr>
        <w:lastRenderedPageBreak/>
        <w:pict>
          <v:group id="_x0000_s4502" style="position:absolute;left:0;text-align:left;margin-left:58.1pt;margin-top:24.9pt;width:518.8pt;height:802.3pt;z-index:251784192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" o:allowincell="f">
            <v:rect id="Rectangle 390" o:spid="_x0000_s4503" style="position:absolute;width:20000;height:20000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nhakcEA&#10;AADcAAAADwAAAGRycy9kb3ducmV2LnhtbERPzYrCMBC+C75DmAVvmq6I2K5RqiB4kt3qAwzNbFts&#10;JrWJbfXpN8KCt/n4fme9HUwtOmpdZVnB5ywCQZxbXXGh4HI+TFcgnEfWWFsmBQ9ysN2MR2tMtO35&#10;h7rMFyKEsEtQQel9k0jp8pIMupltiAP3a1uDPsC2kLrFPoSbWs6jaCkNVhwaSmxoX1J+ze5GwdUP&#10;3Sktsuchvuzi/HuX9vdbqtTkY0i/QHga/Fv87z7qMD9ewOuZcIHc/AE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F54WpHBAAAA3AAAAA8AAAAAAAAAAAAAAAAAmAIAAGRycy9kb3du&#10;cmV2LnhtbFBLBQYAAAAABAAEAPUAAACGAwAAAAA=&#10;" filled="f" strokeweight="2pt"/>
            <v:line id="Line 391" o:spid="_x0000_s4504" style="position:absolute;visibility:visible" from="1093,18949" to="1095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" strokeweight="2pt"/>
            <v:line id="Line 392" o:spid="_x0000_s4505" style="position:absolute;visibility:visible" from="10,18941" to="19977,1894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" strokeweight="2pt"/>
            <v:line id="Line 393" o:spid="_x0000_s4506" style="position:absolute;visibility:visible" from="2186,18949" to="2188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5ApJ8EAAADcAAAADwAAAGRycy9kb3ducmV2LnhtbERPS4vCMBC+C/sfwix403QXXLU2iggV&#10;b7KtF29jM31gMylN1PrvzcKCt/n4npNsBtOKO/WusazgaxqBIC6sbrhScMrTyQKE88gaW8uk4EkO&#10;NuuPUYKxtg/+pXvmKxFC2MWooPa+i6V0RU0G3dR2xIErbW/QB9hXUvf4COGmld9R9CMNNhwaauxo&#10;V1NxzW5GwfV8mqX7407nbbbVlyr150uplRp/DtsVCE+Df4v/3Qcd5i/n8PdMuECuX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ADkCknwQAAANwAAAAPAAAAAAAAAAAAAAAA&#10;AKECAABkcnMvZG93bnJldi54bWxQSwUGAAAAAAQABAD5AAAAjwMAAAAA&#10;" strokeweight="2pt"/>
            <v:line id="Line 394" o:spid="_x0000_s4507" style="position:absolute;visibility:visible" from="4919,18949" to="4921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g+9VcIAAADcAAAADwAAAGRycy9kb3ducmV2LnhtbESPQYvCQAyF74L/YYiwN50q7KLVUUSo&#10;eFu2evEWO7EtdjKlM2r99+aw4C3hvbz3ZbXpXaMe1IXas4HpJAFFXHhbc2ngdMzGc1AhIltsPJOB&#10;FwXYrIeDFabWP/mPHnkslYRwSNFAFWObah2KihyGiW+JRbv6zmGUtSu17fAp4a7RsyT50Q5rloYK&#10;W9pVVNzyuzNwO5++s/3vzh6bfGsvZRbPl6s15mvUb5egIvXxY/6/PljBXwitPCMT6PUb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cg+9VcIAAADcAAAADwAAAAAAAAAAAAAA&#10;AAChAgAAZHJzL2Rvd25yZXYueG1sUEsFBgAAAAAEAAQA+QAAAJADAAAAAA==&#10;" strokeweight="2pt"/>
            <v:line id="Line 395" o:spid="_x0000_s4508" style="position:absolute;visibility:visible" from="6557,18959" to="6559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" strokeweight="2pt"/>
            <v:line id="Line 396" o:spid="_x0000_s4509" style="position:absolute;visibility:visible" from="7650,18949" to="7652,1997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" strokeweight="2pt"/>
            <v:line id="Line 397" o:spid="_x0000_s4510" style="position:absolute;visibility:visible" from="18905,18949" to="18909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0BrgM78AAADcAAAADwAAAGRycy9kb3ducmV2LnhtbESPwQrCMBBE74L/EFbwpqmCItUoIlS8&#10;idVLb2uztsVmU5qo9e+NIHgcZuYNs9p0phZPal1lWcFkHIEgzq2uuFBwOSejBQjnkTXWlknBmxxs&#10;1v3eCmNtX3yiZ+oLESDsYlRQet/EUrq8JINubBvi4N1sa9AH2RZSt/gKcFPLaRTNpcGKw0KJDe1K&#10;yu/pwyi4Z5dZsj/u9LlOt/paJD673rRSw0G3XYLw1Pl/+Nc+aAXTaALfM+EIyPUH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0BrgM78AAADcAAAADwAAAAAAAAAAAAAAAACh&#10;AgAAZHJzL2Rvd25yZXYueG1sUEsFBgAAAAAEAAQA+QAAAI0DAAAAAA==&#10;" strokeweight="2pt"/>
            <v:line id="Line 398" o:spid="_x0000_s4511" style="position:absolute;visibility:visible" from="10,19293" to="7631,1929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Hv898QAAADcAAAADwAAAGRycy9kb3ducmV2LnhtbESP3WoCMRSE7wu+QziCdzXrXki7NUrx&#10;B5RelKoPcNycbrZuTpYk6urTN4Lg5TAz3zCTWWcbcSYfascKRsMMBHHpdM2Vgv1u9foGIkRkjY1j&#10;UnClALNp72WChXYX/qHzNlYiQTgUqMDE2BZShtKQxTB0LXHyfp23GJP0ldQeLwluG5ln2VharDkt&#10;GGxpbqg8bk9WwcYfvo6jW2XkgTd+2Xwv3oP9U2rQ7z4/QETq4jP8aK+1gjzL4X4mHQE5/Qc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ke/z3xAAAANwAAAAPAAAAAAAAAAAA&#10;AAAAAKECAABkcnMvZG93bnJldi54bWxQSwUGAAAAAAQABAD5AAAAkgMAAAAA&#10;" strokeweight="1pt"/>
            <v:line id="Line 399" o:spid="_x0000_s4512" style="position:absolute;visibility:visible" from="10,19646" to="7631,1964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4Tb38AAAADcAAAADwAAAGRycy9kb3ducmV2LnhtbESPwQrCMBBE74L/EFbwpqmKItUoIlS8&#10;idWLt7VZ22KzKU3U+vdGEDwOM/OGWa5bU4knNa60rGA0jEAQZ1aXnCs4n5LBHITzyBory6TgTQ7W&#10;q25nibG2Lz7SM/W5CBB2MSoovK9jKV1WkEE3tDVx8G62MeiDbHKpG3wFuKnkOIpm0mDJYaHAmrYF&#10;Zff0YRTcL+dpsjts9alKN/qaJ/5yvWml+r12swDhqfX/8K+91wrG0QS+Z8IRkKsP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E+E29/AAAAA3AAAAA8AAAAAAAAAAAAAAAAA&#10;oQIAAGRycy9kb3ducmV2LnhtbFBLBQYAAAAABAAEAPkAAACOAwAAAAA=&#10;" strokeweight="2pt"/>
            <v:line id="Line 400" o:spid="_x0000_s4513" style="position:absolute;visibility:visible" from="18919,19296" to="19990,1929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N7BGMUAAADcAAAADwAAAGRycy9kb3ducmV2LnhtbESP3WoCMRSE74W+QziF3tWsUsSuZhfp&#10;D1S8kKoPcNwcN6ubkyVJde3TN0LBy2FmvmHmZW9bcSYfGscKRsMMBHHldMO1gt3283kKIkRkja1j&#10;UnClAGXxMJhjrt2Fv+m8ibVIEA45KjAxdrmUoTJkMQxdR5y8g/MWY5K+ltrjJcFtK8dZNpEWG04L&#10;Bjt6M1SdNj9WwdLvV6fRb23knpf+o12/vwZ7VOrpsV/MQETq4z383/7SCsbZC9zOpCMgiz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RN7BGMUAAADcAAAADwAAAAAAAAAA&#10;AAAAAAChAgAAZHJzL2Rvd25yZXYueG1sUEsFBgAAAAAEAAQA+QAAAJMDAAAAAA==&#10;" strokeweight="1pt"/>
            <v:rect id="Rectangle 401" o:spid="_x0000_s4514" style="position:absolute;left:54;top:19660;width:1000;height:309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xbrD8IA&#10;AADcAAAADwAAAGRycy9kb3ducmV2LnhtbESPQWsCMRSE7wX/Q3iCt5ooKro1ylIQvLpW8PjYvO5u&#10;u3lZk1TXf28EocdhZr5h1tvetuJKPjSONUzGCgRx6UzDlYav4+59CSJEZIOtY9JwpwDbzeBtjZlx&#10;Nz7QtYiVSBAOGWqoY+wyKUNZk8Uwdh1x8r6dtxiT9JU0Hm8Jbls5VWohLTacFmrs6LOm8rf4sxry&#10;/Kc/XYoV7oJcKr8wM1PlZ61Hwz7/ABGpj//hV3tvNEzVHJ5n0hGQmwc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vFusPwgAAANwAAAAPAAAAAAAAAAAAAAAAAJgCAABkcnMvZG93&#10;bnJldi54bWxQSwUGAAAAAAQABAD1AAAAhwMAAAAA&#10;" filled="f" stroked="f" strokeweight=".25pt">
              <v:textbox style="mso-next-textbox:#Rectangle 401" inset="1pt,1pt,1pt,1pt">
                <w:txbxContent>
                  <w:p w:rsidR="008167D5" w:rsidRDefault="008167D5" w:rsidP="00EE6BA9">
                    <w:pPr>
                      <w:pStyle w:val="ab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Изм.</w:t>
                    </w:r>
                  </w:p>
                </w:txbxContent>
              </v:textbox>
            </v:rect>
            <v:rect id="Rectangle 402" o:spid="_x0000_s4515" style="position:absolute;left:1139;top:19660;width:1001;height:309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8R1eMIA&#10;AADcAAAADwAAAGRycy9kb3ducmV2LnhtbESPQWvCQBSE70L/w/IKveluQwk2dQ2hIHg1KvT4yL4m&#10;abNv092txn/vCoLHYWa+YVblZAdxIh96xxpeFwoEceNMz62Gw34zX4IIEdng4Jg0XChAuX6arbAw&#10;7sw7OtWxFQnCoUANXYxjIWVoOrIYFm4kTt638xZjkr6VxuM5we0gM6VyabHntNDhSJ8dNb/1v9VQ&#10;VT/T8a9+x02QS+Vz82ba6kvrl+ep+gARaYqP8L29NRoylcPtTDoCcn0F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fxHV4wgAAANwAAAAPAAAAAAAAAAAAAAAAAJgCAABkcnMvZG93&#10;bnJldi54bWxQSwUGAAAAAAQABAD1AAAAhwMAAAAA&#10;" filled="f" stroked="f" strokeweight=".25pt">
              <v:textbox style="mso-next-textbox:#Rectangle 402" inset="1pt,1pt,1pt,1pt">
                <w:txbxContent>
                  <w:p w:rsidR="008167D5" w:rsidRDefault="008167D5" w:rsidP="00EE6BA9">
                    <w:pPr>
                      <w:pStyle w:val="ab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Лист</w:t>
                    </w:r>
                  </w:p>
                </w:txbxContent>
              </v:textbox>
            </v:rect>
            <v:rect id="Rectangle 403" o:spid="_x0000_s4516" style="position:absolute;left:2267;top:19660;width:2573;height:309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IjQ48IA&#10;AADcAAAADwAAAGRycy9kb3ducmV2LnhtbESPQWsCMRSE7wX/Q3iCt5ooYnVrlKUgeHWt4PGxed3d&#10;dvOyJqmu/94IgsdhZr5hVpvetuJCPjSONUzGCgRx6UzDlYbvw/Z9ASJEZIOtY9JwowCb9eBthZlx&#10;V97TpYiVSBAOGWqoY+wyKUNZk8Uwdh1x8n6ctxiT9JU0Hq8Jbls5VWouLTacFmrs6Kum8q/4txry&#10;/Lc/noslboNcKD83M1PlJ61Hwz7/BBGpj6/ws70zGqbqAx5n0hGQ6zs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wiNDjwgAAANwAAAAPAAAAAAAAAAAAAAAAAJgCAABkcnMvZG93&#10;bnJldi54bWxQSwUGAAAAAAQABAD1AAAAhwMAAAAA&#10;" filled="f" stroked="f" strokeweight=".25pt">
              <v:textbox style="mso-next-textbox:#Rectangle 403" inset="1pt,1pt,1pt,1pt">
                <w:txbxContent>
                  <w:p w:rsidR="008167D5" w:rsidRDefault="008167D5" w:rsidP="00EE6BA9">
                    <w:pPr>
                      <w:pStyle w:val="ab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№ докум.</w:t>
                    </w:r>
                  </w:p>
                </w:txbxContent>
              </v:textbox>
            </v:rect>
            <v:rect id="Rectangle 404" o:spid="_x0000_s4517" style="position:absolute;left:4983;top:19660;width:1534;height:309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RdEkb8A&#10;AADcAAAADwAAAGRycy9kb3ducmV2LnhtbERPz2vCMBS+D/wfwhN2m4kyRGtTKUJh13UbeHw0z7ba&#10;vNQkq91/vxwGO358v/PjbAcxkQ+9Yw3rlQJB3DjTc6vh86N62YEIEdng4Jg0/FCAY7F4yjEz7sHv&#10;NNWxFSmEQ4YauhjHTMrQdGQxrNxInLiL8xZjgr6VxuMjhdtBbpTaSos9p4YORzp11Nzqb6uhLK/z&#10;173eYxXkTvmteTVtedb6eTmXBxCR5vgv/nO/GQ0bldamM+kIyOIX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ABF0SRvwAAANwAAAAPAAAAAAAAAAAAAAAAAJgCAABkcnMvZG93bnJl&#10;di54bWxQSwUGAAAAAAQABAD1AAAAhAMAAAAA&#10;" filled="f" stroked="f" strokeweight=".25pt">
              <v:textbox style="mso-next-textbox:#Rectangle 404" inset="1pt,1pt,1pt,1pt">
                <w:txbxContent>
                  <w:p w:rsidR="008167D5" w:rsidRDefault="008167D5" w:rsidP="00EE6BA9">
                    <w:pPr>
                      <w:pStyle w:val="ab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Подпись</w:t>
                    </w:r>
                  </w:p>
                </w:txbxContent>
              </v:textbox>
            </v:rect>
            <v:rect id="Rectangle 405" o:spid="_x0000_s4518" style="position:absolute;left:6604;top:19660;width:1000;height:309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lvhCsEA&#10;AADcAAAADwAAAGRycy9kb3ducmV2LnhtbESPQYvCMBSE7wv+h/CEva2JsohWoxRB8Gp3Fzw+mmdb&#10;bV5qErX+e7MgeBxm5htmue5tK27kQ+NYw3ikQBCXzjRcafj92X7NQISIbLB1TBoeFGC9GnwsMTPu&#10;znu6FbESCcIhQw11jF0mZShrshhGriNO3tF5izFJX0nj8Z7gtpUTpabSYsNpocaONjWV5+JqNeT5&#10;qf+7FHPcBjlTfmq+TZUftP4c9vkCRKQ+vsOv9s5omKg5/J9JR0Cung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G5b4QrBAAAA3AAAAA8AAAAAAAAAAAAAAAAAmAIAAGRycy9kb3du&#10;cmV2LnhtbFBLBQYAAAAABAAEAPUAAACGAwAAAAA=&#10;" filled="f" stroked="f" strokeweight=".25pt">
              <v:textbox style="mso-next-textbox:#Rectangle 405" inset="1pt,1pt,1pt,1pt">
                <w:txbxContent>
                  <w:p w:rsidR="008167D5" w:rsidRDefault="008167D5" w:rsidP="00EE6BA9">
                    <w:pPr>
                      <w:pStyle w:val="ab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Дата</w:t>
                    </w:r>
                  </w:p>
                </w:txbxContent>
              </v:textbox>
            </v:rect>
            <v:rect id="Rectangle 406" o:spid="_x0000_s4519" style="position:absolute;left:18949;top:18977;width:1001;height:309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rjeSsAA&#10;AADcAAAADwAAAGRycy9kb3ducmV2LnhtbERPz2uDMBS+F/o/hFforY2WUTpnFBkUep3bYMeHeVNb&#10;8+KSVO1/vxwGO358v/NyMYOYyPnesoJ0n4AgbqzuuVXw8X7enUD4gKxxsEwKHuShLNarHDNtZ36j&#10;qQ6tiCHsM1TQhTBmUvqmI4N+b0fiyH1bZzBE6FqpHc4x3AzykCRHabDn2NDhSK8dNbf6bhRU1XX5&#10;/Kmf8ezlKXFH/aTb6kup7WapXkAEWsK/+M990QoOaZwfz8QjIItf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erjeSsAAAADcAAAADwAAAAAAAAAAAAAAAACYAgAAZHJzL2Rvd25y&#10;ZXYueG1sUEsFBgAAAAAEAAQA9QAAAIUDAAAAAA==&#10;" filled="f" stroked="f" strokeweight=".25pt">
              <v:textbox style="mso-next-textbox:#Rectangle 406" inset="1pt,1pt,1pt,1pt">
                <w:txbxContent>
                  <w:p w:rsidR="008167D5" w:rsidRDefault="008167D5" w:rsidP="00EE6BA9">
                    <w:pPr>
                      <w:pStyle w:val="ab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Лист</w:t>
                    </w:r>
                  </w:p>
                </w:txbxContent>
              </v:textbox>
            </v:rect>
            <v:rect id="Rectangle 407" o:spid="_x0000_s4520" style="position:absolute;left:18949;top:19435;width:1001;height:423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fR70cEA&#10;AADcAAAADwAAAGRycy9kb3ducmV2LnhtbESPQYvCMBSE7wv+h/AEb2taEdFqlLIgeLWr4PHRPNtq&#10;81KTrNZ/bxYEj8PMfMOsNr1pxZ2cbywrSMcJCOLS6oYrBYff7fcchA/IGlvLpOBJHjbrwdcKM20f&#10;vKd7ESoRIewzVFCH0GVS+rImg35sO+Lona0zGKJ0ldQOHxFuWjlJkpk02HBcqLGjn5rKa/FnFOT5&#10;pT/eigVuvZwnbqanuspPSo2Gfb4EEagPn/C7vdMKJmkK/2fiEZDrF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BX0e9HBAAAA3AAAAA8AAAAAAAAAAAAAAAAAmAIAAGRycy9kb3du&#10;cmV2LnhtbFBLBQYAAAAABAAEAPUAAACGAwAAAAA=&#10;" filled="f" stroked="f" strokeweight=".25pt">
              <v:textbox style="mso-next-textbox:#Rectangle 407" inset="1pt,1pt,1pt,1pt">
                <w:txbxContent>
                  <w:p w:rsidR="008167D5" w:rsidRDefault="008167D5" w:rsidP="00EE6BA9">
                    <w:pPr>
                      <w:pStyle w:val="ab"/>
                      <w:jc w:val="center"/>
                      <w:rPr>
                        <w:sz w:val="24"/>
                      </w:rPr>
                    </w:pPr>
                    <w:r>
                      <w:rPr>
                        <w:sz w:val="24"/>
                      </w:rPr>
                      <w:fldChar w:fldCharType="begin"/>
                    </w:r>
                    <w:r>
                      <w:rPr>
                        <w:sz w:val="24"/>
                      </w:rPr>
                      <w:instrText xml:space="preserve"> PAGE  \* LOWER </w:instrText>
                    </w:r>
                    <w:r>
                      <w:rPr>
                        <w:sz w:val="24"/>
                      </w:rPr>
                      <w:fldChar w:fldCharType="separate"/>
                    </w:r>
                    <w:r>
                      <w:rPr>
                        <w:sz w:val="24"/>
                      </w:rPr>
                      <w:t>1</w:t>
                    </w:r>
                    <w:r>
                      <w:rPr>
                        <w:sz w:val="24"/>
                      </w:rPr>
                      <w:fldChar w:fldCharType="end"/>
                    </w:r>
                  </w:p>
                </w:txbxContent>
              </v:textbox>
            </v:rect>
            <v:rect id="Rectangle 408" o:spid="_x0000_s4521" style="position:absolute;left:7745;top:19221;width:11075;height:477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SblpsEA&#10;AADcAAAADwAAAGRycy9kb3ducmV2LnhtbESPQYvCMBSE7wv+h/AEb2tqEdFqlLIgeLWr4PHRPNtq&#10;81KTrNZ/bxYEj8PMfMOsNr1pxZ2cbywrmIwTEMSl1Q1XCg6/2+85CB+QNbaWScGTPGzWg68VZto+&#10;eE/3IlQiQthnqKAOocuk9GVNBv3YdsTRO1tnMETpKqkdPiLctDJNkpk02HBcqLGjn5rKa/FnFOT5&#10;pT/eigVuvZwnbqanuspPSo2Gfb4EEagPn/C7vdMK0kkK/2fiEZDrF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OUm5abBAAAA3AAAAA8AAAAAAAAAAAAAAAAAmAIAAGRycy9kb3du&#10;cmV2LnhtbFBLBQYAAAAABAAEAPUAAACGAwAAAAA=&#10;" filled="f" stroked="f" strokeweight=".25pt">
              <v:textbox style="mso-next-textbox:#Rectangle 408" inset="1pt,1pt,1pt,1pt">
                <w:txbxContent>
                  <w:p w:rsidR="008167D5" w:rsidRDefault="008167D5" w:rsidP="00EE6BA9">
                    <w:pPr>
                      <w:pStyle w:val="ab"/>
                      <w:jc w:val="center"/>
                    </w:pPr>
                    <w:r>
                      <w:t>НАЗВАНИЕ ДОКУМЕНТА</w:t>
                    </w:r>
                  </w:p>
                </w:txbxContent>
              </v:textbox>
            </v:rect>
            <w10:wrap anchorx="page" anchory="page"/>
            <w10:anchorlock/>
          </v:group>
        </w:pict>
      </w:r>
      <w:r w:rsidR="00795016">
        <w:rPr>
          <w:rFonts w:eastAsia="Times New Roman"/>
          <w:noProof/>
          <w:sz w:val="20"/>
          <w:szCs w:val="28"/>
        </w:rPr>
        <w:t xml:space="preserve"> </w:t>
      </w:r>
    </w:p>
    <w:p w:rsidR="00BA50D8" w:rsidRDefault="00BA50D8" w:rsidP="007D4BA5">
      <w:pPr>
        <w:spacing w:line="360" w:lineRule="auto"/>
        <w:jc w:val="center"/>
        <w:rPr>
          <w:rFonts w:eastAsia="Times New Roman"/>
          <w:noProof/>
          <w:sz w:val="20"/>
          <w:szCs w:val="28"/>
        </w:rPr>
      </w:pPr>
    </w:p>
    <w:p w:rsidR="00E26748" w:rsidRPr="00C90948" w:rsidRDefault="00C90948" w:rsidP="007D4BA5">
      <w:pPr>
        <w:spacing w:line="360" w:lineRule="auto"/>
        <w:jc w:val="center"/>
        <w:rPr>
          <w:rFonts w:eastAsia="Times New Roman"/>
          <w:b/>
          <w:noProof/>
          <w:sz w:val="24"/>
          <w:szCs w:val="28"/>
        </w:rPr>
      </w:pPr>
      <w:r w:rsidRPr="00C90948">
        <w:rPr>
          <w:rFonts w:eastAsia="Times New Roman"/>
          <w:b/>
          <w:noProof/>
          <w:sz w:val="24"/>
          <w:szCs w:val="28"/>
        </w:rPr>
        <w:t>Таблица №</w:t>
      </w:r>
      <w:r w:rsidRPr="00C90948">
        <w:rPr>
          <w:rFonts w:eastAsia="Times New Roman"/>
          <w:b/>
          <w:noProof/>
          <w:sz w:val="24"/>
          <w:szCs w:val="28"/>
          <w:lang w:val="en-US"/>
        </w:rPr>
        <w:t>x</w:t>
      </w:r>
      <w:r w:rsidRPr="00C90948">
        <w:rPr>
          <w:rFonts w:eastAsia="Times New Roman"/>
          <w:b/>
          <w:noProof/>
          <w:sz w:val="24"/>
          <w:szCs w:val="28"/>
        </w:rPr>
        <w:t xml:space="preserve"> по с</w:t>
      </w:r>
      <w:r w:rsidR="00E26748" w:rsidRPr="00C90948">
        <w:rPr>
          <w:rFonts w:eastAsia="Times New Roman"/>
          <w:b/>
          <w:noProof/>
          <w:sz w:val="24"/>
          <w:szCs w:val="28"/>
        </w:rPr>
        <w:t>пецификаци</w:t>
      </w:r>
      <w:r w:rsidRPr="00C90948">
        <w:rPr>
          <w:rFonts w:eastAsia="Times New Roman"/>
          <w:b/>
          <w:noProof/>
          <w:sz w:val="24"/>
          <w:szCs w:val="28"/>
        </w:rPr>
        <w:t>и</w:t>
      </w:r>
      <w:r w:rsidR="00E26748" w:rsidRPr="00C90948">
        <w:rPr>
          <w:rFonts w:eastAsia="Times New Roman"/>
          <w:b/>
          <w:noProof/>
          <w:sz w:val="24"/>
          <w:szCs w:val="28"/>
        </w:rPr>
        <w:t xml:space="preserve"> програмного обеспечения технологического процесса.</w:t>
      </w:r>
    </w:p>
    <w:tbl>
      <w:tblPr>
        <w:tblStyle w:val="ae"/>
        <w:tblpPr w:leftFromText="180" w:rightFromText="180" w:vertAnchor="text" w:horzAnchor="margin" w:tblpY="57"/>
        <w:tblW w:w="0" w:type="auto"/>
        <w:tblLook w:val="04A0"/>
      </w:tblPr>
      <w:tblGrid>
        <w:gridCol w:w="2093"/>
        <w:gridCol w:w="3827"/>
        <w:gridCol w:w="3651"/>
      </w:tblGrid>
      <w:tr w:rsidR="00E26748" w:rsidTr="008209A7">
        <w:tc>
          <w:tcPr>
            <w:tcW w:w="2093" w:type="dxa"/>
          </w:tcPr>
          <w:p w:rsidR="00E26748" w:rsidRPr="00385535" w:rsidRDefault="00E26748" w:rsidP="00E26748">
            <w:pPr>
              <w:spacing w:line="360" w:lineRule="auto"/>
              <w:jc w:val="center"/>
              <w:rPr>
                <w:rFonts w:ascii="Times New Roman" w:eastAsia="Times New Roman" w:hAnsi="Times New Roman"/>
                <w:b/>
                <w:noProof/>
                <w:sz w:val="24"/>
                <w:szCs w:val="28"/>
              </w:rPr>
            </w:pPr>
            <w:r w:rsidRPr="00385535">
              <w:rPr>
                <w:rFonts w:ascii="Times New Roman" w:eastAsia="Times New Roman" w:hAnsi="Times New Roman"/>
                <w:b/>
                <w:noProof/>
                <w:sz w:val="24"/>
                <w:szCs w:val="28"/>
              </w:rPr>
              <w:t>Наименование</w:t>
            </w:r>
          </w:p>
        </w:tc>
        <w:tc>
          <w:tcPr>
            <w:tcW w:w="3827" w:type="dxa"/>
          </w:tcPr>
          <w:p w:rsidR="00E26748" w:rsidRPr="00385535" w:rsidRDefault="00E26748" w:rsidP="00E26748">
            <w:pPr>
              <w:spacing w:line="360" w:lineRule="auto"/>
              <w:jc w:val="center"/>
              <w:rPr>
                <w:rFonts w:ascii="Times New Roman" w:eastAsia="Times New Roman" w:hAnsi="Times New Roman"/>
                <w:b/>
                <w:noProof/>
                <w:sz w:val="24"/>
                <w:szCs w:val="28"/>
              </w:rPr>
            </w:pPr>
            <w:r w:rsidRPr="00385535">
              <w:rPr>
                <w:rFonts w:ascii="Times New Roman" w:eastAsia="Times New Roman" w:hAnsi="Times New Roman"/>
                <w:b/>
                <w:noProof/>
                <w:sz w:val="24"/>
                <w:szCs w:val="28"/>
              </w:rPr>
              <w:t>Обозначение</w:t>
            </w:r>
          </w:p>
        </w:tc>
        <w:tc>
          <w:tcPr>
            <w:tcW w:w="3651" w:type="dxa"/>
          </w:tcPr>
          <w:p w:rsidR="00E26748" w:rsidRPr="00385535" w:rsidRDefault="00E26748" w:rsidP="00E26748">
            <w:pPr>
              <w:spacing w:line="360" w:lineRule="auto"/>
              <w:jc w:val="center"/>
              <w:rPr>
                <w:rFonts w:ascii="Times New Roman" w:eastAsia="Times New Roman" w:hAnsi="Times New Roman"/>
                <w:b/>
                <w:noProof/>
                <w:sz w:val="24"/>
                <w:szCs w:val="28"/>
              </w:rPr>
            </w:pPr>
            <w:r w:rsidRPr="00385535">
              <w:rPr>
                <w:rFonts w:ascii="Times New Roman" w:eastAsia="Times New Roman" w:hAnsi="Times New Roman"/>
                <w:b/>
                <w:noProof/>
                <w:sz w:val="24"/>
                <w:szCs w:val="28"/>
              </w:rPr>
              <w:t>Примечание</w:t>
            </w:r>
          </w:p>
        </w:tc>
      </w:tr>
      <w:tr w:rsidR="00E26748" w:rsidTr="008209A7">
        <w:tc>
          <w:tcPr>
            <w:tcW w:w="2093" w:type="dxa"/>
          </w:tcPr>
          <w:p w:rsidR="00E26748" w:rsidRPr="008209A7" w:rsidRDefault="00E26748" w:rsidP="00E26748">
            <w:pPr>
              <w:spacing w:line="360" w:lineRule="auto"/>
              <w:jc w:val="center"/>
              <w:rPr>
                <w:rFonts w:ascii="Times New Roman" w:eastAsia="Times New Roman" w:hAnsi="Times New Roman"/>
                <w:noProof/>
                <w:sz w:val="24"/>
                <w:szCs w:val="24"/>
                <w:lang w:val="en-US"/>
              </w:rPr>
            </w:pPr>
            <w:r w:rsidRPr="008209A7">
              <w:rPr>
                <w:rFonts w:ascii="Times New Roman" w:eastAsia="Times New Roman" w:hAnsi="Times New Roman"/>
                <w:noProof/>
                <w:sz w:val="24"/>
                <w:szCs w:val="24"/>
                <w:lang w:val="en-US"/>
              </w:rPr>
              <w:t>Reactor_v3.owle</w:t>
            </w:r>
          </w:p>
        </w:tc>
        <w:tc>
          <w:tcPr>
            <w:tcW w:w="3827" w:type="dxa"/>
          </w:tcPr>
          <w:p w:rsidR="00E26748" w:rsidRPr="008209A7" w:rsidRDefault="00F868F5" w:rsidP="00F868F5">
            <w:pPr>
              <w:pStyle w:val="TableParagraph"/>
              <w:rPr>
                <w:noProof/>
                <w:sz w:val="24"/>
                <w:szCs w:val="24"/>
              </w:rPr>
            </w:pPr>
            <w:r w:rsidRPr="008209A7">
              <w:rPr>
                <w:noProof/>
                <w:sz w:val="24"/>
                <w:szCs w:val="24"/>
              </w:rPr>
              <w:t xml:space="preserve">Программа </w:t>
            </w:r>
            <w:r w:rsidR="00E26748" w:rsidRPr="008209A7">
              <w:rPr>
                <w:noProof/>
                <w:sz w:val="24"/>
                <w:szCs w:val="24"/>
              </w:rPr>
              <w:t>управления   реактором</w:t>
            </w:r>
            <w:r w:rsidRPr="008209A7">
              <w:rPr>
                <w:noProof/>
                <w:sz w:val="24"/>
                <w:szCs w:val="24"/>
              </w:rPr>
              <w:t xml:space="preserve"> на ПР 200</w:t>
            </w:r>
          </w:p>
        </w:tc>
        <w:tc>
          <w:tcPr>
            <w:tcW w:w="3651" w:type="dxa"/>
          </w:tcPr>
          <w:p w:rsidR="00E26748" w:rsidRPr="008209A7" w:rsidRDefault="00E26748" w:rsidP="00F868F5">
            <w:pPr>
              <w:pStyle w:val="af1"/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pPr>
            <w:r w:rsidRPr="008209A7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t xml:space="preserve">Содержит  код на FBD языке для  управления реактором </w:t>
            </w:r>
            <w:r w:rsidRPr="008209A7"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val="en-US"/>
              </w:rPr>
              <w:t>P</w:t>
            </w:r>
            <w:r w:rsidRPr="008209A7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t>1,</w:t>
            </w:r>
            <w:r w:rsidRPr="008209A7"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val="en-US"/>
              </w:rPr>
              <w:t>P</w:t>
            </w:r>
            <w:r w:rsidRPr="008209A7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t>2,</w:t>
            </w:r>
            <w:r w:rsidRPr="008209A7"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val="en-US"/>
              </w:rPr>
              <w:t>P</w:t>
            </w:r>
            <w:r w:rsidRPr="008209A7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t>3.</w:t>
            </w:r>
          </w:p>
        </w:tc>
      </w:tr>
      <w:tr w:rsidR="00E26748" w:rsidTr="008209A7">
        <w:tc>
          <w:tcPr>
            <w:tcW w:w="2093" w:type="dxa"/>
          </w:tcPr>
          <w:p w:rsidR="00E26748" w:rsidRPr="008209A7" w:rsidRDefault="00E26748" w:rsidP="00E26748">
            <w:pPr>
              <w:spacing w:line="360" w:lineRule="auto"/>
              <w:jc w:val="center"/>
              <w:rPr>
                <w:rFonts w:ascii="Times New Roman" w:eastAsia="Times New Roman" w:hAnsi="Times New Roman"/>
                <w:noProof/>
                <w:sz w:val="24"/>
                <w:szCs w:val="24"/>
                <w:lang w:val="en-US"/>
              </w:rPr>
            </w:pPr>
            <w:r w:rsidRPr="008209A7">
              <w:rPr>
                <w:rFonts w:ascii="Times New Roman" w:eastAsia="Times New Roman" w:hAnsi="Times New Roman"/>
                <w:noProof/>
                <w:sz w:val="24"/>
                <w:szCs w:val="24"/>
                <w:lang w:val="en-US"/>
              </w:rPr>
              <w:t>t1_t2_r_v1.owle</w:t>
            </w:r>
          </w:p>
        </w:tc>
        <w:tc>
          <w:tcPr>
            <w:tcW w:w="3827" w:type="dxa"/>
          </w:tcPr>
          <w:p w:rsidR="00E26748" w:rsidRPr="008209A7" w:rsidRDefault="00F868F5" w:rsidP="00F868F5">
            <w:pPr>
              <w:pStyle w:val="TableParagraph"/>
              <w:rPr>
                <w:noProof/>
                <w:sz w:val="24"/>
                <w:szCs w:val="24"/>
              </w:rPr>
            </w:pPr>
            <w:r w:rsidRPr="008209A7">
              <w:rPr>
                <w:noProof/>
                <w:sz w:val="24"/>
                <w:szCs w:val="24"/>
              </w:rPr>
              <w:t xml:space="preserve">Программа </w:t>
            </w:r>
            <w:r w:rsidR="00E26748" w:rsidRPr="008209A7">
              <w:rPr>
                <w:noProof/>
                <w:sz w:val="24"/>
                <w:szCs w:val="24"/>
              </w:rPr>
              <w:t xml:space="preserve"> управления   </w:t>
            </w:r>
            <w:r w:rsidRPr="008209A7">
              <w:rPr>
                <w:noProof/>
                <w:sz w:val="24"/>
                <w:szCs w:val="24"/>
              </w:rPr>
              <w:t>ПР 200 . У</w:t>
            </w:r>
            <w:r w:rsidR="00E26748" w:rsidRPr="008209A7">
              <w:rPr>
                <w:noProof/>
                <w:sz w:val="24"/>
                <w:szCs w:val="24"/>
              </w:rPr>
              <w:t xml:space="preserve">становками подготовки материала Т1,Т2 </w:t>
            </w:r>
          </w:p>
        </w:tc>
        <w:tc>
          <w:tcPr>
            <w:tcW w:w="3651" w:type="dxa"/>
          </w:tcPr>
          <w:p w:rsidR="00E26748" w:rsidRPr="008209A7" w:rsidRDefault="00E26748" w:rsidP="00F868F5">
            <w:pPr>
              <w:pStyle w:val="af1"/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pPr>
            <w:r w:rsidRPr="008209A7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t>Содержит  код на FBD языке для  управления установками  и шнеком Т1,</w:t>
            </w:r>
            <w:r w:rsidRPr="008209A7"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val="en-US"/>
              </w:rPr>
              <w:t>T</w:t>
            </w:r>
            <w:r w:rsidRPr="008209A7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t>2.</w:t>
            </w:r>
          </w:p>
        </w:tc>
      </w:tr>
      <w:tr w:rsidR="00F868F5" w:rsidRPr="008167D5" w:rsidTr="008209A7">
        <w:tc>
          <w:tcPr>
            <w:tcW w:w="2093" w:type="dxa"/>
          </w:tcPr>
          <w:p w:rsidR="00F868F5" w:rsidRPr="008209A7" w:rsidRDefault="00F868F5" w:rsidP="00E26748">
            <w:pPr>
              <w:spacing w:line="360" w:lineRule="auto"/>
              <w:jc w:val="center"/>
              <w:rPr>
                <w:rFonts w:ascii="Times New Roman" w:eastAsia="Times New Roman" w:hAnsi="Times New Roman"/>
                <w:noProof/>
                <w:sz w:val="24"/>
                <w:szCs w:val="24"/>
              </w:rPr>
            </w:pPr>
            <w:r w:rsidRPr="008209A7">
              <w:rPr>
                <w:rFonts w:ascii="Times New Roman" w:eastAsia="Times New Roman" w:hAnsi="Times New Roman"/>
                <w:noProof/>
                <w:sz w:val="24"/>
                <w:szCs w:val="24"/>
              </w:rPr>
              <w:t>Ццц.</w:t>
            </w:r>
            <w:r w:rsidRPr="008209A7">
              <w:rPr>
                <w:rFonts w:ascii="Times New Roman" w:eastAsia="Times New Roman" w:hAnsi="Times New Roman"/>
                <w:noProof/>
                <w:sz w:val="24"/>
                <w:szCs w:val="24"/>
                <w:lang w:val="en-US"/>
              </w:rPr>
              <w:t>prj</w:t>
            </w:r>
          </w:p>
        </w:tc>
        <w:tc>
          <w:tcPr>
            <w:tcW w:w="3827" w:type="dxa"/>
          </w:tcPr>
          <w:p w:rsidR="00F868F5" w:rsidRPr="008209A7" w:rsidRDefault="00F868F5" w:rsidP="00F868F5">
            <w:pPr>
              <w:pStyle w:val="TableParagraph"/>
              <w:rPr>
                <w:noProof/>
                <w:sz w:val="24"/>
                <w:szCs w:val="24"/>
              </w:rPr>
            </w:pPr>
            <w:r w:rsidRPr="008209A7">
              <w:rPr>
                <w:noProof/>
                <w:sz w:val="24"/>
                <w:szCs w:val="24"/>
              </w:rPr>
              <w:t>Программа  оператора  на ПК управления  технологическими процессами  с  ПК</w:t>
            </w:r>
          </w:p>
        </w:tc>
        <w:tc>
          <w:tcPr>
            <w:tcW w:w="3651" w:type="dxa"/>
          </w:tcPr>
          <w:p w:rsidR="00F868F5" w:rsidRPr="008209A7" w:rsidRDefault="00F868F5" w:rsidP="00F868F5">
            <w:pPr>
              <w:spacing w:line="360" w:lineRule="auto"/>
              <w:jc w:val="center"/>
              <w:rPr>
                <w:rFonts w:ascii="Times New Roman" w:eastAsia="Times New Roman" w:hAnsi="Times New Roman"/>
                <w:noProof/>
                <w:sz w:val="24"/>
                <w:szCs w:val="24"/>
                <w:lang w:val="en-US"/>
              </w:rPr>
            </w:pPr>
            <w:r w:rsidRPr="008209A7">
              <w:rPr>
                <w:rFonts w:ascii="Times New Roman" w:eastAsia="Times New Roman" w:hAnsi="Times New Roman"/>
                <w:noProof/>
                <w:sz w:val="24"/>
                <w:szCs w:val="24"/>
              </w:rPr>
              <w:t>Содержит</w:t>
            </w:r>
            <w:r w:rsidRPr="008209A7">
              <w:rPr>
                <w:rFonts w:ascii="Times New Roman" w:eastAsia="Times New Roman" w:hAnsi="Times New Roman"/>
                <w:noProof/>
                <w:sz w:val="24"/>
                <w:szCs w:val="24"/>
                <w:lang w:val="en-US"/>
              </w:rPr>
              <w:t xml:space="preserve"> </w:t>
            </w:r>
            <w:r w:rsidRPr="008209A7">
              <w:rPr>
                <w:rFonts w:ascii="Times New Roman" w:eastAsia="Times New Roman" w:hAnsi="Times New Roman"/>
                <w:noProof/>
                <w:sz w:val="24"/>
                <w:szCs w:val="24"/>
              </w:rPr>
              <w:t>код</w:t>
            </w:r>
            <w:r w:rsidRPr="008209A7">
              <w:rPr>
                <w:rFonts w:ascii="Times New Roman" w:eastAsia="Times New Roman" w:hAnsi="Times New Roman"/>
                <w:noProof/>
                <w:sz w:val="24"/>
                <w:szCs w:val="24"/>
                <w:lang w:val="en-US"/>
              </w:rPr>
              <w:t xml:space="preserve">  trace mode HMI.</w:t>
            </w:r>
          </w:p>
        </w:tc>
      </w:tr>
      <w:tr w:rsidR="00F868F5" w:rsidRPr="00F868F5" w:rsidTr="008209A7">
        <w:tc>
          <w:tcPr>
            <w:tcW w:w="2093" w:type="dxa"/>
          </w:tcPr>
          <w:p w:rsidR="00F868F5" w:rsidRPr="008209A7" w:rsidRDefault="00F868F5" w:rsidP="00E26748">
            <w:pPr>
              <w:spacing w:line="360" w:lineRule="auto"/>
              <w:jc w:val="center"/>
              <w:rPr>
                <w:rFonts w:ascii="Times New Roman" w:eastAsia="Times New Roman" w:hAnsi="Times New Roman"/>
                <w:noProof/>
                <w:sz w:val="24"/>
                <w:szCs w:val="24"/>
                <w:lang w:val="en-US"/>
              </w:rPr>
            </w:pPr>
            <w:r w:rsidRPr="008209A7">
              <w:rPr>
                <w:rFonts w:ascii="Times New Roman" w:eastAsia="Times New Roman" w:hAnsi="Times New Roman"/>
                <w:noProof/>
                <w:sz w:val="24"/>
                <w:szCs w:val="24"/>
                <w:lang w:val="en-US"/>
              </w:rPr>
              <w:t>Opsserver modbus</w:t>
            </w:r>
          </w:p>
        </w:tc>
        <w:tc>
          <w:tcPr>
            <w:tcW w:w="3827" w:type="dxa"/>
          </w:tcPr>
          <w:p w:rsidR="00F868F5" w:rsidRPr="008209A7" w:rsidRDefault="00A52EBF" w:rsidP="00F868F5">
            <w:pPr>
              <w:pStyle w:val="TableParagraph"/>
              <w:rPr>
                <w:noProof/>
                <w:sz w:val="24"/>
                <w:szCs w:val="24"/>
              </w:rPr>
            </w:pPr>
            <w:r w:rsidRPr="008209A7">
              <w:rPr>
                <w:noProof/>
                <w:sz w:val="24"/>
                <w:szCs w:val="24"/>
              </w:rPr>
              <w:t>Сервер обеспечивает связь между ПК и ИС контроля и управления технологическими прочессами</w:t>
            </w:r>
          </w:p>
        </w:tc>
        <w:tc>
          <w:tcPr>
            <w:tcW w:w="3651" w:type="dxa"/>
          </w:tcPr>
          <w:p w:rsidR="00F868F5" w:rsidRPr="008209A7" w:rsidRDefault="00A52EBF" w:rsidP="00F868F5">
            <w:pPr>
              <w:spacing w:line="360" w:lineRule="auto"/>
              <w:jc w:val="center"/>
              <w:rPr>
                <w:rFonts w:ascii="Times New Roman" w:eastAsia="Times New Roman" w:hAnsi="Times New Roman"/>
                <w:noProof/>
                <w:sz w:val="24"/>
                <w:szCs w:val="24"/>
                <w:lang w:val="en-US"/>
              </w:rPr>
            </w:pPr>
            <w:r w:rsidRPr="008209A7">
              <w:rPr>
                <w:rFonts w:ascii="Times New Roman" w:eastAsia="Times New Roman" w:hAnsi="Times New Roman"/>
                <w:noProof/>
                <w:sz w:val="24"/>
                <w:szCs w:val="24"/>
              </w:rPr>
              <w:t>Протокол  motbus tcp/ rtu</w:t>
            </w:r>
          </w:p>
        </w:tc>
      </w:tr>
    </w:tbl>
    <w:p w:rsidR="00BA50D8" w:rsidRDefault="00BA50D8" w:rsidP="007D4BA5">
      <w:pPr>
        <w:spacing w:line="360" w:lineRule="auto"/>
        <w:jc w:val="center"/>
        <w:rPr>
          <w:rFonts w:eastAsia="Times New Roman"/>
          <w:sz w:val="28"/>
          <w:szCs w:val="28"/>
          <w:lang w:val="en-US"/>
        </w:rPr>
      </w:pPr>
    </w:p>
    <w:p w:rsidR="00263C56" w:rsidRDefault="00263C56" w:rsidP="007D4BA5">
      <w:pPr>
        <w:spacing w:line="360" w:lineRule="auto"/>
        <w:jc w:val="center"/>
        <w:rPr>
          <w:rFonts w:eastAsia="Times New Roman"/>
          <w:sz w:val="28"/>
          <w:szCs w:val="28"/>
          <w:lang w:val="en-US"/>
        </w:rPr>
      </w:pPr>
    </w:p>
    <w:p w:rsidR="00263C56" w:rsidRDefault="00263C56" w:rsidP="007D4BA5">
      <w:pPr>
        <w:spacing w:line="360" w:lineRule="auto"/>
        <w:jc w:val="center"/>
        <w:rPr>
          <w:rFonts w:eastAsia="Times New Roman"/>
          <w:sz w:val="28"/>
          <w:szCs w:val="28"/>
          <w:lang w:val="en-US"/>
        </w:rPr>
      </w:pPr>
    </w:p>
    <w:p w:rsidR="00263C56" w:rsidRDefault="00263C56" w:rsidP="007D4BA5">
      <w:pPr>
        <w:spacing w:line="360" w:lineRule="auto"/>
        <w:jc w:val="center"/>
        <w:rPr>
          <w:rFonts w:eastAsia="Times New Roman"/>
          <w:sz w:val="28"/>
          <w:szCs w:val="28"/>
          <w:lang w:val="en-US"/>
        </w:rPr>
      </w:pPr>
    </w:p>
    <w:p w:rsidR="00263C56" w:rsidRDefault="00263C56" w:rsidP="007D4BA5">
      <w:pPr>
        <w:spacing w:line="360" w:lineRule="auto"/>
        <w:jc w:val="center"/>
        <w:rPr>
          <w:rFonts w:eastAsia="Times New Roman"/>
          <w:sz w:val="28"/>
          <w:szCs w:val="28"/>
          <w:lang w:val="en-US"/>
        </w:rPr>
      </w:pPr>
    </w:p>
    <w:p w:rsidR="00263C56" w:rsidRDefault="00263C56" w:rsidP="007D4BA5">
      <w:pPr>
        <w:spacing w:line="360" w:lineRule="auto"/>
        <w:jc w:val="center"/>
        <w:rPr>
          <w:rFonts w:eastAsia="Times New Roman"/>
          <w:sz w:val="28"/>
          <w:szCs w:val="28"/>
          <w:lang w:val="en-US"/>
        </w:rPr>
      </w:pPr>
    </w:p>
    <w:p w:rsidR="00263C56" w:rsidRDefault="00263C56" w:rsidP="007D4BA5">
      <w:pPr>
        <w:spacing w:line="360" w:lineRule="auto"/>
        <w:jc w:val="center"/>
        <w:rPr>
          <w:rFonts w:eastAsia="Times New Roman"/>
          <w:sz w:val="28"/>
          <w:szCs w:val="28"/>
          <w:lang w:val="en-US"/>
        </w:rPr>
      </w:pPr>
    </w:p>
    <w:p w:rsidR="00263C56" w:rsidRDefault="00263C56" w:rsidP="007D4BA5">
      <w:pPr>
        <w:spacing w:line="360" w:lineRule="auto"/>
        <w:jc w:val="center"/>
        <w:rPr>
          <w:rFonts w:eastAsia="Times New Roman"/>
          <w:sz w:val="28"/>
          <w:szCs w:val="28"/>
          <w:lang w:val="en-US"/>
        </w:rPr>
      </w:pPr>
    </w:p>
    <w:p w:rsidR="00263C56" w:rsidRDefault="00263C56" w:rsidP="007D4BA5">
      <w:pPr>
        <w:spacing w:line="360" w:lineRule="auto"/>
        <w:jc w:val="center"/>
        <w:rPr>
          <w:rFonts w:eastAsia="Times New Roman"/>
          <w:sz w:val="28"/>
          <w:szCs w:val="28"/>
          <w:lang w:val="en-US"/>
        </w:rPr>
      </w:pPr>
    </w:p>
    <w:p w:rsidR="00263C56" w:rsidRDefault="00263C56" w:rsidP="007D4BA5">
      <w:pPr>
        <w:spacing w:line="360" w:lineRule="auto"/>
        <w:jc w:val="center"/>
        <w:rPr>
          <w:rFonts w:eastAsia="Times New Roman"/>
          <w:sz w:val="28"/>
          <w:szCs w:val="28"/>
          <w:lang w:val="en-US"/>
        </w:rPr>
      </w:pPr>
    </w:p>
    <w:p w:rsidR="00263C56" w:rsidRDefault="00263C56" w:rsidP="007D4BA5">
      <w:pPr>
        <w:spacing w:line="360" w:lineRule="auto"/>
        <w:jc w:val="center"/>
        <w:rPr>
          <w:rFonts w:eastAsia="Times New Roman"/>
          <w:sz w:val="28"/>
          <w:szCs w:val="28"/>
          <w:lang w:val="en-US"/>
        </w:rPr>
      </w:pPr>
    </w:p>
    <w:p w:rsidR="00263C56" w:rsidRDefault="00263C56" w:rsidP="007D4BA5">
      <w:pPr>
        <w:spacing w:line="360" w:lineRule="auto"/>
        <w:jc w:val="center"/>
        <w:rPr>
          <w:rFonts w:eastAsia="Times New Roman"/>
          <w:sz w:val="28"/>
          <w:szCs w:val="28"/>
          <w:lang w:val="en-US"/>
        </w:rPr>
      </w:pPr>
    </w:p>
    <w:p w:rsidR="00263C56" w:rsidRDefault="00263C56" w:rsidP="007D4BA5">
      <w:pPr>
        <w:spacing w:line="360" w:lineRule="auto"/>
        <w:jc w:val="center"/>
        <w:rPr>
          <w:rFonts w:eastAsia="Times New Roman"/>
          <w:sz w:val="28"/>
          <w:szCs w:val="28"/>
          <w:lang w:val="en-US"/>
        </w:rPr>
      </w:pPr>
    </w:p>
    <w:p w:rsidR="00263C56" w:rsidRDefault="00263C56" w:rsidP="007D4BA5">
      <w:pPr>
        <w:spacing w:line="360" w:lineRule="auto"/>
        <w:jc w:val="center"/>
        <w:rPr>
          <w:rFonts w:eastAsia="Times New Roman"/>
          <w:sz w:val="28"/>
          <w:szCs w:val="28"/>
          <w:lang w:val="en-US"/>
        </w:rPr>
      </w:pPr>
    </w:p>
    <w:p w:rsidR="00263C56" w:rsidRDefault="00263C56" w:rsidP="007D4BA5">
      <w:pPr>
        <w:spacing w:line="360" w:lineRule="auto"/>
        <w:jc w:val="center"/>
        <w:rPr>
          <w:rFonts w:eastAsia="Times New Roman"/>
          <w:sz w:val="28"/>
          <w:szCs w:val="28"/>
          <w:lang w:val="en-US"/>
        </w:rPr>
      </w:pPr>
    </w:p>
    <w:p w:rsidR="00263C56" w:rsidRDefault="00263C56" w:rsidP="007D4BA5">
      <w:pPr>
        <w:spacing w:line="360" w:lineRule="auto"/>
        <w:jc w:val="center"/>
        <w:rPr>
          <w:rFonts w:eastAsia="Times New Roman"/>
          <w:sz w:val="28"/>
          <w:szCs w:val="28"/>
          <w:lang w:val="en-US"/>
        </w:rPr>
      </w:pPr>
    </w:p>
    <w:p w:rsidR="00263C56" w:rsidRDefault="00263C56" w:rsidP="007D4BA5">
      <w:pPr>
        <w:spacing w:line="360" w:lineRule="auto"/>
        <w:jc w:val="center"/>
        <w:rPr>
          <w:rFonts w:eastAsia="Times New Roman"/>
          <w:sz w:val="28"/>
          <w:szCs w:val="28"/>
          <w:lang w:val="en-US"/>
        </w:rPr>
      </w:pPr>
    </w:p>
    <w:p w:rsidR="00263C56" w:rsidRDefault="00263C56" w:rsidP="007D4BA5">
      <w:pPr>
        <w:spacing w:line="360" w:lineRule="auto"/>
        <w:jc w:val="center"/>
        <w:rPr>
          <w:rFonts w:eastAsia="Times New Roman"/>
          <w:sz w:val="28"/>
          <w:szCs w:val="28"/>
          <w:lang w:val="en-US"/>
        </w:rPr>
      </w:pPr>
    </w:p>
    <w:p w:rsidR="00263C56" w:rsidRPr="00763738" w:rsidRDefault="00763738" w:rsidP="007D4BA5">
      <w:pPr>
        <w:spacing w:line="360" w:lineRule="auto"/>
        <w:jc w:val="center"/>
        <w:rPr>
          <w:rFonts w:eastAsia="Times New Roman"/>
          <w:sz w:val="28"/>
          <w:szCs w:val="28"/>
        </w:rPr>
      </w:pPr>
      <w:r w:rsidRPr="00C90948">
        <w:rPr>
          <w:rFonts w:eastAsia="Times New Roman"/>
          <w:b/>
          <w:noProof/>
          <w:sz w:val="24"/>
          <w:szCs w:val="28"/>
        </w:rPr>
        <w:lastRenderedPageBreak/>
        <w:t>Таблица №</w:t>
      </w:r>
      <w:r w:rsidRPr="00C90948">
        <w:rPr>
          <w:rFonts w:eastAsia="Times New Roman"/>
          <w:b/>
          <w:noProof/>
          <w:sz w:val="24"/>
          <w:szCs w:val="28"/>
          <w:lang w:val="en-US"/>
        </w:rPr>
        <w:t>x</w:t>
      </w:r>
      <w:r w:rsidRPr="00C90948">
        <w:rPr>
          <w:rFonts w:eastAsia="Times New Roman"/>
          <w:b/>
          <w:noProof/>
          <w:sz w:val="24"/>
          <w:szCs w:val="28"/>
        </w:rPr>
        <w:t xml:space="preserve"> по спецификации </w:t>
      </w:r>
      <w:r>
        <w:rPr>
          <w:rFonts w:eastAsia="Times New Roman"/>
          <w:b/>
          <w:noProof/>
          <w:sz w:val="24"/>
          <w:szCs w:val="28"/>
        </w:rPr>
        <w:t xml:space="preserve">оборудования  ИС </w:t>
      </w:r>
      <w:r w:rsidRPr="00C90948">
        <w:rPr>
          <w:rFonts w:eastAsia="Times New Roman"/>
          <w:b/>
          <w:noProof/>
          <w:sz w:val="24"/>
          <w:szCs w:val="28"/>
        </w:rPr>
        <w:t xml:space="preserve"> технологического процесса.</w:t>
      </w:r>
      <w:r w:rsidR="001F1CF4">
        <w:rPr>
          <w:rFonts w:eastAsia="Times New Roman"/>
          <w:noProof/>
          <w:sz w:val="28"/>
          <w:szCs w:val="28"/>
        </w:rPr>
        <w:pict>
          <v:group id="_x0000_s4523" style="position:absolute;left:0;text-align:left;margin-left:70.1pt;margin-top:30.6pt;width:518.8pt;height:802.3pt;z-index:251785216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" o:allowincell="f">
            <v:rect id="Rectangle 390" o:spid="_x0000_s4524" style="position:absolute;width:20000;height:20000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nhakcEA&#10;AADcAAAADwAAAGRycy9kb3ducmV2LnhtbERPzYrCMBC+C75DmAVvmq6I2K5RqiB4kt3qAwzNbFts&#10;JrWJbfXpN8KCt/n4fme9HUwtOmpdZVnB5ywCQZxbXXGh4HI+TFcgnEfWWFsmBQ9ysN2MR2tMtO35&#10;h7rMFyKEsEtQQel9k0jp8pIMupltiAP3a1uDPsC2kLrFPoSbWs6jaCkNVhwaSmxoX1J+ze5GwdUP&#10;3Sktsuchvuzi/HuX9vdbqtTkY0i/QHga/Fv87z7qMD9ewOuZcIHc/AE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F54WpHBAAAA3AAAAA8AAAAAAAAAAAAAAAAAmAIAAGRycy9kb3du&#10;cmV2LnhtbFBLBQYAAAAABAAEAPUAAACGAwAAAAA=&#10;" filled="f" strokeweight="2pt"/>
            <v:line id="Line 391" o:spid="_x0000_s4525" style="position:absolute;visibility:visible" from="1093,18949" to="1095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" strokeweight="2pt"/>
            <v:line id="Line 392" o:spid="_x0000_s4526" style="position:absolute;visibility:visible" from="10,18941" to="19977,1894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" strokeweight="2pt"/>
            <v:line id="Line 393" o:spid="_x0000_s4527" style="position:absolute;visibility:visible" from="2186,18949" to="2188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5ApJ8EAAADcAAAADwAAAGRycy9kb3ducmV2LnhtbERPS4vCMBC+C/sfwix403QXXLU2iggV&#10;b7KtF29jM31gMylN1PrvzcKCt/n4npNsBtOKO/WusazgaxqBIC6sbrhScMrTyQKE88gaW8uk4EkO&#10;NuuPUYKxtg/+pXvmKxFC2MWooPa+i6V0RU0G3dR2xIErbW/QB9hXUvf4COGmld9R9CMNNhwaauxo&#10;V1NxzW5GwfV8mqX7407nbbbVlyr150uplRp/DtsVCE+Df4v/3Qcd5i/n8PdMuECuX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ADkCknwQAAANwAAAAPAAAAAAAAAAAAAAAA&#10;AKECAABkcnMvZG93bnJldi54bWxQSwUGAAAAAAQABAD5AAAAjwMAAAAA&#10;" strokeweight="2pt"/>
            <v:line id="Line 394" o:spid="_x0000_s4528" style="position:absolute;visibility:visible" from="4919,18949" to="4921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g+9VcIAAADcAAAADwAAAGRycy9kb3ducmV2LnhtbESPQYvCQAyF74L/YYiwN50q7KLVUUSo&#10;eFu2evEWO7EtdjKlM2r99+aw4C3hvbz3ZbXpXaMe1IXas4HpJAFFXHhbc2ngdMzGc1AhIltsPJOB&#10;FwXYrIeDFabWP/mPHnkslYRwSNFAFWObah2KihyGiW+JRbv6zmGUtSu17fAp4a7RsyT50Q5rloYK&#10;W9pVVNzyuzNwO5++s/3vzh6bfGsvZRbPl6s15mvUb5egIvXxY/6/PljBXwitPCMT6PUb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cg+9VcIAAADcAAAADwAAAAAAAAAAAAAA&#10;AAChAgAAZHJzL2Rvd25yZXYueG1sUEsFBgAAAAAEAAQA+QAAAJADAAAAAA==&#10;" strokeweight="2pt"/>
            <v:line id="Line 395" o:spid="_x0000_s4529" style="position:absolute;visibility:visible" from="6557,18959" to="6559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" strokeweight="2pt"/>
            <v:line id="Line 396" o:spid="_x0000_s4530" style="position:absolute;visibility:visible" from="7650,18949" to="7652,1997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" strokeweight="2pt"/>
            <v:line id="Line 397" o:spid="_x0000_s4531" style="position:absolute;visibility:visible" from="18905,18949" to="18909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0BrgM78AAADcAAAADwAAAGRycy9kb3ducmV2LnhtbESPwQrCMBBE74L/EFbwpqmCItUoIlS8&#10;idVLb2uztsVmU5qo9e+NIHgcZuYNs9p0phZPal1lWcFkHIEgzq2uuFBwOSejBQjnkTXWlknBmxxs&#10;1v3eCmNtX3yiZ+oLESDsYlRQet/EUrq8JINubBvi4N1sa9AH2RZSt/gKcFPLaRTNpcGKw0KJDe1K&#10;yu/pwyi4Z5dZsj/u9LlOt/paJD673rRSw0G3XYLw1Pl/+Nc+aAXTaALfM+EIyPUH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0BrgM78AAADcAAAADwAAAAAAAAAAAAAAAACh&#10;AgAAZHJzL2Rvd25yZXYueG1sUEsFBgAAAAAEAAQA+QAAAI0DAAAAAA==&#10;" strokeweight="2pt"/>
            <v:line id="Line 398" o:spid="_x0000_s4532" style="position:absolute;visibility:visible" from="10,19293" to="7631,1929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Hv898QAAADcAAAADwAAAGRycy9kb3ducmV2LnhtbESP3WoCMRSE7wu+QziCdzXrXki7NUrx&#10;B5RelKoPcNycbrZuTpYk6urTN4Lg5TAz3zCTWWcbcSYfascKRsMMBHHpdM2Vgv1u9foGIkRkjY1j&#10;UnClALNp72WChXYX/qHzNlYiQTgUqMDE2BZShtKQxTB0LXHyfp23GJP0ldQeLwluG5ln2VharDkt&#10;GGxpbqg8bk9WwcYfvo6jW2XkgTd+2Xwv3oP9U2rQ7z4/QETq4jP8aK+1gjzL4X4mHQE5/Qc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ke/z3xAAAANwAAAAPAAAAAAAAAAAA&#10;AAAAAKECAABkcnMvZG93bnJldi54bWxQSwUGAAAAAAQABAD5AAAAkgMAAAAA&#10;" strokeweight="1pt"/>
            <v:line id="Line 399" o:spid="_x0000_s4533" style="position:absolute;visibility:visible" from="10,19646" to="7631,1964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4Tb38AAAADcAAAADwAAAGRycy9kb3ducmV2LnhtbESPwQrCMBBE74L/EFbwpqmKItUoIlS8&#10;idWLt7VZ22KzKU3U+vdGEDwOM/OGWa5bU4knNa60rGA0jEAQZ1aXnCs4n5LBHITzyBory6TgTQ7W&#10;q25nibG2Lz7SM/W5CBB2MSoovK9jKV1WkEE3tDVx8G62MeiDbHKpG3wFuKnkOIpm0mDJYaHAmrYF&#10;Zff0YRTcL+dpsjts9alKN/qaJ/5yvWml+r12swDhqfX/8K+91wrG0QS+Z8IRkKsP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E+E29/AAAAA3AAAAA8AAAAAAAAAAAAAAAAA&#10;oQIAAGRycy9kb3ducmV2LnhtbFBLBQYAAAAABAAEAPkAAACOAwAAAAA=&#10;" strokeweight="2pt"/>
            <v:line id="Line 400" o:spid="_x0000_s4534" style="position:absolute;visibility:visible" from="18919,19296" to="19990,1929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N7BGMUAAADcAAAADwAAAGRycy9kb3ducmV2LnhtbESP3WoCMRSE74W+QziF3tWsUsSuZhfp&#10;D1S8kKoPcNwcN6ubkyVJde3TN0LBy2FmvmHmZW9bcSYfGscKRsMMBHHldMO1gt3283kKIkRkja1j&#10;UnClAGXxMJhjrt2Fv+m8ibVIEA45KjAxdrmUoTJkMQxdR5y8g/MWY5K+ltrjJcFtK8dZNpEWG04L&#10;Bjt6M1SdNj9WwdLvV6fRb23knpf+o12/vwZ7VOrpsV/MQETq4z383/7SCsbZC9zOpCMgiz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RN7BGMUAAADcAAAADwAAAAAAAAAA&#10;AAAAAAChAgAAZHJzL2Rvd25yZXYueG1sUEsFBgAAAAAEAAQA+QAAAJMDAAAAAA==&#10;" strokeweight="1pt"/>
            <v:rect id="Rectangle 401" o:spid="_x0000_s4535" style="position:absolute;left:54;top:19660;width:1000;height:309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xbrD8IA&#10;AADcAAAADwAAAGRycy9kb3ducmV2LnhtbESPQWsCMRSE7wX/Q3iCt5ooKro1ylIQvLpW8PjYvO5u&#10;u3lZk1TXf28EocdhZr5h1tvetuJKPjSONUzGCgRx6UzDlYav4+59CSJEZIOtY9JwpwDbzeBtjZlx&#10;Nz7QtYiVSBAOGWqoY+wyKUNZk8Uwdh1x8r6dtxiT9JU0Hm8Jbls5VWohLTacFmrs6LOm8rf4sxry&#10;/Kc/XYoV7oJcKr8wM1PlZ61Hwz7/ABGpj//hV3tvNEzVHJ5n0hGQmwc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vFusPwgAAANwAAAAPAAAAAAAAAAAAAAAAAJgCAABkcnMvZG93&#10;bnJldi54bWxQSwUGAAAAAAQABAD1AAAAhwMAAAAA&#10;" filled="f" stroked="f" strokeweight=".25pt">
              <v:textbox inset="1pt,1pt,1pt,1pt">
                <w:txbxContent>
                  <w:p w:rsidR="008167D5" w:rsidRDefault="008167D5" w:rsidP="00263C56">
                    <w:pPr>
                      <w:pStyle w:val="ab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Изм.</w:t>
                    </w:r>
                  </w:p>
                </w:txbxContent>
              </v:textbox>
            </v:rect>
            <v:rect id="Rectangle 402" o:spid="_x0000_s4536" style="position:absolute;left:1139;top:19660;width:1001;height:309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8R1eMIA&#10;AADcAAAADwAAAGRycy9kb3ducmV2LnhtbESPQWvCQBSE70L/w/IKveluQwk2dQ2hIHg1KvT4yL4m&#10;abNv092txn/vCoLHYWa+YVblZAdxIh96xxpeFwoEceNMz62Gw34zX4IIEdng4Jg0XChAuX6arbAw&#10;7sw7OtWxFQnCoUANXYxjIWVoOrIYFm4kTt638xZjkr6VxuM5we0gM6VyabHntNDhSJ8dNb/1v9VQ&#10;VT/T8a9+x02QS+Vz82ba6kvrl+ep+gARaYqP8L29NRoylcPtTDoCcn0F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fxHV4wgAAANwAAAAPAAAAAAAAAAAAAAAAAJgCAABkcnMvZG93&#10;bnJldi54bWxQSwUGAAAAAAQABAD1AAAAhwMAAAAA&#10;" filled="f" stroked="f" strokeweight=".25pt">
              <v:textbox inset="1pt,1pt,1pt,1pt">
                <w:txbxContent>
                  <w:p w:rsidR="008167D5" w:rsidRDefault="008167D5" w:rsidP="00263C56">
                    <w:pPr>
                      <w:pStyle w:val="ab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Лист</w:t>
                    </w:r>
                  </w:p>
                </w:txbxContent>
              </v:textbox>
            </v:rect>
            <v:rect id="Rectangle 403" o:spid="_x0000_s4537" style="position:absolute;left:2267;top:19660;width:2573;height:309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IjQ48IA&#10;AADcAAAADwAAAGRycy9kb3ducmV2LnhtbESPQWsCMRSE7wX/Q3iCt5ooYnVrlKUgeHWt4PGxed3d&#10;dvOyJqmu/94IgsdhZr5hVpvetuJCPjSONUzGCgRx6UzDlYbvw/Z9ASJEZIOtY9JwowCb9eBthZlx&#10;V97TpYiVSBAOGWqoY+wyKUNZk8Uwdh1x8n6ctxiT9JU0Hq8Jbls5VWouLTacFmrs6Kum8q/4txry&#10;/Lc/noslboNcKD83M1PlJ61Hwz7/BBGpj6/ws70zGqbqAx5n0hGQ6zs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wiNDjwgAAANwAAAAPAAAAAAAAAAAAAAAAAJgCAABkcnMvZG93&#10;bnJldi54bWxQSwUGAAAAAAQABAD1AAAAhwMAAAAA&#10;" filled="f" stroked="f" strokeweight=".25pt">
              <v:textbox inset="1pt,1pt,1pt,1pt">
                <w:txbxContent>
                  <w:p w:rsidR="008167D5" w:rsidRDefault="008167D5" w:rsidP="00263C56">
                    <w:pPr>
                      <w:pStyle w:val="ab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№ докум.</w:t>
                    </w:r>
                  </w:p>
                </w:txbxContent>
              </v:textbox>
            </v:rect>
            <v:rect id="Rectangle 404" o:spid="_x0000_s4538" style="position:absolute;left:4983;top:19660;width:1534;height:309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RdEkb8A&#10;AADcAAAADwAAAGRycy9kb3ducmV2LnhtbERPz2vCMBS+D/wfwhN2m4kyRGtTKUJh13UbeHw0z7ba&#10;vNQkq91/vxwGO358v/PjbAcxkQ+9Yw3rlQJB3DjTc6vh86N62YEIEdng4Jg0/FCAY7F4yjEz7sHv&#10;NNWxFSmEQ4YauhjHTMrQdGQxrNxInLiL8xZjgr6VxuMjhdtBbpTaSos9p4YORzp11Nzqb6uhLK/z&#10;173eYxXkTvmteTVtedb6eTmXBxCR5vgv/nO/GQ0bldamM+kIyOIX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ABF0SRvwAAANwAAAAPAAAAAAAAAAAAAAAAAJgCAABkcnMvZG93bnJl&#10;di54bWxQSwUGAAAAAAQABAD1AAAAhAMAAAAA&#10;" filled="f" stroked="f" strokeweight=".25pt">
              <v:textbox inset="1pt,1pt,1pt,1pt">
                <w:txbxContent>
                  <w:p w:rsidR="008167D5" w:rsidRDefault="008167D5" w:rsidP="00263C56">
                    <w:pPr>
                      <w:pStyle w:val="ab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Подпись</w:t>
                    </w:r>
                  </w:p>
                </w:txbxContent>
              </v:textbox>
            </v:rect>
            <v:rect id="Rectangle 405" o:spid="_x0000_s4539" style="position:absolute;left:6604;top:19660;width:1000;height:309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lvhCsEA&#10;AADcAAAADwAAAGRycy9kb3ducmV2LnhtbESPQYvCMBSE7wv+h/CEva2JsohWoxRB8Gp3Fzw+mmdb&#10;bV5qErX+e7MgeBxm5htmue5tK27kQ+NYw3ikQBCXzjRcafj92X7NQISIbLB1TBoeFGC9GnwsMTPu&#10;znu6FbESCcIhQw11jF0mZShrshhGriNO3tF5izFJX0nj8Z7gtpUTpabSYsNpocaONjWV5+JqNeT5&#10;qf+7FHPcBjlTfmq+TZUftP4c9vkCRKQ+vsOv9s5omKg5/J9JR0Cung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G5b4QrBAAAA3AAAAA8AAAAAAAAAAAAAAAAAmAIAAGRycy9kb3du&#10;cmV2LnhtbFBLBQYAAAAABAAEAPUAAACGAwAAAAA=&#10;" filled="f" stroked="f" strokeweight=".25pt">
              <v:textbox inset="1pt,1pt,1pt,1pt">
                <w:txbxContent>
                  <w:p w:rsidR="008167D5" w:rsidRDefault="008167D5" w:rsidP="00263C56">
                    <w:pPr>
                      <w:pStyle w:val="ab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Дата</w:t>
                    </w:r>
                  </w:p>
                </w:txbxContent>
              </v:textbox>
            </v:rect>
            <v:rect id="Rectangle 406" o:spid="_x0000_s4540" style="position:absolute;left:18949;top:18977;width:1001;height:309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rjeSsAA&#10;AADcAAAADwAAAGRycy9kb3ducmV2LnhtbERPz2uDMBS+F/o/hFforY2WUTpnFBkUep3bYMeHeVNb&#10;8+KSVO1/vxwGO358v/NyMYOYyPnesoJ0n4AgbqzuuVXw8X7enUD4gKxxsEwKHuShLNarHDNtZ36j&#10;qQ6tiCHsM1TQhTBmUvqmI4N+b0fiyH1bZzBE6FqpHc4x3AzykCRHabDn2NDhSK8dNbf6bhRU1XX5&#10;/Kmf8ezlKXFH/aTb6kup7WapXkAEWsK/+M990QoOaZwfz8QjIItf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erjeSsAAAADcAAAADwAAAAAAAAAAAAAAAACYAgAAZHJzL2Rvd25y&#10;ZXYueG1sUEsFBgAAAAAEAAQA9QAAAIUDAAAAAA==&#10;" filled="f" stroked="f" strokeweight=".25pt">
              <v:textbox inset="1pt,1pt,1pt,1pt">
                <w:txbxContent>
                  <w:p w:rsidR="008167D5" w:rsidRDefault="008167D5" w:rsidP="00263C56">
                    <w:pPr>
                      <w:pStyle w:val="ab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Лист</w:t>
                    </w:r>
                  </w:p>
                </w:txbxContent>
              </v:textbox>
            </v:rect>
            <v:rect id="Rectangle 407" o:spid="_x0000_s4541" style="position:absolute;left:18949;top:19435;width:1001;height:423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fR70cEA&#10;AADcAAAADwAAAGRycy9kb3ducmV2LnhtbESPQYvCMBSE7wv+h/AEb2taEdFqlLIgeLWr4PHRPNtq&#10;81KTrNZ/bxYEj8PMfMOsNr1pxZ2cbywrSMcJCOLS6oYrBYff7fcchA/IGlvLpOBJHjbrwdcKM20f&#10;vKd7ESoRIewzVFCH0GVS+rImg35sO+Lona0zGKJ0ldQOHxFuWjlJkpk02HBcqLGjn5rKa/FnFOT5&#10;pT/eigVuvZwnbqanuspPSo2Gfb4EEagPn/C7vdMKJmkK/2fiEZDrF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BX0e9HBAAAA3AAAAA8AAAAAAAAAAAAAAAAAmAIAAGRycy9kb3du&#10;cmV2LnhtbFBLBQYAAAAABAAEAPUAAACGAwAAAAA=&#10;" filled="f" stroked="f" strokeweight=".25pt">
              <v:textbox inset="1pt,1pt,1pt,1pt">
                <w:txbxContent>
                  <w:p w:rsidR="008167D5" w:rsidRDefault="008167D5" w:rsidP="00263C56">
                    <w:pPr>
                      <w:pStyle w:val="ab"/>
                      <w:jc w:val="center"/>
                      <w:rPr>
                        <w:sz w:val="24"/>
                      </w:rPr>
                    </w:pPr>
                    <w:r>
                      <w:rPr>
                        <w:sz w:val="24"/>
                      </w:rPr>
                      <w:fldChar w:fldCharType="begin"/>
                    </w:r>
                    <w:r>
                      <w:rPr>
                        <w:sz w:val="24"/>
                      </w:rPr>
                      <w:instrText xml:space="preserve"> PAGE  \* LOWER </w:instrText>
                    </w:r>
                    <w:r>
                      <w:rPr>
                        <w:sz w:val="24"/>
                      </w:rPr>
                      <w:fldChar w:fldCharType="separate"/>
                    </w:r>
                    <w:r>
                      <w:rPr>
                        <w:sz w:val="24"/>
                      </w:rPr>
                      <w:t>1</w:t>
                    </w:r>
                    <w:r>
                      <w:rPr>
                        <w:sz w:val="24"/>
                      </w:rPr>
                      <w:fldChar w:fldCharType="end"/>
                    </w:r>
                  </w:p>
                </w:txbxContent>
              </v:textbox>
            </v:rect>
            <v:rect id="Rectangle 408" o:spid="_x0000_s4542" style="position:absolute;left:7745;top:19221;width:11075;height:477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SblpsEA&#10;AADcAAAADwAAAGRycy9kb3ducmV2LnhtbESPQYvCMBSE7wv+h/AEb2tqEdFqlLIgeLWr4PHRPNtq&#10;81KTrNZ/bxYEj8PMfMOsNr1pxZ2cbywrmIwTEMSl1Q1XCg6/2+85CB+QNbaWScGTPGzWg68VZto+&#10;eE/3IlQiQthnqKAOocuk9GVNBv3YdsTRO1tnMETpKqkdPiLctDJNkpk02HBcqLGjn5rKa/FnFOT5&#10;pT/eigVuvZwnbqanuspPSo2Gfb4EEagPn/C7vdMK0kkK/2fiEZDrF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OUm5abBAAAA3AAAAA8AAAAAAAAAAAAAAAAAmAIAAGRycy9kb3du&#10;cmV2LnhtbFBLBQYAAAAABAAEAPUAAACGAwAAAAA=&#10;" filled="f" stroked="f" strokeweight=".25pt">
              <v:textbox inset="1pt,1pt,1pt,1pt">
                <w:txbxContent>
                  <w:p w:rsidR="008167D5" w:rsidRDefault="008167D5" w:rsidP="00263C56">
                    <w:pPr>
                      <w:pStyle w:val="ab"/>
                      <w:jc w:val="center"/>
                    </w:pPr>
                    <w:r>
                      <w:t>НАЗВАНИЕ ДОКУМЕНТА</w:t>
                    </w:r>
                  </w:p>
                </w:txbxContent>
              </v:textbox>
            </v:rect>
            <w10:wrap anchorx="page" anchory="page"/>
            <w10:anchorlock/>
          </v:group>
        </w:pict>
      </w:r>
    </w:p>
    <w:tbl>
      <w:tblPr>
        <w:tblStyle w:val="ae"/>
        <w:tblpPr w:leftFromText="180" w:rightFromText="180" w:vertAnchor="text" w:horzAnchor="margin" w:tblpY="337"/>
        <w:tblW w:w="0" w:type="auto"/>
        <w:tblLayout w:type="fixed"/>
        <w:tblLook w:val="04A0"/>
      </w:tblPr>
      <w:tblGrid>
        <w:gridCol w:w="534"/>
        <w:gridCol w:w="4961"/>
        <w:gridCol w:w="1843"/>
        <w:gridCol w:w="850"/>
        <w:gridCol w:w="1383"/>
      </w:tblGrid>
      <w:tr w:rsidR="008B1608" w:rsidTr="008B1608">
        <w:tc>
          <w:tcPr>
            <w:tcW w:w="534" w:type="dxa"/>
          </w:tcPr>
          <w:p w:rsidR="00263C56" w:rsidRDefault="00263C56" w:rsidP="00263C56">
            <w:pPr>
              <w:spacing w:line="360" w:lineRule="auto"/>
              <w:jc w:val="center"/>
              <w:rPr>
                <w:rFonts w:eastAsia="Times New Roman"/>
                <w:sz w:val="28"/>
                <w:szCs w:val="28"/>
              </w:rPr>
            </w:pPr>
            <w:r>
              <w:rPr>
                <w:rFonts w:eastAsia="Times New Roman"/>
                <w:sz w:val="28"/>
                <w:szCs w:val="28"/>
              </w:rPr>
              <w:t>№</w:t>
            </w:r>
          </w:p>
        </w:tc>
        <w:tc>
          <w:tcPr>
            <w:tcW w:w="4961" w:type="dxa"/>
          </w:tcPr>
          <w:p w:rsidR="00263C56" w:rsidRDefault="00263C56" w:rsidP="00263C56">
            <w:pPr>
              <w:spacing w:line="360" w:lineRule="auto"/>
              <w:jc w:val="center"/>
              <w:rPr>
                <w:rFonts w:eastAsia="Times New Roman"/>
                <w:sz w:val="28"/>
                <w:szCs w:val="28"/>
              </w:rPr>
            </w:pPr>
            <w:r>
              <w:rPr>
                <w:rFonts w:eastAsia="Times New Roman"/>
                <w:sz w:val="28"/>
                <w:szCs w:val="28"/>
              </w:rPr>
              <w:t>Наименование</w:t>
            </w:r>
          </w:p>
        </w:tc>
        <w:tc>
          <w:tcPr>
            <w:tcW w:w="1843" w:type="dxa"/>
          </w:tcPr>
          <w:p w:rsidR="00263C56" w:rsidRDefault="00263C56" w:rsidP="00263C56">
            <w:pPr>
              <w:spacing w:line="360" w:lineRule="auto"/>
              <w:jc w:val="center"/>
              <w:rPr>
                <w:rFonts w:eastAsia="Times New Roman"/>
                <w:sz w:val="28"/>
                <w:szCs w:val="28"/>
              </w:rPr>
            </w:pPr>
            <w:r>
              <w:rPr>
                <w:rFonts w:eastAsia="Times New Roman"/>
                <w:sz w:val="28"/>
                <w:szCs w:val="28"/>
              </w:rPr>
              <w:t>Обозначение</w:t>
            </w:r>
          </w:p>
        </w:tc>
        <w:tc>
          <w:tcPr>
            <w:tcW w:w="850" w:type="dxa"/>
          </w:tcPr>
          <w:p w:rsidR="00263C56" w:rsidRPr="00263C56" w:rsidRDefault="00263C56" w:rsidP="00263C56">
            <w:pPr>
              <w:spacing w:line="360" w:lineRule="auto"/>
              <w:jc w:val="center"/>
              <w:rPr>
                <w:rFonts w:eastAsia="Times New Roman"/>
                <w:sz w:val="28"/>
                <w:szCs w:val="28"/>
                <w:lang w:val="en-US"/>
              </w:rPr>
            </w:pPr>
            <w:r>
              <w:rPr>
                <w:rFonts w:eastAsia="Times New Roman"/>
                <w:sz w:val="28"/>
                <w:szCs w:val="28"/>
              </w:rPr>
              <w:t>Кол</w:t>
            </w:r>
            <w:r>
              <w:rPr>
                <w:rFonts w:eastAsia="Times New Roman"/>
                <w:sz w:val="28"/>
                <w:szCs w:val="28"/>
                <w:lang w:val="en-US"/>
              </w:rPr>
              <w:t>.</w:t>
            </w:r>
          </w:p>
        </w:tc>
        <w:tc>
          <w:tcPr>
            <w:tcW w:w="1383" w:type="dxa"/>
          </w:tcPr>
          <w:p w:rsidR="00263C56" w:rsidRPr="00763738" w:rsidRDefault="00763738" w:rsidP="00763738">
            <w:pPr>
              <w:spacing w:line="360" w:lineRule="auto"/>
              <w:jc w:val="center"/>
              <w:rPr>
                <w:rFonts w:eastAsia="Times New Roman"/>
                <w:sz w:val="28"/>
                <w:szCs w:val="28"/>
                <w:lang w:val="en-US"/>
              </w:rPr>
            </w:pPr>
            <w:r>
              <w:rPr>
                <w:rFonts w:eastAsia="Times New Roman"/>
                <w:sz w:val="28"/>
                <w:szCs w:val="28"/>
              </w:rPr>
              <w:t>Примеч</w:t>
            </w:r>
            <w:r>
              <w:rPr>
                <w:rFonts w:eastAsia="Times New Roman"/>
                <w:sz w:val="28"/>
                <w:szCs w:val="28"/>
                <w:lang w:val="en-US"/>
              </w:rPr>
              <w:t>.</w:t>
            </w:r>
          </w:p>
        </w:tc>
      </w:tr>
      <w:tr w:rsidR="00263C56" w:rsidTr="00263C56">
        <w:tc>
          <w:tcPr>
            <w:tcW w:w="534" w:type="dxa"/>
          </w:tcPr>
          <w:p w:rsidR="00263C56" w:rsidRDefault="00263C56" w:rsidP="00263C56">
            <w:pPr>
              <w:spacing w:line="360" w:lineRule="auto"/>
              <w:jc w:val="center"/>
              <w:rPr>
                <w:rFonts w:eastAsia="Times New Roman"/>
                <w:sz w:val="28"/>
                <w:szCs w:val="28"/>
              </w:rPr>
            </w:pPr>
          </w:p>
        </w:tc>
        <w:tc>
          <w:tcPr>
            <w:tcW w:w="9037" w:type="dxa"/>
            <w:gridSpan w:val="4"/>
          </w:tcPr>
          <w:p w:rsidR="00263C56" w:rsidRPr="008209A7" w:rsidRDefault="00263C56" w:rsidP="00263C56">
            <w:pPr>
              <w:spacing w:line="360" w:lineRule="auto"/>
              <w:jc w:val="center"/>
              <w:rPr>
                <w:rFonts w:eastAsia="Times New Roman"/>
                <w:sz w:val="28"/>
                <w:szCs w:val="28"/>
              </w:rPr>
            </w:pPr>
            <w:r>
              <w:rPr>
                <w:rFonts w:eastAsia="Times New Roman"/>
                <w:sz w:val="28"/>
                <w:szCs w:val="28"/>
                <w:lang w:val="en-US"/>
              </w:rPr>
              <w:t xml:space="preserve">Оборудование </w:t>
            </w:r>
            <w:r>
              <w:rPr>
                <w:rFonts w:eastAsia="Times New Roman"/>
                <w:sz w:val="28"/>
                <w:szCs w:val="28"/>
              </w:rPr>
              <w:t xml:space="preserve"> управления реакторами</w:t>
            </w:r>
          </w:p>
        </w:tc>
      </w:tr>
      <w:tr w:rsidR="008B1608" w:rsidTr="008B1608">
        <w:trPr>
          <w:trHeight w:val="357"/>
        </w:trPr>
        <w:tc>
          <w:tcPr>
            <w:tcW w:w="534" w:type="dxa"/>
          </w:tcPr>
          <w:p w:rsidR="00263C56" w:rsidRPr="00F56676" w:rsidRDefault="00F56676" w:rsidP="00263C56">
            <w:pPr>
              <w:spacing w:line="360" w:lineRule="auto"/>
              <w:jc w:val="center"/>
              <w:rPr>
                <w:rFonts w:eastAsia="Times New Roman"/>
                <w:sz w:val="28"/>
                <w:szCs w:val="28"/>
                <w:lang w:val="en-US"/>
              </w:rPr>
            </w:pPr>
            <w:r>
              <w:rPr>
                <w:rFonts w:eastAsia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4961" w:type="dxa"/>
          </w:tcPr>
          <w:p w:rsidR="00263C56" w:rsidRDefault="00263C56" w:rsidP="00263C56">
            <w:pPr>
              <w:spacing w:line="360" w:lineRule="auto"/>
              <w:jc w:val="center"/>
              <w:rPr>
                <w:rFonts w:eastAsia="Times New Roman"/>
                <w:sz w:val="28"/>
                <w:szCs w:val="28"/>
              </w:rPr>
            </w:pPr>
            <w:r>
              <w:rPr>
                <w:rFonts w:eastAsia="Times New Roman"/>
                <w:sz w:val="28"/>
                <w:szCs w:val="28"/>
              </w:rPr>
              <w:t>ПР200</w:t>
            </w:r>
          </w:p>
        </w:tc>
        <w:tc>
          <w:tcPr>
            <w:tcW w:w="1843" w:type="dxa"/>
          </w:tcPr>
          <w:p w:rsidR="00263C56" w:rsidRDefault="00263C56" w:rsidP="00263C56">
            <w:pPr>
              <w:spacing w:line="360" w:lineRule="auto"/>
              <w:jc w:val="center"/>
              <w:rPr>
                <w:rFonts w:eastAsia="Times New Roman"/>
                <w:sz w:val="28"/>
                <w:szCs w:val="28"/>
              </w:rPr>
            </w:pPr>
            <w:r>
              <w:rPr>
                <w:rFonts w:eastAsia="Times New Roman"/>
                <w:sz w:val="28"/>
                <w:szCs w:val="28"/>
              </w:rPr>
              <w:t>ИС</w:t>
            </w:r>
          </w:p>
        </w:tc>
        <w:tc>
          <w:tcPr>
            <w:tcW w:w="850" w:type="dxa"/>
          </w:tcPr>
          <w:p w:rsidR="00263C56" w:rsidRDefault="00263C56" w:rsidP="00263C56">
            <w:pPr>
              <w:spacing w:line="360" w:lineRule="auto"/>
              <w:jc w:val="center"/>
              <w:rPr>
                <w:rFonts w:eastAsia="Times New Roman"/>
                <w:sz w:val="28"/>
                <w:szCs w:val="28"/>
              </w:rPr>
            </w:pPr>
            <w:r>
              <w:rPr>
                <w:rFonts w:eastAsia="Times New Roman"/>
                <w:sz w:val="28"/>
                <w:szCs w:val="28"/>
              </w:rPr>
              <w:t>3</w:t>
            </w:r>
          </w:p>
        </w:tc>
        <w:tc>
          <w:tcPr>
            <w:tcW w:w="1383" w:type="dxa"/>
          </w:tcPr>
          <w:p w:rsidR="00263C56" w:rsidRDefault="00263C56" w:rsidP="00263C56">
            <w:pPr>
              <w:spacing w:line="360" w:lineRule="auto"/>
              <w:jc w:val="center"/>
              <w:rPr>
                <w:rFonts w:eastAsia="Times New Roman"/>
                <w:sz w:val="28"/>
                <w:szCs w:val="28"/>
              </w:rPr>
            </w:pPr>
          </w:p>
        </w:tc>
      </w:tr>
      <w:tr w:rsidR="008B1608" w:rsidTr="008B1608">
        <w:tc>
          <w:tcPr>
            <w:tcW w:w="534" w:type="dxa"/>
          </w:tcPr>
          <w:p w:rsidR="00263C56" w:rsidRPr="00F56676" w:rsidRDefault="00F56676" w:rsidP="00263C56">
            <w:pPr>
              <w:spacing w:line="360" w:lineRule="auto"/>
              <w:jc w:val="center"/>
              <w:rPr>
                <w:rFonts w:eastAsia="Times New Roman"/>
                <w:sz w:val="28"/>
                <w:szCs w:val="28"/>
                <w:lang w:val="en-US"/>
              </w:rPr>
            </w:pPr>
            <w:r>
              <w:rPr>
                <w:rFonts w:eastAsia="Times New Roman"/>
                <w:sz w:val="28"/>
                <w:szCs w:val="28"/>
                <w:lang w:val="en-US"/>
              </w:rPr>
              <w:t>2</w:t>
            </w:r>
          </w:p>
        </w:tc>
        <w:tc>
          <w:tcPr>
            <w:tcW w:w="4961" w:type="dxa"/>
          </w:tcPr>
          <w:p w:rsidR="00263C56" w:rsidRPr="008209A7" w:rsidRDefault="00263C56" w:rsidP="00263C56">
            <w:pPr>
              <w:spacing w:line="360" w:lineRule="auto"/>
              <w:jc w:val="center"/>
              <w:rPr>
                <w:rFonts w:eastAsia="Times New Roman"/>
                <w:sz w:val="28"/>
                <w:szCs w:val="28"/>
                <w:lang w:val="en-US"/>
              </w:rPr>
            </w:pPr>
            <w:r>
              <w:rPr>
                <w:rFonts w:eastAsia="Times New Roman"/>
                <w:sz w:val="28"/>
                <w:szCs w:val="28"/>
              </w:rPr>
              <w:t>Датчики давления</w:t>
            </w:r>
            <w:r>
              <w:rPr>
                <w:rFonts w:eastAsia="Times New Roman"/>
                <w:sz w:val="28"/>
                <w:szCs w:val="28"/>
                <w:lang w:val="en-US"/>
              </w:rPr>
              <w:t xml:space="preserve"> P1</w:t>
            </w:r>
          </w:p>
        </w:tc>
        <w:tc>
          <w:tcPr>
            <w:tcW w:w="1843" w:type="dxa"/>
          </w:tcPr>
          <w:p w:rsidR="00263C56" w:rsidRPr="008209A7" w:rsidRDefault="00263C56" w:rsidP="00263C56">
            <w:pPr>
              <w:spacing w:line="360" w:lineRule="auto"/>
              <w:jc w:val="center"/>
              <w:rPr>
                <w:rFonts w:eastAsia="Times New Roman"/>
                <w:sz w:val="28"/>
                <w:szCs w:val="28"/>
                <w:lang w:val="en-US"/>
              </w:rPr>
            </w:pPr>
            <w:r>
              <w:rPr>
                <w:rFonts w:eastAsia="Times New Roman"/>
                <w:sz w:val="28"/>
                <w:szCs w:val="28"/>
              </w:rPr>
              <w:t>PT1P1</w:t>
            </w:r>
          </w:p>
        </w:tc>
        <w:tc>
          <w:tcPr>
            <w:tcW w:w="850" w:type="dxa"/>
          </w:tcPr>
          <w:p w:rsidR="00263C56" w:rsidRPr="008209A7" w:rsidRDefault="00263C56" w:rsidP="00263C56">
            <w:pPr>
              <w:spacing w:line="360" w:lineRule="auto"/>
              <w:jc w:val="center"/>
              <w:rPr>
                <w:rFonts w:eastAsia="Times New Roman"/>
                <w:sz w:val="28"/>
                <w:szCs w:val="28"/>
                <w:lang w:val="en-US"/>
              </w:rPr>
            </w:pPr>
            <w:r>
              <w:rPr>
                <w:rFonts w:eastAsia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1383" w:type="dxa"/>
          </w:tcPr>
          <w:p w:rsidR="00263C56" w:rsidRDefault="00263C56" w:rsidP="00263C56">
            <w:pPr>
              <w:spacing w:line="360" w:lineRule="auto"/>
              <w:jc w:val="center"/>
              <w:rPr>
                <w:rFonts w:eastAsia="Times New Roman"/>
                <w:sz w:val="28"/>
                <w:szCs w:val="28"/>
              </w:rPr>
            </w:pPr>
          </w:p>
        </w:tc>
      </w:tr>
      <w:tr w:rsidR="008B1608" w:rsidTr="008B1608">
        <w:tc>
          <w:tcPr>
            <w:tcW w:w="534" w:type="dxa"/>
          </w:tcPr>
          <w:p w:rsidR="00263C56" w:rsidRDefault="00F56676" w:rsidP="00F56676">
            <w:pPr>
              <w:spacing w:line="360" w:lineRule="auto"/>
              <w:jc w:val="center"/>
              <w:rPr>
                <w:rFonts w:eastAsia="Times New Roman"/>
                <w:sz w:val="28"/>
                <w:szCs w:val="28"/>
              </w:rPr>
            </w:pPr>
            <w:r>
              <w:rPr>
                <w:rFonts w:eastAsia="Times New Roman"/>
                <w:sz w:val="28"/>
                <w:szCs w:val="28"/>
                <w:lang w:val="en-US"/>
              </w:rPr>
              <w:t>3</w:t>
            </w:r>
          </w:p>
        </w:tc>
        <w:tc>
          <w:tcPr>
            <w:tcW w:w="4961" w:type="dxa"/>
          </w:tcPr>
          <w:p w:rsidR="00263C56" w:rsidRPr="008209A7" w:rsidRDefault="00263C56" w:rsidP="00263C56">
            <w:pPr>
              <w:spacing w:line="360" w:lineRule="auto"/>
              <w:jc w:val="center"/>
              <w:rPr>
                <w:rFonts w:eastAsia="Times New Roman"/>
                <w:sz w:val="28"/>
                <w:szCs w:val="28"/>
                <w:lang w:val="en-US"/>
              </w:rPr>
            </w:pPr>
            <w:r>
              <w:rPr>
                <w:rFonts w:eastAsia="Times New Roman"/>
                <w:sz w:val="28"/>
                <w:szCs w:val="28"/>
              </w:rPr>
              <w:t>Датчики давления</w:t>
            </w:r>
            <w:r>
              <w:rPr>
                <w:rFonts w:eastAsia="Times New Roman"/>
                <w:sz w:val="28"/>
                <w:szCs w:val="28"/>
                <w:lang w:val="en-US"/>
              </w:rPr>
              <w:t xml:space="preserve"> P2</w:t>
            </w:r>
          </w:p>
        </w:tc>
        <w:tc>
          <w:tcPr>
            <w:tcW w:w="1843" w:type="dxa"/>
          </w:tcPr>
          <w:p w:rsidR="00263C56" w:rsidRPr="008209A7" w:rsidRDefault="00263C56" w:rsidP="00263C56">
            <w:pPr>
              <w:spacing w:line="360" w:lineRule="auto"/>
              <w:jc w:val="center"/>
              <w:rPr>
                <w:rFonts w:eastAsia="Times New Roman"/>
                <w:sz w:val="28"/>
                <w:szCs w:val="28"/>
                <w:lang w:val="en-US"/>
              </w:rPr>
            </w:pPr>
            <w:r>
              <w:rPr>
                <w:rFonts w:eastAsia="Times New Roman"/>
                <w:sz w:val="28"/>
                <w:szCs w:val="28"/>
              </w:rPr>
              <w:t>PT1P</w:t>
            </w:r>
            <w:r>
              <w:rPr>
                <w:rFonts w:eastAsia="Times New Roman"/>
                <w:sz w:val="28"/>
                <w:szCs w:val="28"/>
                <w:lang w:val="en-US"/>
              </w:rPr>
              <w:t>2</w:t>
            </w:r>
          </w:p>
        </w:tc>
        <w:tc>
          <w:tcPr>
            <w:tcW w:w="850" w:type="dxa"/>
          </w:tcPr>
          <w:p w:rsidR="00263C56" w:rsidRPr="008209A7" w:rsidRDefault="00263C56" w:rsidP="00263C56">
            <w:pPr>
              <w:spacing w:line="360" w:lineRule="auto"/>
              <w:jc w:val="center"/>
              <w:rPr>
                <w:rFonts w:eastAsia="Times New Roman"/>
                <w:sz w:val="28"/>
                <w:szCs w:val="28"/>
                <w:lang w:val="en-US"/>
              </w:rPr>
            </w:pPr>
            <w:r>
              <w:rPr>
                <w:rFonts w:eastAsia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1383" w:type="dxa"/>
          </w:tcPr>
          <w:p w:rsidR="00263C56" w:rsidRDefault="00263C56" w:rsidP="00263C56">
            <w:pPr>
              <w:spacing w:line="360" w:lineRule="auto"/>
              <w:jc w:val="center"/>
              <w:rPr>
                <w:rFonts w:eastAsia="Times New Roman"/>
                <w:sz w:val="28"/>
                <w:szCs w:val="28"/>
              </w:rPr>
            </w:pPr>
          </w:p>
        </w:tc>
      </w:tr>
      <w:tr w:rsidR="008B1608" w:rsidTr="008B1608">
        <w:tc>
          <w:tcPr>
            <w:tcW w:w="534" w:type="dxa"/>
          </w:tcPr>
          <w:p w:rsidR="00263C56" w:rsidRPr="00F56676" w:rsidRDefault="00F56676" w:rsidP="00263C56">
            <w:pPr>
              <w:spacing w:line="360" w:lineRule="auto"/>
              <w:jc w:val="center"/>
              <w:rPr>
                <w:rFonts w:eastAsia="Times New Roman"/>
                <w:sz w:val="28"/>
                <w:szCs w:val="28"/>
                <w:lang w:val="en-US"/>
              </w:rPr>
            </w:pPr>
            <w:r>
              <w:rPr>
                <w:rFonts w:eastAsia="Times New Roman"/>
                <w:sz w:val="28"/>
                <w:szCs w:val="28"/>
                <w:lang w:val="en-US"/>
              </w:rPr>
              <w:t>4</w:t>
            </w:r>
          </w:p>
        </w:tc>
        <w:tc>
          <w:tcPr>
            <w:tcW w:w="4961" w:type="dxa"/>
          </w:tcPr>
          <w:p w:rsidR="00263C56" w:rsidRPr="008209A7" w:rsidRDefault="00263C56" w:rsidP="00263C56">
            <w:pPr>
              <w:spacing w:line="360" w:lineRule="auto"/>
              <w:jc w:val="center"/>
              <w:rPr>
                <w:rFonts w:eastAsia="Times New Roman"/>
                <w:sz w:val="28"/>
                <w:szCs w:val="28"/>
                <w:lang w:val="en-US"/>
              </w:rPr>
            </w:pPr>
            <w:r>
              <w:rPr>
                <w:rFonts w:eastAsia="Times New Roman"/>
                <w:sz w:val="28"/>
                <w:szCs w:val="28"/>
              </w:rPr>
              <w:t>Датчики давления</w:t>
            </w:r>
            <w:r>
              <w:rPr>
                <w:rFonts w:eastAsia="Times New Roman"/>
                <w:sz w:val="28"/>
                <w:szCs w:val="28"/>
                <w:lang w:val="en-US"/>
              </w:rPr>
              <w:t xml:space="preserve"> P3</w:t>
            </w:r>
          </w:p>
        </w:tc>
        <w:tc>
          <w:tcPr>
            <w:tcW w:w="1843" w:type="dxa"/>
          </w:tcPr>
          <w:p w:rsidR="00263C56" w:rsidRPr="008209A7" w:rsidRDefault="00263C56" w:rsidP="00263C56">
            <w:pPr>
              <w:spacing w:line="360" w:lineRule="auto"/>
              <w:jc w:val="center"/>
              <w:rPr>
                <w:rFonts w:eastAsia="Times New Roman"/>
                <w:sz w:val="28"/>
                <w:szCs w:val="28"/>
                <w:lang w:val="en-US"/>
              </w:rPr>
            </w:pPr>
            <w:r>
              <w:rPr>
                <w:rFonts w:eastAsia="Times New Roman"/>
                <w:sz w:val="28"/>
                <w:szCs w:val="28"/>
              </w:rPr>
              <w:t>PT1P</w:t>
            </w:r>
            <w:r>
              <w:rPr>
                <w:rFonts w:eastAsia="Times New Roman"/>
                <w:sz w:val="28"/>
                <w:szCs w:val="28"/>
                <w:lang w:val="en-US"/>
              </w:rPr>
              <w:t>3</w:t>
            </w:r>
          </w:p>
        </w:tc>
        <w:tc>
          <w:tcPr>
            <w:tcW w:w="850" w:type="dxa"/>
          </w:tcPr>
          <w:p w:rsidR="00263C56" w:rsidRPr="008209A7" w:rsidRDefault="00263C56" w:rsidP="00263C56">
            <w:pPr>
              <w:spacing w:line="360" w:lineRule="auto"/>
              <w:jc w:val="center"/>
              <w:rPr>
                <w:rFonts w:eastAsia="Times New Roman"/>
                <w:sz w:val="28"/>
                <w:szCs w:val="28"/>
                <w:lang w:val="en-US"/>
              </w:rPr>
            </w:pPr>
            <w:r>
              <w:rPr>
                <w:rFonts w:eastAsia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1383" w:type="dxa"/>
          </w:tcPr>
          <w:p w:rsidR="00263C56" w:rsidRDefault="00263C56" w:rsidP="00263C56">
            <w:pPr>
              <w:spacing w:line="360" w:lineRule="auto"/>
              <w:jc w:val="center"/>
              <w:rPr>
                <w:rFonts w:eastAsia="Times New Roman"/>
                <w:sz w:val="28"/>
                <w:szCs w:val="28"/>
              </w:rPr>
            </w:pPr>
          </w:p>
        </w:tc>
      </w:tr>
      <w:tr w:rsidR="008B1608" w:rsidTr="008B1608">
        <w:tc>
          <w:tcPr>
            <w:tcW w:w="534" w:type="dxa"/>
          </w:tcPr>
          <w:p w:rsidR="00263C56" w:rsidRPr="00F56676" w:rsidRDefault="00F56676" w:rsidP="00263C56">
            <w:pPr>
              <w:spacing w:line="360" w:lineRule="auto"/>
              <w:jc w:val="center"/>
              <w:rPr>
                <w:rFonts w:eastAsia="Times New Roman"/>
                <w:sz w:val="28"/>
                <w:szCs w:val="28"/>
                <w:lang w:val="en-US"/>
              </w:rPr>
            </w:pPr>
            <w:r>
              <w:rPr>
                <w:rFonts w:eastAsia="Times New Roman"/>
                <w:sz w:val="28"/>
                <w:szCs w:val="28"/>
                <w:lang w:val="en-US"/>
              </w:rPr>
              <w:t>5</w:t>
            </w:r>
          </w:p>
        </w:tc>
        <w:tc>
          <w:tcPr>
            <w:tcW w:w="4961" w:type="dxa"/>
          </w:tcPr>
          <w:p w:rsidR="00263C56" w:rsidRPr="008209A7" w:rsidRDefault="00263C56" w:rsidP="00263C56">
            <w:pPr>
              <w:spacing w:line="360" w:lineRule="auto"/>
              <w:jc w:val="center"/>
              <w:rPr>
                <w:rFonts w:eastAsia="Times New Roman"/>
                <w:sz w:val="28"/>
                <w:szCs w:val="28"/>
                <w:lang w:val="en-US"/>
              </w:rPr>
            </w:pPr>
            <w:r>
              <w:rPr>
                <w:rFonts w:eastAsia="Times New Roman"/>
                <w:sz w:val="28"/>
                <w:szCs w:val="28"/>
              </w:rPr>
              <w:t>Датчики состояния</w:t>
            </w:r>
            <w:r>
              <w:rPr>
                <w:rFonts w:eastAsia="Times New Roman"/>
                <w:sz w:val="28"/>
                <w:szCs w:val="28"/>
                <w:lang w:val="en-US"/>
              </w:rPr>
              <w:t xml:space="preserve"> P1</w:t>
            </w:r>
          </w:p>
        </w:tc>
        <w:tc>
          <w:tcPr>
            <w:tcW w:w="1843" w:type="dxa"/>
          </w:tcPr>
          <w:p w:rsidR="00263C56" w:rsidRPr="008209A7" w:rsidRDefault="00263C56" w:rsidP="00263C56">
            <w:pPr>
              <w:spacing w:line="360" w:lineRule="auto"/>
              <w:jc w:val="center"/>
              <w:rPr>
                <w:rFonts w:eastAsia="Times New Roman"/>
                <w:sz w:val="28"/>
                <w:szCs w:val="28"/>
                <w:lang w:val="en-US"/>
              </w:rPr>
            </w:pPr>
            <w:r>
              <w:rPr>
                <w:rFonts w:eastAsia="Times New Roman"/>
                <w:sz w:val="28"/>
                <w:szCs w:val="28"/>
                <w:lang w:val="en-US"/>
              </w:rPr>
              <w:t>YT</w:t>
            </w:r>
            <w:r>
              <w:rPr>
                <w:rFonts w:eastAsia="Times New Roman"/>
                <w:sz w:val="28"/>
                <w:szCs w:val="28"/>
              </w:rPr>
              <w:t>1P</w:t>
            </w:r>
            <w:r>
              <w:rPr>
                <w:rFonts w:eastAsia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850" w:type="dxa"/>
          </w:tcPr>
          <w:p w:rsidR="00263C56" w:rsidRPr="008209A7" w:rsidRDefault="00263C56" w:rsidP="00263C56">
            <w:pPr>
              <w:spacing w:line="360" w:lineRule="auto"/>
              <w:jc w:val="center"/>
              <w:rPr>
                <w:rFonts w:eastAsia="Times New Roman"/>
                <w:sz w:val="28"/>
                <w:szCs w:val="28"/>
                <w:lang w:val="en-US"/>
              </w:rPr>
            </w:pPr>
            <w:r>
              <w:rPr>
                <w:rFonts w:eastAsia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1383" w:type="dxa"/>
          </w:tcPr>
          <w:p w:rsidR="00263C56" w:rsidRDefault="00263C56" w:rsidP="00263C56">
            <w:pPr>
              <w:spacing w:line="360" w:lineRule="auto"/>
              <w:jc w:val="center"/>
              <w:rPr>
                <w:rFonts w:eastAsia="Times New Roman"/>
                <w:sz w:val="28"/>
                <w:szCs w:val="28"/>
              </w:rPr>
            </w:pPr>
          </w:p>
        </w:tc>
      </w:tr>
      <w:tr w:rsidR="008B1608" w:rsidTr="008B1608">
        <w:tc>
          <w:tcPr>
            <w:tcW w:w="534" w:type="dxa"/>
          </w:tcPr>
          <w:p w:rsidR="00263C56" w:rsidRPr="00F56676" w:rsidRDefault="00F56676" w:rsidP="00263C56">
            <w:pPr>
              <w:spacing w:line="360" w:lineRule="auto"/>
              <w:jc w:val="center"/>
              <w:rPr>
                <w:rFonts w:eastAsia="Times New Roman"/>
                <w:sz w:val="28"/>
                <w:szCs w:val="28"/>
                <w:lang w:val="en-US"/>
              </w:rPr>
            </w:pPr>
            <w:r>
              <w:rPr>
                <w:rFonts w:eastAsia="Times New Roman"/>
                <w:sz w:val="28"/>
                <w:szCs w:val="28"/>
                <w:lang w:val="en-US"/>
              </w:rPr>
              <w:t>6</w:t>
            </w:r>
          </w:p>
        </w:tc>
        <w:tc>
          <w:tcPr>
            <w:tcW w:w="4961" w:type="dxa"/>
          </w:tcPr>
          <w:p w:rsidR="00263C56" w:rsidRPr="008209A7" w:rsidRDefault="00263C56" w:rsidP="00263C56">
            <w:pPr>
              <w:spacing w:line="360" w:lineRule="auto"/>
              <w:jc w:val="center"/>
              <w:rPr>
                <w:rFonts w:eastAsia="Times New Roman"/>
                <w:sz w:val="28"/>
                <w:szCs w:val="28"/>
                <w:lang w:val="en-US"/>
              </w:rPr>
            </w:pPr>
            <w:r>
              <w:rPr>
                <w:rFonts w:eastAsia="Times New Roman"/>
                <w:sz w:val="28"/>
                <w:szCs w:val="28"/>
              </w:rPr>
              <w:t>Датчики состояния</w:t>
            </w:r>
            <w:r>
              <w:rPr>
                <w:rFonts w:eastAsia="Times New Roman"/>
                <w:sz w:val="28"/>
                <w:szCs w:val="28"/>
                <w:lang w:val="en-US"/>
              </w:rPr>
              <w:t xml:space="preserve"> P2</w:t>
            </w:r>
          </w:p>
        </w:tc>
        <w:tc>
          <w:tcPr>
            <w:tcW w:w="1843" w:type="dxa"/>
          </w:tcPr>
          <w:p w:rsidR="00263C56" w:rsidRPr="008209A7" w:rsidRDefault="00263C56" w:rsidP="00263C56">
            <w:pPr>
              <w:spacing w:line="360" w:lineRule="auto"/>
              <w:jc w:val="center"/>
              <w:rPr>
                <w:rFonts w:eastAsia="Times New Roman"/>
                <w:sz w:val="28"/>
                <w:szCs w:val="28"/>
                <w:lang w:val="en-US"/>
              </w:rPr>
            </w:pPr>
            <w:r>
              <w:rPr>
                <w:rFonts w:eastAsia="Times New Roman"/>
                <w:sz w:val="28"/>
                <w:szCs w:val="28"/>
                <w:lang w:val="en-US"/>
              </w:rPr>
              <w:t>YT</w:t>
            </w:r>
            <w:r>
              <w:rPr>
                <w:rFonts w:eastAsia="Times New Roman"/>
                <w:sz w:val="28"/>
                <w:szCs w:val="28"/>
              </w:rPr>
              <w:t>1P</w:t>
            </w:r>
            <w:r>
              <w:rPr>
                <w:rFonts w:eastAsia="Times New Roman"/>
                <w:sz w:val="28"/>
                <w:szCs w:val="28"/>
                <w:lang w:val="en-US"/>
              </w:rPr>
              <w:t>2</w:t>
            </w:r>
          </w:p>
        </w:tc>
        <w:tc>
          <w:tcPr>
            <w:tcW w:w="850" w:type="dxa"/>
          </w:tcPr>
          <w:p w:rsidR="00263C56" w:rsidRPr="008209A7" w:rsidRDefault="00263C56" w:rsidP="00263C56">
            <w:pPr>
              <w:spacing w:line="360" w:lineRule="auto"/>
              <w:jc w:val="center"/>
              <w:rPr>
                <w:rFonts w:eastAsia="Times New Roman"/>
                <w:sz w:val="28"/>
                <w:szCs w:val="28"/>
                <w:lang w:val="en-US"/>
              </w:rPr>
            </w:pPr>
            <w:r>
              <w:rPr>
                <w:rFonts w:eastAsia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1383" w:type="dxa"/>
          </w:tcPr>
          <w:p w:rsidR="00263C56" w:rsidRDefault="00263C56" w:rsidP="00263C56">
            <w:pPr>
              <w:spacing w:line="360" w:lineRule="auto"/>
              <w:jc w:val="center"/>
              <w:rPr>
                <w:rFonts w:eastAsia="Times New Roman"/>
                <w:sz w:val="28"/>
                <w:szCs w:val="28"/>
              </w:rPr>
            </w:pPr>
          </w:p>
        </w:tc>
      </w:tr>
      <w:tr w:rsidR="008B1608" w:rsidTr="008B1608">
        <w:tc>
          <w:tcPr>
            <w:tcW w:w="534" w:type="dxa"/>
          </w:tcPr>
          <w:p w:rsidR="00263C56" w:rsidRPr="00F56676" w:rsidRDefault="00F56676" w:rsidP="00263C56">
            <w:pPr>
              <w:spacing w:line="360" w:lineRule="auto"/>
              <w:jc w:val="center"/>
              <w:rPr>
                <w:rFonts w:eastAsia="Times New Roman"/>
                <w:sz w:val="28"/>
                <w:szCs w:val="28"/>
                <w:lang w:val="en-US"/>
              </w:rPr>
            </w:pPr>
            <w:r>
              <w:rPr>
                <w:rFonts w:eastAsia="Times New Roman"/>
                <w:sz w:val="28"/>
                <w:szCs w:val="28"/>
                <w:lang w:val="en-US"/>
              </w:rPr>
              <w:t>7</w:t>
            </w:r>
          </w:p>
        </w:tc>
        <w:tc>
          <w:tcPr>
            <w:tcW w:w="4961" w:type="dxa"/>
          </w:tcPr>
          <w:p w:rsidR="00263C56" w:rsidRPr="008209A7" w:rsidRDefault="00263C56" w:rsidP="00263C56">
            <w:pPr>
              <w:spacing w:line="360" w:lineRule="auto"/>
              <w:jc w:val="center"/>
              <w:rPr>
                <w:rFonts w:eastAsia="Times New Roman"/>
                <w:sz w:val="28"/>
                <w:szCs w:val="28"/>
                <w:lang w:val="en-US"/>
              </w:rPr>
            </w:pPr>
            <w:r>
              <w:rPr>
                <w:rFonts w:eastAsia="Times New Roman"/>
                <w:sz w:val="28"/>
                <w:szCs w:val="28"/>
              </w:rPr>
              <w:t>Датчики состояния</w:t>
            </w:r>
            <w:r>
              <w:rPr>
                <w:rFonts w:eastAsia="Times New Roman"/>
                <w:sz w:val="28"/>
                <w:szCs w:val="28"/>
                <w:lang w:val="en-US"/>
              </w:rPr>
              <w:t xml:space="preserve"> P3</w:t>
            </w:r>
          </w:p>
        </w:tc>
        <w:tc>
          <w:tcPr>
            <w:tcW w:w="1843" w:type="dxa"/>
          </w:tcPr>
          <w:p w:rsidR="00263C56" w:rsidRPr="008209A7" w:rsidRDefault="00263C56" w:rsidP="00263C56">
            <w:pPr>
              <w:spacing w:line="360" w:lineRule="auto"/>
              <w:jc w:val="center"/>
              <w:rPr>
                <w:rFonts w:eastAsia="Times New Roman"/>
                <w:sz w:val="28"/>
                <w:szCs w:val="28"/>
                <w:lang w:val="en-US"/>
              </w:rPr>
            </w:pPr>
            <w:r>
              <w:rPr>
                <w:rFonts w:eastAsia="Times New Roman"/>
                <w:sz w:val="28"/>
                <w:szCs w:val="28"/>
                <w:lang w:val="en-US"/>
              </w:rPr>
              <w:t>YT</w:t>
            </w:r>
            <w:r>
              <w:rPr>
                <w:rFonts w:eastAsia="Times New Roman"/>
                <w:sz w:val="28"/>
                <w:szCs w:val="28"/>
              </w:rPr>
              <w:t>1P</w:t>
            </w:r>
            <w:r>
              <w:rPr>
                <w:rFonts w:eastAsia="Times New Roman"/>
                <w:sz w:val="28"/>
                <w:szCs w:val="28"/>
                <w:lang w:val="en-US"/>
              </w:rPr>
              <w:t>3</w:t>
            </w:r>
          </w:p>
        </w:tc>
        <w:tc>
          <w:tcPr>
            <w:tcW w:w="850" w:type="dxa"/>
          </w:tcPr>
          <w:p w:rsidR="00263C56" w:rsidRPr="008209A7" w:rsidRDefault="00263C56" w:rsidP="00263C56">
            <w:pPr>
              <w:spacing w:line="360" w:lineRule="auto"/>
              <w:jc w:val="center"/>
              <w:rPr>
                <w:rFonts w:eastAsia="Times New Roman"/>
                <w:sz w:val="28"/>
                <w:szCs w:val="28"/>
                <w:lang w:val="en-US"/>
              </w:rPr>
            </w:pPr>
            <w:r>
              <w:rPr>
                <w:rFonts w:eastAsia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1383" w:type="dxa"/>
          </w:tcPr>
          <w:p w:rsidR="00263C56" w:rsidRDefault="00263C56" w:rsidP="00263C56">
            <w:pPr>
              <w:spacing w:line="360" w:lineRule="auto"/>
              <w:jc w:val="center"/>
              <w:rPr>
                <w:rFonts w:eastAsia="Times New Roman"/>
                <w:sz w:val="28"/>
                <w:szCs w:val="28"/>
              </w:rPr>
            </w:pPr>
          </w:p>
        </w:tc>
      </w:tr>
      <w:tr w:rsidR="008B1608" w:rsidTr="008B1608">
        <w:tc>
          <w:tcPr>
            <w:tcW w:w="534" w:type="dxa"/>
          </w:tcPr>
          <w:p w:rsidR="00263C56" w:rsidRPr="00F56676" w:rsidRDefault="00F56676" w:rsidP="00263C56">
            <w:pPr>
              <w:spacing w:line="360" w:lineRule="auto"/>
              <w:jc w:val="center"/>
              <w:rPr>
                <w:rFonts w:eastAsia="Times New Roman"/>
                <w:sz w:val="28"/>
                <w:szCs w:val="28"/>
                <w:lang w:val="en-US"/>
              </w:rPr>
            </w:pPr>
            <w:r>
              <w:rPr>
                <w:rFonts w:eastAsia="Times New Roman"/>
                <w:sz w:val="28"/>
                <w:szCs w:val="28"/>
                <w:lang w:val="en-US"/>
              </w:rPr>
              <w:t>8</w:t>
            </w:r>
          </w:p>
        </w:tc>
        <w:tc>
          <w:tcPr>
            <w:tcW w:w="4961" w:type="dxa"/>
          </w:tcPr>
          <w:p w:rsidR="00263C56" w:rsidRPr="008209A7" w:rsidRDefault="00263C56" w:rsidP="00263C56">
            <w:pPr>
              <w:spacing w:line="360" w:lineRule="auto"/>
              <w:jc w:val="center"/>
              <w:rPr>
                <w:rFonts w:eastAsia="Times New Roman"/>
                <w:sz w:val="28"/>
                <w:szCs w:val="28"/>
                <w:lang w:val="en-US"/>
              </w:rPr>
            </w:pPr>
            <w:r>
              <w:rPr>
                <w:rFonts w:eastAsia="Times New Roman"/>
                <w:sz w:val="28"/>
                <w:szCs w:val="28"/>
              </w:rPr>
              <w:t xml:space="preserve">Включение/ выключение </w:t>
            </w:r>
            <w:r>
              <w:rPr>
                <w:rFonts w:eastAsia="Times New Roman"/>
                <w:sz w:val="28"/>
                <w:szCs w:val="28"/>
                <w:lang w:val="en-US"/>
              </w:rPr>
              <w:t xml:space="preserve"> </w:t>
            </w:r>
            <w:r>
              <w:rPr>
                <w:rFonts w:eastAsia="Times New Roman"/>
                <w:sz w:val="28"/>
                <w:szCs w:val="28"/>
              </w:rPr>
              <w:t>M</w:t>
            </w:r>
            <w:r>
              <w:rPr>
                <w:rFonts w:eastAsia="Times New Roman"/>
                <w:sz w:val="28"/>
                <w:szCs w:val="28"/>
                <w:lang w:val="en-US"/>
              </w:rPr>
              <w:t>1P1</w:t>
            </w:r>
          </w:p>
        </w:tc>
        <w:tc>
          <w:tcPr>
            <w:tcW w:w="1843" w:type="dxa"/>
          </w:tcPr>
          <w:p w:rsidR="00263C56" w:rsidRPr="008209A7" w:rsidRDefault="00263C56" w:rsidP="00263C56">
            <w:pPr>
              <w:spacing w:line="360" w:lineRule="auto"/>
              <w:jc w:val="center"/>
              <w:rPr>
                <w:rFonts w:eastAsia="Times New Roman"/>
                <w:sz w:val="28"/>
                <w:szCs w:val="28"/>
                <w:lang w:val="en-US"/>
              </w:rPr>
            </w:pPr>
            <w:r>
              <w:rPr>
                <w:rFonts w:eastAsia="Times New Roman"/>
                <w:sz w:val="28"/>
                <w:szCs w:val="28"/>
              </w:rPr>
              <w:t>PT1P1</w:t>
            </w:r>
          </w:p>
        </w:tc>
        <w:tc>
          <w:tcPr>
            <w:tcW w:w="850" w:type="dxa"/>
          </w:tcPr>
          <w:p w:rsidR="00263C56" w:rsidRPr="008209A7" w:rsidRDefault="00263C56" w:rsidP="00263C56">
            <w:pPr>
              <w:spacing w:line="360" w:lineRule="auto"/>
              <w:jc w:val="center"/>
              <w:rPr>
                <w:rFonts w:eastAsia="Times New Roman"/>
                <w:sz w:val="28"/>
                <w:szCs w:val="28"/>
                <w:lang w:val="en-US"/>
              </w:rPr>
            </w:pPr>
            <w:r>
              <w:rPr>
                <w:rFonts w:eastAsia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1383" w:type="dxa"/>
          </w:tcPr>
          <w:p w:rsidR="00263C56" w:rsidRDefault="00263C56" w:rsidP="00263C56">
            <w:pPr>
              <w:spacing w:line="360" w:lineRule="auto"/>
              <w:jc w:val="center"/>
              <w:rPr>
                <w:rFonts w:eastAsia="Times New Roman"/>
                <w:sz w:val="28"/>
                <w:szCs w:val="28"/>
              </w:rPr>
            </w:pPr>
          </w:p>
        </w:tc>
      </w:tr>
      <w:tr w:rsidR="008B1608" w:rsidTr="008B1608">
        <w:tc>
          <w:tcPr>
            <w:tcW w:w="534" w:type="dxa"/>
          </w:tcPr>
          <w:p w:rsidR="00263C56" w:rsidRPr="00F56676" w:rsidRDefault="00F56676" w:rsidP="00F56676">
            <w:pPr>
              <w:spacing w:line="360" w:lineRule="auto"/>
              <w:jc w:val="center"/>
              <w:rPr>
                <w:rFonts w:eastAsia="Times New Roman"/>
                <w:sz w:val="28"/>
                <w:szCs w:val="28"/>
                <w:lang w:val="en-US"/>
              </w:rPr>
            </w:pPr>
            <w:r>
              <w:rPr>
                <w:rFonts w:eastAsia="Times New Roman"/>
                <w:sz w:val="28"/>
                <w:szCs w:val="28"/>
                <w:lang w:val="en-US"/>
              </w:rPr>
              <w:t>9</w:t>
            </w:r>
          </w:p>
        </w:tc>
        <w:tc>
          <w:tcPr>
            <w:tcW w:w="4961" w:type="dxa"/>
          </w:tcPr>
          <w:p w:rsidR="00263C56" w:rsidRPr="008209A7" w:rsidRDefault="00263C56" w:rsidP="00263C56">
            <w:pPr>
              <w:spacing w:line="360" w:lineRule="auto"/>
              <w:jc w:val="center"/>
              <w:rPr>
                <w:rFonts w:eastAsia="Times New Roman"/>
                <w:sz w:val="28"/>
                <w:szCs w:val="28"/>
                <w:lang w:val="en-US"/>
              </w:rPr>
            </w:pPr>
            <w:r>
              <w:rPr>
                <w:rFonts w:eastAsia="Times New Roman"/>
                <w:sz w:val="28"/>
                <w:szCs w:val="28"/>
              </w:rPr>
              <w:t xml:space="preserve">Включение/ выключение </w:t>
            </w:r>
            <w:r>
              <w:rPr>
                <w:rFonts w:eastAsia="Times New Roman"/>
                <w:sz w:val="28"/>
                <w:szCs w:val="28"/>
                <w:lang w:val="en-US"/>
              </w:rPr>
              <w:t xml:space="preserve"> </w:t>
            </w:r>
            <w:r>
              <w:rPr>
                <w:rFonts w:eastAsia="Times New Roman"/>
                <w:sz w:val="28"/>
                <w:szCs w:val="28"/>
              </w:rPr>
              <w:t>M</w:t>
            </w:r>
            <w:r>
              <w:rPr>
                <w:rFonts w:eastAsia="Times New Roman"/>
                <w:sz w:val="28"/>
                <w:szCs w:val="28"/>
                <w:lang w:val="en-US"/>
              </w:rPr>
              <w:t>1P2</w:t>
            </w:r>
          </w:p>
        </w:tc>
        <w:tc>
          <w:tcPr>
            <w:tcW w:w="1843" w:type="dxa"/>
          </w:tcPr>
          <w:p w:rsidR="00263C56" w:rsidRPr="008209A7" w:rsidRDefault="00263C56" w:rsidP="00263C56">
            <w:pPr>
              <w:spacing w:line="360" w:lineRule="auto"/>
              <w:jc w:val="center"/>
              <w:rPr>
                <w:rFonts w:eastAsia="Times New Roman"/>
                <w:sz w:val="28"/>
                <w:szCs w:val="28"/>
                <w:lang w:val="en-US"/>
              </w:rPr>
            </w:pPr>
            <w:r>
              <w:rPr>
                <w:rFonts w:eastAsia="Times New Roman"/>
                <w:sz w:val="28"/>
                <w:szCs w:val="28"/>
              </w:rPr>
              <w:t>PT1P</w:t>
            </w:r>
            <w:r>
              <w:rPr>
                <w:rFonts w:eastAsia="Times New Roman"/>
                <w:sz w:val="28"/>
                <w:szCs w:val="28"/>
                <w:lang w:val="en-US"/>
              </w:rPr>
              <w:t>2</w:t>
            </w:r>
          </w:p>
        </w:tc>
        <w:tc>
          <w:tcPr>
            <w:tcW w:w="850" w:type="dxa"/>
          </w:tcPr>
          <w:p w:rsidR="00263C56" w:rsidRPr="008209A7" w:rsidRDefault="00263C56" w:rsidP="00263C56">
            <w:pPr>
              <w:spacing w:line="360" w:lineRule="auto"/>
              <w:jc w:val="center"/>
              <w:rPr>
                <w:rFonts w:eastAsia="Times New Roman"/>
                <w:sz w:val="28"/>
                <w:szCs w:val="28"/>
                <w:lang w:val="en-US"/>
              </w:rPr>
            </w:pPr>
            <w:r>
              <w:rPr>
                <w:rFonts w:eastAsia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1383" w:type="dxa"/>
          </w:tcPr>
          <w:p w:rsidR="00263C56" w:rsidRDefault="00263C56" w:rsidP="00263C56">
            <w:pPr>
              <w:spacing w:line="360" w:lineRule="auto"/>
              <w:jc w:val="center"/>
              <w:rPr>
                <w:rFonts w:eastAsia="Times New Roman"/>
                <w:sz w:val="28"/>
                <w:szCs w:val="28"/>
              </w:rPr>
            </w:pPr>
          </w:p>
        </w:tc>
      </w:tr>
      <w:tr w:rsidR="008B1608" w:rsidTr="008B1608">
        <w:tc>
          <w:tcPr>
            <w:tcW w:w="534" w:type="dxa"/>
          </w:tcPr>
          <w:p w:rsidR="00263C56" w:rsidRPr="00F56676" w:rsidRDefault="00263C56" w:rsidP="00F56676">
            <w:pPr>
              <w:spacing w:line="360" w:lineRule="auto"/>
              <w:jc w:val="center"/>
              <w:rPr>
                <w:rFonts w:eastAsia="Times New Roman"/>
                <w:sz w:val="28"/>
                <w:szCs w:val="28"/>
                <w:lang w:val="en-US"/>
              </w:rPr>
            </w:pPr>
            <w:r>
              <w:rPr>
                <w:rFonts w:eastAsia="Times New Roman"/>
                <w:sz w:val="28"/>
                <w:szCs w:val="28"/>
              </w:rPr>
              <w:t>1</w:t>
            </w:r>
            <w:r w:rsidR="00F56676">
              <w:rPr>
                <w:rFonts w:eastAsia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4961" w:type="dxa"/>
          </w:tcPr>
          <w:p w:rsidR="00263C56" w:rsidRPr="008209A7" w:rsidRDefault="00263C56" w:rsidP="00263C56">
            <w:pPr>
              <w:spacing w:line="360" w:lineRule="auto"/>
              <w:jc w:val="center"/>
              <w:rPr>
                <w:rFonts w:eastAsia="Times New Roman"/>
                <w:sz w:val="28"/>
                <w:szCs w:val="28"/>
                <w:lang w:val="en-US"/>
              </w:rPr>
            </w:pPr>
            <w:r>
              <w:rPr>
                <w:rFonts w:eastAsia="Times New Roman"/>
                <w:sz w:val="28"/>
                <w:szCs w:val="28"/>
              </w:rPr>
              <w:t xml:space="preserve">Включение/ выключение </w:t>
            </w:r>
            <w:r>
              <w:rPr>
                <w:rFonts w:eastAsia="Times New Roman"/>
                <w:sz w:val="28"/>
                <w:szCs w:val="28"/>
                <w:lang w:val="en-US"/>
              </w:rPr>
              <w:t xml:space="preserve"> </w:t>
            </w:r>
            <w:r>
              <w:rPr>
                <w:rFonts w:eastAsia="Times New Roman"/>
                <w:sz w:val="28"/>
                <w:szCs w:val="28"/>
              </w:rPr>
              <w:t>M</w:t>
            </w:r>
            <w:r>
              <w:rPr>
                <w:rFonts w:eastAsia="Times New Roman"/>
                <w:sz w:val="28"/>
                <w:szCs w:val="28"/>
                <w:lang w:val="en-US"/>
              </w:rPr>
              <w:t>1P3</w:t>
            </w:r>
          </w:p>
        </w:tc>
        <w:tc>
          <w:tcPr>
            <w:tcW w:w="1843" w:type="dxa"/>
          </w:tcPr>
          <w:p w:rsidR="00263C56" w:rsidRPr="008209A7" w:rsidRDefault="00263C56" w:rsidP="00263C56">
            <w:pPr>
              <w:spacing w:line="360" w:lineRule="auto"/>
              <w:jc w:val="center"/>
              <w:rPr>
                <w:rFonts w:eastAsia="Times New Roman"/>
                <w:sz w:val="28"/>
                <w:szCs w:val="28"/>
                <w:lang w:val="en-US"/>
              </w:rPr>
            </w:pPr>
            <w:r>
              <w:rPr>
                <w:rFonts w:eastAsia="Times New Roman"/>
                <w:sz w:val="28"/>
                <w:szCs w:val="28"/>
              </w:rPr>
              <w:t>PT1P</w:t>
            </w:r>
            <w:r>
              <w:rPr>
                <w:rFonts w:eastAsia="Times New Roman"/>
                <w:sz w:val="28"/>
                <w:szCs w:val="28"/>
                <w:lang w:val="en-US"/>
              </w:rPr>
              <w:t>3</w:t>
            </w:r>
          </w:p>
        </w:tc>
        <w:tc>
          <w:tcPr>
            <w:tcW w:w="850" w:type="dxa"/>
          </w:tcPr>
          <w:p w:rsidR="00263C56" w:rsidRPr="008209A7" w:rsidRDefault="00263C56" w:rsidP="00263C56">
            <w:pPr>
              <w:spacing w:line="360" w:lineRule="auto"/>
              <w:jc w:val="center"/>
              <w:rPr>
                <w:rFonts w:eastAsia="Times New Roman"/>
                <w:sz w:val="28"/>
                <w:szCs w:val="28"/>
                <w:lang w:val="en-US"/>
              </w:rPr>
            </w:pPr>
            <w:r>
              <w:rPr>
                <w:rFonts w:eastAsia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1383" w:type="dxa"/>
          </w:tcPr>
          <w:p w:rsidR="00263C56" w:rsidRDefault="00263C56" w:rsidP="00263C56">
            <w:pPr>
              <w:spacing w:line="360" w:lineRule="auto"/>
              <w:jc w:val="center"/>
              <w:rPr>
                <w:rFonts w:eastAsia="Times New Roman"/>
                <w:sz w:val="28"/>
                <w:szCs w:val="28"/>
              </w:rPr>
            </w:pPr>
          </w:p>
        </w:tc>
      </w:tr>
      <w:tr w:rsidR="008B1608" w:rsidTr="008B1608">
        <w:tc>
          <w:tcPr>
            <w:tcW w:w="534" w:type="dxa"/>
          </w:tcPr>
          <w:p w:rsidR="00263C56" w:rsidRPr="00F56676" w:rsidRDefault="00263C56" w:rsidP="00F56676">
            <w:pPr>
              <w:spacing w:line="360" w:lineRule="auto"/>
              <w:jc w:val="center"/>
              <w:rPr>
                <w:rFonts w:eastAsia="Times New Roman"/>
                <w:sz w:val="28"/>
                <w:szCs w:val="28"/>
                <w:lang w:val="en-US"/>
              </w:rPr>
            </w:pPr>
            <w:r>
              <w:rPr>
                <w:rFonts w:eastAsia="Times New Roman"/>
                <w:sz w:val="28"/>
                <w:szCs w:val="28"/>
              </w:rPr>
              <w:t>1</w:t>
            </w:r>
            <w:r w:rsidR="00F56676">
              <w:rPr>
                <w:rFonts w:eastAsia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4961" w:type="dxa"/>
          </w:tcPr>
          <w:p w:rsidR="00263C56" w:rsidRPr="00263C56" w:rsidRDefault="00263C56" w:rsidP="00263C56">
            <w:pPr>
              <w:spacing w:line="360" w:lineRule="auto"/>
              <w:jc w:val="center"/>
              <w:rPr>
                <w:rFonts w:eastAsia="Times New Roman"/>
                <w:sz w:val="28"/>
                <w:szCs w:val="28"/>
              </w:rPr>
            </w:pPr>
            <w:r>
              <w:rPr>
                <w:rFonts w:eastAsia="Times New Roman"/>
                <w:sz w:val="28"/>
                <w:szCs w:val="28"/>
              </w:rPr>
              <w:t>Температура массы</w:t>
            </w:r>
            <w:r w:rsidRPr="00263C56">
              <w:rPr>
                <w:rFonts w:eastAsia="Times New Roman"/>
                <w:sz w:val="28"/>
                <w:szCs w:val="28"/>
              </w:rPr>
              <w:t xml:space="preserve"> реактор</w:t>
            </w:r>
            <w:r>
              <w:rPr>
                <w:rFonts w:eastAsia="Times New Roman"/>
                <w:sz w:val="28"/>
                <w:szCs w:val="28"/>
              </w:rPr>
              <w:t xml:space="preserve"> </w:t>
            </w:r>
            <w:r>
              <w:rPr>
                <w:rFonts w:eastAsia="Times New Roman"/>
                <w:sz w:val="28"/>
                <w:szCs w:val="28"/>
                <w:lang w:val="en-US"/>
              </w:rPr>
              <w:t>P</w:t>
            </w:r>
            <w:r>
              <w:rPr>
                <w:rFonts w:eastAsia="Times New Roman"/>
                <w:sz w:val="28"/>
                <w:szCs w:val="28"/>
              </w:rPr>
              <w:t xml:space="preserve">1 </w:t>
            </w:r>
          </w:p>
        </w:tc>
        <w:tc>
          <w:tcPr>
            <w:tcW w:w="1843" w:type="dxa"/>
          </w:tcPr>
          <w:p w:rsidR="00263C56" w:rsidRPr="008209A7" w:rsidRDefault="00263C56" w:rsidP="00263C56">
            <w:pPr>
              <w:spacing w:line="360" w:lineRule="auto"/>
              <w:jc w:val="center"/>
              <w:rPr>
                <w:rFonts w:eastAsia="Times New Roman"/>
                <w:sz w:val="28"/>
                <w:szCs w:val="28"/>
                <w:lang w:val="en-US"/>
              </w:rPr>
            </w:pPr>
            <w:r>
              <w:rPr>
                <w:rFonts w:eastAsia="Times New Roman"/>
                <w:sz w:val="28"/>
                <w:szCs w:val="28"/>
                <w:lang w:val="en-US"/>
              </w:rPr>
              <w:t>TT</w:t>
            </w:r>
            <w:r>
              <w:rPr>
                <w:rFonts w:eastAsia="Times New Roman"/>
                <w:sz w:val="28"/>
                <w:szCs w:val="28"/>
              </w:rPr>
              <w:t>1P</w:t>
            </w:r>
            <w:r>
              <w:rPr>
                <w:rFonts w:eastAsia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850" w:type="dxa"/>
          </w:tcPr>
          <w:p w:rsidR="00263C56" w:rsidRPr="008209A7" w:rsidRDefault="00263C56" w:rsidP="00263C56">
            <w:pPr>
              <w:spacing w:line="360" w:lineRule="auto"/>
              <w:jc w:val="center"/>
              <w:rPr>
                <w:rFonts w:eastAsia="Times New Roman"/>
                <w:sz w:val="28"/>
                <w:szCs w:val="28"/>
                <w:lang w:val="en-US"/>
              </w:rPr>
            </w:pPr>
            <w:r>
              <w:rPr>
                <w:rFonts w:eastAsia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1383" w:type="dxa"/>
          </w:tcPr>
          <w:p w:rsidR="00263C56" w:rsidRDefault="00263C56" w:rsidP="00263C56">
            <w:pPr>
              <w:spacing w:line="360" w:lineRule="auto"/>
              <w:jc w:val="center"/>
              <w:rPr>
                <w:rFonts w:eastAsia="Times New Roman"/>
                <w:sz w:val="28"/>
                <w:szCs w:val="28"/>
              </w:rPr>
            </w:pPr>
          </w:p>
        </w:tc>
      </w:tr>
      <w:tr w:rsidR="008B1608" w:rsidTr="008B1608">
        <w:tc>
          <w:tcPr>
            <w:tcW w:w="534" w:type="dxa"/>
          </w:tcPr>
          <w:p w:rsidR="00263C56" w:rsidRPr="00F56676" w:rsidRDefault="00263C56" w:rsidP="00F56676">
            <w:pPr>
              <w:spacing w:line="360" w:lineRule="auto"/>
              <w:jc w:val="center"/>
              <w:rPr>
                <w:rFonts w:eastAsia="Times New Roman"/>
                <w:sz w:val="28"/>
                <w:szCs w:val="28"/>
                <w:lang w:val="en-US"/>
              </w:rPr>
            </w:pPr>
            <w:r>
              <w:rPr>
                <w:rFonts w:eastAsia="Times New Roman"/>
                <w:sz w:val="28"/>
                <w:szCs w:val="28"/>
              </w:rPr>
              <w:t>1</w:t>
            </w:r>
            <w:r w:rsidR="00F56676">
              <w:rPr>
                <w:rFonts w:eastAsia="Times New Roman"/>
                <w:sz w:val="28"/>
                <w:szCs w:val="28"/>
                <w:lang w:val="en-US"/>
              </w:rPr>
              <w:t>2</w:t>
            </w:r>
          </w:p>
        </w:tc>
        <w:tc>
          <w:tcPr>
            <w:tcW w:w="4961" w:type="dxa"/>
          </w:tcPr>
          <w:p w:rsidR="00263C56" w:rsidRPr="008209A7" w:rsidRDefault="00263C56" w:rsidP="00263C56">
            <w:pPr>
              <w:spacing w:line="360" w:lineRule="auto"/>
              <w:jc w:val="center"/>
              <w:rPr>
                <w:rFonts w:eastAsia="Times New Roman"/>
                <w:sz w:val="28"/>
                <w:szCs w:val="28"/>
                <w:lang w:val="en-US"/>
              </w:rPr>
            </w:pPr>
            <w:r>
              <w:rPr>
                <w:rFonts w:eastAsia="Times New Roman"/>
                <w:sz w:val="28"/>
                <w:szCs w:val="28"/>
              </w:rPr>
              <w:t>Температура массы</w:t>
            </w:r>
            <w:r w:rsidRPr="00263C56">
              <w:rPr>
                <w:rFonts w:eastAsia="Times New Roman"/>
                <w:sz w:val="28"/>
                <w:szCs w:val="28"/>
              </w:rPr>
              <w:t xml:space="preserve"> реактор</w:t>
            </w:r>
            <w:r>
              <w:rPr>
                <w:rFonts w:eastAsia="Times New Roman"/>
                <w:sz w:val="28"/>
                <w:szCs w:val="28"/>
              </w:rPr>
              <w:t xml:space="preserve"> </w:t>
            </w:r>
            <w:r>
              <w:rPr>
                <w:rFonts w:eastAsia="Times New Roman"/>
                <w:sz w:val="28"/>
                <w:szCs w:val="28"/>
                <w:lang w:val="en-US"/>
              </w:rPr>
              <w:t>P2</w:t>
            </w:r>
          </w:p>
        </w:tc>
        <w:tc>
          <w:tcPr>
            <w:tcW w:w="1843" w:type="dxa"/>
          </w:tcPr>
          <w:p w:rsidR="00263C56" w:rsidRPr="008209A7" w:rsidRDefault="00263C56" w:rsidP="00263C56">
            <w:pPr>
              <w:spacing w:line="360" w:lineRule="auto"/>
              <w:jc w:val="center"/>
              <w:rPr>
                <w:rFonts w:eastAsia="Times New Roman"/>
                <w:sz w:val="28"/>
                <w:szCs w:val="28"/>
                <w:lang w:val="en-US"/>
              </w:rPr>
            </w:pPr>
            <w:r>
              <w:rPr>
                <w:rFonts w:eastAsia="Times New Roman"/>
                <w:sz w:val="28"/>
                <w:szCs w:val="28"/>
                <w:lang w:val="en-US"/>
              </w:rPr>
              <w:t>TT</w:t>
            </w:r>
            <w:r>
              <w:rPr>
                <w:rFonts w:eastAsia="Times New Roman"/>
                <w:sz w:val="28"/>
                <w:szCs w:val="28"/>
              </w:rPr>
              <w:t>1P</w:t>
            </w:r>
            <w:r>
              <w:rPr>
                <w:rFonts w:eastAsia="Times New Roman"/>
                <w:sz w:val="28"/>
                <w:szCs w:val="28"/>
                <w:lang w:val="en-US"/>
              </w:rPr>
              <w:t>2</w:t>
            </w:r>
          </w:p>
        </w:tc>
        <w:tc>
          <w:tcPr>
            <w:tcW w:w="850" w:type="dxa"/>
          </w:tcPr>
          <w:p w:rsidR="00263C56" w:rsidRPr="008209A7" w:rsidRDefault="00263C56" w:rsidP="00263C56">
            <w:pPr>
              <w:spacing w:line="360" w:lineRule="auto"/>
              <w:jc w:val="center"/>
              <w:rPr>
                <w:rFonts w:eastAsia="Times New Roman"/>
                <w:sz w:val="28"/>
                <w:szCs w:val="28"/>
                <w:lang w:val="en-US"/>
              </w:rPr>
            </w:pPr>
            <w:r>
              <w:rPr>
                <w:rFonts w:eastAsia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1383" w:type="dxa"/>
          </w:tcPr>
          <w:p w:rsidR="00263C56" w:rsidRDefault="00263C56" w:rsidP="00263C56">
            <w:pPr>
              <w:spacing w:line="360" w:lineRule="auto"/>
              <w:jc w:val="center"/>
              <w:rPr>
                <w:rFonts w:eastAsia="Times New Roman"/>
                <w:sz w:val="28"/>
                <w:szCs w:val="28"/>
              </w:rPr>
            </w:pPr>
          </w:p>
        </w:tc>
      </w:tr>
      <w:tr w:rsidR="008B1608" w:rsidTr="008B1608">
        <w:tc>
          <w:tcPr>
            <w:tcW w:w="534" w:type="dxa"/>
          </w:tcPr>
          <w:p w:rsidR="00263C56" w:rsidRPr="00263C56" w:rsidRDefault="00263C56" w:rsidP="00F56676">
            <w:pPr>
              <w:spacing w:line="360" w:lineRule="auto"/>
              <w:jc w:val="center"/>
              <w:rPr>
                <w:rFonts w:eastAsia="Times New Roman"/>
                <w:sz w:val="28"/>
                <w:szCs w:val="28"/>
                <w:lang w:val="en-US"/>
              </w:rPr>
            </w:pPr>
            <w:r>
              <w:rPr>
                <w:rFonts w:eastAsia="Times New Roman"/>
                <w:sz w:val="28"/>
                <w:szCs w:val="28"/>
                <w:lang w:val="en-US"/>
              </w:rPr>
              <w:t>1</w:t>
            </w:r>
            <w:r w:rsidR="00F56676">
              <w:rPr>
                <w:rFonts w:eastAsia="Times New Roman"/>
                <w:sz w:val="28"/>
                <w:szCs w:val="28"/>
                <w:lang w:val="en-US"/>
              </w:rPr>
              <w:t>3</w:t>
            </w:r>
          </w:p>
        </w:tc>
        <w:tc>
          <w:tcPr>
            <w:tcW w:w="4961" w:type="dxa"/>
          </w:tcPr>
          <w:p w:rsidR="00263C56" w:rsidRPr="008209A7" w:rsidRDefault="00263C56" w:rsidP="00263C56">
            <w:pPr>
              <w:spacing w:line="360" w:lineRule="auto"/>
              <w:jc w:val="center"/>
              <w:rPr>
                <w:rFonts w:eastAsia="Times New Roman"/>
                <w:sz w:val="28"/>
                <w:szCs w:val="28"/>
                <w:lang w:val="en-US"/>
              </w:rPr>
            </w:pPr>
            <w:r>
              <w:rPr>
                <w:rFonts w:eastAsia="Times New Roman"/>
                <w:sz w:val="28"/>
                <w:szCs w:val="28"/>
              </w:rPr>
              <w:t>Температура массы</w:t>
            </w:r>
            <w:r w:rsidRPr="00263C56">
              <w:rPr>
                <w:rFonts w:eastAsia="Times New Roman"/>
                <w:sz w:val="28"/>
                <w:szCs w:val="28"/>
              </w:rPr>
              <w:t xml:space="preserve"> реактор</w:t>
            </w:r>
            <w:r>
              <w:rPr>
                <w:rFonts w:eastAsia="Times New Roman"/>
                <w:sz w:val="28"/>
                <w:szCs w:val="28"/>
              </w:rPr>
              <w:t xml:space="preserve"> </w:t>
            </w:r>
            <w:r>
              <w:rPr>
                <w:rFonts w:eastAsia="Times New Roman"/>
                <w:sz w:val="28"/>
                <w:szCs w:val="28"/>
                <w:lang w:val="en-US"/>
              </w:rPr>
              <w:t>P3</w:t>
            </w:r>
          </w:p>
        </w:tc>
        <w:tc>
          <w:tcPr>
            <w:tcW w:w="1843" w:type="dxa"/>
          </w:tcPr>
          <w:p w:rsidR="00263C56" w:rsidRPr="008209A7" w:rsidRDefault="00263C56" w:rsidP="00263C56">
            <w:pPr>
              <w:spacing w:line="360" w:lineRule="auto"/>
              <w:jc w:val="center"/>
              <w:rPr>
                <w:rFonts w:eastAsia="Times New Roman"/>
                <w:sz w:val="28"/>
                <w:szCs w:val="28"/>
                <w:lang w:val="en-US"/>
              </w:rPr>
            </w:pPr>
            <w:r>
              <w:rPr>
                <w:rFonts w:eastAsia="Times New Roman"/>
                <w:sz w:val="28"/>
                <w:szCs w:val="28"/>
                <w:lang w:val="en-US"/>
              </w:rPr>
              <w:t>TT</w:t>
            </w:r>
            <w:r>
              <w:rPr>
                <w:rFonts w:eastAsia="Times New Roman"/>
                <w:sz w:val="28"/>
                <w:szCs w:val="28"/>
              </w:rPr>
              <w:t>1P</w:t>
            </w:r>
            <w:r>
              <w:rPr>
                <w:rFonts w:eastAsia="Times New Roman"/>
                <w:sz w:val="28"/>
                <w:szCs w:val="28"/>
                <w:lang w:val="en-US"/>
              </w:rPr>
              <w:t>3</w:t>
            </w:r>
          </w:p>
        </w:tc>
        <w:tc>
          <w:tcPr>
            <w:tcW w:w="850" w:type="dxa"/>
          </w:tcPr>
          <w:p w:rsidR="00263C56" w:rsidRPr="008209A7" w:rsidRDefault="00263C56" w:rsidP="00263C56">
            <w:pPr>
              <w:spacing w:line="360" w:lineRule="auto"/>
              <w:jc w:val="center"/>
              <w:rPr>
                <w:rFonts w:eastAsia="Times New Roman"/>
                <w:sz w:val="28"/>
                <w:szCs w:val="28"/>
                <w:lang w:val="en-US"/>
              </w:rPr>
            </w:pPr>
            <w:r>
              <w:rPr>
                <w:rFonts w:eastAsia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1383" w:type="dxa"/>
          </w:tcPr>
          <w:p w:rsidR="00263C56" w:rsidRDefault="00263C56" w:rsidP="00263C56">
            <w:pPr>
              <w:spacing w:line="360" w:lineRule="auto"/>
              <w:jc w:val="center"/>
              <w:rPr>
                <w:rFonts w:eastAsia="Times New Roman"/>
                <w:sz w:val="28"/>
                <w:szCs w:val="28"/>
              </w:rPr>
            </w:pPr>
          </w:p>
        </w:tc>
      </w:tr>
      <w:tr w:rsidR="00763738" w:rsidTr="008B1608">
        <w:tc>
          <w:tcPr>
            <w:tcW w:w="534" w:type="dxa"/>
          </w:tcPr>
          <w:p w:rsidR="00763738" w:rsidRPr="00F56676" w:rsidRDefault="00763738" w:rsidP="00F56676">
            <w:pPr>
              <w:spacing w:line="360" w:lineRule="auto"/>
              <w:jc w:val="center"/>
              <w:rPr>
                <w:rFonts w:eastAsia="Times New Roman"/>
                <w:sz w:val="28"/>
                <w:szCs w:val="28"/>
                <w:lang w:val="en-US"/>
              </w:rPr>
            </w:pPr>
            <w:r>
              <w:rPr>
                <w:rFonts w:eastAsia="Times New Roman"/>
                <w:sz w:val="28"/>
                <w:szCs w:val="28"/>
              </w:rPr>
              <w:t>1</w:t>
            </w:r>
            <w:r w:rsidR="00F56676">
              <w:rPr>
                <w:rFonts w:eastAsia="Times New Roman"/>
                <w:sz w:val="28"/>
                <w:szCs w:val="28"/>
                <w:lang w:val="en-US"/>
              </w:rPr>
              <w:t>4</w:t>
            </w:r>
          </w:p>
        </w:tc>
        <w:tc>
          <w:tcPr>
            <w:tcW w:w="4961" w:type="dxa"/>
          </w:tcPr>
          <w:p w:rsidR="00763738" w:rsidRPr="00263C56" w:rsidRDefault="00763738" w:rsidP="00763738">
            <w:pPr>
              <w:spacing w:line="360" w:lineRule="auto"/>
              <w:jc w:val="center"/>
              <w:rPr>
                <w:rFonts w:eastAsia="Times New Roman"/>
                <w:sz w:val="28"/>
                <w:szCs w:val="28"/>
              </w:rPr>
            </w:pPr>
            <w:r>
              <w:rPr>
                <w:rFonts w:eastAsia="Times New Roman"/>
                <w:sz w:val="28"/>
                <w:szCs w:val="28"/>
              </w:rPr>
              <w:t xml:space="preserve">Температура </w:t>
            </w:r>
            <w:r>
              <w:rPr>
                <w:rFonts w:eastAsia="Times New Roman"/>
                <w:sz w:val="28"/>
                <w:szCs w:val="28"/>
                <w:lang w:val="en-US"/>
              </w:rPr>
              <w:t>рубашки</w:t>
            </w:r>
            <w:r w:rsidRPr="00263C56">
              <w:rPr>
                <w:rFonts w:eastAsia="Times New Roman"/>
                <w:sz w:val="28"/>
                <w:szCs w:val="28"/>
              </w:rPr>
              <w:t xml:space="preserve"> реактор</w:t>
            </w:r>
            <w:r>
              <w:rPr>
                <w:rFonts w:eastAsia="Times New Roman"/>
                <w:sz w:val="28"/>
                <w:szCs w:val="28"/>
              </w:rPr>
              <w:t xml:space="preserve"> </w:t>
            </w:r>
            <w:r>
              <w:rPr>
                <w:rFonts w:eastAsia="Times New Roman"/>
                <w:sz w:val="28"/>
                <w:szCs w:val="28"/>
                <w:lang w:val="en-US"/>
              </w:rPr>
              <w:t>P</w:t>
            </w:r>
            <w:r>
              <w:rPr>
                <w:rFonts w:eastAsia="Times New Roman"/>
                <w:sz w:val="28"/>
                <w:szCs w:val="28"/>
              </w:rPr>
              <w:t xml:space="preserve">1 </w:t>
            </w:r>
          </w:p>
        </w:tc>
        <w:tc>
          <w:tcPr>
            <w:tcW w:w="1843" w:type="dxa"/>
          </w:tcPr>
          <w:p w:rsidR="00763738" w:rsidRPr="008209A7" w:rsidRDefault="00763738" w:rsidP="00763738">
            <w:pPr>
              <w:spacing w:line="360" w:lineRule="auto"/>
              <w:jc w:val="center"/>
              <w:rPr>
                <w:rFonts w:eastAsia="Times New Roman"/>
                <w:sz w:val="28"/>
                <w:szCs w:val="28"/>
                <w:lang w:val="en-US"/>
              </w:rPr>
            </w:pPr>
            <w:r>
              <w:rPr>
                <w:rFonts w:eastAsia="Times New Roman"/>
                <w:sz w:val="28"/>
                <w:szCs w:val="28"/>
                <w:lang w:val="en-US"/>
              </w:rPr>
              <w:t>TT</w:t>
            </w:r>
            <w:r>
              <w:rPr>
                <w:rFonts w:eastAsia="Times New Roman"/>
                <w:sz w:val="28"/>
                <w:szCs w:val="28"/>
              </w:rPr>
              <w:t>2P</w:t>
            </w:r>
            <w:r>
              <w:rPr>
                <w:rFonts w:eastAsia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850" w:type="dxa"/>
          </w:tcPr>
          <w:p w:rsidR="00763738" w:rsidRPr="008209A7" w:rsidRDefault="00763738" w:rsidP="00763738">
            <w:pPr>
              <w:spacing w:line="360" w:lineRule="auto"/>
              <w:jc w:val="center"/>
              <w:rPr>
                <w:rFonts w:eastAsia="Times New Roman"/>
                <w:sz w:val="28"/>
                <w:szCs w:val="28"/>
                <w:lang w:val="en-US"/>
              </w:rPr>
            </w:pPr>
            <w:r>
              <w:rPr>
                <w:rFonts w:eastAsia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1383" w:type="dxa"/>
          </w:tcPr>
          <w:p w:rsidR="00763738" w:rsidRDefault="00763738" w:rsidP="00763738">
            <w:pPr>
              <w:spacing w:line="360" w:lineRule="auto"/>
              <w:jc w:val="center"/>
              <w:rPr>
                <w:rFonts w:eastAsia="Times New Roman"/>
                <w:sz w:val="28"/>
                <w:szCs w:val="28"/>
              </w:rPr>
            </w:pPr>
          </w:p>
        </w:tc>
      </w:tr>
      <w:tr w:rsidR="00763738" w:rsidTr="008B1608">
        <w:tc>
          <w:tcPr>
            <w:tcW w:w="534" w:type="dxa"/>
          </w:tcPr>
          <w:p w:rsidR="00763738" w:rsidRPr="00F56676" w:rsidRDefault="00763738" w:rsidP="00F56676">
            <w:pPr>
              <w:spacing w:line="360" w:lineRule="auto"/>
              <w:jc w:val="center"/>
              <w:rPr>
                <w:rFonts w:eastAsia="Times New Roman"/>
                <w:sz w:val="28"/>
                <w:szCs w:val="28"/>
                <w:lang w:val="en-US"/>
              </w:rPr>
            </w:pPr>
            <w:r>
              <w:rPr>
                <w:rFonts w:eastAsia="Times New Roman"/>
                <w:sz w:val="28"/>
                <w:szCs w:val="28"/>
              </w:rPr>
              <w:t>1</w:t>
            </w:r>
            <w:r w:rsidR="00F56676">
              <w:rPr>
                <w:rFonts w:eastAsia="Times New Roman"/>
                <w:sz w:val="28"/>
                <w:szCs w:val="28"/>
                <w:lang w:val="en-US"/>
              </w:rPr>
              <w:t>5</w:t>
            </w:r>
          </w:p>
        </w:tc>
        <w:tc>
          <w:tcPr>
            <w:tcW w:w="4961" w:type="dxa"/>
          </w:tcPr>
          <w:p w:rsidR="00763738" w:rsidRPr="008209A7" w:rsidRDefault="00763738" w:rsidP="00763738">
            <w:pPr>
              <w:spacing w:line="360" w:lineRule="auto"/>
              <w:jc w:val="center"/>
              <w:rPr>
                <w:rFonts w:eastAsia="Times New Roman"/>
                <w:sz w:val="28"/>
                <w:szCs w:val="28"/>
                <w:lang w:val="en-US"/>
              </w:rPr>
            </w:pPr>
            <w:r>
              <w:rPr>
                <w:rFonts w:eastAsia="Times New Roman"/>
                <w:sz w:val="28"/>
                <w:szCs w:val="28"/>
              </w:rPr>
              <w:t>Температура</w:t>
            </w:r>
            <w:r>
              <w:rPr>
                <w:rFonts w:eastAsia="Times New Roman"/>
                <w:sz w:val="28"/>
                <w:szCs w:val="28"/>
                <w:lang w:val="en-US"/>
              </w:rPr>
              <w:t xml:space="preserve"> рубашки</w:t>
            </w:r>
            <w:r w:rsidRPr="00263C56">
              <w:rPr>
                <w:rFonts w:eastAsia="Times New Roman"/>
                <w:sz w:val="28"/>
                <w:szCs w:val="28"/>
              </w:rPr>
              <w:t xml:space="preserve">  реактор</w:t>
            </w:r>
            <w:r>
              <w:rPr>
                <w:rFonts w:eastAsia="Times New Roman"/>
                <w:sz w:val="28"/>
                <w:szCs w:val="28"/>
              </w:rPr>
              <w:t xml:space="preserve"> </w:t>
            </w:r>
            <w:r>
              <w:rPr>
                <w:rFonts w:eastAsia="Times New Roman"/>
                <w:sz w:val="28"/>
                <w:szCs w:val="28"/>
                <w:lang w:val="en-US"/>
              </w:rPr>
              <w:t>P2</w:t>
            </w:r>
          </w:p>
        </w:tc>
        <w:tc>
          <w:tcPr>
            <w:tcW w:w="1843" w:type="dxa"/>
          </w:tcPr>
          <w:p w:rsidR="00763738" w:rsidRPr="008209A7" w:rsidRDefault="00763738" w:rsidP="00763738">
            <w:pPr>
              <w:spacing w:line="360" w:lineRule="auto"/>
              <w:jc w:val="center"/>
              <w:rPr>
                <w:rFonts w:eastAsia="Times New Roman"/>
                <w:sz w:val="28"/>
                <w:szCs w:val="28"/>
                <w:lang w:val="en-US"/>
              </w:rPr>
            </w:pPr>
            <w:r>
              <w:rPr>
                <w:rFonts w:eastAsia="Times New Roman"/>
                <w:sz w:val="28"/>
                <w:szCs w:val="28"/>
                <w:lang w:val="en-US"/>
              </w:rPr>
              <w:t>TT</w:t>
            </w:r>
            <w:r>
              <w:rPr>
                <w:rFonts w:eastAsia="Times New Roman"/>
                <w:sz w:val="28"/>
                <w:szCs w:val="28"/>
              </w:rPr>
              <w:t>2P</w:t>
            </w:r>
            <w:r>
              <w:rPr>
                <w:rFonts w:eastAsia="Times New Roman"/>
                <w:sz w:val="28"/>
                <w:szCs w:val="28"/>
                <w:lang w:val="en-US"/>
              </w:rPr>
              <w:t>2</w:t>
            </w:r>
          </w:p>
        </w:tc>
        <w:tc>
          <w:tcPr>
            <w:tcW w:w="850" w:type="dxa"/>
          </w:tcPr>
          <w:p w:rsidR="00763738" w:rsidRPr="008209A7" w:rsidRDefault="00763738" w:rsidP="00763738">
            <w:pPr>
              <w:spacing w:line="360" w:lineRule="auto"/>
              <w:jc w:val="center"/>
              <w:rPr>
                <w:rFonts w:eastAsia="Times New Roman"/>
                <w:sz w:val="28"/>
                <w:szCs w:val="28"/>
                <w:lang w:val="en-US"/>
              </w:rPr>
            </w:pPr>
            <w:r>
              <w:rPr>
                <w:rFonts w:eastAsia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1383" w:type="dxa"/>
          </w:tcPr>
          <w:p w:rsidR="00763738" w:rsidRDefault="00763738" w:rsidP="00763738">
            <w:pPr>
              <w:spacing w:line="360" w:lineRule="auto"/>
              <w:jc w:val="center"/>
              <w:rPr>
                <w:rFonts w:eastAsia="Times New Roman"/>
                <w:sz w:val="28"/>
                <w:szCs w:val="28"/>
              </w:rPr>
            </w:pPr>
          </w:p>
        </w:tc>
      </w:tr>
      <w:tr w:rsidR="00763738" w:rsidTr="008B1608">
        <w:tc>
          <w:tcPr>
            <w:tcW w:w="534" w:type="dxa"/>
          </w:tcPr>
          <w:p w:rsidR="00763738" w:rsidRPr="00263C56" w:rsidRDefault="00763738" w:rsidP="00F56676">
            <w:pPr>
              <w:spacing w:line="360" w:lineRule="auto"/>
              <w:jc w:val="center"/>
              <w:rPr>
                <w:rFonts w:eastAsia="Times New Roman"/>
                <w:sz w:val="28"/>
                <w:szCs w:val="28"/>
                <w:lang w:val="en-US"/>
              </w:rPr>
            </w:pPr>
            <w:r>
              <w:rPr>
                <w:rFonts w:eastAsia="Times New Roman"/>
                <w:sz w:val="28"/>
                <w:szCs w:val="28"/>
                <w:lang w:val="en-US"/>
              </w:rPr>
              <w:t>1</w:t>
            </w:r>
            <w:r w:rsidR="00F56676">
              <w:rPr>
                <w:rFonts w:eastAsia="Times New Roman"/>
                <w:sz w:val="28"/>
                <w:szCs w:val="28"/>
                <w:lang w:val="en-US"/>
              </w:rPr>
              <w:t>6</w:t>
            </w:r>
          </w:p>
        </w:tc>
        <w:tc>
          <w:tcPr>
            <w:tcW w:w="4961" w:type="dxa"/>
          </w:tcPr>
          <w:p w:rsidR="00763738" w:rsidRPr="008209A7" w:rsidRDefault="00763738" w:rsidP="00763738">
            <w:pPr>
              <w:spacing w:line="360" w:lineRule="auto"/>
              <w:jc w:val="center"/>
              <w:rPr>
                <w:rFonts w:eastAsia="Times New Roman"/>
                <w:sz w:val="28"/>
                <w:szCs w:val="28"/>
                <w:lang w:val="en-US"/>
              </w:rPr>
            </w:pPr>
            <w:r>
              <w:rPr>
                <w:rFonts w:eastAsia="Times New Roman"/>
                <w:sz w:val="28"/>
                <w:szCs w:val="28"/>
              </w:rPr>
              <w:t xml:space="preserve">Температура </w:t>
            </w:r>
            <w:r>
              <w:rPr>
                <w:rFonts w:eastAsia="Times New Roman"/>
                <w:sz w:val="28"/>
                <w:szCs w:val="28"/>
                <w:lang w:val="en-US"/>
              </w:rPr>
              <w:t xml:space="preserve"> рубашки</w:t>
            </w:r>
            <w:r w:rsidRPr="00263C56">
              <w:rPr>
                <w:rFonts w:eastAsia="Times New Roman"/>
                <w:sz w:val="28"/>
                <w:szCs w:val="28"/>
              </w:rPr>
              <w:t xml:space="preserve">  реактор</w:t>
            </w:r>
            <w:r>
              <w:rPr>
                <w:rFonts w:eastAsia="Times New Roman"/>
                <w:sz w:val="28"/>
                <w:szCs w:val="28"/>
              </w:rPr>
              <w:t xml:space="preserve"> </w:t>
            </w:r>
            <w:r>
              <w:rPr>
                <w:rFonts w:eastAsia="Times New Roman"/>
                <w:sz w:val="28"/>
                <w:szCs w:val="28"/>
                <w:lang w:val="en-US"/>
              </w:rPr>
              <w:t>P3</w:t>
            </w:r>
          </w:p>
        </w:tc>
        <w:tc>
          <w:tcPr>
            <w:tcW w:w="1843" w:type="dxa"/>
          </w:tcPr>
          <w:p w:rsidR="00763738" w:rsidRPr="008209A7" w:rsidRDefault="00763738" w:rsidP="00763738">
            <w:pPr>
              <w:spacing w:line="360" w:lineRule="auto"/>
              <w:jc w:val="center"/>
              <w:rPr>
                <w:rFonts w:eastAsia="Times New Roman"/>
                <w:sz w:val="28"/>
                <w:szCs w:val="28"/>
                <w:lang w:val="en-US"/>
              </w:rPr>
            </w:pPr>
            <w:r>
              <w:rPr>
                <w:rFonts w:eastAsia="Times New Roman"/>
                <w:sz w:val="28"/>
                <w:szCs w:val="28"/>
                <w:lang w:val="en-US"/>
              </w:rPr>
              <w:t>TT</w:t>
            </w:r>
            <w:r>
              <w:rPr>
                <w:rFonts w:eastAsia="Times New Roman"/>
                <w:sz w:val="28"/>
                <w:szCs w:val="28"/>
              </w:rPr>
              <w:t>2P</w:t>
            </w:r>
            <w:r>
              <w:rPr>
                <w:rFonts w:eastAsia="Times New Roman"/>
                <w:sz w:val="28"/>
                <w:szCs w:val="28"/>
                <w:lang w:val="en-US"/>
              </w:rPr>
              <w:t>3</w:t>
            </w:r>
          </w:p>
        </w:tc>
        <w:tc>
          <w:tcPr>
            <w:tcW w:w="850" w:type="dxa"/>
          </w:tcPr>
          <w:p w:rsidR="00763738" w:rsidRPr="008209A7" w:rsidRDefault="00763738" w:rsidP="00763738">
            <w:pPr>
              <w:spacing w:line="360" w:lineRule="auto"/>
              <w:jc w:val="center"/>
              <w:rPr>
                <w:rFonts w:eastAsia="Times New Roman"/>
                <w:sz w:val="28"/>
                <w:szCs w:val="28"/>
                <w:lang w:val="en-US"/>
              </w:rPr>
            </w:pPr>
            <w:r>
              <w:rPr>
                <w:rFonts w:eastAsia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1383" w:type="dxa"/>
          </w:tcPr>
          <w:p w:rsidR="00763738" w:rsidRDefault="00763738" w:rsidP="00763738">
            <w:pPr>
              <w:spacing w:line="360" w:lineRule="auto"/>
              <w:jc w:val="center"/>
              <w:rPr>
                <w:rFonts w:eastAsia="Times New Roman"/>
                <w:sz w:val="28"/>
                <w:szCs w:val="28"/>
              </w:rPr>
            </w:pPr>
          </w:p>
        </w:tc>
      </w:tr>
      <w:tr w:rsidR="00763738" w:rsidTr="008B1608">
        <w:tc>
          <w:tcPr>
            <w:tcW w:w="534" w:type="dxa"/>
          </w:tcPr>
          <w:p w:rsidR="00763738" w:rsidRPr="00F56676" w:rsidRDefault="00763738" w:rsidP="00F56676">
            <w:pPr>
              <w:spacing w:line="360" w:lineRule="auto"/>
              <w:jc w:val="center"/>
              <w:rPr>
                <w:rFonts w:eastAsia="Times New Roman"/>
                <w:sz w:val="28"/>
                <w:szCs w:val="28"/>
                <w:lang w:val="en-US"/>
              </w:rPr>
            </w:pPr>
            <w:r>
              <w:rPr>
                <w:rFonts w:eastAsia="Times New Roman"/>
                <w:sz w:val="28"/>
                <w:szCs w:val="28"/>
              </w:rPr>
              <w:t>1</w:t>
            </w:r>
            <w:r w:rsidR="00F56676">
              <w:rPr>
                <w:rFonts w:eastAsia="Times New Roman"/>
                <w:sz w:val="28"/>
                <w:szCs w:val="28"/>
                <w:lang w:val="en-US"/>
              </w:rPr>
              <w:t>7</w:t>
            </w:r>
          </w:p>
        </w:tc>
        <w:tc>
          <w:tcPr>
            <w:tcW w:w="4961" w:type="dxa"/>
          </w:tcPr>
          <w:p w:rsidR="00763738" w:rsidRPr="00763738" w:rsidRDefault="00763738" w:rsidP="00763738">
            <w:pPr>
              <w:spacing w:line="360" w:lineRule="auto"/>
              <w:jc w:val="center"/>
              <w:rPr>
                <w:rFonts w:eastAsia="Times New Roman"/>
                <w:sz w:val="28"/>
                <w:szCs w:val="28"/>
              </w:rPr>
            </w:pPr>
            <w:r>
              <w:rPr>
                <w:rFonts w:eastAsia="Times New Roman"/>
                <w:sz w:val="28"/>
                <w:szCs w:val="28"/>
              </w:rPr>
              <w:t>Нагрузка на двигателе</w:t>
            </w:r>
            <w:r w:rsidRPr="00263C56">
              <w:rPr>
                <w:rFonts w:eastAsia="Times New Roman"/>
                <w:sz w:val="28"/>
                <w:szCs w:val="28"/>
              </w:rPr>
              <w:t xml:space="preserve"> реактор</w:t>
            </w:r>
            <w:r>
              <w:rPr>
                <w:rFonts w:eastAsia="Times New Roman"/>
                <w:sz w:val="28"/>
                <w:szCs w:val="28"/>
              </w:rPr>
              <w:t xml:space="preserve"> </w:t>
            </w:r>
            <w:r>
              <w:rPr>
                <w:rFonts w:eastAsia="Times New Roman"/>
                <w:sz w:val="28"/>
                <w:szCs w:val="28"/>
                <w:lang w:val="en-US"/>
              </w:rPr>
              <w:t>P</w:t>
            </w:r>
            <w:r>
              <w:rPr>
                <w:rFonts w:eastAsia="Times New Roman"/>
                <w:sz w:val="28"/>
                <w:szCs w:val="28"/>
              </w:rPr>
              <w:t>1</w:t>
            </w:r>
          </w:p>
        </w:tc>
        <w:tc>
          <w:tcPr>
            <w:tcW w:w="1843" w:type="dxa"/>
          </w:tcPr>
          <w:p w:rsidR="00763738" w:rsidRPr="00763738" w:rsidRDefault="00763738" w:rsidP="00763738">
            <w:pPr>
              <w:spacing w:line="360" w:lineRule="auto"/>
              <w:jc w:val="center"/>
              <w:rPr>
                <w:rFonts w:eastAsia="Times New Roman"/>
                <w:sz w:val="28"/>
                <w:szCs w:val="28"/>
                <w:lang w:val="en-US"/>
              </w:rPr>
            </w:pPr>
            <w:r>
              <w:rPr>
                <w:rFonts w:eastAsia="Times New Roman"/>
                <w:sz w:val="28"/>
                <w:szCs w:val="28"/>
                <w:lang w:val="en-US"/>
              </w:rPr>
              <w:t>JT</w:t>
            </w:r>
            <w:r>
              <w:rPr>
                <w:rFonts w:eastAsia="Times New Roman"/>
                <w:sz w:val="28"/>
                <w:szCs w:val="28"/>
              </w:rPr>
              <w:t>2P</w:t>
            </w:r>
            <w:r>
              <w:rPr>
                <w:rFonts w:eastAsia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850" w:type="dxa"/>
          </w:tcPr>
          <w:p w:rsidR="00763738" w:rsidRPr="008209A7" w:rsidRDefault="00763738" w:rsidP="00763738">
            <w:pPr>
              <w:spacing w:line="360" w:lineRule="auto"/>
              <w:jc w:val="center"/>
              <w:rPr>
                <w:rFonts w:eastAsia="Times New Roman"/>
                <w:sz w:val="28"/>
                <w:szCs w:val="28"/>
                <w:lang w:val="en-US"/>
              </w:rPr>
            </w:pPr>
            <w:r>
              <w:rPr>
                <w:rFonts w:eastAsia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1383" w:type="dxa"/>
          </w:tcPr>
          <w:p w:rsidR="00763738" w:rsidRDefault="00763738" w:rsidP="00763738">
            <w:pPr>
              <w:spacing w:line="360" w:lineRule="auto"/>
              <w:jc w:val="center"/>
              <w:rPr>
                <w:rFonts w:eastAsia="Times New Roman"/>
                <w:sz w:val="28"/>
                <w:szCs w:val="28"/>
              </w:rPr>
            </w:pPr>
          </w:p>
        </w:tc>
      </w:tr>
      <w:tr w:rsidR="00763738" w:rsidTr="008B1608">
        <w:tc>
          <w:tcPr>
            <w:tcW w:w="534" w:type="dxa"/>
          </w:tcPr>
          <w:p w:rsidR="00763738" w:rsidRPr="00763738" w:rsidRDefault="00763738" w:rsidP="00F56676">
            <w:pPr>
              <w:spacing w:line="360" w:lineRule="auto"/>
              <w:jc w:val="center"/>
              <w:rPr>
                <w:rFonts w:eastAsia="Times New Roman"/>
                <w:sz w:val="28"/>
                <w:szCs w:val="28"/>
              </w:rPr>
            </w:pPr>
            <w:r>
              <w:rPr>
                <w:rFonts w:eastAsia="Times New Roman"/>
                <w:sz w:val="28"/>
                <w:szCs w:val="28"/>
                <w:lang w:val="en-US"/>
              </w:rPr>
              <w:t>1</w:t>
            </w:r>
            <w:r w:rsidR="00F56676">
              <w:rPr>
                <w:rFonts w:eastAsia="Times New Roman"/>
                <w:sz w:val="28"/>
                <w:szCs w:val="28"/>
                <w:lang w:val="en-US"/>
              </w:rPr>
              <w:t>8</w:t>
            </w:r>
          </w:p>
        </w:tc>
        <w:tc>
          <w:tcPr>
            <w:tcW w:w="4961" w:type="dxa"/>
          </w:tcPr>
          <w:p w:rsidR="00763738" w:rsidRPr="00763738" w:rsidRDefault="00763738" w:rsidP="00763738">
            <w:pPr>
              <w:spacing w:line="360" w:lineRule="auto"/>
              <w:jc w:val="center"/>
              <w:rPr>
                <w:rFonts w:eastAsia="Times New Roman"/>
                <w:sz w:val="28"/>
                <w:szCs w:val="28"/>
              </w:rPr>
            </w:pPr>
            <w:r>
              <w:rPr>
                <w:rFonts w:eastAsia="Times New Roman"/>
                <w:sz w:val="28"/>
                <w:szCs w:val="28"/>
              </w:rPr>
              <w:t>Нагрузка на двигателе</w:t>
            </w:r>
            <w:r w:rsidRPr="00263C56">
              <w:rPr>
                <w:rFonts w:eastAsia="Times New Roman"/>
                <w:sz w:val="28"/>
                <w:szCs w:val="28"/>
              </w:rPr>
              <w:t xml:space="preserve"> реактор</w:t>
            </w:r>
            <w:r>
              <w:rPr>
                <w:rFonts w:eastAsia="Times New Roman"/>
                <w:sz w:val="28"/>
                <w:szCs w:val="28"/>
              </w:rPr>
              <w:t xml:space="preserve"> </w:t>
            </w:r>
            <w:r>
              <w:rPr>
                <w:rFonts w:eastAsia="Times New Roman"/>
                <w:sz w:val="28"/>
                <w:szCs w:val="28"/>
                <w:lang w:val="en-US"/>
              </w:rPr>
              <w:t>P</w:t>
            </w:r>
            <w:r>
              <w:rPr>
                <w:rFonts w:eastAsia="Times New Roman"/>
                <w:sz w:val="28"/>
                <w:szCs w:val="28"/>
              </w:rPr>
              <w:t>2</w:t>
            </w:r>
          </w:p>
        </w:tc>
        <w:tc>
          <w:tcPr>
            <w:tcW w:w="1843" w:type="dxa"/>
          </w:tcPr>
          <w:p w:rsidR="00763738" w:rsidRPr="00763738" w:rsidRDefault="00763738" w:rsidP="00763738">
            <w:pPr>
              <w:spacing w:line="360" w:lineRule="auto"/>
              <w:jc w:val="center"/>
              <w:rPr>
                <w:rFonts w:eastAsia="Times New Roman"/>
                <w:sz w:val="28"/>
                <w:szCs w:val="28"/>
                <w:lang w:val="en-US"/>
              </w:rPr>
            </w:pPr>
            <w:r>
              <w:rPr>
                <w:rFonts w:eastAsia="Times New Roman"/>
                <w:sz w:val="28"/>
                <w:szCs w:val="28"/>
                <w:lang w:val="en-US"/>
              </w:rPr>
              <w:t>JT</w:t>
            </w:r>
            <w:r>
              <w:rPr>
                <w:rFonts w:eastAsia="Times New Roman"/>
                <w:sz w:val="28"/>
                <w:szCs w:val="28"/>
              </w:rPr>
              <w:t>2P</w:t>
            </w:r>
            <w:r>
              <w:rPr>
                <w:rFonts w:eastAsia="Times New Roman"/>
                <w:sz w:val="28"/>
                <w:szCs w:val="28"/>
                <w:lang w:val="en-US"/>
              </w:rPr>
              <w:t>2</w:t>
            </w:r>
          </w:p>
        </w:tc>
        <w:tc>
          <w:tcPr>
            <w:tcW w:w="850" w:type="dxa"/>
          </w:tcPr>
          <w:p w:rsidR="00763738" w:rsidRPr="008209A7" w:rsidRDefault="00763738" w:rsidP="00763738">
            <w:pPr>
              <w:spacing w:line="360" w:lineRule="auto"/>
              <w:jc w:val="center"/>
              <w:rPr>
                <w:rFonts w:eastAsia="Times New Roman"/>
                <w:sz w:val="28"/>
                <w:szCs w:val="28"/>
                <w:lang w:val="en-US"/>
              </w:rPr>
            </w:pPr>
            <w:r>
              <w:rPr>
                <w:rFonts w:eastAsia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1383" w:type="dxa"/>
          </w:tcPr>
          <w:p w:rsidR="00763738" w:rsidRDefault="00763738" w:rsidP="00763738">
            <w:pPr>
              <w:spacing w:line="360" w:lineRule="auto"/>
              <w:jc w:val="center"/>
              <w:rPr>
                <w:rFonts w:eastAsia="Times New Roman"/>
                <w:sz w:val="28"/>
                <w:szCs w:val="28"/>
              </w:rPr>
            </w:pPr>
          </w:p>
        </w:tc>
      </w:tr>
      <w:tr w:rsidR="00763738" w:rsidTr="008B1608">
        <w:tc>
          <w:tcPr>
            <w:tcW w:w="534" w:type="dxa"/>
          </w:tcPr>
          <w:p w:rsidR="00763738" w:rsidRDefault="00F56676" w:rsidP="00F56676">
            <w:pPr>
              <w:spacing w:line="360" w:lineRule="auto"/>
              <w:jc w:val="center"/>
              <w:rPr>
                <w:rFonts w:eastAsia="Times New Roman"/>
                <w:sz w:val="28"/>
                <w:szCs w:val="28"/>
                <w:lang w:val="en-US"/>
              </w:rPr>
            </w:pPr>
            <w:r>
              <w:rPr>
                <w:rFonts w:eastAsia="Times New Roman"/>
                <w:sz w:val="28"/>
                <w:szCs w:val="28"/>
                <w:lang w:val="en-US"/>
              </w:rPr>
              <w:t>19</w:t>
            </w:r>
          </w:p>
        </w:tc>
        <w:tc>
          <w:tcPr>
            <w:tcW w:w="4961" w:type="dxa"/>
          </w:tcPr>
          <w:p w:rsidR="00763738" w:rsidRPr="00763738" w:rsidRDefault="00763738" w:rsidP="00763738">
            <w:pPr>
              <w:spacing w:line="360" w:lineRule="auto"/>
              <w:jc w:val="center"/>
              <w:rPr>
                <w:rFonts w:eastAsia="Times New Roman"/>
                <w:sz w:val="28"/>
                <w:szCs w:val="28"/>
              </w:rPr>
            </w:pPr>
            <w:r>
              <w:rPr>
                <w:rFonts w:eastAsia="Times New Roman"/>
                <w:sz w:val="28"/>
                <w:szCs w:val="28"/>
              </w:rPr>
              <w:t>Нагрузка на двигателе</w:t>
            </w:r>
            <w:r w:rsidRPr="00263C56">
              <w:rPr>
                <w:rFonts w:eastAsia="Times New Roman"/>
                <w:sz w:val="28"/>
                <w:szCs w:val="28"/>
              </w:rPr>
              <w:t xml:space="preserve"> реактор</w:t>
            </w:r>
            <w:r>
              <w:rPr>
                <w:rFonts w:eastAsia="Times New Roman"/>
                <w:sz w:val="28"/>
                <w:szCs w:val="28"/>
              </w:rPr>
              <w:t xml:space="preserve"> </w:t>
            </w:r>
            <w:r>
              <w:rPr>
                <w:rFonts w:eastAsia="Times New Roman"/>
                <w:sz w:val="28"/>
                <w:szCs w:val="28"/>
                <w:lang w:val="en-US"/>
              </w:rPr>
              <w:t>P</w:t>
            </w:r>
            <w:r w:rsidRPr="00763738">
              <w:rPr>
                <w:rFonts w:eastAsia="Times New Roman"/>
                <w:sz w:val="28"/>
                <w:szCs w:val="28"/>
              </w:rPr>
              <w:t>3</w:t>
            </w:r>
          </w:p>
        </w:tc>
        <w:tc>
          <w:tcPr>
            <w:tcW w:w="1843" w:type="dxa"/>
          </w:tcPr>
          <w:p w:rsidR="00763738" w:rsidRPr="00763738" w:rsidRDefault="00763738" w:rsidP="00763738">
            <w:pPr>
              <w:spacing w:line="360" w:lineRule="auto"/>
              <w:jc w:val="center"/>
              <w:rPr>
                <w:rFonts w:eastAsia="Times New Roman"/>
                <w:sz w:val="28"/>
                <w:szCs w:val="28"/>
                <w:lang w:val="en-US"/>
              </w:rPr>
            </w:pPr>
            <w:r>
              <w:rPr>
                <w:rFonts w:eastAsia="Times New Roman"/>
                <w:sz w:val="28"/>
                <w:szCs w:val="28"/>
                <w:lang w:val="en-US"/>
              </w:rPr>
              <w:t>JT</w:t>
            </w:r>
            <w:r>
              <w:rPr>
                <w:rFonts w:eastAsia="Times New Roman"/>
                <w:sz w:val="28"/>
                <w:szCs w:val="28"/>
              </w:rPr>
              <w:t>2P</w:t>
            </w:r>
            <w:r>
              <w:rPr>
                <w:rFonts w:eastAsia="Times New Roman"/>
                <w:sz w:val="28"/>
                <w:szCs w:val="28"/>
                <w:lang w:val="en-US"/>
              </w:rPr>
              <w:t>3</w:t>
            </w:r>
          </w:p>
        </w:tc>
        <w:tc>
          <w:tcPr>
            <w:tcW w:w="850" w:type="dxa"/>
          </w:tcPr>
          <w:p w:rsidR="00763738" w:rsidRPr="00763738" w:rsidRDefault="00763738" w:rsidP="00763738">
            <w:pPr>
              <w:spacing w:line="360" w:lineRule="auto"/>
              <w:jc w:val="center"/>
              <w:rPr>
                <w:rFonts w:eastAsia="Times New Roman"/>
                <w:sz w:val="28"/>
                <w:szCs w:val="28"/>
                <w:lang w:val="en-US"/>
              </w:rPr>
            </w:pPr>
            <w:r>
              <w:rPr>
                <w:rFonts w:eastAsia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1383" w:type="dxa"/>
          </w:tcPr>
          <w:p w:rsidR="00763738" w:rsidRDefault="00763738" w:rsidP="00763738">
            <w:pPr>
              <w:spacing w:line="360" w:lineRule="auto"/>
              <w:jc w:val="center"/>
              <w:rPr>
                <w:rFonts w:eastAsia="Times New Roman"/>
                <w:sz w:val="28"/>
                <w:szCs w:val="28"/>
              </w:rPr>
            </w:pPr>
          </w:p>
        </w:tc>
      </w:tr>
      <w:tr w:rsidR="00763738" w:rsidTr="008B1608">
        <w:tc>
          <w:tcPr>
            <w:tcW w:w="534" w:type="dxa"/>
          </w:tcPr>
          <w:p w:rsidR="00763738" w:rsidRPr="00763738" w:rsidRDefault="00F56676" w:rsidP="00763738">
            <w:pPr>
              <w:spacing w:line="360" w:lineRule="auto"/>
              <w:jc w:val="center"/>
              <w:rPr>
                <w:rFonts w:eastAsia="Times New Roman"/>
                <w:sz w:val="28"/>
                <w:szCs w:val="28"/>
                <w:lang w:val="en-US"/>
              </w:rPr>
            </w:pPr>
            <w:r>
              <w:rPr>
                <w:rFonts w:eastAsia="Times New Roman"/>
                <w:sz w:val="28"/>
                <w:szCs w:val="28"/>
                <w:lang w:val="en-US"/>
              </w:rPr>
              <w:t>20</w:t>
            </w:r>
          </w:p>
        </w:tc>
        <w:tc>
          <w:tcPr>
            <w:tcW w:w="4961" w:type="dxa"/>
          </w:tcPr>
          <w:p w:rsidR="00763738" w:rsidRPr="00763738" w:rsidRDefault="00763738" w:rsidP="00763738">
            <w:pPr>
              <w:spacing w:line="360" w:lineRule="auto"/>
              <w:jc w:val="center"/>
              <w:rPr>
                <w:rFonts w:eastAsia="Times New Roman"/>
                <w:sz w:val="28"/>
                <w:szCs w:val="28"/>
              </w:rPr>
            </w:pPr>
            <w:r>
              <w:rPr>
                <w:rFonts w:eastAsia="Times New Roman"/>
                <w:sz w:val="28"/>
                <w:szCs w:val="28"/>
              </w:rPr>
              <w:t xml:space="preserve">Вкл. / выключение </w:t>
            </w:r>
            <w:r w:rsidRPr="00763738">
              <w:rPr>
                <w:rFonts w:eastAsia="Times New Roman"/>
                <w:sz w:val="28"/>
                <w:szCs w:val="28"/>
              </w:rPr>
              <w:t xml:space="preserve"> </w:t>
            </w:r>
            <w:r>
              <w:rPr>
                <w:rFonts w:eastAsia="Times New Roman"/>
                <w:sz w:val="28"/>
                <w:szCs w:val="28"/>
              </w:rPr>
              <w:t xml:space="preserve">клапана </w:t>
            </w:r>
            <w:r>
              <w:rPr>
                <w:rFonts w:eastAsia="Times New Roman"/>
                <w:sz w:val="28"/>
                <w:szCs w:val="28"/>
                <w:lang w:val="en-US"/>
              </w:rPr>
              <w:t>P</w:t>
            </w:r>
            <w:r w:rsidRPr="00763738">
              <w:rPr>
                <w:rFonts w:eastAsia="Times New Roman"/>
                <w:sz w:val="28"/>
                <w:szCs w:val="28"/>
              </w:rPr>
              <w:t>1</w:t>
            </w:r>
          </w:p>
        </w:tc>
        <w:tc>
          <w:tcPr>
            <w:tcW w:w="1843" w:type="dxa"/>
          </w:tcPr>
          <w:p w:rsidR="00763738" w:rsidRPr="00763738" w:rsidRDefault="00763738" w:rsidP="00763738">
            <w:pPr>
              <w:spacing w:line="360" w:lineRule="auto"/>
              <w:jc w:val="center"/>
              <w:rPr>
                <w:rFonts w:eastAsia="Times New Roman"/>
                <w:sz w:val="28"/>
                <w:szCs w:val="28"/>
              </w:rPr>
            </w:pPr>
            <w:r>
              <w:rPr>
                <w:rFonts w:eastAsia="Times New Roman"/>
                <w:sz w:val="28"/>
                <w:szCs w:val="28"/>
                <w:lang w:val="en-US"/>
              </w:rPr>
              <w:t>SI</w:t>
            </w:r>
            <w:r>
              <w:rPr>
                <w:rFonts w:eastAsia="Times New Roman"/>
                <w:sz w:val="28"/>
                <w:szCs w:val="28"/>
              </w:rPr>
              <w:t>1P1</w:t>
            </w:r>
          </w:p>
        </w:tc>
        <w:tc>
          <w:tcPr>
            <w:tcW w:w="850" w:type="dxa"/>
          </w:tcPr>
          <w:p w:rsidR="00763738" w:rsidRPr="00763738" w:rsidRDefault="00763738" w:rsidP="00763738">
            <w:pPr>
              <w:spacing w:line="360" w:lineRule="auto"/>
              <w:jc w:val="center"/>
              <w:rPr>
                <w:rFonts w:eastAsia="Times New Roman"/>
                <w:sz w:val="28"/>
                <w:szCs w:val="28"/>
              </w:rPr>
            </w:pPr>
            <w:r w:rsidRPr="00763738">
              <w:rPr>
                <w:rFonts w:eastAsia="Times New Roman"/>
                <w:sz w:val="28"/>
                <w:szCs w:val="28"/>
              </w:rPr>
              <w:t>1</w:t>
            </w:r>
          </w:p>
        </w:tc>
        <w:tc>
          <w:tcPr>
            <w:tcW w:w="1383" w:type="dxa"/>
          </w:tcPr>
          <w:p w:rsidR="00763738" w:rsidRDefault="00763738" w:rsidP="00763738">
            <w:pPr>
              <w:spacing w:line="360" w:lineRule="auto"/>
              <w:jc w:val="center"/>
              <w:rPr>
                <w:rFonts w:eastAsia="Times New Roman"/>
                <w:sz w:val="28"/>
                <w:szCs w:val="28"/>
              </w:rPr>
            </w:pPr>
          </w:p>
        </w:tc>
      </w:tr>
      <w:tr w:rsidR="00763738" w:rsidTr="008B1608">
        <w:tc>
          <w:tcPr>
            <w:tcW w:w="534" w:type="dxa"/>
          </w:tcPr>
          <w:p w:rsidR="00763738" w:rsidRPr="00F56676" w:rsidRDefault="00763738" w:rsidP="00F56676">
            <w:pPr>
              <w:spacing w:line="360" w:lineRule="auto"/>
              <w:jc w:val="center"/>
              <w:rPr>
                <w:rFonts w:eastAsia="Times New Roman"/>
                <w:sz w:val="28"/>
                <w:szCs w:val="28"/>
                <w:lang w:val="en-US"/>
              </w:rPr>
            </w:pPr>
            <w:r w:rsidRPr="00763738">
              <w:rPr>
                <w:rFonts w:eastAsia="Times New Roman"/>
                <w:sz w:val="28"/>
                <w:szCs w:val="28"/>
              </w:rPr>
              <w:t>2</w:t>
            </w:r>
            <w:r w:rsidR="00F56676">
              <w:rPr>
                <w:rFonts w:eastAsia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4961" w:type="dxa"/>
          </w:tcPr>
          <w:p w:rsidR="00763738" w:rsidRPr="00763738" w:rsidRDefault="00763738" w:rsidP="00763738">
            <w:pPr>
              <w:spacing w:line="360" w:lineRule="auto"/>
              <w:jc w:val="center"/>
              <w:rPr>
                <w:rFonts w:eastAsia="Times New Roman"/>
                <w:sz w:val="28"/>
                <w:szCs w:val="28"/>
              </w:rPr>
            </w:pPr>
            <w:r>
              <w:rPr>
                <w:rFonts w:eastAsia="Times New Roman"/>
                <w:sz w:val="28"/>
                <w:szCs w:val="28"/>
              </w:rPr>
              <w:t xml:space="preserve">Вкл. / выключение </w:t>
            </w:r>
            <w:r w:rsidRPr="00763738">
              <w:rPr>
                <w:rFonts w:eastAsia="Times New Roman"/>
                <w:sz w:val="28"/>
                <w:szCs w:val="28"/>
              </w:rPr>
              <w:t xml:space="preserve"> </w:t>
            </w:r>
            <w:r>
              <w:rPr>
                <w:rFonts w:eastAsia="Times New Roman"/>
                <w:sz w:val="28"/>
                <w:szCs w:val="28"/>
              </w:rPr>
              <w:t xml:space="preserve">клапана </w:t>
            </w:r>
            <w:r>
              <w:rPr>
                <w:rFonts w:eastAsia="Times New Roman"/>
                <w:sz w:val="28"/>
                <w:szCs w:val="28"/>
                <w:lang w:val="en-US"/>
              </w:rPr>
              <w:t>P</w:t>
            </w:r>
            <w:r>
              <w:rPr>
                <w:rFonts w:eastAsia="Times New Roman"/>
                <w:sz w:val="28"/>
                <w:szCs w:val="28"/>
              </w:rPr>
              <w:t>2</w:t>
            </w:r>
          </w:p>
        </w:tc>
        <w:tc>
          <w:tcPr>
            <w:tcW w:w="1843" w:type="dxa"/>
          </w:tcPr>
          <w:p w:rsidR="00763738" w:rsidRPr="00763738" w:rsidRDefault="00763738" w:rsidP="00763738">
            <w:pPr>
              <w:spacing w:line="360" w:lineRule="auto"/>
              <w:jc w:val="center"/>
              <w:rPr>
                <w:rFonts w:eastAsia="Times New Roman"/>
                <w:sz w:val="28"/>
                <w:szCs w:val="28"/>
              </w:rPr>
            </w:pPr>
            <w:r>
              <w:rPr>
                <w:rFonts w:eastAsia="Times New Roman"/>
                <w:sz w:val="28"/>
                <w:szCs w:val="28"/>
                <w:lang w:val="en-US"/>
              </w:rPr>
              <w:t>SI</w:t>
            </w:r>
            <w:r>
              <w:rPr>
                <w:rFonts w:eastAsia="Times New Roman"/>
                <w:sz w:val="28"/>
                <w:szCs w:val="28"/>
              </w:rPr>
              <w:t>1P</w:t>
            </w:r>
            <w:r w:rsidRPr="00763738">
              <w:rPr>
                <w:rFonts w:eastAsia="Times New Roman"/>
                <w:sz w:val="28"/>
                <w:szCs w:val="28"/>
              </w:rPr>
              <w:t>2</w:t>
            </w:r>
          </w:p>
        </w:tc>
        <w:tc>
          <w:tcPr>
            <w:tcW w:w="850" w:type="dxa"/>
          </w:tcPr>
          <w:p w:rsidR="00763738" w:rsidRPr="00763738" w:rsidRDefault="00763738" w:rsidP="00763738">
            <w:pPr>
              <w:spacing w:line="360" w:lineRule="auto"/>
              <w:jc w:val="center"/>
              <w:rPr>
                <w:rFonts w:eastAsia="Times New Roman"/>
                <w:sz w:val="28"/>
                <w:szCs w:val="28"/>
              </w:rPr>
            </w:pPr>
            <w:r w:rsidRPr="00763738">
              <w:rPr>
                <w:rFonts w:eastAsia="Times New Roman"/>
                <w:sz w:val="28"/>
                <w:szCs w:val="28"/>
              </w:rPr>
              <w:t>1</w:t>
            </w:r>
          </w:p>
        </w:tc>
        <w:tc>
          <w:tcPr>
            <w:tcW w:w="1383" w:type="dxa"/>
          </w:tcPr>
          <w:p w:rsidR="00763738" w:rsidRDefault="00763738" w:rsidP="00763738">
            <w:pPr>
              <w:spacing w:line="360" w:lineRule="auto"/>
              <w:jc w:val="center"/>
              <w:rPr>
                <w:rFonts w:eastAsia="Times New Roman"/>
                <w:sz w:val="28"/>
                <w:szCs w:val="28"/>
              </w:rPr>
            </w:pPr>
          </w:p>
        </w:tc>
      </w:tr>
      <w:tr w:rsidR="00763738" w:rsidTr="008B1608">
        <w:tc>
          <w:tcPr>
            <w:tcW w:w="534" w:type="dxa"/>
          </w:tcPr>
          <w:p w:rsidR="00763738" w:rsidRPr="00F56676" w:rsidRDefault="00763738" w:rsidP="00F56676">
            <w:pPr>
              <w:spacing w:line="360" w:lineRule="auto"/>
              <w:jc w:val="center"/>
              <w:rPr>
                <w:rFonts w:eastAsia="Times New Roman"/>
                <w:sz w:val="28"/>
                <w:szCs w:val="28"/>
                <w:lang w:val="en-US"/>
              </w:rPr>
            </w:pPr>
            <w:r w:rsidRPr="00763738">
              <w:rPr>
                <w:rFonts w:eastAsia="Times New Roman"/>
                <w:sz w:val="28"/>
                <w:szCs w:val="28"/>
              </w:rPr>
              <w:t>2</w:t>
            </w:r>
            <w:r w:rsidR="00F56676">
              <w:rPr>
                <w:rFonts w:eastAsia="Times New Roman"/>
                <w:sz w:val="28"/>
                <w:szCs w:val="28"/>
                <w:lang w:val="en-US"/>
              </w:rPr>
              <w:t>2</w:t>
            </w:r>
          </w:p>
        </w:tc>
        <w:tc>
          <w:tcPr>
            <w:tcW w:w="4961" w:type="dxa"/>
          </w:tcPr>
          <w:p w:rsidR="00763738" w:rsidRPr="00763738" w:rsidRDefault="00763738" w:rsidP="00763738">
            <w:pPr>
              <w:spacing w:line="360" w:lineRule="auto"/>
              <w:jc w:val="center"/>
              <w:rPr>
                <w:rFonts w:eastAsia="Times New Roman"/>
                <w:sz w:val="28"/>
                <w:szCs w:val="28"/>
              </w:rPr>
            </w:pPr>
            <w:r>
              <w:rPr>
                <w:rFonts w:eastAsia="Times New Roman"/>
                <w:sz w:val="28"/>
                <w:szCs w:val="28"/>
              </w:rPr>
              <w:t xml:space="preserve">Вкл ./ выключение </w:t>
            </w:r>
            <w:r w:rsidRPr="00763738">
              <w:rPr>
                <w:rFonts w:eastAsia="Times New Roman"/>
                <w:sz w:val="28"/>
                <w:szCs w:val="28"/>
              </w:rPr>
              <w:t xml:space="preserve"> </w:t>
            </w:r>
            <w:r>
              <w:rPr>
                <w:rFonts w:eastAsia="Times New Roman"/>
                <w:sz w:val="28"/>
                <w:szCs w:val="28"/>
              </w:rPr>
              <w:t xml:space="preserve">клапана </w:t>
            </w:r>
            <w:r>
              <w:rPr>
                <w:rFonts w:eastAsia="Times New Roman"/>
                <w:sz w:val="28"/>
                <w:szCs w:val="28"/>
                <w:lang w:val="en-US"/>
              </w:rPr>
              <w:t>P</w:t>
            </w:r>
            <w:r>
              <w:rPr>
                <w:rFonts w:eastAsia="Times New Roman"/>
                <w:sz w:val="28"/>
                <w:szCs w:val="28"/>
              </w:rPr>
              <w:t>3</w:t>
            </w:r>
          </w:p>
        </w:tc>
        <w:tc>
          <w:tcPr>
            <w:tcW w:w="1843" w:type="dxa"/>
          </w:tcPr>
          <w:p w:rsidR="00763738" w:rsidRPr="00763738" w:rsidRDefault="00763738" w:rsidP="00763738">
            <w:pPr>
              <w:spacing w:line="360" w:lineRule="auto"/>
              <w:jc w:val="center"/>
              <w:rPr>
                <w:rFonts w:eastAsia="Times New Roman"/>
                <w:sz w:val="28"/>
                <w:szCs w:val="28"/>
              </w:rPr>
            </w:pPr>
            <w:r>
              <w:rPr>
                <w:rFonts w:eastAsia="Times New Roman"/>
                <w:sz w:val="28"/>
                <w:szCs w:val="28"/>
                <w:lang w:val="en-US"/>
              </w:rPr>
              <w:t>SI</w:t>
            </w:r>
            <w:r>
              <w:rPr>
                <w:rFonts w:eastAsia="Times New Roman"/>
                <w:sz w:val="28"/>
                <w:szCs w:val="28"/>
              </w:rPr>
              <w:t>1P</w:t>
            </w:r>
            <w:r w:rsidRPr="00763738">
              <w:rPr>
                <w:rFonts w:eastAsia="Times New Roman"/>
                <w:sz w:val="28"/>
                <w:szCs w:val="28"/>
              </w:rPr>
              <w:t>3</w:t>
            </w:r>
          </w:p>
        </w:tc>
        <w:tc>
          <w:tcPr>
            <w:tcW w:w="850" w:type="dxa"/>
          </w:tcPr>
          <w:p w:rsidR="00763738" w:rsidRPr="00763738" w:rsidRDefault="00763738" w:rsidP="00763738">
            <w:pPr>
              <w:spacing w:line="360" w:lineRule="auto"/>
              <w:jc w:val="center"/>
              <w:rPr>
                <w:rFonts w:eastAsia="Times New Roman"/>
                <w:sz w:val="28"/>
                <w:szCs w:val="28"/>
              </w:rPr>
            </w:pPr>
            <w:r w:rsidRPr="00763738">
              <w:rPr>
                <w:rFonts w:eastAsia="Times New Roman"/>
                <w:sz w:val="28"/>
                <w:szCs w:val="28"/>
              </w:rPr>
              <w:t>1</w:t>
            </w:r>
          </w:p>
        </w:tc>
        <w:tc>
          <w:tcPr>
            <w:tcW w:w="1383" w:type="dxa"/>
          </w:tcPr>
          <w:p w:rsidR="00763738" w:rsidRDefault="00763738" w:rsidP="00763738">
            <w:pPr>
              <w:spacing w:line="360" w:lineRule="auto"/>
              <w:jc w:val="center"/>
              <w:rPr>
                <w:rFonts w:eastAsia="Times New Roman"/>
                <w:sz w:val="28"/>
                <w:szCs w:val="28"/>
              </w:rPr>
            </w:pPr>
          </w:p>
        </w:tc>
      </w:tr>
      <w:tr w:rsidR="00E878A6" w:rsidTr="008B1608">
        <w:tc>
          <w:tcPr>
            <w:tcW w:w="534" w:type="dxa"/>
          </w:tcPr>
          <w:p w:rsidR="00E878A6" w:rsidRPr="00763738" w:rsidRDefault="00E878A6" w:rsidP="00F56676">
            <w:pPr>
              <w:spacing w:line="360" w:lineRule="auto"/>
              <w:jc w:val="center"/>
              <w:rPr>
                <w:rFonts w:eastAsia="Times New Roman"/>
                <w:sz w:val="28"/>
                <w:szCs w:val="28"/>
                <w:lang w:val="en-US"/>
              </w:rPr>
            </w:pPr>
            <w:r>
              <w:rPr>
                <w:rFonts w:eastAsia="Times New Roman"/>
                <w:sz w:val="28"/>
                <w:szCs w:val="28"/>
                <w:lang w:val="en-US"/>
              </w:rPr>
              <w:t>2</w:t>
            </w:r>
            <w:r w:rsidR="00F56676">
              <w:rPr>
                <w:rFonts w:eastAsia="Times New Roman"/>
                <w:sz w:val="28"/>
                <w:szCs w:val="28"/>
                <w:lang w:val="en-US"/>
              </w:rPr>
              <w:t>3</w:t>
            </w:r>
          </w:p>
        </w:tc>
        <w:tc>
          <w:tcPr>
            <w:tcW w:w="4961" w:type="dxa"/>
          </w:tcPr>
          <w:p w:rsidR="00E878A6" w:rsidRPr="00763738" w:rsidRDefault="00E878A6" w:rsidP="00E878A6">
            <w:pPr>
              <w:spacing w:line="360" w:lineRule="auto"/>
              <w:jc w:val="center"/>
              <w:rPr>
                <w:rFonts w:eastAsia="Times New Roman"/>
                <w:sz w:val="28"/>
                <w:szCs w:val="28"/>
              </w:rPr>
            </w:pPr>
            <w:r>
              <w:rPr>
                <w:rFonts w:eastAsia="Times New Roman"/>
                <w:sz w:val="28"/>
                <w:szCs w:val="28"/>
              </w:rPr>
              <w:t xml:space="preserve">Вкл. / выключение </w:t>
            </w:r>
            <w:r w:rsidRPr="00763738">
              <w:rPr>
                <w:rFonts w:eastAsia="Times New Roman"/>
                <w:sz w:val="28"/>
                <w:szCs w:val="28"/>
              </w:rPr>
              <w:t xml:space="preserve"> </w:t>
            </w:r>
            <w:r>
              <w:rPr>
                <w:rFonts w:eastAsia="Times New Roman"/>
                <w:sz w:val="28"/>
                <w:szCs w:val="28"/>
              </w:rPr>
              <w:t xml:space="preserve">клапана </w:t>
            </w:r>
            <w:r>
              <w:rPr>
                <w:rFonts w:eastAsia="Times New Roman"/>
                <w:sz w:val="28"/>
                <w:szCs w:val="28"/>
                <w:lang w:val="en-US"/>
              </w:rPr>
              <w:t>P</w:t>
            </w:r>
            <w:r w:rsidRPr="00763738">
              <w:rPr>
                <w:rFonts w:eastAsia="Times New Roman"/>
                <w:sz w:val="28"/>
                <w:szCs w:val="28"/>
              </w:rPr>
              <w:t>1</w:t>
            </w:r>
          </w:p>
        </w:tc>
        <w:tc>
          <w:tcPr>
            <w:tcW w:w="1843" w:type="dxa"/>
          </w:tcPr>
          <w:p w:rsidR="00E878A6" w:rsidRPr="00E878A6" w:rsidRDefault="00E878A6" w:rsidP="00E878A6">
            <w:pPr>
              <w:spacing w:line="360" w:lineRule="auto"/>
              <w:jc w:val="center"/>
              <w:rPr>
                <w:rFonts w:eastAsia="Times New Roman"/>
                <w:sz w:val="28"/>
                <w:szCs w:val="28"/>
                <w:lang w:val="en-US"/>
              </w:rPr>
            </w:pPr>
            <w:r>
              <w:rPr>
                <w:rFonts w:eastAsia="Times New Roman"/>
                <w:sz w:val="28"/>
                <w:szCs w:val="28"/>
                <w:lang w:val="en-US"/>
              </w:rPr>
              <w:t>YI</w:t>
            </w:r>
            <w:r>
              <w:rPr>
                <w:rFonts w:eastAsia="Times New Roman"/>
                <w:sz w:val="28"/>
                <w:szCs w:val="28"/>
              </w:rPr>
              <w:t>1P1</w:t>
            </w:r>
            <w:r>
              <w:rPr>
                <w:rFonts w:eastAsia="Times New Roman"/>
                <w:sz w:val="28"/>
                <w:szCs w:val="28"/>
                <w:lang w:val="en-US"/>
              </w:rPr>
              <w:t>S</w:t>
            </w:r>
          </w:p>
        </w:tc>
        <w:tc>
          <w:tcPr>
            <w:tcW w:w="850" w:type="dxa"/>
          </w:tcPr>
          <w:p w:rsidR="00E878A6" w:rsidRPr="00763738" w:rsidRDefault="00E878A6" w:rsidP="00E878A6">
            <w:pPr>
              <w:spacing w:line="360" w:lineRule="auto"/>
              <w:jc w:val="center"/>
              <w:rPr>
                <w:rFonts w:eastAsia="Times New Roman"/>
                <w:sz w:val="28"/>
                <w:szCs w:val="28"/>
              </w:rPr>
            </w:pPr>
            <w:r w:rsidRPr="00763738">
              <w:rPr>
                <w:rFonts w:eastAsia="Times New Roman"/>
                <w:sz w:val="28"/>
                <w:szCs w:val="28"/>
              </w:rPr>
              <w:t>1</w:t>
            </w:r>
          </w:p>
        </w:tc>
        <w:tc>
          <w:tcPr>
            <w:tcW w:w="1383" w:type="dxa"/>
          </w:tcPr>
          <w:p w:rsidR="00E878A6" w:rsidRDefault="00E878A6" w:rsidP="00E878A6">
            <w:pPr>
              <w:spacing w:line="360" w:lineRule="auto"/>
              <w:jc w:val="center"/>
              <w:rPr>
                <w:rFonts w:eastAsia="Times New Roman"/>
                <w:sz w:val="28"/>
                <w:szCs w:val="28"/>
              </w:rPr>
            </w:pPr>
          </w:p>
        </w:tc>
      </w:tr>
      <w:tr w:rsidR="00E878A6" w:rsidTr="008B1608">
        <w:tc>
          <w:tcPr>
            <w:tcW w:w="534" w:type="dxa"/>
          </w:tcPr>
          <w:p w:rsidR="00E878A6" w:rsidRPr="00F56676" w:rsidRDefault="00E878A6" w:rsidP="00F56676">
            <w:pPr>
              <w:spacing w:line="360" w:lineRule="auto"/>
              <w:jc w:val="center"/>
              <w:rPr>
                <w:rFonts w:eastAsia="Times New Roman"/>
                <w:sz w:val="28"/>
                <w:szCs w:val="28"/>
                <w:lang w:val="en-US"/>
              </w:rPr>
            </w:pPr>
            <w:r w:rsidRPr="00763738">
              <w:rPr>
                <w:rFonts w:eastAsia="Times New Roman"/>
                <w:sz w:val="28"/>
                <w:szCs w:val="28"/>
              </w:rPr>
              <w:lastRenderedPageBreak/>
              <w:t>2</w:t>
            </w:r>
            <w:r w:rsidR="00F56676">
              <w:rPr>
                <w:rFonts w:eastAsia="Times New Roman"/>
                <w:sz w:val="28"/>
                <w:szCs w:val="28"/>
                <w:lang w:val="en-US"/>
              </w:rPr>
              <w:t>4</w:t>
            </w:r>
          </w:p>
        </w:tc>
        <w:tc>
          <w:tcPr>
            <w:tcW w:w="4961" w:type="dxa"/>
          </w:tcPr>
          <w:p w:rsidR="00E878A6" w:rsidRPr="00763738" w:rsidRDefault="00E878A6" w:rsidP="00E878A6">
            <w:pPr>
              <w:spacing w:line="360" w:lineRule="auto"/>
              <w:jc w:val="center"/>
              <w:rPr>
                <w:rFonts w:eastAsia="Times New Roman"/>
                <w:sz w:val="28"/>
                <w:szCs w:val="28"/>
              </w:rPr>
            </w:pPr>
            <w:r>
              <w:rPr>
                <w:rFonts w:eastAsia="Times New Roman"/>
                <w:sz w:val="28"/>
                <w:szCs w:val="28"/>
              </w:rPr>
              <w:t xml:space="preserve">Вкл. / выключение </w:t>
            </w:r>
            <w:r w:rsidRPr="00763738">
              <w:rPr>
                <w:rFonts w:eastAsia="Times New Roman"/>
                <w:sz w:val="28"/>
                <w:szCs w:val="28"/>
              </w:rPr>
              <w:t xml:space="preserve"> </w:t>
            </w:r>
            <w:r>
              <w:rPr>
                <w:rFonts w:eastAsia="Times New Roman"/>
                <w:sz w:val="28"/>
                <w:szCs w:val="28"/>
              </w:rPr>
              <w:t xml:space="preserve">клапана </w:t>
            </w:r>
            <w:r>
              <w:rPr>
                <w:rFonts w:eastAsia="Times New Roman"/>
                <w:sz w:val="28"/>
                <w:szCs w:val="28"/>
                <w:lang w:val="en-US"/>
              </w:rPr>
              <w:t>P</w:t>
            </w:r>
            <w:r>
              <w:rPr>
                <w:rFonts w:eastAsia="Times New Roman"/>
                <w:sz w:val="28"/>
                <w:szCs w:val="28"/>
              </w:rPr>
              <w:t>2</w:t>
            </w:r>
          </w:p>
        </w:tc>
        <w:tc>
          <w:tcPr>
            <w:tcW w:w="1843" w:type="dxa"/>
          </w:tcPr>
          <w:p w:rsidR="00E878A6" w:rsidRPr="00E878A6" w:rsidRDefault="00E878A6" w:rsidP="00E878A6">
            <w:pPr>
              <w:spacing w:line="360" w:lineRule="auto"/>
              <w:jc w:val="center"/>
              <w:rPr>
                <w:rFonts w:eastAsia="Times New Roman"/>
                <w:sz w:val="28"/>
                <w:szCs w:val="28"/>
                <w:lang w:val="en-US"/>
              </w:rPr>
            </w:pPr>
            <w:r>
              <w:rPr>
                <w:rFonts w:eastAsia="Times New Roman"/>
                <w:sz w:val="28"/>
                <w:szCs w:val="28"/>
                <w:lang w:val="en-US"/>
              </w:rPr>
              <w:t>YI</w:t>
            </w:r>
            <w:r>
              <w:rPr>
                <w:rFonts w:eastAsia="Times New Roman"/>
                <w:sz w:val="28"/>
                <w:szCs w:val="28"/>
              </w:rPr>
              <w:t>1P</w:t>
            </w:r>
            <w:r w:rsidRPr="00763738">
              <w:rPr>
                <w:rFonts w:eastAsia="Times New Roman"/>
                <w:sz w:val="28"/>
                <w:szCs w:val="28"/>
              </w:rPr>
              <w:t>2</w:t>
            </w:r>
            <w:r>
              <w:rPr>
                <w:rFonts w:eastAsia="Times New Roman"/>
                <w:sz w:val="28"/>
                <w:szCs w:val="28"/>
                <w:lang w:val="en-US"/>
              </w:rPr>
              <w:t>S</w:t>
            </w:r>
          </w:p>
        </w:tc>
        <w:tc>
          <w:tcPr>
            <w:tcW w:w="850" w:type="dxa"/>
          </w:tcPr>
          <w:p w:rsidR="00E878A6" w:rsidRPr="00763738" w:rsidRDefault="00E878A6" w:rsidP="00E878A6">
            <w:pPr>
              <w:spacing w:line="360" w:lineRule="auto"/>
              <w:jc w:val="center"/>
              <w:rPr>
                <w:rFonts w:eastAsia="Times New Roman"/>
                <w:sz w:val="28"/>
                <w:szCs w:val="28"/>
              </w:rPr>
            </w:pPr>
            <w:r w:rsidRPr="00763738">
              <w:rPr>
                <w:rFonts w:eastAsia="Times New Roman"/>
                <w:sz w:val="28"/>
                <w:szCs w:val="28"/>
              </w:rPr>
              <w:t>1</w:t>
            </w:r>
          </w:p>
        </w:tc>
        <w:tc>
          <w:tcPr>
            <w:tcW w:w="1383" w:type="dxa"/>
          </w:tcPr>
          <w:p w:rsidR="00E878A6" w:rsidRDefault="00E878A6" w:rsidP="00E878A6">
            <w:pPr>
              <w:spacing w:line="360" w:lineRule="auto"/>
              <w:jc w:val="center"/>
              <w:rPr>
                <w:rFonts w:eastAsia="Times New Roman"/>
                <w:sz w:val="28"/>
                <w:szCs w:val="28"/>
              </w:rPr>
            </w:pPr>
          </w:p>
        </w:tc>
      </w:tr>
      <w:tr w:rsidR="00E878A6" w:rsidTr="008B1608">
        <w:tc>
          <w:tcPr>
            <w:tcW w:w="534" w:type="dxa"/>
          </w:tcPr>
          <w:p w:rsidR="00E878A6" w:rsidRPr="00F56676" w:rsidRDefault="00E878A6" w:rsidP="00F56676">
            <w:pPr>
              <w:spacing w:line="360" w:lineRule="auto"/>
              <w:jc w:val="center"/>
              <w:rPr>
                <w:rFonts w:eastAsia="Times New Roman"/>
                <w:sz w:val="28"/>
                <w:szCs w:val="28"/>
                <w:lang w:val="en-US"/>
              </w:rPr>
            </w:pPr>
            <w:r w:rsidRPr="00763738">
              <w:rPr>
                <w:rFonts w:eastAsia="Times New Roman"/>
                <w:sz w:val="28"/>
                <w:szCs w:val="28"/>
              </w:rPr>
              <w:t>2</w:t>
            </w:r>
            <w:r w:rsidR="00F56676">
              <w:rPr>
                <w:rFonts w:eastAsia="Times New Roman"/>
                <w:sz w:val="28"/>
                <w:szCs w:val="28"/>
                <w:lang w:val="en-US"/>
              </w:rPr>
              <w:t>5</w:t>
            </w:r>
          </w:p>
        </w:tc>
        <w:tc>
          <w:tcPr>
            <w:tcW w:w="4961" w:type="dxa"/>
          </w:tcPr>
          <w:p w:rsidR="00E878A6" w:rsidRPr="00763738" w:rsidRDefault="00E878A6" w:rsidP="00E878A6">
            <w:pPr>
              <w:spacing w:line="360" w:lineRule="auto"/>
              <w:jc w:val="center"/>
              <w:rPr>
                <w:rFonts w:eastAsia="Times New Roman"/>
                <w:sz w:val="28"/>
                <w:szCs w:val="28"/>
              </w:rPr>
            </w:pPr>
            <w:r>
              <w:rPr>
                <w:rFonts w:eastAsia="Times New Roman"/>
                <w:sz w:val="28"/>
                <w:szCs w:val="28"/>
              </w:rPr>
              <w:t xml:space="preserve">Вкл ./ выключение </w:t>
            </w:r>
            <w:r w:rsidRPr="00763738">
              <w:rPr>
                <w:rFonts w:eastAsia="Times New Roman"/>
                <w:sz w:val="28"/>
                <w:szCs w:val="28"/>
              </w:rPr>
              <w:t xml:space="preserve"> </w:t>
            </w:r>
            <w:r>
              <w:rPr>
                <w:rFonts w:eastAsia="Times New Roman"/>
                <w:sz w:val="28"/>
                <w:szCs w:val="28"/>
              </w:rPr>
              <w:t xml:space="preserve">клапана </w:t>
            </w:r>
            <w:r>
              <w:rPr>
                <w:rFonts w:eastAsia="Times New Roman"/>
                <w:sz w:val="28"/>
                <w:szCs w:val="28"/>
                <w:lang w:val="en-US"/>
              </w:rPr>
              <w:t>P</w:t>
            </w:r>
            <w:r>
              <w:rPr>
                <w:rFonts w:eastAsia="Times New Roman"/>
                <w:sz w:val="28"/>
                <w:szCs w:val="28"/>
              </w:rPr>
              <w:t>3</w:t>
            </w:r>
          </w:p>
        </w:tc>
        <w:tc>
          <w:tcPr>
            <w:tcW w:w="1843" w:type="dxa"/>
          </w:tcPr>
          <w:p w:rsidR="00E878A6" w:rsidRPr="00E878A6" w:rsidRDefault="00E878A6" w:rsidP="00E878A6">
            <w:pPr>
              <w:spacing w:line="360" w:lineRule="auto"/>
              <w:jc w:val="center"/>
              <w:rPr>
                <w:rFonts w:eastAsia="Times New Roman"/>
                <w:sz w:val="28"/>
                <w:szCs w:val="28"/>
                <w:lang w:val="en-US"/>
              </w:rPr>
            </w:pPr>
            <w:r>
              <w:rPr>
                <w:rFonts w:eastAsia="Times New Roman"/>
                <w:sz w:val="28"/>
                <w:szCs w:val="28"/>
                <w:lang w:val="en-US"/>
              </w:rPr>
              <w:t>YI</w:t>
            </w:r>
            <w:r>
              <w:rPr>
                <w:rFonts w:eastAsia="Times New Roman"/>
                <w:sz w:val="28"/>
                <w:szCs w:val="28"/>
              </w:rPr>
              <w:t>1P</w:t>
            </w:r>
            <w:r w:rsidRPr="00763738">
              <w:rPr>
                <w:rFonts w:eastAsia="Times New Roman"/>
                <w:sz w:val="28"/>
                <w:szCs w:val="28"/>
              </w:rPr>
              <w:t>3</w:t>
            </w:r>
            <w:r>
              <w:rPr>
                <w:rFonts w:eastAsia="Times New Roman"/>
                <w:sz w:val="28"/>
                <w:szCs w:val="28"/>
                <w:lang w:val="en-US"/>
              </w:rPr>
              <w:t>S</w:t>
            </w:r>
          </w:p>
        </w:tc>
        <w:tc>
          <w:tcPr>
            <w:tcW w:w="850" w:type="dxa"/>
          </w:tcPr>
          <w:p w:rsidR="00E878A6" w:rsidRPr="00763738" w:rsidRDefault="00E878A6" w:rsidP="00E878A6">
            <w:pPr>
              <w:spacing w:line="360" w:lineRule="auto"/>
              <w:jc w:val="center"/>
              <w:rPr>
                <w:rFonts w:eastAsia="Times New Roman"/>
                <w:sz w:val="28"/>
                <w:szCs w:val="28"/>
              </w:rPr>
            </w:pPr>
            <w:r w:rsidRPr="00763738">
              <w:rPr>
                <w:rFonts w:eastAsia="Times New Roman"/>
                <w:sz w:val="28"/>
                <w:szCs w:val="28"/>
              </w:rPr>
              <w:t>1</w:t>
            </w:r>
          </w:p>
        </w:tc>
        <w:tc>
          <w:tcPr>
            <w:tcW w:w="1383" w:type="dxa"/>
          </w:tcPr>
          <w:p w:rsidR="00E878A6" w:rsidRDefault="00E878A6" w:rsidP="00E878A6">
            <w:pPr>
              <w:spacing w:line="360" w:lineRule="auto"/>
              <w:jc w:val="center"/>
              <w:rPr>
                <w:rFonts w:eastAsia="Times New Roman"/>
                <w:sz w:val="28"/>
                <w:szCs w:val="28"/>
              </w:rPr>
            </w:pPr>
          </w:p>
        </w:tc>
      </w:tr>
    </w:tbl>
    <w:p w:rsidR="00BA50D8" w:rsidRPr="00F868F5" w:rsidRDefault="00BA50D8" w:rsidP="007D4BA5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8167D5" w:rsidRPr="00763738" w:rsidRDefault="008167D5" w:rsidP="008167D5">
      <w:pPr>
        <w:spacing w:line="360" w:lineRule="auto"/>
        <w:jc w:val="center"/>
        <w:rPr>
          <w:rFonts w:eastAsia="Times New Roman"/>
          <w:sz w:val="28"/>
          <w:szCs w:val="28"/>
        </w:rPr>
      </w:pPr>
      <w:r w:rsidRPr="00C90948">
        <w:rPr>
          <w:rFonts w:eastAsia="Times New Roman"/>
          <w:b/>
          <w:noProof/>
          <w:sz w:val="24"/>
          <w:szCs w:val="28"/>
        </w:rPr>
        <w:t>Таблица №</w:t>
      </w:r>
      <w:r w:rsidRPr="00C90948">
        <w:rPr>
          <w:rFonts w:eastAsia="Times New Roman"/>
          <w:b/>
          <w:noProof/>
          <w:sz w:val="24"/>
          <w:szCs w:val="28"/>
          <w:lang w:val="en-US"/>
        </w:rPr>
        <w:t>x</w:t>
      </w:r>
      <w:r w:rsidRPr="00C90948">
        <w:rPr>
          <w:rFonts w:eastAsia="Times New Roman"/>
          <w:b/>
          <w:noProof/>
          <w:sz w:val="24"/>
          <w:szCs w:val="28"/>
        </w:rPr>
        <w:t xml:space="preserve"> по спецификации </w:t>
      </w:r>
      <w:r>
        <w:rPr>
          <w:rFonts w:eastAsia="Times New Roman"/>
          <w:b/>
          <w:noProof/>
          <w:sz w:val="24"/>
          <w:szCs w:val="28"/>
        </w:rPr>
        <w:t xml:space="preserve">оборудования  ИС </w:t>
      </w:r>
      <w:r w:rsidRPr="00C90948">
        <w:rPr>
          <w:rFonts w:eastAsia="Times New Roman"/>
          <w:b/>
          <w:noProof/>
          <w:sz w:val="24"/>
          <w:szCs w:val="28"/>
        </w:rPr>
        <w:t xml:space="preserve"> технологического процесса.</w:t>
      </w:r>
      <w:r>
        <w:rPr>
          <w:rFonts w:eastAsia="Times New Roman"/>
          <w:noProof/>
          <w:sz w:val="28"/>
          <w:szCs w:val="28"/>
        </w:rPr>
        <w:pict>
          <v:group id="_x0000_s4544" style="position:absolute;left:0;text-align:left;margin-left:70.1pt;margin-top:30.6pt;width:518.8pt;height:802.3pt;z-index:251787264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" o:allowincell="f">
            <v:rect id="Rectangle 390" o:spid="_x0000_s4545" style="position:absolute;width:20000;height:20000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nhakcEA&#10;AADcAAAADwAAAGRycy9kb3ducmV2LnhtbERPzYrCMBC+C75DmAVvmq6I2K5RqiB4kt3qAwzNbFts&#10;JrWJbfXpN8KCt/n4fme9HUwtOmpdZVnB5ywCQZxbXXGh4HI+TFcgnEfWWFsmBQ9ysN2MR2tMtO35&#10;h7rMFyKEsEtQQel9k0jp8pIMupltiAP3a1uDPsC2kLrFPoSbWs6jaCkNVhwaSmxoX1J+ze5GwdUP&#10;3Sktsuchvuzi/HuX9vdbqtTkY0i/QHga/Fv87z7qMD9ewOuZcIHc/AE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F54WpHBAAAA3AAAAA8AAAAAAAAAAAAAAAAAmAIAAGRycy9kb3du&#10;cmV2LnhtbFBLBQYAAAAABAAEAPUAAACGAwAAAAA=&#10;" filled="f" strokeweight="2pt"/>
            <v:line id="Line 391" o:spid="_x0000_s4546" style="position:absolute;visibility:visible" from="1093,18949" to="1095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" strokeweight="2pt"/>
            <v:line id="Line 392" o:spid="_x0000_s4547" style="position:absolute;visibility:visible" from="10,18941" to="19977,1894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" strokeweight="2pt"/>
            <v:line id="Line 393" o:spid="_x0000_s4548" style="position:absolute;visibility:visible" from="2186,18949" to="2188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5ApJ8EAAADcAAAADwAAAGRycy9kb3ducmV2LnhtbERPS4vCMBC+C/sfwix403QXXLU2iggV&#10;b7KtF29jM31gMylN1PrvzcKCt/n4npNsBtOKO/WusazgaxqBIC6sbrhScMrTyQKE88gaW8uk4EkO&#10;NuuPUYKxtg/+pXvmKxFC2MWooPa+i6V0RU0G3dR2xIErbW/QB9hXUvf4COGmld9R9CMNNhwaauxo&#10;V1NxzW5GwfV8mqX7407nbbbVlyr150uplRp/DtsVCE+Df4v/3Qcd5i/n8PdMuECuX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ADkCknwQAAANwAAAAPAAAAAAAAAAAAAAAA&#10;AKECAABkcnMvZG93bnJldi54bWxQSwUGAAAAAAQABAD5AAAAjwMAAAAA&#10;" strokeweight="2pt"/>
            <v:line id="Line 394" o:spid="_x0000_s4549" style="position:absolute;visibility:visible" from="4919,18949" to="4921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g+9VcIAAADcAAAADwAAAGRycy9kb3ducmV2LnhtbESPQYvCQAyF74L/YYiwN50q7KLVUUSo&#10;eFu2evEWO7EtdjKlM2r99+aw4C3hvbz3ZbXpXaMe1IXas4HpJAFFXHhbc2ngdMzGc1AhIltsPJOB&#10;FwXYrIeDFabWP/mPHnkslYRwSNFAFWObah2KihyGiW+JRbv6zmGUtSu17fAp4a7RsyT50Q5rloYK&#10;W9pVVNzyuzNwO5++s/3vzh6bfGsvZRbPl6s15mvUb5egIvXxY/6/PljBXwitPCMT6PUb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cg+9VcIAAADcAAAADwAAAAAAAAAAAAAA&#10;AAChAgAAZHJzL2Rvd25yZXYueG1sUEsFBgAAAAAEAAQA+QAAAJADAAAAAA==&#10;" strokeweight="2pt"/>
            <v:line id="Line 395" o:spid="_x0000_s4550" style="position:absolute;visibility:visible" from="6557,18959" to="6559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" strokeweight="2pt"/>
            <v:line id="Line 396" o:spid="_x0000_s4551" style="position:absolute;visibility:visible" from="7650,18949" to="7652,1997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" strokeweight="2pt"/>
            <v:line id="Line 397" o:spid="_x0000_s4552" style="position:absolute;visibility:visible" from="18905,18949" to="18909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0BrgM78AAADcAAAADwAAAGRycy9kb3ducmV2LnhtbESPwQrCMBBE74L/EFbwpqmCItUoIlS8&#10;idVLb2uztsVmU5qo9e+NIHgcZuYNs9p0phZPal1lWcFkHIEgzq2uuFBwOSejBQjnkTXWlknBmxxs&#10;1v3eCmNtX3yiZ+oLESDsYlRQet/EUrq8JINubBvi4N1sa9AH2RZSt/gKcFPLaRTNpcGKw0KJDe1K&#10;yu/pwyi4Z5dZsj/u9LlOt/paJD673rRSw0G3XYLw1Pl/+Nc+aAXTaALfM+EIyPUH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0BrgM78AAADcAAAADwAAAAAAAAAAAAAAAACh&#10;AgAAZHJzL2Rvd25yZXYueG1sUEsFBgAAAAAEAAQA+QAAAI0DAAAAAA==&#10;" strokeweight="2pt"/>
            <v:line id="Line 398" o:spid="_x0000_s4553" style="position:absolute;visibility:visible" from="10,19293" to="7631,1929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Hv898QAAADcAAAADwAAAGRycy9kb3ducmV2LnhtbESP3WoCMRSE7wu+QziCdzXrXki7NUrx&#10;B5RelKoPcNycbrZuTpYk6urTN4Lg5TAz3zCTWWcbcSYfascKRsMMBHHpdM2Vgv1u9foGIkRkjY1j&#10;UnClALNp72WChXYX/qHzNlYiQTgUqMDE2BZShtKQxTB0LXHyfp23GJP0ldQeLwluG5ln2VharDkt&#10;GGxpbqg8bk9WwcYfvo6jW2XkgTd+2Xwv3oP9U2rQ7z4/QETq4jP8aK+1gjzL4X4mHQE5/Qc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ke/z3xAAAANwAAAAPAAAAAAAAAAAA&#10;AAAAAKECAABkcnMvZG93bnJldi54bWxQSwUGAAAAAAQABAD5AAAAkgMAAAAA&#10;" strokeweight="1pt"/>
            <v:line id="Line 399" o:spid="_x0000_s4554" style="position:absolute;visibility:visible" from="10,19646" to="7631,1964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4Tb38AAAADcAAAADwAAAGRycy9kb3ducmV2LnhtbESPwQrCMBBE74L/EFbwpqmKItUoIlS8&#10;idWLt7VZ22KzKU3U+vdGEDwOM/OGWa5bU4knNa60rGA0jEAQZ1aXnCs4n5LBHITzyBory6TgTQ7W&#10;q25nibG2Lz7SM/W5CBB2MSoovK9jKV1WkEE3tDVx8G62MeiDbHKpG3wFuKnkOIpm0mDJYaHAmrYF&#10;Zff0YRTcL+dpsjts9alKN/qaJ/5yvWml+r12swDhqfX/8K+91wrG0QS+Z8IRkKsP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E+E29/AAAAA3AAAAA8AAAAAAAAAAAAAAAAA&#10;oQIAAGRycy9kb3ducmV2LnhtbFBLBQYAAAAABAAEAPkAAACOAwAAAAA=&#10;" strokeweight="2pt"/>
            <v:line id="Line 400" o:spid="_x0000_s4555" style="position:absolute;visibility:visible" from="18919,19296" to="19990,1929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N7BGMUAAADcAAAADwAAAGRycy9kb3ducmV2LnhtbESP3WoCMRSE74W+QziF3tWsUsSuZhfp&#10;D1S8kKoPcNwcN6ubkyVJde3TN0LBy2FmvmHmZW9bcSYfGscKRsMMBHHldMO1gt3283kKIkRkja1j&#10;UnClAGXxMJhjrt2Fv+m8ibVIEA45KjAxdrmUoTJkMQxdR5y8g/MWY5K+ltrjJcFtK8dZNpEWG04L&#10;Bjt6M1SdNj9WwdLvV6fRb23knpf+o12/vwZ7VOrpsV/MQETq4z383/7SCsbZC9zOpCMgiz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RN7BGMUAAADcAAAADwAAAAAAAAAA&#10;AAAAAAChAgAAZHJzL2Rvd25yZXYueG1sUEsFBgAAAAAEAAQA+QAAAJMDAAAAAA==&#10;" strokeweight="1pt"/>
            <v:rect id="Rectangle 401" o:spid="_x0000_s4556" style="position:absolute;left:54;top:19660;width:1000;height:309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xbrD8IA&#10;AADcAAAADwAAAGRycy9kb3ducmV2LnhtbESPQWsCMRSE7wX/Q3iCt5ooKro1ylIQvLpW8PjYvO5u&#10;u3lZk1TXf28EocdhZr5h1tvetuJKPjSONUzGCgRx6UzDlYav4+59CSJEZIOtY9JwpwDbzeBtjZlx&#10;Nz7QtYiVSBAOGWqoY+wyKUNZk8Uwdh1x8r6dtxiT9JU0Hm8Jbls5VWohLTacFmrs6LOm8rf4sxry&#10;/Kc/XYoV7oJcKr8wM1PlZ61Hwz7/ABGpj//hV3tvNEzVHJ5n0hGQmwc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vFusPwgAAANwAAAAPAAAAAAAAAAAAAAAAAJgCAABkcnMvZG93&#10;bnJldi54bWxQSwUGAAAAAAQABAD1AAAAhwMAAAAA&#10;" filled="f" stroked="f" strokeweight=".25pt">
              <v:textbox inset="1pt,1pt,1pt,1pt">
                <w:txbxContent>
                  <w:p w:rsidR="008167D5" w:rsidRDefault="008167D5" w:rsidP="008167D5">
                    <w:pPr>
                      <w:pStyle w:val="ab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Изм.</w:t>
                    </w:r>
                  </w:p>
                </w:txbxContent>
              </v:textbox>
            </v:rect>
            <v:rect id="Rectangle 402" o:spid="_x0000_s4557" style="position:absolute;left:1139;top:19660;width:1001;height:309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8R1eMIA&#10;AADcAAAADwAAAGRycy9kb3ducmV2LnhtbESPQWvCQBSE70L/w/IKveluQwk2dQ2hIHg1KvT4yL4m&#10;abNv092txn/vCoLHYWa+YVblZAdxIh96xxpeFwoEceNMz62Gw34zX4IIEdng4Jg0XChAuX6arbAw&#10;7sw7OtWxFQnCoUANXYxjIWVoOrIYFm4kTt638xZjkr6VxuM5we0gM6VyabHntNDhSJ8dNb/1v9VQ&#10;VT/T8a9+x02QS+Vz82ba6kvrl+ep+gARaYqP8L29NRoylcPtTDoCcn0F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fxHV4wgAAANwAAAAPAAAAAAAAAAAAAAAAAJgCAABkcnMvZG93&#10;bnJldi54bWxQSwUGAAAAAAQABAD1AAAAhwMAAAAA&#10;" filled="f" stroked="f" strokeweight=".25pt">
              <v:textbox inset="1pt,1pt,1pt,1pt">
                <w:txbxContent>
                  <w:p w:rsidR="008167D5" w:rsidRDefault="008167D5" w:rsidP="008167D5">
                    <w:pPr>
                      <w:pStyle w:val="ab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Лист</w:t>
                    </w:r>
                  </w:p>
                </w:txbxContent>
              </v:textbox>
            </v:rect>
            <v:rect id="Rectangle 403" o:spid="_x0000_s4558" style="position:absolute;left:2267;top:19660;width:2573;height:309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IjQ48IA&#10;AADcAAAADwAAAGRycy9kb3ducmV2LnhtbESPQWsCMRSE7wX/Q3iCt5ooYnVrlKUgeHWt4PGxed3d&#10;dvOyJqmu/94IgsdhZr5hVpvetuJCPjSONUzGCgRx6UzDlYbvw/Z9ASJEZIOtY9JwowCb9eBthZlx&#10;V97TpYiVSBAOGWqoY+wyKUNZk8Uwdh1x8n6ctxiT9JU0Hq8Jbls5VWouLTacFmrs6Kum8q/4txry&#10;/Lc/noslboNcKD83M1PlJ61Hwz7/BBGpj6/ws70zGqbqAx5n0hGQ6zs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wiNDjwgAAANwAAAAPAAAAAAAAAAAAAAAAAJgCAABkcnMvZG93&#10;bnJldi54bWxQSwUGAAAAAAQABAD1AAAAhwMAAAAA&#10;" filled="f" stroked="f" strokeweight=".25pt">
              <v:textbox inset="1pt,1pt,1pt,1pt">
                <w:txbxContent>
                  <w:p w:rsidR="008167D5" w:rsidRDefault="008167D5" w:rsidP="008167D5">
                    <w:pPr>
                      <w:pStyle w:val="ab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№ докум.</w:t>
                    </w:r>
                  </w:p>
                </w:txbxContent>
              </v:textbox>
            </v:rect>
            <v:rect id="Rectangle 404" o:spid="_x0000_s4559" style="position:absolute;left:4983;top:19660;width:1534;height:309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RdEkb8A&#10;AADcAAAADwAAAGRycy9kb3ducmV2LnhtbERPz2vCMBS+D/wfwhN2m4kyRGtTKUJh13UbeHw0z7ba&#10;vNQkq91/vxwGO358v/PjbAcxkQ+9Yw3rlQJB3DjTc6vh86N62YEIEdng4Jg0/FCAY7F4yjEz7sHv&#10;NNWxFSmEQ4YauhjHTMrQdGQxrNxInLiL8xZjgr6VxuMjhdtBbpTaSos9p4YORzp11Nzqb6uhLK/z&#10;173eYxXkTvmteTVtedb6eTmXBxCR5vgv/nO/GQ0bldamM+kIyOIX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ABF0SRvwAAANwAAAAPAAAAAAAAAAAAAAAAAJgCAABkcnMvZG93bnJl&#10;di54bWxQSwUGAAAAAAQABAD1AAAAhAMAAAAA&#10;" filled="f" stroked="f" strokeweight=".25pt">
              <v:textbox inset="1pt,1pt,1pt,1pt">
                <w:txbxContent>
                  <w:p w:rsidR="008167D5" w:rsidRDefault="008167D5" w:rsidP="008167D5">
                    <w:pPr>
                      <w:pStyle w:val="ab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Подпись</w:t>
                    </w:r>
                  </w:p>
                </w:txbxContent>
              </v:textbox>
            </v:rect>
            <v:rect id="Rectangle 405" o:spid="_x0000_s4560" style="position:absolute;left:6604;top:19660;width:1000;height:309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lvhCsEA&#10;AADcAAAADwAAAGRycy9kb3ducmV2LnhtbESPQYvCMBSE7wv+h/CEva2JsohWoxRB8Gp3Fzw+mmdb&#10;bV5qErX+e7MgeBxm5htmue5tK27kQ+NYw3ikQBCXzjRcafj92X7NQISIbLB1TBoeFGC9GnwsMTPu&#10;znu6FbESCcIhQw11jF0mZShrshhGriNO3tF5izFJX0nj8Z7gtpUTpabSYsNpocaONjWV5+JqNeT5&#10;qf+7FHPcBjlTfmq+TZUftP4c9vkCRKQ+vsOv9s5omKg5/J9JR0Cung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G5b4QrBAAAA3AAAAA8AAAAAAAAAAAAAAAAAmAIAAGRycy9kb3du&#10;cmV2LnhtbFBLBQYAAAAABAAEAPUAAACGAwAAAAA=&#10;" filled="f" stroked="f" strokeweight=".25pt">
              <v:textbox inset="1pt,1pt,1pt,1pt">
                <w:txbxContent>
                  <w:p w:rsidR="008167D5" w:rsidRDefault="008167D5" w:rsidP="008167D5">
                    <w:pPr>
                      <w:pStyle w:val="ab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Дата</w:t>
                    </w:r>
                  </w:p>
                </w:txbxContent>
              </v:textbox>
            </v:rect>
            <v:rect id="Rectangle 406" o:spid="_x0000_s4561" style="position:absolute;left:18949;top:18977;width:1001;height:309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rjeSsAA&#10;AADcAAAADwAAAGRycy9kb3ducmV2LnhtbERPz2uDMBS+F/o/hFforY2WUTpnFBkUep3bYMeHeVNb&#10;8+KSVO1/vxwGO358v/NyMYOYyPnesoJ0n4AgbqzuuVXw8X7enUD4gKxxsEwKHuShLNarHDNtZ36j&#10;qQ6tiCHsM1TQhTBmUvqmI4N+b0fiyH1bZzBE6FqpHc4x3AzykCRHabDn2NDhSK8dNbf6bhRU1XX5&#10;/Kmf8ezlKXFH/aTb6kup7WapXkAEWsK/+M990QoOaZwfz8QjIItf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erjeSsAAAADcAAAADwAAAAAAAAAAAAAAAACYAgAAZHJzL2Rvd25y&#10;ZXYueG1sUEsFBgAAAAAEAAQA9QAAAIUDAAAAAA==&#10;" filled="f" stroked="f" strokeweight=".25pt">
              <v:textbox inset="1pt,1pt,1pt,1pt">
                <w:txbxContent>
                  <w:p w:rsidR="008167D5" w:rsidRDefault="008167D5" w:rsidP="008167D5">
                    <w:pPr>
                      <w:pStyle w:val="ab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Лист</w:t>
                    </w:r>
                  </w:p>
                </w:txbxContent>
              </v:textbox>
            </v:rect>
            <v:rect id="Rectangle 407" o:spid="_x0000_s4562" style="position:absolute;left:18949;top:19435;width:1001;height:423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fR70cEA&#10;AADcAAAADwAAAGRycy9kb3ducmV2LnhtbESPQYvCMBSE7wv+h/AEb2taEdFqlLIgeLWr4PHRPNtq&#10;81KTrNZ/bxYEj8PMfMOsNr1pxZ2cbywrSMcJCOLS6oYrBYff7fcchA/IGlvLpOBJHjbrwdcKM20f&#10;vKd7ESoRIewzVFCH0GVS+rImg35sO+Lona0zGKJ0ldQOHxFuWjlJkpk02HBcqLGjn5rKa/FnFOT5&#10;pT/eigVuvZwnbqanuspPSo2Gfb4EEagPn/C7vdMKJmkK/2fiEZDrF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BX0e9HBAAAA3AAAAA8AAAAAAAAAAAAAAAAAmAIAAGRycy9kb3du&#10;cmV2LnhtbFBLBQYAAAAABAAEAPUAAACGAwAAAAA=&#10;" filled="f" stroked="f" strokeweight=".25pt">
              <v:textbox inset="1pt,1pt,1pt,1pt">
                <w:txbxContent>
                  <w:p w:rsidR="008167D5" w:rsidRDefault="008167D5" w:rsidP="008167D5">
                    <w:pPr>
                      <w:pStyle w:val="ab"/>
                      <w:jc w:val="center"/>
                      <w:rPr>
                        <w:sz w:val="24"/>
                      </w:rPr>
                    </w:pPr>
                    <w:r>
                      <w:rPr>
                        <w:sz w:val="24"/>
                      </w:rPr>
                      <w:fldChar w:fldCharType="begin"/>
                    </w:r>
                    <w:r>
                      <w:rPr>
                        <w:sz w:val="24"/>
                      </w:rPr>
                      <w:instrText xml:space="preserve"> PAGE  \* LOWER </w:instrText>
                    </w:r>
                    <w:r>
                      <w:rPr>
                        <w:sz w:val="24"/>
                      </w:rPr>
                      <w:fldChar w:fldCharType="separate"/>
                    </w:r>
                    <w:r>
                      <w:rPr>
                        <w:sz w:val="24"/>
                      </w:rPr>
                      <w:t>1</w:t>
                    </w:r>
                    <w:r>
                      <w:rPr>
                        <w:sz w:val="24"/>
                      </w:rPr>
                      <w:fldChar w:fldCharType="end"/>
                    </w:r>
                  </w:p>
                </w:txbxContent>
              </v:textbox>
            </v:rect>
            <v:rect id="Rectangle 408" o:spid="_x0000_s4563" style="position:absolute;left:7745;top:19221;width:11075;height:477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SblpsEA&#10;AADcAAAADwAAAGRycy9kb3ducmV2LnhtbESPQYvCMBSE7wv+h/AEb2tqEdFqlLIgeLWr4PHRPNtq&#10;81KTrNZ/bxYEj8PMfMOsNr1pxZ2cbywrmIwTEMSl1Q1XCg6/2+85CB+QNbaWScGTPGzWg68VZto+&#10;eE/3IlQiQthnqKAOocuk9GVNBv3YdsTRO1tnMETpKqkdPiLctDJNkpk02HBcqLGjn5rKa/FnFOT5&#10;pT/eigVuvZwnbqanuspPSo2Gfb4EEagPn/C7vdMK0kkK/2fiEZDrF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OUm5abBAAAA3AAAAA8AAAAAAAAAAAAAAAAAmAIAAGRycy9kb3du&#10;cmV2LnhtbFBLBQYAAAAABAAEAPUAAACGAwAAAAA=&#10;" filled="f" stroked="f" strokeweight=".25pt">
              <v:textbox inset="1pt,1pt,1pt,1pt">
                <w:txbxContent>
                  <w:p w:rsidR="008167D5" w:rsidRDefault="008167D5" w:rsidP="008167D5">
                    <w:pPr>
                      <w:pStyle w:val="ab"/>
                      <w:jc w:val="center"/>
                    </w:pPr>
                    <w:r>
                      <w:t>НАЗВАНИЕ ДОКУМЕНТА</w:t>
                    </w:r>
                  </w:p>
                </w:txbxContent>
              </v:textbox>
            </v:rect>
            <w10:wrap anchorx="page" anchory="page"/>
            <w10:anchorlock/>
          </v:group>
        </w:pict>
      </w:r>
    </w:p>
    <w:tbl>
      <w:tblPr>
        <w:tblStyle w:val="ae"/>
        <w:tblpPr w:leftFromText="180" w:rightFromText="180" w:vertAnchor="text" w:horzAnchor="margin" w:tblpY="337"/>
        <w:tblW w:w="0" w:type="auto"/>
        <w:tblLayout w:type="fixed"/>
        <w:tblLook w:val="04A0"/>
      </w:tblPr>
      <w:tblGrid>
        <w:gridCol w:w="534"/>
        <w:gridCol w:w="4961"/>
        <w:gridCol w:w="1843"/>
        <w:gridCol w:w="850"/>
        <w:gridCol w:w="1383"/>
      </w:tblGrid>
      <w:tr w:rsidR="008167D5" w:rsidTr="008167D5">
        <w:tc>
          <w:tcPr>
            <w:tcW w:w="534" w:type="dxa"/>
          </w:tcPr>
          <w:p w:rsidR="008167D5" w:rsidRDefault="008167D5" w:rsidP="008167D5">
            <w:pPr>
              <w:spacing w:line="360" w:lineRule="auto"/>
              <w:jc w:val="center"/>
              <w:rPr>
                <w:rFonts w:eastAsia="Times New Roman"/>
                <w:sz w:val="28"/>
                <w:szCs w:val="28"/>
              </w:rPr>
            </w:pPr>
            <w:r>
              <w:rPr>
                <w:rFonts w:eastAsia="Times New Roman"/>
                <w:sz w:val="28"/>
                <w:szCs w:val="28"/>
              </w:rPr>
              <w:t>№</w:t>
            </w:r>
          </w:p>
        </w:tc>
        <w:tc>
          <w:tcPr>
            <w:tcW w:w="4961" w:type="dxa"/>
          </w:tcPr>
          <w:p w:rsidR="008167D5" w:rsidRDefault="008167D5" w:rsidP="008167D5">
            <w:pPr>
              <w:spacing w:line="360" w:lineRule="auto"/>
              <w:jc w:val="center"/>
              <w:rPr>
                <w:rFonts w:eastAsia="Times New Roman"/>
                <w:sz w:val="28"/>
                <w:szCs w:val="28"/>
              </w:rPr>
            </w:pPr>
            <w:r>
              <w:rPr>
                <w:rFonts w:eastAsia="Times New Roman"/>
                <w:sz w:val="28"/>
                <w:szCs w:val="28"/>
              </w:rPr>
              <w:t>Наименование</w:t>
            </w:r>
          </w:p>
        </w:tc>
        <w:tc>
          <w:tcPr>
            <w:tcW w:w="1843" w:type="dxa"/>
          </w:tcPr>
          <w:p w:rsidR="008167D5" w:rsidRDefault="008167D5" w:rsidP="008167D5">
            <w:pPr>
              <w:spacing w:line="360" w:lineRule="auto"/>
              <w:jc w:val="center"/>
              <w:rPr>
                <w:rFonts w:eastAsia="Times New Roman"/>
                <w:sz w:val="28"/>
                <w:szCs w:val="28"/>
              </w:rPr>
            </w:pPr>
            <w:r>
              <w:rPr>
                <w:rFonts w:eastAsia="Times New Roman"/>
                <w:sz w:val="28"/>
                <w:szCs w:val="28"/>
              </w:rPr>
              <w:t>Обозначение</w:t>
            </w:r>
          </w:p>
        </w:tc>
        <w:tc>
          <w:tcPr>
            <w:tcW w:w="850" w:type="dxa"/>
          </w:tcPr>
          <w:p w:rsidR="008167D5" w:rsidRPr="00263C56" w:rsidRDefault="008167D5" w:rsidP="008167D5">
            <w:pPr>
              <w:spacing w:line="360" w:lineRule="auto"/>
              <w:jc w:val="center"/>
              <w:rPr>
                <w:rFonts w:eastAsia="Times New Roman"/>
                <w:sz w:val="28"/>
                <w:szCs w:val="28"/>
                <w:lang w:val="en-US"/>
              </w:rPr>
            </w:pPr>
            <w:r>
              <w:rPr>
                <w:rFonts w:eastAsia="Times New Roman"/>
                <w:sz w:val="28"/>
                <w:szCs w:val="28"/>
              </w:rPr>
              <w:t>Кол</w:t>
            </w:r>
            <w:r>
              <w:rPr>
                <w:rFonts w:eastAsia="Times New Roman"/>
                <w:sz w:val="28"/>
                <w:szCs w:val="28"/>
                <w:lang w:val="en-US"/>
              </w:rPr>
              <w:t>.</w:t>
            </w:r>
          </w:p>
        </w:tc>
        <w:tc>
          <w:tcPr>
            <w:tcW w:w="1383" w:type="dxa"/>
          </w:tcPr>
          <w:p w:rsidR="008167D5" w:rsidRPr="00763738" w:rsidRDefault="008167D5" w:rsidP="008167D5">
            <w:pPr>
              <w:spacing w:line="360" w:lineRule="auto"/>
              <w:jc w:val="center"/>
              <w:rPr>
                <w:rFonts w:eastAsia="Times New Roman"/>
                <w:sz w:val="28"/>
                <w:szCs w:val="28"/>
                <w:lang w:val="en-US"/>
              </w:rPr>
            </w:pPr>
            <w:r>
              <w:rPr>
                <w:rFonts w:eastAsia="Times New Roman"/>
                <w:sz w:val="28"/>
                <w:szCs w:val="28"/>
              </w:rPr>
              <w:t>Примеч</w:t>
            </w:r>
            <w:r>
              <w:rPr>
                <w:rFonts w:eastAsia="Times New Roman"/>
                <w:sz w:val="28"/>
                <w:szCs w:val="28"/>
                <w:lang w:val="en-US"/>
              </w:rPr>
              <w:t>.</w:t>
            </w:r>
          </w:p>
        </w:tc>
      </w:tr>
      <w:tr w:rsidR="008167D5" w:rsidTr="008167D5">
        <w:tc>
          <w:tcPr>
            <w:tcW w:w="534" w:type="dxa"/>
          </w:tcPr>
          <w:p w:rsidR="008167D5" w:rsidRDefault="008167D5" w:rsidP="008167D5">
            <w:pPr>
              <w:spacing w:line="360" w:lineRule="auto"/>
              <w:jc w:val="center"/>
              <w:rPr>
                <w:rFonts w:eastAsia="Times New Roman"/>
                <w:sz w:val="28"/>
                <w:szCs w:val="28"/>
              </w:rPr>
            </w:pPr>
          </w:p>
        </w:tc>
        <w:tc>
          <w:tcPr>
            <w:tcW w:w="9037" w:type="dxa"/>
            <w:gridSpan w:val="4"/>
          </w:tcPr>
          <w:p w:rsidR="008167D5" w:rsidRPr="008209A7" w:rsidRDefault="008167D5" w:rsidP="008167D5">
            <w:pPr>
              <w:spacing w:line="360" w:lineRule="auto"/>
              <w:jc w:val="center"/>
              <w:rPr>
                <w:rFonts w:eastAsia="Times New Roman"/>
                <w:sz w:val="28"/>
                <w:szCs w:val="28"/>
              </w:rPr>
            </w:pPr>
            <w:r w:rsidRPr="008167D5">
              <w:rPr>
                <w:rFonts w:eastAsia="Times New Roman"/>
                <w:sz w:val="28"/>
                <w:szCs w:val="28"/>
              </w:rPr>
              <w:t xml:space="preserve">Оборудование </w:t>
            </w:r>
            <w:r>
              <w:rPr>
                <w:rFonts w:eastAsia="Times New Roman"/>
                <w:sz w:val="28"/>
                <w:szCs w:val="28"/>
              </w:rPr>
              <w:t xml:space="preserve"> управления Т1, Т2  нш1. </w:t>
            </w:r>
          </w:p>
        </w:tc>
      </w:tr>
      <w:tr w:rsidR="008167D5" w:rsidTr="008167D5">
        <w:trPr>
          <w:trHeight w:val="357"/>
        </w:trPr>
        <w:tc>
          <w:tcPr>
            <w:tcW w:w="534" w:type="dxa"/>
          </w:tcPr>
          <w:p w:rsidR="008167D5" w:rsidRPr="008167D5" w:rsidRDefault="008167D5" w:rsidP="008167D5">
            <w:pPr>
              <w:spacing w:line="360" w:lineRule="auto"/>
              <w:jc w:val="center"/>
              <w:rPr>
                <w:rFonts w:eastAsia="Times New Roman"/>
                <w:sz w:val="28"/>
                <w:szCs w:val="28"/>
              </w:rPr>
            </w:pPr>
            <w:r w:rsidRPr="008167D5">
              <w:rPr>
                <w:rFonts w:eastAsia="Times New Roman"/>
                <w:sz w:val="28"/>
                <w:szCs w:val="28"/>
              </w:rPr>
              <w:t>1</w:t>
            </w:r>
          </w:p>
        </w:tc>
        <w:tc>
          <w:tcPr>
            <w:tcW w:w="4961" w:type="dxa"/>
          </w:tcPr>
          <w:p w:rsidR="008167D5" w:rsidRDefault="008167D5" w:rsidP="008167D5">
            <w:pPr>
              <w:spacing w:line="360" w:lineRule="auto"/>
              <w:jc w:val="center"/>
              <w:rPr>
                <w:rFonts w:eastAsia="Times New Roman"/>
                <w:sz w:val="28"/>
                <w:szCs w:val="28"/>
              </w:rPr>
            </w:pPr>
            <w:r>
              <w:rPr>
                <w:rFonts w:eastAsia="Times New Roman"/>
                <w:sz w:val="28"/>
                <w:szCs w:val="28"/>
              </w:rPr>
              <w:t>ПР200</w:t>
            </w:r>
          </w:p>
        </w:tc>
        <w:tc>
          <w:tcPr>
            <w:tcW w:w="1843" w:type="dxa"/>
          </w:tcPr>
          <w:p w:rsidR="008167D5" w:rsidRDefault="008167D5" w:rsidP="008167D5">
            <w:pPr>
              <w:spacing w:line="360" w:lineRule="auto"/>
              <w:jc w:val="center"/>
              <w:rPr>
                <w:rFonts w:eastAsia="Times New Roman"/>
                <w:sz w:val="28"/>
                <w:szCs w:val="28"/>
              </w:rPr>
            </w:pPr>
            <w:r>
              <w:rPr>
                <w:rFonts w:eastAsia="Times New Roman"/>
                <w:sz w:val="28"/>
                <w:szCs w:val="28"/>
              </w:rPr>
              <w:t>ИС</w:t>
            </w:r>
          </w:p>
        </w:tc>
        <w:tc>
          <w:tcPr>
            <w:tcW w:w="850" w:type="dxa"/>
          </w:tcPr>
          <w:p w:rsidR="008167D5" w:rsidRDefault="008167D5" w:rsidP="008167D5">
            <w:pPr>
              <w:spacing w:line="360" w:lineRule="auto"/>
              <w:jc w:val="center"/>
              <w:rPr>
                <w:rFonts w:eastAsia="Times New Roman"/>
                <w:sz w:val="28"/>
                <w:szCs w:val="28"/>
              </w:rPr>
            </w:pPr>
            <w:r>
              <w:rPr>
                <w:rFonts w:eastAsia="Times New Roman"/>
                <w:sz w:val="28"/>
                <w:szCs w:val="28"/>
              </w:rPr>
              <w:t>2</w:t>
            </w:r>
          </w:p>
        </w:tc>
        <w:tc>
          <w:tcPr>
            <w:tcW w:w="1383" w:type="dxa"/>
          </w:tcPr>
          <w:p w:rsidR="008167D5" w:rsidRDefault="008167D5" w:rsidP="008167D5">
            <w:pPr>
              <w:spacing w:line="360" w:lineRule="auto"/>
              <w:jc w:val="center"/>
              <w:rPr>
                <w:rFonts w:eastAsia="Times New Roman"/>
                <w:sz w:val="28"/>
                <w:szCs w:val="28"/>
              </w:rPr>
            </w:pPr>
          </w:p>
        </w:tc>
      </w:tr>
      <w:tr w:rsidR="008167D5" w:rsidTr="008167D5">
        <w:tc>
          <w:tcPr>
            <w:tcW w:w="534" w:type="dxa"/>
          </w:tcPr>
          <w:p w:rsidR="008167D5" w:rsidRPr="008167D5" w:rsidRDefault="008167D5" w:rsidP="008167D5">
            <w:pPr>
              <w:spacing w:line="360" w:lineRule="auto"/>
              <w:jc w:val="center"/>
              <w:rPr>
                <w:rFonts w:eastAsia="Times New Roman"/>
                <w:sz w:val="28"/>
                <w:szCs w:val="28"/>
              </w:rPr>
            </w:pPr>
            <w:r w:rsidRPr="008167D5">
              <w:rPr>
                <w:rFonts w:eastAsia="Times New Roman"/>
                <w:sz w:val="28"/>
                <w:szCs w:val="28"/>
              </w:rPr>
              <w:t>2</w:t>
            </w:r>
          </w:p>
        </w:tc>
        <w:tc>
          <w:tcPr>
            <w:tcW w:w="4961" w:type="dxa"/>
          </w:tcPr>
          <w:p w:rsidR="008167D5" w:rsidRPr="008167D5" w:rsidRDefault="008167D5" w:rsidP="008167D5">
            <w:pPr>
              <w:spacing w:line="360" w:lineRule="auto"/>
              <w:jc w:val="center"/>
              <w:rPr>
                <w:rFonts w:eastAsia="Times New Roman"/>
                <w:sz w:val="28"/>
                <w:szCs w:val="28"/>
              </w:rPr>
            </w:pPr>
            <w:r>
              <w:rPr>
                <w:rFonts w:eastAsia="Times New Roman"/>
                <w:sz w:val="28"/>
                <w:szCs w:val="28"/>
              </w:rPr>
              <w:t xml:space="preserve">Датчики уровня </w:t>
            </w:r>
            <w:r w:rsidRPr="008167D5">
              <w:rPr>
                <w:rFonts w:eastAsia="Times New Roman"/>
                <w:sz w:val="28"/>
                <w:szCs w:val="28"/>
              </w:rPr>
              <w:t xml:space="preserve"> </w:t>
            </w:r>
            <w:r>
              <w:rPr>
                <w:rFonts w:eastAsia="Times New Roman"/>
                <w:sz w:val="28"/>
                <w:szCs w:val="28"/>
              </w:rPr>
              <w:t>Т1 верх</w:t>
            </w:r>
          </w:p>
        </w:tc>
        <w:tc>
          <w:tcPr>
            <w:tcW w:w="1843" w:type="dxa"/>
          </w:tcPr>
          <w:p w:rsidR="008167D5" w:rsidRPr="008167D5" w:rsidRDefault="008167D5" w:rsidP="008167D5">
            <w:pPr>
              <w:spacing w:line="360" w:lineRule="auto"/>
              <w:jc w:val="center"/>
              <w:rPr>
                <w:rFonts w:eastAsia="Times New Roman"/>
                <w:sz w:val="28"/>
                <w:szCs w:val="28"/>
              </w:rPr>
            </w:pPr>
            <w:r>
              <w:rPr>
                <w:rFonts w:eastAsia="Times New Roman"/>
                <w:sz w:val="28"/>
                <w:szCs w:val="28"/>
                <w:lang w:val="en-US"/>
              </w:rPr>
              <w:t>L</w:t>
            </w:r>
            <w:r>
              <w:rPr>
                <w:rFonts w:eastAsia="Times New Roman"/>
                <w:sz w:val="28"/>
                <w:szCs w:val="28"/>
              </w:rPr>
              <w:t>T1</w:t>
            </w:r>
            <w:r>
              <w:rPr>
                <w:rFonts w:eastAsia="Times New Roman"/>
                <w:sz w:val="28"/>
                <w:szCs w:val="28"/>
                <w:lang w:val="en-US"/>
              </w:rPr>
              <w:t>T1</w:t>
            </w:r>
          </w:p>
        </w:tc>
        <w:tc>
          <w:tcPr>
            <w:tcW w:w="850" w:type="dxa"/>
          </w:tcPr>
          <w:p w:rsidR="008167D5" w:rsidRPr="008167D5" w:rsidRDefault="008167D5" w:rsidP="008167D5">
            <w:pPr>
              <w:spacing w:line="360" w:lineRule="auto"/>
              <w:jc w:val="center"/>
              <w:rPr>
                <w:rFonts w:eastAsia="Times New Roman"/>
                <w:sz w:val="28"/>
                <w:szCs w:val="28"/>
              </w:rPr>
            </w:pPr>
            <w:r w:rsidRPr="008167D5">
              <w:rPr>
                <w:rFonts w:eastAsia="Times New Roman"/>
                <w:sz w:val="28"/>
                <w:szCs w:val="28"/>
              </w:rPr>
              <w:t>1</w:t>
            </w:r>
          </w:p>
        </w:tc>
        <w:tc>
          <w:tcPr>
            <w:tcW w:w="1383" w:type="dxa"/>
          </w:tcPr>
          <w:p w:rsidR="008167D5" w:rsidRDefault="008167D5" w:rsidP="008167D5">
            <w:pPr>
              <w:spacing w:line="360" w:lineRule="auto"/>
              <w:jc w:val="center"/>
              <w:rPr>
                <w:rFonts w:eastAsia="Times New Roman"/>
                <w:sz w:val="28"/>
                <w:szCs w:val="28"/>
              </w:rPr>
            </w:pPr>
          </w:p>
        </w:tc>
      </w:tr>
      <w:tr w:rsidR="008167D5" w:rsidTr="008167D5">
        <w:tc>
          <w:tcPr>
            <w:tcW w:w="534" w:type="dxa"/>
          </w:tcPr>
          <w:p w:rsidR="008167D5" w:rsidRDefault="008167D5" w:rsidP="008167D5">
            <w:pPr>
              <w:spacing w:line="360" w:lineRule="auto"/>
              <w:jc w:val="center"/>
              <w:rPr>
                <w:rFonts w:eastAsia="Times New Roman"/>
                <w:sz w:val="28"/>
                <w:szCs w:val="28"/>
              </w:rPr>
            </w:pPr>
            <w:r w:rsidRPr="008167D5">
              <w:rPr>
                <w:rFonts w:eastAsia="Times New Roman"/>
                <w:sz w:val="28"/>
                <w:szCs w:val="28"/>
              </w:rPr>
              <w:t>3</w:t>
            </w:r>
          </w:p>
        </w:tc>
        <w:tc>
          <w:tcPr>
            <w:tcW w:w="4961" w:type="dxa"/>
          </w:tcPr>
          <w:p w:rsidR="008167D5" w:rsidRPr="008167D5" w:rsidRDefault="008167D5" w:rsidP="008167D5">
            <w:pPr>
              <w:spacing w:line="360" w:lineRule="auto"/>
              <w:jc w:val="center"/>
              <w:rPr>
                <w:rFonts w:eastAsia="Times New Roman"/>
                <w:sz w:val="28"/>
                <w:szCs w:val="28"/>
              </w:rPr>
            </w:pPr>
            <w:r>
              <w:rPr>
                <w:rFonts w:eastAsia="Times New Roman"/>
                <w:sz w:val="28"/>
                <w:szCs w:val="28"/>
              </w:rPr>
              <w:t xml:space="preserve">Датчики уровня </w:t>
            </w:r>
            <w:r w:rsidRPr="008167D5">
              <w:rPr>
                <w:rFonts w:eastAsia="Times New Roman"/>
                <w:sz w:val="28"/>
                <w:szCs w:val="28"/>
              </w:rPr>
              <w:t xml:space="preserve"> </w:t>
            </w:r>
            <w:r>
              <w:rPr>
                <w:rFonts w:eastAsia="Times New Roman"/>
                <w:sz w:val="28"/>
                <w:szCs w:val="28"/>
              </w:rPr>
              <w:t xml:space="preserve">Т1 </w:t>
            </w:r>
            <w:r>
              <w:rPr>
                <w:rFonts w:eastAsia="Times New Roman"/>
                <w:sz w:val="28"/>
                <w:szCs w:val="28"/>
                <w:lang w:val="en-US"/>
              </w:rPr>
              <w:t xml:space="preserve"> низ</w:t>
            </w:r>
          </w:p>
        </w:tc>
        <w:tc>
          <w:tcPr>
            <w:tcW w:w="1843" w:type="dxa"/>
          </w:tcPr>
          <w:p w:rsidR="008167D5" w:rsidRPr="008167D5" w:rsidRDefault="008167D5" w:rsidP="008167D5">
            <w:pPr>
              <w:spacing w:line="360" w:lineRule="auto"/>
              <w:jc w:val="center"/>
              <w:rPr>
                <w:rFonts w:eastAsia="Times New Roman"/>
                <w:sz w:val="28"/>
                <w:szCs w:val="28"/>
              </w:rPr>
            </w:pPr>
            <w:r>
              <w:rPr>
                <w:rFonts w:eastAsia="Times New Roman"/>
                <w:sz w:val="28"/>
                <w:szCs w:val="28"/>
                <w:lang w:val="en-US"/>
              </w:rPr>
              <w:t>L</w:t>
            </w:r>
            <w:r>
              <w:rPr>
                <w:rFonts w:eastAsia="Times New Roman"/>
                <w:sz w:val="28"/>
                <w:szCs w:val="28"/>
              </w:rPr>
              <w:t>T2</w:t>
            </w:r>
            <w:r>
              <w:rPr>
                <w:rFonts w:eastAsia="Times New Roman"/>
                <w:sz w:val="28"/>
                <w:szCs w:val="28"/>
                <w:lang w:val="en-US"/>
              </w:rPr>
              <w:t>T1</w:t>
            </w:r>
          </w:p>
        </w:tc>
        <w:tc>
          <w:tcPr>
            <w:tcW w:w="850" w:type="dxa"/>
          </w:tcPr>
          <w:p w:rsidR="008167D5" w:rsidRPr="008167D5" w:rsidRDefault="008167D5" w:rsidP="008167D5">
            <w:pPr>
              <w:spacing w:line="360" w:lineRule="auto"/>
              <w:jc w:val="center"/>
              <w:rPr>
                <w:rFonts w:eastAsia="Times New Roman"/>
                <w:sz w:val="28"/>
                <w:szCs w:val="28"/>
              </w:rPr>
            </w:pPr>
            <w:r w:rsidRPr="008167D5">
              <w:rPr>
                <w:rFonts w:eastAsia="Times New Roman"/>
                <w:sz w:val="28"/>
                <w:szCs w:val="28"/>
              </w:rPr>
              <w:t>1</w:t>
            </w:r>
          </w:p>
        </w:tc>
        <w:tc>
          <w:tcPr>
            <w:tcW w:w="1383" w:type="dxa"/>
          </w:tcPr>
          <w:p w:rsidR="008167D5" w:rsidRDefault="008167D5" w:rsidP="008167D5">
            <w:pPr>
              <w:spacing w:line="360" w:lineRule="auto"/>
              <w:jc w:val="center"/>
              <w:rPr>
                <w:rFonts w:eastAsia="Times New Roman"/>
                <w:sz w:val="28"/>
                <w:szCs w:val="28"/>
              </w:rPr>
            </w:pPr>
          </w:p>
        </w:tc>
      </w:tr>
      <w:tr w:rsidR="008167D5" w:rsidTr="008167D5">
        <w:tc>
          <w:tcPr>
            <w:tcW w:w="534" w:type="dxa"/>
          </w:tcPr>
          <w:p w:rsidR="008167D5" w:rsidRPr="008167D5" w:rsidRDefault="008167D5" w:rsidP="008167D5">
            <w:pPr>
              <w:spacing w:line="360" w:lineRule="auto"/>
              <w:jc w:val="center"/>
              <w:rPr>
                <w:rFonts w:eastAsia="Times New Roman"/>
                <w:sz w:val="28"/>
                <w:szCs w:val="28"/>
              </w:rPr>
            </w:pPr>
            <w:r w:rsidRPr="008167D5">
              <w:rPr>
                <w:rFonts w:eastAsia="Times New Roman"/>
                <w:sz w:val="28"/>
                <w:szCs w:val="28"/>
              </w:rPr>
              <w:t>4</w:t>
            </w:r>
          </w:p>
        </w:tc>
        <w:tc>
          <w:tcPr>
            <w:tcW w:w="4961" w:type="dxa"/>
          </w:tcPr>
          <w:p w:rsidR="008167D5" w:rsidRPr="008167D5" w:rsidRDefault="008167D5" w:rsidP="008167D5">
            <w:pPr>
              <w:spacing w:line="360" w:lineRule="auto"/>
              <w:jc w:val="center"/>
              <w:rPr>
                <w:rFonts w:eastAsia="Times New Roman"/>
                <w:sz w:val="28"/>
                <w:szCs w:val="28"/>
              </w:rPr>
            </w:pPr>
            <w:r>
              <w:rPr>
                <w:rFonts w:eastAsia="Times New Roman"/>
                <w:sz w:val="28"/>
                <w:szCs w:val="28"/>
              </w:rPr>
              <w:t xml:space="preserve">Датчики уровня </w:t>
            </w:r>
            <w:r w:rsidRPr="008167D5">
              <w:rPr>
                <w:rFonts w:eastAsia="Times New Roman"/>
                <w:sz w:val="28"/>
                <w:szCs w:val="28"/>
              </w:rPr>
              <w:t xml:space="preserve"> </w:t>
            </w:r>
            <w:r>
              <w:rPr>
                <w:rFonts w:eastAsia="Times New Roman"/>
                <w:sz w:val="28"/>
                <w:szCs w:val="28"/>
              </w:rPr>
              <w:t>Т</w:t>
            </w:r>
            <w:r>
              <w:rPr>
                <w:rFonts w:eastAsia="Times New Roman"/>
                <w:sz w:val="28"/>
                <w:szCs w:val="28"/>
                <w:lang w:val="en-US"/>
              </w:rPr>
              <w:t>2</w:t>
            </w:r>
            <w:r>
              <w:rPr>
                <w:rFonts w:eastAsia="Times New Roman"/>
                <w:sz w:val="28"/>
                <w:szCs w:val="28"/>
              </w:rPr>
              <w:t xml:space="preserve"> верх</w:t>
            </w:r>
          </w:p>
        </w:tc>
        <w:tc>
          <w:tcPr>
            <w:tcW w:w="1843" w:type="dxa"/>
          </w:tcPr>
          <w:p w:rsidR="008167D5" w:rsidRPr="008167D5" w:rsidRDefault="008167D5" w:rsidP="008167D5">
            <w:pPr>
              <w:spacing w:line="360" w:lineRule="auto"/>
              <w:jc w:val="center"/>
              <w:rPr>
                <w:rFonts w:eastAsia="Times New Roman"/>
                <w:sz w:val="28"/>
                <w:szCs w:val="28"/>
              </w:rPr>
            </w:pPr>
            <w:r>
              <w:rPr>
                <w:rFonts w:eastAsia="Times New Roman"/>
                <w:sz w:val="28"/>
                <w:szCs w:val="28"/>
                <w:lang w:val="en-US"/>
              </w:rPr>
              <w:t>L</w:t>
            </w:r>
            <w:r>
              <w:rPr>
                <w:rFonts w:eastAsia="Times New Roman"/>
                <w:sz w:val="28"/>
                <w:szCs w:val="28"/>
              </w:rPr>
              <w:t>T1</w:t>
            </w:r>
            <w:r>
              <w:rPr>
                <w:rFonts w:eastAsia="Times New Roman"/>
                <w:sz w:val="28"/>
                <w:szCs w:val="28"/>
                <w:lang w:val="en-US"/>
              </w:rPr>
              <w:t>T2</w:t>
            </w:r>
          </w:p>
        </w:tc>
        <w:tc>
          <w:tcPr>
            <w:tcW w:w="850" w:type="dxa"/>
          </w:tcPr>
          <w:p w:rsidR="008167D5" w:rsidRPr="008167D5" w:rsidRDefault="008167D5" w:rsidP="008167D5">
            <w:pPr>
              <w:spacing w:line="360" w:lineRule="auto"/>
              <w:jc w:val="center"/>
              <w:rPr>
                <w:rFonts w:eastAsia="Times New Roman"/>
                <w:sz w:val="28"/>
                <w:szCs w:val="28"/>
              </w:rPr>
            </w:pPr>
            <w:r w:rsidRPr="008167D5">
              <w:rPr>
                <w:rFonts w:eastAsia="Times New Roman"/>
                <w:sz w:val="28"/>
                <w:szCs w:val="28"/>
              </w:rPr>
              <w:t>1</w:t>
            </w:r>
          </w:p>
        </w:tc>
        <w:tc>
          <w:tcPr>
            <w:tcW w:w="1383" w:type="dxa"/>
          </w:tcPr>
          <w:p w:rsidR="008167D5" w:rsidRDefault="008167D5" w:rsidP="008167D5">
            <w:pPr>
              <w:spacing w:line="360" w:lineRule="auto"/>
              <w:jc w:val="center"/>
              <w:rPr>
                <w:rFonts w:eastAsia="Times New Roman"/>
                <w:sz w:val="28"/>
                <w:szCs w:val="28"/>
              </w:rPr>
            </w:pPr>
          </w:p>
        </w:tc>
      </w:tr>
      <w:tr w:rsidR="008167D5" w:rsidTr="008167D5">
        <w:tc>
          <w:tcPr>
            <w:tcW w:w="534" w:type="dxa"/>
          </w:tcPr>
          <w:p w:rsidR="008167D5" w:rsidRPr="008167D5" w:rsidRDefault="008167D5" w:rsidP="008167D5">
            <w:pPr>
              <w:spacing w:line="360" w:lineRule="auto"/>
              <w:jc w:val="center"/>
              <w:rPr>
                <w:rFonts w:eastAsia="Times New Roman"/>
                <w:sz w:val="28"/>
                <w:szCs w:val="28"/>
              </w:rPr>
            </w:pPr>
            <w:r w:rsidRPr="008167D5">
              <w:rPr>
                <w:rFonts w:eastAsia="Times New Roman"/>
                <w:sz w:val="28"/>
                <w:szCs w:val="28"/>
              </w:rPr>
              <w:t>5</w:t>
            </w:r>
          </w:p>
        </w:tc>
        <w:tc>
          <w:tcPr>
            <w:tcW w:w="4961" w:type="dxa"/>
          </w:tcPr>
          <w:p w:rsidR="008167D5" w:rsidRPr="008167D5" w:rsidRDefault="008167D5" w:rsidP="008167D5">
            <w:pPr>
              <w:spacing w:line="360" w:lineRule="auto"/>
              <w:jc w:val="center"/>
              <w:rPr>
                <w:rFonts w:eastAsia="Times New Roman"/>
                <w:sz w:val="28"/>
                <w:szCs w:val="28"/>
              </w:rPr>
            </w:pPr>
            <w:r>
              <w:rPr>
                <w:rFonts w:eastAsia="Times New Roman"/>
                <w:sz w:val="28"/>
                <w:szCs w:val="28"/>
              </w:rPr>
              <w:t xml:space="preserve">Датчики уровня </w:t>
            </w:r>
            <w:r w:rsidRPr="008167D5">
              <w:rPr>
                <w:rFonts w:eastAsia="Times New Roman"/>
                <w:sz w:val="28"/>
                <w:szCs w:val="28"/>
              </w:rPr>
              <w:t xml:space="preserve"> </w:t>
            </w:r>
            <w:r>
              <w:rPr>
                <w:rFonts w:eastAsia="Times New Roman"/>
                <w:sz w:val="28"/>
                <w:szCs w:val="28"/>
              </w:rPr>
              <w:t>Т</w:t>
            </w:r>
            <w:r>
              <w:rPr>
                <w:rFonts w:eastAsia="Times New Roman"/>
                <w:sz w:val="28"/>
                <w:szCs w:val="28"/>
                <w:lang w:val="en-US"/>
              </w:rPr>
              <w:t>2</w:t>
            </w:r>
            <w:r>
              <w:rPr>
                <w:rFonts w:eastAsia="Times New Roman"/>
                <w:sz w:val="28"/>
                <w:szCs w:val="28"/>
              </w:rPr>
              <w:t xml:space="preserve"> </w:t>
            </w:r>
            <w:r>
              <w:rPr>
                <w:rFonts w:eastAsia="Times New Roman"/>
                <w:sz w:val="28"/>
                <w:szCs w:val="28"/>
                <w:lang w:val="en-US"/>
              </w:rPr>
              <w:t xml:space="preserve"> низ</w:t>
            </w:r>
          </w:p>
        </w:tc>
        <w:tc>
          <w:tcPr>
            <w:tcW w:w="1843" w:type="dxa"/>
          </w:tcPr>
          <w:p w:rsidR="008167D5" w:rsidRPr="008167D5" w:rsidRDefault="008167D5" w:rsidP="008167D5">
            <w:pPr>
              <w:spacing w:line="360" w:lineRule="auto"/>
              <w:jc w:val="center"/>
              <w:rPr>
                <w:rFonts w:eastAsia="Times New Roman"/>
                <w:sz w:val="28"/>
                <w:szCs w:val="28"/>
              </w:rPr>
            </w:pPr>
            <w:r>
              <w:rPr>
                <w:rFonts w:eastAsia="Times New Roman"/>
                <w:sz w:val="28"/>
                <w:szCs w:val="28"/>
                <w:lang w:val="en-US"/>
              </w:rPr>
              <w:t>L</w:t>
            </w:r>
            <w:r>
              <w:rPr>
                <w:rFonts w:eastAsia="Times New Roman"/>
                <w:sz w:val="28"/>
                <w:szCs w:val="28"/>
              </w:rPr>
              <w:t>T2</w:t>
            </w:r>
            <w:r>
              <w:rPr>
                <w:rFonts w:eastAsia="Times New Roman"/>
                <w:sz w:val="28"/>
                <w:szCs w:val="28"/>
                <w:lang w:val="en-US"/>
              </w:rPr>
              <w:t>T2</w:t>
            </w:r>
          </w:p>
        </w:tc>
        <w:tc>
          <w:tcPr>
            <w:tcW w:w="850" w:type="dxa"/>
          </w:tcPr>
          <w:p w:rsidR="008167D5" w:rsidRPr="008167D5" w:rsidRDefault="008167D5" w:rsidP="008167D5">
            <w:pPr>
              <w:spacing w:line="360" w:lineRule="auto"/>
              <w:jc w:val="center"/>
              <w:rPr>
                <w:rFonts w:eastAsia="Times New Roman"/>
                <w:sz w:val="28"/>
                <w:szCs w:val="28"/>
              </w:rPr>
            </w:pPr>
            <w:r w:rsidRPr="008167D5">
              <w:rPr>
                <w:rFonts w:eastAsia="Times New Roman"/>
                <w:sz w:val="28"/>
                <w:szCs w:val="28"/>
              </w:rPr>
              <w:t>1</w:t>
            </w:r>
          </w:p>
        </w:tc>
        <w:tc>
          <w:tcPr>
            <w:tcW w:w="1383" w:type="dxa"/>
          </w:tcPr>
          <w:p w:rsidR="008167D5" w:rsidRDefault="008167D5" w:rsidP="008167D5">
            <w:pPr>
              <w:spacing w:line="360" w:lineRule="auto"/>
              <w:jc w:val="center"/>
              <w:rPr>
                <w:rFonts w:eastAsia="Times New Roman"/>
                <w:sz w:val="28"/>
                <w:szCs w:val="28"/>
              </w:rPr>
            </w:pPr>
          </w:p>
        </w:tc>
      </w:tr>
      <w:tr w:rsidR="008167D5" w:rsidTr="008167D5">
        <w:tc>
          <w:tcPr>
            <w:tcW w:w="534" w:type="dxa"/>
          </w:tcPr>
          <w:p w:rsidR="008167D5" w:rsidRPr="00F56676" w:rsidRDefault="008167D5" w:rsidP="008167D5">
            <w:pPr>
              <w:spacing w:line="360" w:lineRule="auto"/>
              <w:jc w:val="center"/>
              <w:rPr>
                <w:rFonts w:eastAsia="Times New Roman"/>
                <w:sz w:val="28"/>
                <w:szCs w:val="28"/>
                <w:lang w:val="en-US"/>
              </w:rPr>
            </w:pPr>
            <w:r>
              <w:rPr>
                <w:rFonts w:eastAsia="Times New Roman"/>
                <w:sz w:val="28"/>
                <w:szCs w:val="28"/>
                <w:lang w:val="en-US"/>
              </w:rPr>
              <w:t>6</w:t>
            </w:r>
          </w:p>
        </w:tc>
        <w:tc>
          <w:tcPr>
            <w:tcW w:w="4961" w:type="dxa"/>
          </w:tcPr>
          <w:p w:rsidR="008167D5" w:rsidRPr="00202CFB" w:rsidRDefault="008167D5" w:rsidP="00202CFB">
            <w:pPr>
              <w:spacing w:line="360" w:lineRule="auto"/>
              <w:jc w:val="center"/>
              <w:rPr>
                <w:rFonts w:eastAsia="Times New Roman"/>
                <w:sz w:val="28"/>
                <w:szCs w:val="28"/>
              </w:rPr>
            </w:pPr>
            <w:r>
              <w:rPr>
                <w:rFonts w:eastAsia="Times New Roman"/>
                <w:sz w:val="28"/>
                <w:szCs w:val="28"/>
              </w:rPr>
              <w:t xml:space="preserve">Включение/ выключение </w:t>
            </w:r>
            <w:r>
              <w:rPr>
                <w:rFonts w:eastAsia="Times New Roman"/>
                <w:sz w:val="28"/>
                <w:szCs w:val="28"/>
                <w:lang w:val="en-US"/>
              </w:rPr>
              <w:t xml:space="preserve"> </w:t>
            </w:r>
            <w:r w:rsidR="00202CFB">
              <w:rPr>
                <w:rFonts w:eastAsia="Times New Roman"/>
                <w:sz w:val="28"/>
                <w:szCs w:val="28"/>
              </w:rPr>
              <w:t>мешалка</w:t>
            </w:r>
          </w:p>
        </w:tc>
        <w:tc>
          <w:tcPr>
            <w:tcW w:w="1843" w:type="dxa"/>
          </w:tcPr>
          <w:p w:rsidR="008167D5" w:rsidRPr="008167D5" w:rsidRDefault="008167D5" w:rsidP="008167D5">
            <w:pPr>
              <w:spacing w:line="360" w:lineRule="auto"/>
              <w:jc w:val="center"/>
              <w:rPr>
                <w:rFonts w:eastAsia="Times New Roman"/>
                <w:sz w:val="28"/>
                <w:szCs w:val="28"/>
              </w:rPr>
            </w:pPr>
            <w:r>
              <w:rPr>
                <w:rFonts w:eastAsia="Times New Roman"/>
                <w:sz w:val="28"/>
                <w:szCs w:val="28"/>
              </w:rPr>
              <w:t>M</w:t>
            </w:r>
            <w:r>
              <w:rPr>
                <w:rFonts w:eastAsia="Times New Roman"/>
                <w:sz w:val="28"/>
                <w:szCs w:val="28"/>
                <w:lang w:val="en-US"/>
              </w:rPr>
              <w:t>1T1</w:t>
            </w:r>
          </w:p>
        </w:tc>
        <w:tc>
          <w:tcPr>
            <w:tcW w:w="850" w:type="dxa"/>
          </w:tcPr>
          <w:p w:rsidR="008167D5" w:rsidRPr="008209A7" w:rsidRDefault="008167D5" w:rsidP="008167D5">
            <w:pPr>
              <w:spacing w:line="360" w:lineRule="auto"/>
              <w:jc w:val="center"/>
              <w:rPr>
                <w:rFonts w:eastAsia="Times New Roman"/>
                <w:sz w:val="28"/>
                <w:szCs w:val="28"/>
                <w:lang w:val="en-US"/>
              </w:rPr>
            </w:pPr>
            <w:r>
              <w:rPr>
                <w:rFonts w:eastAsia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1383" w:type="dxa"/>
          </w:tcPr>
          <w:p w:rsidR="008167D5" w:rsidRDefault="008167D5" w:rsidP="008167D5">
            <w:pPr>
              <w:spacing w:line="360" w:lineRule="auto"/>
              <w:jc w:val="center"/>
              <w:rPr>
                <w:rFonts w:eastAsia="Times New Roman"/>
                <w:sz w:val="28"/>
                <w:szCs w:val="28"/>
              </w:rPr>
            </w:pPr>
          </w:p>
        </w:tc>
      </w:tr>
      <w:tr w:rsidR="008167D5" w:rsidTr="008167D5">
        <w:tc>
          <w:tcPr>
            <w:tcW w:w="534" w:type="dxa"/>
          </w:tcPr>
          <w:p w:rsidR="008167D5" w:rsidRPr="00F56676" w:rsidRDefault="008167D5" w:rsidP="008167D5">
            <w:pPr>
              <w:spacing w:line="360" w:lineRule="auto"/>
              <w:jc w:val="center"/>
              <w:rPr>
                <w:rFonts w:eastAsia="Times New Roman"/>
                <w:sz w:val="28"/>
                <w:szCs w:val="28"/>
                <w:lang w:val="en-US"/>
              </w:rPr>
            </w:pPr>
            <w:r>
              <w:rPr>
                <w:rFonts w:eastAsia="Times New Roman"/>
                <w:sz w:val="28"/>
                <w:szCs w:val="28"/>
                <w:lang w:val="en-US"/>
              </w:rPr>
              <w:t>7</w:t>
            </w:r>
          </w:p>
        </w:tc>
        <w:tc>
          <w:tcPr>
            <w:tcW w:w="4961" w:type="dxa"/>
          </w:tcPr>
          <w:p w:rsidR="008167D5" w:rsidRPr="008209A7" w:rsidRDefault="008167D5" w:rsidP="00202CFB">
            <w:pPr>
              <w:spacing w:line="360" w:lineRule="auto"/>
              <w:jc w:val="center"/>
              <w:rPr>
                <w:rFonts w:eastAsia="Times New Roman"/>
                <w:sz w:val="28"/>
                <w:szCs w:val="28"/>
                <w:lang w:val="en-US"/>
              </w:rPr>
            </w:pPr>
            <w:r>
              <w:rPr>
                <w:rFonts w:eastAsia="Times New Roman"/>
                <w:sz w:val="28"/>
                <w:szCs w:val="28"/>
              </w:rPr>
              <w:t xml:space="preserve">Включение/ выключение </w:t>
            </w:r>
            <w:r>
              <w:rPr>
                <w:rFonts w:eastAsia="Times New Roman"/>
                <w:sz w:val="28"/>
                <w:szCs w:val="28"/>
                <w:lang w:val="en-US"/>
              </w:rPr>
              <w:t xml:space="preserve"> </w:t>
            </w:r>
            <w:r w:rsidR="00202CFB">
              <w:rPr>
                <w:rFonts w:eastAsia="Times New Roman"/>
                <w:sz w:val="28"/>
                <w:szCs w:val="28"/>
              </w:rPr>
              <w:t xml:space="preserve"> мешалка</w:t>
            </w:r>
          </w:p>
        </w:tc>
        <w:tc>
          <w:tcPr>
            <w:tcW w:w="1843" w:type="dxa"/>
          </w:tcPr>
          <w:p w:rsidR="008167D5" w:rsidRPr="008167D5" w:rsidRDefault="008167D5" w:rsidP="008167D5">
            <w:pPr>
              <w:spacing w:line="360" w:lineRule="auto"/>
              <w:jc w:val="center"/>
              <w:rPr>
                <w:rFonts w:eastAsia="Times New Roman"/>
                <w:sz w:val="28"/>
                <w:szCs w:val="28"/>
              </w:rPr>
            </w:pPr>
            <w:r>
              <w:rPr>
                <w:rFonts w:eastAsia="Times New Roman"/>
                <w:sz w:val="28"/>
                <w:szCs w:val="28"/>
              </w:rPr>
              <w:t>M</w:t>
            </w:r>
            <w:r>
              <w:rPr>
                <w:rFonts w:eastAsia="Times New Roman"/>
                <w:sz w:val="28"/>
                <w:szCs w:val="28"/>
                <w:lang w:val="en-US"/>
              </w:rPr>
              <w:t>1T</w:t>
            </w:r>
            <w:r>
              <w:rPr>
                <w:rFonts w:eastAsia="Times New Roman"/>
                <w:sz w:val="28"/>
                <w:szCs w:val="28"/>
              </w:rPr>
              <w:t>2</w:t>
            </w:r>
          </w:p>
        </w:tc>
        <w:tc>
          <w:tcPr>
            <w:tcW w:w="850" w:type="dxa"/>
          </w:tcPr>
          <w:p w:rsidR="008167D5" w:rsidRPr="008209A7" w:rsidRDefault="008167D5" w:rsidP="008167D5">
            <w:pPr>
              <w:spacing w:line="360" w:lineRule="auto"/>
              <w:jc w:val="center"/>
              <w:rPr>
                <w:rFonts w:eastAsia="Times New Roman"/>
                <w:sz w:val="28"/>
                <w:szCs w:val="28"/>
                <w:lang w:val="en-US"/>
              </w:rPr>
            </w:pPr>
            <w:r>
              <w:rPr>
                <w:rFonts w:eastAsia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1383" w:type="dxa"/>
          </w:tcPr>
          <w:p w:rsidR="008167D5" w:rsidRDefault="008167D5" w:rsidP="008167D5">
            <w:pPr>
              <w:spacing w:line="360" w:lineRule="auto"/>
              <w:jc w:val="center"/>
              <w:rPr>
                <w:rFonts w:eastAsia="Times New Roman"/>
                <w:sz w:val="28"/>
                <w:szCs w:val="28"/>
              </w:rPr>
            </w:pPr>
          </w:p>
        </w:tc>
      </w:tr>
      <w:tr w:rsidR="008167D5" w:rsidTr="008167D5">
        <w:tc>
          <w:tcPr>
            <w:tcW w:w="534" w:type="dxa"/>
          </w:tcPr>
          <w:p w:rsidR="008167D5" w:rsidRPr="00F56676" w:rsidRDefault="008167D5" w:rsidP="008167D5">
            <w:pPr>
              <w:spacing w:line="360" w:lineRule="auto"/>
              <w:jc w:val="center"/>
              <w:rPr>
                <w:rFonts w:eastAsia="Times New Roman"/>
                <w:sz w:val="28"/>
                <w:szCs w:val="28"/>
                <w:lang w:val="en-US"/>
              </w:rPr>
            </w:pPr>
            <w:r>
              <w:rPr>
                <w:rFonts w:eastAsia="Times New Roman"/>
                <w:sz w:val="28"/>
                <w:szCs w:val="28"/>
                <w:lang w:val="en-US"/>
              </w:rPr>
              <w:t>8</w:t>
            </w:r>
          </w:p>
        </w:tc>
        <w:tc>
          <w:tcPr>
            <w:tcW w:w="4961" w:type="dxa"/>
          </w:tcPr>
          <w:p w:rsidR="008167D5" w:rsidRPr="00202CFB" w:rsidRDefault="008167D5" w:rsidP="00202CFB">
            <w:pPr>
              <w:spacing w:line="360" w:lineRule="auto"/>
              <w:jc w:val="center"/>
              <w:rPr>
                <w:rFonts w:eastAsia="Times New Roman"/>
                <w:sz w:val="28"/>
                <w:szCs w:val="28"/>
              </w:rPr>
            </w:pPr>
            <w:r>
              <w:rPr>
                <w:rFonts w:eastAsia="Times New Roman"/>
                <w:sz w:val="28"/>
                <w:szCs w:val="28"/>
              </w:rPr>
              <w:t>Датчики состояния</w:t>
            </w:r>
            <w:r>
              <w:rPr>
                <w:rFonts w:eastAsia="Times New Roman"/>
                <w:sz w:val="28"/>
                <w:szCs w:val="28"/>
                <w:lang w:val="en-US"/>
              </w:rPr>
              <w:t xml:space="preserve"> </w:t>
            </w:r>
            <w:r w:rsidR="00202CFB">
              <w:rPr>
                <w:rFonts w:eastAsia="Times New Roman"/>
                <w:sz w:val="28"/>
                <w:szCs w:val="28"/>
              </w:rPr>
              <w:t>насос</w:t>
            </w:r>
            <w:r w:rsidR="00202CFB">
              <w:rPr>
                <w:rFonts w:eastAsia="Times New Roman"/>
                <w:sz w:val="28"/>
                <w:szCs w:val="28"/>
                <w:lang w:val="en-US"/>
              </w:rPr>
              <w:t>а</w:t>
            </w:r>
            <w:r w:rsidR="00202CFB">
              <w:rPr>
                <w:rFonts w:eastAsia="Times New Roman"/>
                <w:sz w:val="28"/>
                <w:szCs w:val="28"/>
              </w:rPr>
              <w:t xml:space="preserve"> </w:t>
            </w:r>
          </w:p>
        </w:tc>
        <w:tc>
          <w:tcPr>
            <w:tcW w:w="1843" w:type="dxa"/>
          </w:tcPr>
          <w:p w:rsidR="008167D5" w:rsidRPr="008167D5" w:rsidRDefault="008167D5" w:rsidP="008167D5">
            <w:pPr>
              <w:spacing w:line="360" w:lineRule="auto"/>
              <w:jc w:val="center"/>
              <w:rPr>
                <w:rFonts w:eastAsia="Times New Roman"/>
                <w:sz w:val="28"/>
                <w:szCs w:val="28"/>
              </w:rPr>
            </w:pPr>
            <w:r>
              <w:rPr>
                <w:rFonts w:eastAsia="Times New Roman"/>
                <w:sz w:val="28"/>
                <w:szCs w:val="28"/>
              </w:rPr>
              <w:t>M2</w:t>
            </w:r>
            <w:r>
              <w:rPr>
                <w:rFonts w:eastAsia="Times New Roman"/>
                <w:sz w:val="28"/>
                <w:szCs w:val="28"/>
                <w:lang w:val="en-US"/>
              </w:rPr>
              <w:t>T</w:t>
            </w:r>
            <w:r>
              <w:rPr>
                <w:rFonts w:eastAsia="Times New Roman"/>
                <w:sz w:val="28"/>
                <w:szCs w:val="28"/>
              </w:rPr>
              <w:t>2</w:t>
            </w:r>
          </w:p>
        </w:tc>
        <w:tc>
          <w:tcPr>
            <w:tcW w:w="850" w:type="dxa"/>
          </w:tcPr>
          <w:p w:rsidR="008167D5" w:rsidRPr="008209A7" w:rsidRDefault="008167D5" w:rsidP="008167D5">
            <w:pPr>
              <w:spacing w:line="360" w:lineRule="auto"/>
              <w:jc w:val="center"/>
              <w:rPr>
                <w:rFonts w:eastAsia="Times New Roman"/>
                <w:sz w:val="28"/>
                <w:szCs w:val="28"/>
                <w:lang w:val="en-US"/>
              </w:rPr>
            </w:pPr>
            <w:r>
              <w:rPr>
                <w:rFonts w:eastAsia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1383" w:type="dxa"/>
          </w:tcPr>
          <w:p w:rsidR="008167D5" w:rsidRDefault="008167D5" w:rsidP="008167D5">
            <w:pPr>
              <w:spacing w:line="360" w:lineRule="auto"/>
              <w:jc w:val="center"/>
              <w:rPr>
                <w:rFonts w:eastAsia="Times New Roman"/>
                <w:sz w:val="28"/>
                <w:szCs w:val="28"/>
              </w:rPr>
            </w:pPr>
          </w:p>
        </w:tc>
      </w:tr>
      <w:tr w:rsidR="008167D5" w:rsidTr="008167D5">
        <w:tc>
          <w:tcPr>
            <w:tcW w:w="534" w:type="dxa"/>
          </w:tcPr>
          <w:p w:rsidR="008167D5" w:rsidRPr="00F56676" w:rsidRDefault="008167D5" w:rsidP="008167D5">
            <w:pPr>
              <w:spacing w:line="360" w:lineRule="auto"/>
              <w:jc w:val="center"/>
              <w:rPr>
                <w:rFonts w:eastAsia="Times New Roman"/>
                <w:sz w:val="28"/>
                <w:szCs w:val="28"/>
                <w:lang w:val="en-US"/>
              </w:rPr>
            </w:pPr>
            <w:r>
              <w:rPr>
                <w:rFonts w:eastAsia="Times New Roman"/>
                <w:sz w:val="28"/>
                <w:szCs w:val="28"/>
                <w:lang w:val="en-US"/>
              </w:rPr>
              <w:t>9</w:t>
            </w:r>
          </w:p>
        </w:tc>
        <w:tc>
          <w:tcPr>
            <w:tcW w:w="4961" w:type="dxa"/>
          </w:tcPr>
          <w:p w:rsidR="008167D5" w:rsidRPr="008209A7" w:rsidRDefault="008167D5" w:rsidP="008167D5">
            <w:pPr>
              <w:spacing w:line="360" w:lineRule="auto"/>
              <w:jc w:val="center"/>
              <w:rPr>
                <w:rFonts w:eastAsia="Times New Roman"/>
                <w:sz w:val="28"/>
                <w:szCs w:val="28"/>
                <w:lang w:val="en-US"/>
              </w:rPr>
            </w:pPr>
            <w:r>
              <w:rPr>
                <w:rFonts w:eastAsia="Times New Roman"/>
                <w:sz w:val="28"/>
                <w:szCs w:val="28"/>
              </w:rPr>
              <w:t xml:space="preserve">Включение/ выключение </w:t>
            </w:r>
            <w:r>
              <w:rPr>
                <w:rFonts w:eastAsia="Times New Roman"/>
                <w:sz w:val="28"/>
                <w:szCs w:val="28"/>
                <w:lang w:val="en-US"/>
              </w:rPr>
              <w:t xml:space="preserve"> </w:t>
            </w:r>
            <w:r>
              <w:rPr>
                <w:rFonts w:eastAsia="Times New Roman"/>
                <w:sz w:val="28"/>
                <w:szCs w:val="28"/>
              </w:rPr>
              <w:t>ШН1</w:t>
            </w:r>
          </w:p>
        </w:tc>
        <w:tc>
          <w:tcPr>
            <w:tcW w:w="1843" w:type="dxa"/>
          </w:tcPr>
          <w:p w:rsidR="008167D5" w:rsidRPr="008167D5" w:rsidRDefault="008167D5" w:rsidP="008167D5">
            <w:pPr>
              <w:spacing w:line="360" w:lineRule="auto"/>
              <w:jc w:val="center"/>
              <w:rPr>
                <w:rFonts w:eastAsia="Times New Roman"/>
                <w:sz w:val="28"/>
                <w:szCs w:val="28"/>
              </w:rPr>
            </w:pPr>
            <w:r>
              <w:rPr>
                <w:rFonts w:eastAsia="Times New Roman"/>
                <w:sz w:val="28"/>
                <w:szCs w:val="28"/>
              </w:rPr>
              <w:t>M3</w:t>
            </w:r>
            <w:r>
              <w:rPr>
                <w:rFonts w:eastAsia="Times New Roman"/>
                <w:sz w:val="28"/>
                <w:szCs w:val="28"/>
                <w:lang w:val="en-US"/>
              </w:rPr>
              <w:t>T</w:t>
            </w:r>
            <w:r>
              <w:rPr>
                <w:rFonts w:eastAsia="Times New Roman"/>
                <w:sz w:val="28"/>
                <w:szCs w:val="28"/>
              </w:rPr>
              <w:t>2</w:t>
            </w:r>
          </w:p>
        </w:tc>
        <w:tc>
          <w:tcPr>
            <w:tcW w:w="850" w:type="dxa"/>
          </w:tcPr>
          <w:p w:rsidR="008167D5" w:rsidRPr="008209A7" w:rsidRDefault="008167D5" w:rsidP="008167D5">
            <w:pPr>
              <w:spacing w:line="360" w:lineRule="auto"/>
              <w:jc w:val="center"/>
              <w:rPr>
                <w:rFonts w:eastAsia="Times New Roman"/>
                <w:sz w:val="28"/>
                <w:szCs w:val="28"/>
                <w:lang w:val="en-US"/>
              </w:rPr>
            </w:pPr>
            <w:r>
              <w:rPr>
                <w:rFonts w:eastAsia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1383" w:type="dxa"/>
          </w:tcPr>
          <w:p w:rsidR="008167D5" w:rsidRDefault="008167D5" w:rsidP="008167D5">
            <w:pPr>
              <w:spacing w:line="360" w:lineRule="auto"/>
              <w:jc w:val="center"/>
              <w:rPr>
                <w:rFonts w:eastAsia="Times New Roman"/>
                <w:sz w:val="28"/>
                <w:szCs w:val="28"/>
              </w:rPr>
            </w:pPr>
          </w:p>
        </w:tc>
      </w:tr>
      <w:tr w:rsidR="008167D5" w:rsidTr="008167D5">
        <w:tc>
          <w:tcPr>
            <w:tcW w:w="534" w:type="dxa"/>
          </w:tcPr>
          <w:p w:rsidR="008167D5" w:rsidRPr="00F56676" w:rsidRDefault="008167D5" w:rsidP="008167D5">
            <w:pPr>
              <w:spacing w:line="360" w:lineRule="auto"/>
              <w:jc w:val="center"/>
              <w:rPr>
                <w:rFonts w:eastAsia="Times New Roman"/>
                <w:sz w:val="28"/>
                <w:szCs w:val="28"/>
                <w:lang w:val="en-US"/>
              </w:rPr>
            </w:pPr>
            <w:r>
              <w:rPr>
                <w:rFonts w:eastAsia="Times New Roman"/>
                <w:sz w:val="28"/>
                <w:szCs w:val="28"/>
              </w:rPr>
              <w:t>1</w:t>
            </w:r>
            <w:r>
              <w:rPr>
                <w:rFonts w:eastAsia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4961" w:type="dxa"/>
          </w:tcPr>
          <w:p w:rsidR="008167D5" w:rsidRPr="00202CFB" w:rsidRDefault="00202CFB" w:rsidP="00202CFB">
            <w:pPr>
              <w:spacing w:line="360" w:lineRule="auto"/>
              <w:jc w:val="center"/>
              <w:rPr>
                <w:rFonts w:eastAsia="Times New Roman"/>
                <w:sz w:val="28"/>
                <w:szCs w:val="28"/>
                <w:lang w:val="en-US"/>
              </w:rPr>
            </w:pPr>
            <w:r>
              <w:rPr>
                <w:rFonts w:eastAsia="Times New Roman"/>
                <w:sz w:val="28"/>
                <w:szCs w:val="28"/>
              </w:rPr>
              <w:t>закрыть/ сбросить T1</w:t>
            </w:r>
          </w:p>
        </w:tc>
        <w:tc>
          <w:tcPr>
            <w:tcW w:w="1843" w:type="dxa"/>
          </w:tcPr>
          <w:p w:rsidR="008167D5" w:rsidRPr="00202CFB" w:rsidRDefault="00202CFB" w:rsidP="00202CFB">
            <w:pPr>
              <w:spacing w:line="360" w:lineRule="auto"/>
              <w:jc w:val="center"/>
              <w:rPr>
                <w:rFonts w:eastAsia="Times New Roman"/>
                <w:sz w:val="28"/>
                <w:szCs w:val="28"/>
                <w:lang w:val="en-US"/>
              </w:rPr>
            </w:pPr>
            <w:r>
              <w:rPr>
                <w:rFonts w:eastAsia="Times New Roman"/>
                <w:sz w:val="28"/>
                <w:szCs w:val="28"/>
                <w:lang w:val="en-US"/>
              </w:rPr>
              <w:t>ST1</w:t>
            </w:r>
            <w:r>
              <w:rPr>
                <w:rFonts w:eastAsia="Times New Roman"/>
                <w:sz w:val="28"/>
                <w:szCs w:val="28"/>
              </w:rPr>
              <w:t>T1</w:t>
            </w:r>
          </w:p>
        </w:tc>
        <w:tc>
          <w:tcPr>
            <w:tcW w:w="850" w:type="dxa"/>
          </w:tcPr>
          <w:p w:rsidR="008167D5" w:rsidRPr="008209A7" w:rsidRDefault="008167D5" w:rsidP="008167D5">
            <w:pPr>
              <w:spacing w:line="360" w:lineRule="auto"/>
              <w:jc w:val="center"/>
              <w:rPr>
                <w:rFonts w:eastAsia="Times New Roman"/>
                <w:sz w:val="28"/>
                <w:szCs w:val="28"/>
                <w:lang w:val="en-US"/>
              </w:rPr>
            </w:pPr>
            <w:r>
              <w:rPr>
                <w:rFonts w:eastAsia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1383" w:type="dxa"/>
          </w:tcPr>
          <w:p w:rsidR="008167D5" w:rsidRDefault="008167D5" w:rsidP="008167D5">
            <w:pPr>
              <w:spacing w:line="360" w:lineRule="auto"/>
              <w:jc w:val="center"/>
              <w:rPr>
                <w:rFonts w:eastAsia="Times New Roman"/>
                <w:sz w:val="28"/>
                <w:szCs w:val="28"/>
              </w:rPr>
            </w:pPr>
          </w:p>
        </w:tc>
      </w:tr>
      <w:tr w:rsidR="008167D5" w:rsidTr="008167D5">
        <w:tc>
          <w:tcPr>
            <w:tcW w:w="534" w:type="dxa"/>
          </w:tcPr>
          <w:p w:rsidR="008167D5" w:rsidRPr="00F56676" w:rsidRDefault="008167D5" w:rsidP="008167D5">
            <w:pPr>
              <w:spacing w:line="360" w:lineRule="auto"/>
              <w:jc w:val="center"/>
              <w:rPr>
                <w:rFonts w:eastAsia="Times New Roman"/>
                <w:sz w:val="28"/>
                <w:szCs w:val="28"/>
                <w:lang w:val="en-US"/>
              </w:rPr>
            </w:pPr>
            <w:r>
              <w:rPr>
                <w:rFonts w:eastAsia="Times New Roman"/>
                <w:sz w:val="28"/>
                <w:szCs w:val="28"/>
              </w:rPr>
              <w:t>1</w:t>
            </w:r>
            <w:r>
              <w:rPr>
                <w:rFonts w:eastAsia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4961" w:type="dxa"/>
          </w:tcPr>
          <w:p w:rsidR="008167D5" w:rsidRPr="00202CFB" w:rsidRDefault="00202CFB" w:rsidP="00202CFB">
            <w:pPr>
              <w:spacing w:line="360" w:lineRule="auto"/>
              <w:jc w:val="center"/>
              <w:rPr>
                <w:rFonts w:eastAsia="Times New Roman"/>
                <w:sz w:val="28"/>
                <w:szCs w:val="28"/>
                <w:lang w:val="en-US"/>
              </w:rPr>
            </w:pPr>
            <w:r>
              <w:rPr>
                <w:rFonts w:eastAsia="Times New Roman"/>
                <w:sz w:val="28"/>
                <w:szCs w:val="28"/>
              </w:rPr>
              <w:t>закрыть/ сбросить T</w:t>
            </w:r>
            <w:r>
              <w:rPr>
                <w:rFonts w:eastAsia="Times New Roman"/>
                <w:sz w:val="28"/>
                <w:szCs w:val="28"/>
                <w:lang w:val="en-US"/>
              </w:rPr>
              <w:t>2</w:t>
            </w:r>
          </w:p>
        </w:tc>
        <w:tc>
          <w:tcPr>
            <w:tcW w:w="1843" w:type="dxa"/>
          </w:tcPr>
          <w:p w:rsidR="008167D5" w:rsidRPr="00202CFB" w:rsidRDefault="00202CFB" w:rsidP="00202CFB">
            <w:pPr>
              <w:spacing w:line="360" w:lineRule="auto"/>
              <w:jc w:val="center"/>
              <w:rPr>
                <w:rFonts w:eastAsia="Times New Roman"/>
                <w:sz w:val="28"/>
                <w:szCs w:val="28"/>
                <w:lang w:val="en-US"/>
              </w:rPr>
            </w:pPr>
            <w:r>
              <w:rPr>
                <w:rFonts w:eastAsia="Times New Roman"/>
                <w:sz w:val="28"/>
                <w:szCs w:val="28"/>
                <w:lang w:val="en-US"/>
              </w:rPr>
              <w:t>ST1</w:t>
            </w:r>
            <w:r>
              <w:rPr>
                <w:rFonts w:eastAsia="Times New Roman"/>
                <w:sz w:val="28"/>
                <w:szCs w:val="28"/>
              </w:rPr>
              <w:t>T</w:t>
            </w:r>
            <w:r>
              <w:rPr>
                <w:rFonts w:eastAsia="Times New Roman"/>
                <w:sz w:val="28"/>
                <w:szCs w:val="28"/>
                <w:lang w:val="en-US"/>
              </w:rPr>
              <w:t>2</w:t>
            </w:r>
          </w:p>
        </w:tc>
        <w:tc>
          <w:tcPr>
            <w:tcW w:w="850" w:type="dxa"/>
          </w:tcPr>
          <w:p w:rsidR="008167D5" w:rsidRPr="008209A7" w:rsidRDefault="008167D5" w:rsidP="008167D5">
            <w:pPr>
              <w:spacing w:line="360" w:lineRule="auto"/>
              <w:jc w:val="center"/>
              <w:rPr>
                <w:rFonts w:eastAsia="Times New Roman"/>
                <w:sz w:val="28"/>
                <w:szCs w:val="28"/>
                <w:lang w:val="en-US"/>
              </w:rPr>
            </w:pPr>
            <w:r>
              <w:rPr>
                <w:rFonts w:eastAsia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1383" w:type="dxa"/>
          </w:tcPr>
          <w:p w:rsidR="008167D5" w:rsidRDefault="008167D5" w:rsidP="008167D5">
            <w:pPr>
              <w:spacing w:line="360" w:lineRule="auto"/>
              <w:jc w:val="center"/>
              <w:rPr>
                <w:rFonts w:eastAsia="Times New Roman"/>
                <w:sz w:val="28"/>
                <w:szCs w:val="28"/>
              </w:rPr>
            </w:pPr>
          </w:p>
        </w:tc>
      </w:tr>
      <w:tr w:rsidR="00D050B0" w:rsidTr="008167D5">
        <w:tc>
          <w:tcPr>
            <w:tcW w:w="534" w:type="dxa"/>
          </w:tcPr>
          <w:p w:rsidR="00D050B0" w:rsidRPr="00F56676" w:rsidRDefault="00D050B0" w:rsidP="00D050B0">
            <w:pPr>
              <w:spacing w:line="360" w:lineRule="auto"/>
              <w:jc w:val="center"/>
              <w:rPr>
                <w:rFonts w:eastAsia="Times New Roman"/>
                <w:sz w:val="28"/>
                <w:szCs w:val="28"/>
                <w:lang w:val="en-US"/>
              </w:rPr>
            </w:pPr>
            <w:r>
              <w:rPr>
                <w:rFonts w:eastAsia="Times New Roman"/>
                <w:sz w:val="28"/>
                <w:szCs w:val="28"/>
              </w:rPr>
              <w:t>1</w:t>
            </w:r>
            <w:r>
              <w:rPr>
                <w:rFonts w:eastAsia="Times New Roman"/>
                <w:sz w:val="28"/>
                <w:szCs w:val="28"/>
              </w:rPr>
              <w:t>2</w:t>
            </w:r>
          </w:p>
        </w:tc>
        <w:tc>
          <w:tcPr>
            <w:tcW w:w="4961" w:type="dxa"/>
          </w:tcPr>
          <w:p w:rsidR="00D050B0" w:rsidRPr="00202CFB" w:rsidRDefault="00D050B0" w:rsidP="00D050B0">
            <w:pPr>
              <w:spacing w:line="360" w:lineRule="auto"/>
              <w:jc w:val="center"/>
              <w:rPr>
                <w:rFonts w:eastAsia="Times New Roman"/>
                <w:sz w:val="28"/>
                <w:szCs w:val="28"/>
                <w:lang w:val="en-US"/>
              </w:rPr>
            </w:pPr>
            <w:r>
              <w:rPr>
                <w:rFonts w:eastAsia="Times New Roman"/>
                <w:sz w:val="28"/>
                <w:szCs w:val="28"/>
              </w:rPr>
              <w:t xml:space="preserve">Контроль </w:t>
            </w:r>
            <w:r>
              <w:rPr>
                <w:rFonts w:eastAsia="Times New Roman"/>
                <w:sz w:val="28"/>
                <w:szCs w:val="28"/>
              </w:rPr>
              <w:t>закрыть/ сбросить T1</w:t>
            </w:r>
          </w:p>
        </w:tc>
        <w:tc>
          <w:tcPr>
            <w:tcW w:w="1843" w:type="dxa"/>
          </w:tcPr>
          <w:p w:rsidR="00D050B0" w:rsidRPr="00D050B0" w:rsidRDefault="00D050B0" w:rsidP="00D050B0">
            <w:pPr>
              <w:spacing w:line="360" w:lineRule="auto"/>
              <w:jc w:val="center"/>
              <w:rPr>
                <w:rFonts w:eastAsia="Times New Roman"/>
                <w:sz w:val="28"/>
                <w:szCs w:val="28"/>
                <w:lang w:val="en-US"/>
              </w:rPr>
            </w:pPr>
            <w:r>
              <w:rPr>
                <w:rFonts w:eastAsia="Times New Roman"/>
                <w:sz w:val="28"/>
                <w:szCs w:val="28"/>
                <w:lang w:val="en-US"/>
              </w:rPr>
              <w:t>Y</w:t>
            </w:r>
            <w:r>
              <w:rPr>
                <w:rFonts w:eastAsia="Times New Roman"/>
                <w:sz w:val="28"/>
                <w:szCs w:val="28"/>
                <w:lang w:val="en-US"/>
              </w:rPr>
              <w:t>T1</w:t>
            </w:r>
            <w:r>
              <w:rPr>
                <w:rFonts w:eastAsia="Times New Roman"/>
                <w:sz w:val="28"/>
                <w:szCs w:val="28"/>
              </w:rPr>
              <w:t>T1</w:t>
            </w:r>
            <w:r>
              <w:rPr>
                <w:rFonts w:eastAsia="Times New Roman"/>
                <w:sz w:val="28"/>
                <w:szCs w:val="28"/>
                <w:lang w:val="en-US"/>
              </w:rPr>
              <w:t>S</w:t>
            </w:r>
          </w:p>
        </w:tc>
        <w:tc>
          <w:tcPr>
            <w:tcW w:w="850" w:type="dxa"/>
          </w:tcPr>
          <w:p w:rsidR="00D050B0" w:rsidRPr="008209A7" w:rsidRDefault="00D050B0" w:rsidP="00D050B0">
            <w:pPr>
              <w:spacing w:line="360" w:lineRule="auto"/>
              <w:jc w:val="center"/>
              <w:rPr>
                <w:rFonts w:eastAsia="Times New Roman"/>
                <w:sz w:val="28"/>
                <w:szCs w:val="28"/>
                <w:lang w:val="en-US"/>
              </w:rPr>
            </w:pPr>
            <w:r>
              <w:rPr>
                <w:rFonts w:eastAsia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1383" w:type="dxa"/>
          </w:tcPr>
          <w:p w:rsidR="00D050B0" w:rsidRDefault="00D050B0" w:rsidP="00D050B0">
            <w:pPr>
              <w:spacing w:line="360" w:lineRule="auto"/>
              <w:jc w:val="center"/>
              <w:rPr>
                <w:rFonts w:eastAsia="Times New Roman"/>
                <w:sz w:val="28"/>
                <w:szCs w:val="28"/>
              </w:rPr>
            </w:pPr>
          </w:p>
        </w:tc>
      </w:tr>
      <w:tr w:rsidR="00D050B0" w:rsidTr="008167D5">
        <w:tc>
          <w:tcPr>
            <w:tcW w:w="534" w:type="dxa"/>
          </w:tcPr>
          <w:p w:rsidR="00D050B0" w:rsidRPr="00D050B0" w:rsidRDefault="00D050B0" w:rsidP="00D050B0">
            <w:pPr>
              <w:spacing w:line="360" w:lineRule="auto"/>
              <w:jc w:val="center"/>
              <w:rPr>
                <w:rFonts w:eastAsia="Times New Roman"/>
                <w:sz w:val="28"/>
                <w:szCs w:val="28"/>
              </w:rPr>
            </w:pPr>
            <w:r>
              <w:rPr>
                <w:rFonts w:eastAsia="Times New Roman"/>
                <w:sz w:val="28"/>
                <w:szCs w:val="28"/>
              </w:rPr>
              <w:t>1</w:t>
            </w:r>
            <w:r>
              <w:rPr>
                <w:rFonts w:eastAsia="Times New Roman"/>
                <w:sz w:val="28"/>
                <w:szCs w:val="28"/>
              </w:rPr>
              <w:t>3</w:t>
            </w:r>
          </w:p>
        </w:tc>
        <w:tc>
          <w:tcPr>
            <w:tcW w:w="4961" w:type="dxa"/>
          </w:tcPr>
          <w:p w:rsidR="00D050B0" w:rsidRPr="00202CFB" w:rsidRDefault="00D050B0" w:rsidP="00D050B0">
            <w:pPr>
              <w:spacing w:line="360" w:lineRule="auto"/>
              <w:jc w:val="center"/>
              <w:rPr>
                <w:rFonts w:eastAsia="Times New Roman"/>
                <w:sz w:val="28"/>
                <w:szCs w:val="28"/>
                <w:lang w:val="en-US"/>
              </w:rPr>
            </w:pPr>
            <w:r>
              <w:rPr>
                <w:rFonts w:eastAsia="Times New Roman"/>
                <w:sz w:val="28"/>
                <w:szCs w:val="28"/>
              </w:rPr>
              <w:t xml:space="preserve">Контроль  </w:t>
            </w:r>
            <w:r>
              <w:rPr>
                <w:rFonts w:eastAsia="Times New Roman"/>
                <w:sz w:val="28"/>
                <w:szCs w:val="28"/>
              </w:rPr>
              <w:t>закрыть/ сбросить T</w:t>
            </w:r>
            <w:r>
              <w:rPr>
                <w:rFonts w:eastAsia="Times New Roman"/>
                <w:sz w:val="28"/>
                <w:szCs w:val="28"/>
                <w:lang w:val="en-US"/>
              </w:rPr>
              <w:t>2</w:t>
            </w:r>
          </w:p>
        </w:tc>
        <w:tc>
          <w:tcPr>
            <w:tcW w:w="1843" w:type="dxa"/>
          </w:tcPr>
          <w:p w:rsidR="00D050B0" w:rsidRPr="00202CFB" w:rsidRDefault="00D050B0" w:rsidP="00D050B0">
            <w:pPr>
              <w:spacing w:line="360" w:lineRule="auto"/>
              <w:jc w:val="center"/>
              <w:rPr>
                <w:rFonts w:eastAsia="Times New Roman"/>
                <w:sz w:val="28"/>
                <w:szCs w:val="28"/>
                <w:lang w:val="en-US"/>
              </w:rPr>
            </w:pPr>
            <w:r>
              <w:rPr>
                <w:rFonts w:eastAsia="Times New Roman"/>
                <w:sz w:val="28"/>
                <w:szCs w:val="28"/>
                <w:lang w:val="en-US"/>
              </w:rPr>
              <w:t>Y</w:t>
            </w:r>
            <w:r>
              <w:rPr>
                <w:rFonts w:eastAsia="Times New Roman"/>
                <w:sz w:val="28"/>
                <w:szCs w:val="28"/>
                <w:lang w:val="en-US"/>
              </w:rPr>
              <w:t>T1</w:t>
            </w:r>
            <w:r>
              <w:rPr>
                <w:rFonts w:eastAsia="Times New Roman"/>
                <w:sz w:val="28"/>
                <w:szCs w:val="28"/>
              </w:rPr>
              <w:t>T</w:t>
            </w:r>
            <w:r>
              <w:rPr>
                <w:rFonts w:eastAsia="Times New Roman"/>
                <w:sz w:val="28"/>
                <w:szCs w:val="28"/>
                <w:lang w:val="en-US"/>
              </w:rPr>
              <w:t>2</w:t>
            </w:r>
            <w:r>
              <w:rPr>
                <w:rFonts w:eastAsia="Times New Roman"/>
                <w:sz w:val="28"/>
                <w:szCs w:val="28"/>
                <w:lang w:val="en-US"/>
              </w:rPr>
              <w:t>S</w:t>
            </w:r>
          </w:p>
        </w:tc>
        <w:tc>
          <w:tcPr>
            <w:tcW w:w="850" w:type="dxa"/>
          </w:tcPr>
          <w:p w:rsidR="00D050B0" w:rsidRPr="008209A7" w:rsidRDefault="00D050B0" w:rsidP="00D050B0">
            <w:pPr>
              <w:spacing w:line="360" w:lineRule="auto"/>
              <w:jc w:val="center"/>
              <w:rPr>
                <w:rFonts w:eastAsia="Times New Roman"/>
                <w:sz w:val="28"/>
                <w:szCs w:val="28"/>
                <w:lang w:val="en-US"/>
              </w:rPr>
            </w:pPr>
            <w:r>
              <w:rPr>
                <w:rFonts w:eastAsia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1383" w:type="dxa"/>
          </w:tcPr>
          <w:p w:rsidR="00D050B0" w:rsidRDefault="00D050B0" w:rsidP="00D050B0">
            <w:pPr>
              <w:spacing w:line="360" w:lineRule="auto"/>
              <w:jc w:val="center"/>
              <w:rPr>
                <w:rFonts w:eastAsia="Times New Roman"/>
                <w:sz w:val="28"/>
                <w:szCs w:val="28"/>
              </w:rPr>
            </w:pPr>
          </w:p>
        </w:tc>
      </w:tr>
    </w:tbl>
    <w:p w:rsidR="00BA50D8" w:rsidRPr="00F868F5" w:rsidRDefault="00146097" w:rsidP="00BA50D8">
      <w:pPr>
        <w:spacing w:line="360" w:lineRule="auto"/>
        <w:rPr>
          <w:rFonts w:eastAsia="Times New Roman"/>
        </w:rPr>
      </w:pPr>
      <w:r>
        <w:rPr>
          <w:rFonts w:eastAsia="Times New Roman"/>
          <w:sz w:val="28"/>
          <w:szCs w:val="28"/>
        </w:rPr>
        <w:t xml:space="preserve"> </w:t>
      </w:r>
    </w:p>
    <w:p w:rsidR="00BA50D8" w:rsidRPr="00F868F5" w:rsidRDefault="00BA50D8" w:rsidP="00BA50D8">
      <w:pPr>
        <w:spacing w:line="360" w:lineRule="auto"/>
        <w:rPr>
          <w:rFonts w:eastAsia="Times New Roman"/>
        </w:rPr>
      </w:pPr>
    </w:p>
    <w:p w:rsidR="00BA50D8" w:rsidRPr="00F868F5" w:rsidRDefault="00BA50D8" w:rsidP="00BA50D8">
      <w:pPr>
        <w:spacing w:line="360" w:lineRule="auto"/>
        <w:rPr>
          <w:rFonts w:eastAsia="Times New Roman"/>
        </w:rPr>
      </w:pPr>
    </w:p>
    <w:p w:rsidR="00BA50D8" w:rsidRPr="00F868F5" w:rsidRDefault="00BA50D8" w:rsidP="00BA50D8">
      <w:pPr>
        <w:spacing w:line="360" w:lineRule="auto"/>
        <w:rPr>
          <w:rFonts w:eastAsia="Times New Roman"/>
        </w:rPr>
      </w:pPr>
    </w:p>
    <w:p w:rsidR="00BA50D8" w:rsidRPr="00F868F5" w:rsidRDefault="00BA50D8" w:rsidP="00BA50D8">
      <w:pPr>
        <w:spacing w:line="360" w:lineRule="auto"/>
        <w:rPr>
          <w:rFonts w:eastAsia="Times New Roman"/>
        </w:rPr>
      </w:pPr>
    </w:p>
    <w:p w:rsidR="00BA50D8" w:rsidRPr="00F868F5" w:rsidRDefault="00BA50D8" w:rsidP="00BA50D8">
      <w:pPr>
        <w:spacing w:line="360" w:lineRule="auto"/>
        <w:rPr>
          <w:rFonts w:eastAsia="Times New Roman"/>
        </w:rPr>
      </w:pP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noProof/>
          <w:sz w:val="20"/>
          <w:szCs w:val="28"/>
        </w:rPr>
      </w:pP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noProof/>
          <w:sz w:val="20"/>
          <w:szCs w:val="28"/>
        </w:rPr>
      </w:pP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noProof/>
          <w:sz w:val="20"/>
          <w:szCs w:val="28"/>
        </w:rPr>
      </w:pP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noProof/>
          <w:sz w:val="20"/>
          <w:szCs w:val="28"/>
        </w:rPr>
      </w:pP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noProof/>
          <w:sz w:val="20"/>
          <w:szCs w:val="28"/>
        </w:rPr>
      </w:pP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noProof/>
          <w:sz w:val="20"/>
          <w:szCs w:val="28"/>
        </w:rPr>
      </w:pPr>
    </w:p>
    <w:p w:rsidR="00BA50D8" w:rsidRPr="00F868F5" w:rsidRDefault="001F1CF4" w:rsidP="00BA50D8">
      <w:pPr>
        <w:spacing w:line="360" w:lineRule="auto"/>
        <w:jc w:val="center"/>
        <w:rPr>
          <w:rFonts w:eastAsia="Times New Roman"/>
          <w:noProof/>
          <w:sz w:val="20"/>
          <w:szCs w:val="28"/>
        </w:rPr>
      </w:pPr>
      <w:r>
        <w:rPr>
          <w:rFonts w:eastAsia="Times New Roman"/>
          <w:noProof/>
          <w:sz w:val="20"/>
          <w:szCs w:val="28"/>
        </w:rPr>
        <w:pict>
          <v:group id="Group 389" o:spid="_x0000_s1463" style="position:absolute;left:0;text-align:left;margin-left:58.1pt;margin-top:18.6pt;width:518.8pt;height:802.3pt;z-index:251687936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" o:allowincell="f">
            <v:rect id="Rectangle 390" o:spid="_x0000_s1464" style="position:absolute;width:20000;height:20000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nhakcEA&#10;AADcAAAADwAAAGRycy9kb3ducmV2LnhtbERPzYrCMBC+C75DmAVvmq6I2K5RqiB4kt3qAwzNbFts&#10;JrWJbfXpN8KCt/n4fme9HUwtOmpdZVnB5ywCQZxbXXGh4HI+TFcgnEfWWFsmBQ9ysN2MR2tMtO35&#10;h7rMFyKEsEtQQel9k0jp8pIMupltiAP3a1uDPsC2kLrFPoSbWs6jaCkNVhwaSmxoX1J+ze5GwdUP&#10;3Sktsuchvuzi/HuX9vdbqtTkY0i/QHga/Fv87z7qMD9ewOuZcIHc/AE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F54WpHBAAAA3AAAAA8AAAAAAAAAAAAAAAAAmAIAAGRycy9kb3du&#10;cmV2LnhtbFBLBQYAAAAABAAEAPUAAACGAwAAAAA=&#10;" filled="f" strokeweight="2pt"/>
            <v:line id="Line 391" o:spid="_x0000_s1465" style="position:absolute;visibility:visible" from="1093,18949" to="1095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" strokeweight="2pt"/>
            <v:line id="Line 392" o:spid="_x0000_s1466" style="position:absolute;visibility:visible" from="10,18941" to="19977,1894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" strokeweight="2pt"/>
            <v:line id="Line 393" o:spid="_x0000_s1467" style="position:absolute;visibility:visible" from="2186,18949" to="2188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5ApJ8EAAADcAAAADwAAAGRycy9kb3ducmV2LnhtbERPS4vCMBC+C/sfwix403QXXLU2iggV&#10;b7KtF29jM31gMylN1PrvzcKCt/n4npNsBtOKO/WusazgaxqBIC6sbrhScMrTyQKE88gaW8uk4EkO&#10;NuuPUYKxtg/+pXvmKxFC2MWooPa+i6V0RU0G3dR2xIErbW/QB9hXUvf4COGmld9R9CMNNhwaauxo&#10;V1NxzW5GwfV8mqX7407nbbbVlyr150uplRp/DtsVCE+Df4v/3Qcd5i/n8PdMuECuX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ADkCknwQAAANwAAAAPAAAAAAAAAAAAAAAA&#10;AKECAABkcnMvZG93bnJldi54bWxQSwUGAAAAAAQABAD5AAAAjwMAAAAA&#10;" strokeweight="2pt"/>
            <v:line id="Line 394" o:spid="_x0000_s1468" style="position:absolute;visibility:visible" from="4919,18949" to="4921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g+9VcIAAADcAAAADwAAAGRycy9kb3ducmV2LnhtbESPQYvCQAyF74L/YYiwN50q7KLVUUSo&#10;eFu2evEWO7EtdjKlM2r99+aw4C3hvbz3ZbXpXaMe1IXas4HpJAFFXHhbc2ngdMzGc1AhIltsPJOB&#10;FwXYrIeDFabWP/mPHnkslYRwSNFAFWObah2KihyGiW+JRbv6zmGUtSu17fAp4a7RsyT50Q5rloYK&#10;W9pVVNzyuzNwO5++s/3vzh6bfGsvZRbPl6s15mvUb5egIvXxY/6/PljBXwitPCMT6PUb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cg+9VcIAAADcAAAADwAAAAAAAAAAAAAA&#10;AAChAgAAZHJzL2Rvd25yZXYueG1sUEsFBgAAAAAEAAQA+QAAAJADAAAAAA==&#10;" strokeweight="2pt"/>
            <v:line id="Line 395" o:spid="_x0000_s1469" style="position:absolute;visibility:visible" from="6557,18959" to="6559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" strokeweight="2pt"/>
            <v:line id="Line 396" o:spid="_x0000_s1470" style="position:absolute;visibility:visible" from="7650,18949" to="7652,1997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" strokeweight="2pt"/>
            <v:line id="Line 397" o:spid="_x0000_s1471" style="position:absolute;visibility:visible" from="18905,18949" to="18909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0BrgM78AAADcAAAADwAAAGRycy9kb3ducmV2LnhtbESPwQrCMBBE74L/EFbwpqmCItUoIlS8&#10;idVLb2uztsVmU5qo9e+NIHgcZuYNs9p0phZPal1lWcFkHIEgzq2uuFBwOSejBQjnkTXWlknBmxxs&#10;1v3eCmNtX3yiZ+oLESDsYlRQet/EUrq8JINubBvi4N1sa9AH2RZSt/gKcFPLaRTNpcGKw0KJDe1K&#10;yu/pwyi4Z5dZsj/u9LlOt/paJD673rRSw0G3XYLw1Pl/+Nc+aAXTaALfM+EIyPUH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0BrgM78AAADcAAAADwAAAAAAAAAAAAAAAACh&#10;AgAAZHJzL2Rvd25yZXYueG1sUEsFBgAAAAAEAAQA+QAAAI0DAAAAAA==&#10;" strokeweight="2pt"/>
            <v:line id="Line 398" o:spid="_x0000_s1472" style="position:absolute;visibility:visible" from="10,19293" to="7631,1929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Hv898QAAADcAAAADwAAAGRycy9kb3ducmV2LnhtbESP3WoCMRSE7wu+QziCdzXrXki7NUrx&#10;B5RelKoPcNycbrZuTpYk6urTN4Lg5TAz3zCTWWcbcSYfascKRsMMBHHpdM2Vgv1u9foGIkRkjY1j&#10;UnClALNp72WChXYX/qHzNlYiQTgUqMDE2BZShtKQxTB0LXHyfp23GJP0ldQeLwluG5ln2VharDkt&#10;GGxpbqg8bk9WwcYfvo6jW2XkgTd+2Xwv3oP9U2rQ7z4/QETq4jP8aK+1gjzL4X4mHQE5/Qc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ke/z3xAAAANwAAAAPAAAAAAAAAAAA&#10;AAAAAKECAABkcnMvZG93bnJldi54bWxQSwUGAAAAAAQABAD5AAAAkgMAAAAA&#10;" strokeweight="1pt"/>
            <v:line id="Line 399" o:spid="_x0000_s1473" style="position:absolute;visibility:visible" from="10,19646" to="7631,1964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4Tb38AAAADcAAAADwAAAGRycy9kb3ducmV2LnhtbESPwQrCMBBE74L/EFbwpqmKItUoIlS8&#10;idWLt7VZ22KzKU3U+vdGEDwOM/OGWa5bU4knNa60rGA0jEAQZ1aXnCs4n5LBHITzyBory6TgTQ7W&#10;q25nibG2Lz7SM/W5CBB2MSoovK9jKV1WkEE3tDVx8G62MeiDbHKpG3wFuKnkOIpm0mDJYaHAmrYF&#10;Zff0YRTcL+dpsjts9alKN/qaJ/5yvWml+r12swDhqfX/8K+91wrG0QS+Z8IRkKsP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E+E29/AAAAA3AAAAA8AAAAAAAAAAAAAAAAA&#10;oQIAAGRycy9kb3ducmV2LnhtbFBLBQYAAAAABAAEAPkAAACOAwAAAAA=&#10;" strokeweight="2pt"/>
            <v:line id="Line 400" o:spid="_x0000_s1474" style="position:absolute;visibility:visible" from="18919,19296" to="19990,1929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N7BGMUAAADcAAAADwAAAGRycy9kb3ducmV2LnhtbESP3WoCMRSE74W+QziF3tWsUsSuZhfp&#10;D1S8kKoPcNwcN6ubkyVJde3TN0LBy2FmvmHmZW9bcSYfGscKRsMMBHHldMO1gt3283kKIkRkja1j&#10;UnClAGXxMJhjrt2Fv+m8ibVIEA45KjAxdrmUoTJkMQxdR5y8g/MWY5K+ltrjJcFtK8dZNpEWG04L&#10;Bjt6M1SdNj9WwdLvV6fRb23knpf+o12/vwZ7VOrpsV/MQETq4z383/7SCsbZC9zOpCMgiz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RN7BGMUAAADcAAAADwAAAAAAAAAA&#10;AAAAAAChAgAAZHJzL2Rvd25yZXYueG1sUEsFBgAAAAAEAAQA+QAAAJMDAAAAAA==&#10;" strokeweight="1pt"/>
            <v:rect id="Rectangle 401" o:spid="_x0000_s1475" style="position:absolute;left:54;top:19660;width:1000;height:309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xbrD8IA&#10;AADcAAAADwAAAGRycy9kb3ducmV2LnhtbESPQWsCMRSE7wX/Q3iCt5ooKro1ylIQvLpW8PjYvO5u&#10;u3lZk1TXf28EocdhZr5h1tvetuJKPjSONUzGCgRx6UzDlYav4+59CSJEZIOtY9JwpwDbzeBtjZlx&#10;Nz7QtYiVSBAOGWqoY+wyKUNZk8Uwdh1x8r6dtxiT9JU0Hm8Jbls5VWohLTacFmrs6LOm8rf4sxry&#10;/Kc/XYoV7oJcKr8wM1PlZ61Hwz7/ABGpj//hV3tvNEzVHJ5n0hGQmwc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vFusPwgAAANwAAAAPAAAAAAAAAAAAAAAAAJgCAABkcnMvZG93&#10;bnJldi54bWxQSwUGAAAAAAQABAD1AAAAhwMAAAAA&#10;" filled="f" stroked="f" strokeweight=".25pt">
              <v:textbox inset="1pt,1pt,1pt,1pt">
                <w:txbxContent>
                  <w:p w:rsidR="008167D5" w:rsidRDefault="008167D5" w:rsidP="00BA50D8">
                    <w:pPr>
                      <w:pStyle w:val="ab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Изм.</w:t>
                    </w:r>
                  </w:p>
                </w:txbxContent>
              </v:textbox>
            </v:rect>
            <v:rect id="Rectangle 402" o:spid="_x0000_s1476" style="position:absolute;left:1139;top:19660;width:1001;height:309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8R1eMIA&#10;AADcAAAADwAAAGRycy9kb3ducmV2LnhtbESPQWvCQBSE70L/w/IKveluQwk2dQ2hIHg1KvT4yL4m&#10;abNv092txn/vCoLHYWa+YVblZAdxIh96xxpeFwoEceNMz62Gw34zX4IIEdng4Jg0XChAuX6arbAw&#10;7sw7OtWxFQnCoUANXYxjIWVoOrIYFm4kTt638xZjkr6VxuM5we0gM6VyabHntNDhSJ8dNb/1v9VQ&#10;VT/T8a9+x02QS+Vz82ba6kvrl+ep+gARaYqP8L29NRoylcPtTDoCcn0F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fxHV4wgAAANwAAAAPAAAAAAAAAAAAAAAAAJgCAABkcnMvZG93&#10;bnJldi54bWxQSwUGAAAAAAQABAD1AAAAhwMAAAAA&#10;" filled="f" stroked="f" strokeweight=".25pt">
              <v:textbox inset="1pt,1pt,1pt,1pt">
                <w:txbxContent>
                  <w:p w:rsidR="008167D5" w:rsidRDefault="008167D5" w:rsidP="00BA50D8">
                    <w:pPr>
                      <w:pStyle w:val="ab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Лист</w:t>
                    </w:r>
                  </w:p>
                </w:txbxContent>
              </v:textbox>
            </v:rect>
            <v:rect id="Rectangle 403" o:spid="_x0000_s1477" style="position:absolute;left:2267;top:19660;width:2573;height:309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IjQ48IA&#10;AADcAAAADwAAAGRycy9kb3ducmV2LnhtbESPQWsCMRSE7wX/Q3iCt5ooYnVrlKUgeHWt4PGxed3d&#10;dvOyJqmu/94IgsdhZr5hVpvetuJCPjSONUzGCgRx6UzDlYbvw/Z9ASJEZIOtY9JwowCb9eBthZlx&#10;V97TpYiVSBAOGWqoY+wyKUNZk8Uwdh1x8n6ctxiT9JU0Hq8Jbls5VWouLTacFmrs6Kum8q/4txry&#10;/Lc/noslboNcKD83M1PlJ61Hwz7/BBGpj6/ws70zGqbqAx5n0hGQ6zs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wiNDjwgAAANwAAAAPAAAAAAAAAAAAAAAAAJgCAABkcnMvZG93&#10;bnJldi54bWxQSwUGAAAAAAQABAD1AAAAhwMAAAAA&#10;" filled="f" stroked="f" strokeweight=".25pt">
              <v:textbox inset="1pt,1pt,1pt,1pt">
                <w:txbxContent>
                  <w:p w:rsidR="008167D5" w:rsidRDefault="008167D5" w:rsidP="00BA50D8">
                    <w:pPr>
                      <w:pStyle w:val="ab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№ докум.</w:t>
                    </w:r>
                  </w:p>
                </w:txbxContent>
              </v:textbox>
            </v:rect>
            <v:rect id="Rectangle 404" o:spid="_x0000_s1478" style="position:absolute;left:4983;top:19660;width:1534;height:309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RdEkb8A&#10;AADcAAAADwAAAGRycy9kb3ducmV2LnhtbERPz2vCMBS+D/wfwhN2m4kyRGtTKUJh13UbeHw0z7ba&#10;vNQkq91/vxwGO358v/PjbAcxkQ+9Yw3rlQJB3DjTc6vh86N62YEIEdng4Jg0/FCAY7F4yjEz7sHv&#10;NNWxFSmEQ4YauhjHTMrQdGQxrNxInLiL8xZjgr6VxuMjhdtBbpTaSos9p4YORzp11Nzqb6uhLK/z&#10;173eYxXkTvmteTVtedb6eTmXBxCR5vgv/nO/GQ0bldamM+kIyOIX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ABF0SRvwAAANwAAAAPAAAAAAAAAAAAAAAAAJgCAABkcnMvZG93bnJl&#10;di54bWxQSwUGAAAAAAQABAD1AAAAhAMAAAAA&#10;" filled="f" stroked="f" strokeweight=".25pt">
              <v:textbox inset="1pt,1pt,1pt,1pt">
                <w:txbxContent>
                  <w:p w:rsidR="008167D5" w:rsidRDefault="008167D5" w:rsidP="00BA50D8">
                    <w:pPr>
                      <w:pStyle w:val="ab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Подпись</w:t>
                    </w:r>
                  </w:p>
                </w:txbxContent>
              </v:textbox>
            </v:rect>
            <v:rect id="Rectangle 405" o:spid="_x0000_s1479" style="position:absolute;left:6604;top:19660;width:1000;height:309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lvhCsEA&#10;AADcAAAADwAAAGRycy9kb3ducmV2LnhtbESPQYvCMBSE7wv+h/CEva2JsohWoxRB8Gp3Fzw+mmdb&#10;bV5qErX+e7MgeBxm5htmue5tK27kQ+NYw3ikQBCXzjRcafj92X7NQISIbLB1TBoeFGC9GnwsMTPu&#10;znu6FbESCcIhQw11jF0mZShrshhGriNO3tF5izFJX0nj8Z7gtpUTpabSYsNpocaONjWV5+JqNeT5&#10;qf+7FHPcBjlTfmq+TZUftP4c9vkCRKQ+vsOv9s5omKg5/J9JR0Cung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G5b4QrBAAAA3AAAAA8AAAAAAAAAAAAAAAAAmAIAAGRycy9kb3du&#10;cmV2LnhtbFBLBQYAAAAABAAEAPUAAACGAwAAAAA=&#10;" filled="f" stroked="f" strokeweight=".25pt">
              <v:textbox inset="1pt,1pt,1pt,1pt">
                <w:txbxContent>
                  <w:p w:rsidR="008167D5" w:rsidRDefault="008167D5" w:rsidP="00BA50D8">
                    <w:pPr>
                      <w:pStyle w:val="ab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Дата</w:t>
                    </w:r>
                  </w:p>
                </w:txbxContent>
              </v:textbox>
            </v:rect>
            <v:rect id="Rectangle 406" o:spid="_x0000_s1480" style="position:absolute;left:18949;top:18977;width:1001;height:309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rjeSsAA&#10;AADcAAAADwAAAGRycy9kb3ducmV2LnhtbERPz2uDMBS+F/o/hFforY2WUTpnFBkUep3bYMeHeVNb&#10;8+KSVO1/vxwGO358v/NyMYOYyPnesoJ0n4AgbqzuuVXw8X7enUD4gKxxsEwKHuShLNarHDNtZ36j&#10;qQ6tiCHsM1TQhTBmUvqmI4N+b0fiyH1bZzBE6FqpHc4x3AzykCRHabDn2NDhSK8dNbf6bhRU1XX5&#10;/Kmf8ezlKXFH/aTb6kup7WapXkAEWsK/+M990QoOaZwfz8QjIItf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erjeSsAAAADcAAAADwAAAAAAAAAAAAAAAACYAgAAZHJzL2Rvd25y&#10;ZXYueG1sUEsFBgAAAAAEAAQA9QAAAIUDAAAAAA==&#10;" filled="f" stroked="f" strokeweight=".25pt">
              <v:textbox inset="1pt,1pt,1pt,1pt">
                <w:txbxContent>
                  <w:p w:rsidR="008167D5" w:rsidRDefault="008167D5" w:rsidP="00BA50D8">
                    <w:pPr>
                      <w:pStyle w:val="ab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Лист</w:t>
                    </w:r>
                  </w:p>
                </w:txbxContent>
              </v:textbox>
            </v:rect>
            <v:rect id="Rectangle 407" o:spid="_x0000_s1481" style="position:absolute;left:18949;top:19435;width:1001;height:423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fR70cEA&#10;AADcAAAADwAAAGRycy9kb3ducmV2LnhtbESPQYvCMBSE7wv+h/AEb2taEdFqlLIgeLWr4PHRPNtq&#10;81KTrNZ/bxYEj8PMfMOsNr1pxZ2cbywrSMcJCOLS6oYrBYff7fcchA/IGlvLpOBJHjbrwdcKM20f&#10;vKd7ESoRIewzVFCH0GVS+rImg35sO+Lona0zGKJ0ldQOHxFuWjlJkpk02HBcqLGjn5rKa/FnFOT5&#10;pT/eigVuvZwnbqanuspPSo2Gfb4EEagPn/C7vdMKJmkK/2fiEZDrF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BX0e9HBAAAA3AAAAA8AAAAAAAAAAAAAAAAAmAIAAGRycy9kb3du&#10;cmV2LnhtbFBLBQYAAAAABAAEAPUAAACGAwAAAAA=&#10;" filled="f" stroked="f" strokeweight=".25pt">
              <v:textbox inset="1pt,1pt,1pt,1pt">
                <w:txbxContent>
                  <w:p w:rsidR="008167D5" w:rsidRDefault="008167D5" w:rsidP="00BA50D8">
                    <w:pPr>
                      <w:pStyle w:val="ab"/>
                      <w:jc w:val="center"/>
                      <w:rPr>
                        <w:sz w:val="24"/>
                      </w:rPr>
                    </w:pPr>
                    <w:r>
                      <w:rPr>
                        <w:sz w:val="24"/>
                      </w:rPr>
                      <w:fldChar w:fldCharType="begin"/>
                    </w:r>
                    <w:r>
                      <w:rPr>
                        <w:sz w:val="24"/>
                      </w:rPr>
                      <w:instrText xml:space="preserve"> PAGE  \* LOWER </w:instrText>
                    </w:r>
                    <w:r>
                      <w:rPr>
                        <w:sz w:val="24"/>
                      </w:rPr>
                      <w:fldChar w:fldCharType="separate"/>
                    </w:r>
                    <w:r>
                      <w:rPr>
                        <w:sz w:val="24"/>
                      </w:rPr>
                      <w:t>1</w:t>
                    </w:r>
                    <w:r>
                      <w:rPr>
                        <w:sz w:val="24"/>
                      </w:rPr>
                      <w:fldChar w:fldCharType="end"/>
                    </w:r>
                  </w:p>
                </w:txbxContent>
              </v:textbox>
            </v:rect>
            <v:rect id="Rectangle 408" o:spid="_x0000_s1482" style="position:absolute;left:7745;top:19221;width:11075;height:477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SblpsEA&#10;AADcAAAADwAAAGRycy9kb3ducmV2LnhtbESPQYvCMBSE7wv+h/AEb2tqEdFqlLIgeLWr4PHRPNtq&#10;81KTrNZ/bxYEj8PMfMOsNr1pxZ2cbywrmIwTEMSl1Q1XCg6/2+85CB+QNbaWScGTPGzWg68VZto+&#10;eE/3IlQiQthnqKAOocuk9GVNBv3YdsTRO1tnMETpKqkdPiLctDJNkpk02HBcqLGjn5rKa/FnFOT5&#10;pT/eigVuvZwnbqanuspPSo2Gfb4EEagPn/C7vdMK0kkK/2fiEZDrF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OUm5abBAAAA3AAAAA8AAAAAAAAAAAAAAAAAmAIAAGRycy9kb3du&#10;cmV2LnhtbFBLBQYAAAAABAAEAPUAAACGAwAAAAA=&#10;" filled="f" stroked="f" strokeweight=".25pt">
              <v:textbox inset="1pt,1pt,1pt,1pt">
                <w:txbxContent>
                  <w:p w:rsidR="008167D5" w:rsidRDefault="008167D5" w:rsidP="00BA50D8">
                    <w:pPr>
                      <w:pStyle w:val="ab"/>
                      <w:jc w:val="center"/>
                    </w:pPr>
                    <w:r>
                      <w:t>НАЗВАНИЕ ДОКУМЕНТА</w:t>
                    </w:r>
                  </w:p>
                </w:txbxContent>
              </v:textbox>
            </v:rect>
            <w10:wrap anchorx="page" anchory="page"/>
            <w10:anchorlock/>
          </v:group>
        </w:pict>
      </w:r>
      <w:r w:rsidR="00BA50D8" w:rsidRPr="00F868F5">
        <w:rPr>
          <w:rFonts w:eastAsia="Times New Roman"/>
          <w:noProof/>
          <w:sz w:val="20"/>
          <w:szCs w:val="28"/>
        </w:rPr>
        <w:t xml:space="preserve"> </w:t>
      </w: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noProof/>
          <w:sz w:val="20"/>
          <w:szCs w:val="28"/>
        </w:rPr>
      </w:pP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noProof/>
          <w:sz w:val="20"/>
          <w:szCs w:val="28"/>
        </w:rPr>
      </w:pP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noProof/>
          <w:sz w:val="20"/>
          <w:szCs w:val="28"/>
        </w:rPr>
      </w:pP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noProof/>
          <w:sz w:val="20"/>
          <w:szCs w:val="28"/>
        </w:rPr>
      </w:pP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noProof/>
          <w:sz w:val="20"/>
          <w:szCs w:val="28"/>
        </w:rPr>
      </w:pP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noProof/>
          <w:sz w:val="20"/>
          <w:szCs w:val="28"/>
        </w:rPr>
      </w:pP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Pr="00F868F5" w:rsidRDefault="00BA50D8" w:rsidP="00BA50D8">
      <w:pPr>
        <w:spacing w:line="360" w:lineRule="auto"/>
        <w:rPr>
          <w:rFonts w:eastAsia="Times New Roman"/>
        </w:rPr>
      </w:pPr>
    </w:p>
    <w:p w:rsidR="00BA50D8" w:rsidRPr="00F868F5" w:rsidRDefault="00BA50D8" w:rsidP="00BA50D8">
      <w:pPr>
        <w:spacing w:line="360" w:lineRule="auto"/>
        <w:rPr>
          <w:rFonts w:eastAsia="Times New Roman"/>
        </w:rPr>
      </w:pPr>
    </w:p>
    <w:p w:rsidR="00BA50D8" w:rsidRPr="00F868F5" w:rsidRDefault="00BA50D8" w:rsidP="00BA50D8">
      <w:pPr>
        <w:spacing w:line="360" w:lineRule="auto"/>
        <w:rPr>
          <w:rFonts w:eastAsia="Times New Roman"/>
        </w:rPr>
      </w:pPr>
    </w:p>
    <w:p w:rsidR="00BA50D8" w:rsidRPr="00F868F5" w:rsidRDefault="00BA50D8" w:rsidP="00BA50D8">
      <w:pPr>
        <w:spacing w:line="360" w:lineRule="auto"/>
        <w:rPr>
          <w:rFonts w:eastAsia="Times New Roman"/>
        </w:rPr>
      </w:pPr>
    </w:p>
    <w:p w:rsidR="00BA50D8" w:rsidRPr="00F868F5" w:rsidRDefault="00BA50D8" w:rsidP="00BA50D8">
      <w:pPr>
        <w:spacing w:line="360" w:lineRule="auto"/>
        <w:rPr>
          <w:rFonts w:eastAsia="Times New Roman"/>
        </w:rPr>
      </w:pPr>
    </w:p>
    <w:p w:rsidR="00BA50D8" w:rsidRPr="00F868F5" w:rsidRDefault="00BA50D8" w:rsidP="00BA50D8">
      <w:pPr>
        <w:spacing w:line="360" w:lineRule="auto"/>
        <w:rPr>
          <w:rFonts w:eastAsia="Times New Roman"/>
        </w:rPr>
      </w:pPr>
    </w:p>
    <w:p w:rsidR="00BA50D8" w:rsidRPr="00F868F5" w:rsidRDefault="00BA50D8" w:rsidP="00BA50D8">
      <w:pPr>
        <w:spacing w:line="360" w:lineRule="auto"/>
        <w:rPr>
          <w:rFonts w:eastAsia="Times New Roman"/>
        </w:rPr>
      </w:pP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noProof/>
          <w:sz w:val="20"/>
          <w:szCs w:val="28"/>
        </w:rPr>
      </w:pP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noProof/>
          <w:sz w:val="20"/>
          <w:szCs w:val="28"/>
        </w:rPr>
      </w:pP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noProof/>
          <w:sz w:val="20"/>
          <w:szCs w:val="28"/>
        </w:rPr>
      </w:pP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noProof/>
          <w:sz w:val="20"/>
          <w:szCs w:val="28"/>
        </w:rPr>
      </w:pP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noProof/>
          <w:sz w:val="20"/>
          <w:szCs w:val="28"/>
        </w:rPr>
      </w:pP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noProof/>
          <w:sz w:val="20"/>
          <w:szCs w:val="28"/>
        </w:rPr>
      </w:pPr>
    </w:p>
    <w:p w:rsidR="00BA50D8" w:rsidRPr="00F868F5" w:rsidRDefault="001F1CF4" w:rsidP="00BA50D8">
      <w:pPr>
        <w:spacing w:line="360" w:lineRule="auto"/>
        <w:jc w:val="center"/>
        <w:rPr>
          <w:rFonts w:eastAsia="Times New Roman"/>
          <w:noProof/>
          <w:sz w:val="20"/>
          <w:szCs w:val="28"/>
        </w:rPr>
      </w:pPr>
      <w:r>
        <w:rPr>
          <w:rFonts w:eastAsia="Times New Roman"/>
          <w:noProof/>
          <w:sz w:val="20"/>
          <w:szCs w:val="28"/>
        </w:rPr>
        <w:pict>
          <v:group id="_x0000_s1483" style="position:absolute;left:0;text-align:left;margin-left:56.7pt;margin-top:19.85pt;width:518.8pt;height:802.3pt;z-index:251689984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" o:allowincell="f">
            <v:rect id="Rectangle 390" o:spid="_x0000_s1484" style="position:absolute;width:20000;height:20000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nhakcEA&#10;AADcAAAADwAAAGRycy9kb3ducmV2LnhtbERPzYrCMBC+C75DmAVvmq6I2K5RqiB4kt3qAwzNbFts&#10;JrWJbfXpN8KCt/n4fme9HUwtOmpdZVnB5ywCQZxbXXGh4HI+TFcgnEfWWFsmBQ9ysN2MR2tMtO35&#10;h7rMFyKEsEtQQel9k0jp8pIMupltiAP3a1uDPsC2kLrFPoSbWs6jaCkNVhwaSmxoX1J+ze5GwdUP&#10;3Sktsuchvuzi/HuX9vdbqtTkY0i/QHga/Fv87z7qMD9ewOuZcIHc/AE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F54WpHBAAAA3AAAAA8AAAAAAAAAAAAAAAAAmAIAAGRycy9kb3du&#10;cmV2LnhtbFBLBQYAAAAABAAEAPUAAACGAwAAAAA=&#10;" filled="f" strokeweight="2pt"/>
            <v:line id="Line 391" o:spid="_x0000_s1485" style="position:absolute;visibility:visible" from="1093,18949" to="1095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" strokeweight="2pt"/>
            <v:line id="Line 392" o:spid="_x0000_s1486" style="position:absolute;visibility:visible" from="10,18941" to="19977,1894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" strokeweight="2pt"/>
            <v:line id="Line 393" o:spid="_x0000_s1487" style="position:absolute;visibility:visible" from="2186,18949" to="2188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5ApJ8EAAADcAAAADwAAAGRycy9kb3ducmV2LnhtbERPS4vCMBC+C/sfwix403QXXLU2iggV&#10;b7KtF29jM31gMylN1PrvzcKCt/n4npNsBtOKO/WusazgaxqBIC6sbrhScMrTyQKE88gaW8uk4EkO&#10;NuuPUYKxtg/+pXvmKxFC2MWooPa+i6V0RU0G3dR2xIErbW/QB9hXUvf4COGmld9R9CMNNhwaauxo&#10;V1NxzW5GwfV8mqX7407nbbbVlyr150uplRp/DtsVCE+Df4v/3Qcd5i/n8PdMuECuX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ADkCknwQAAANwAAAAPAAAAAAAAAAAAAAAA&#10;AKECAABkcnMvZG93bnJldi54bWxQSwUGAAAAAAQABAD5AAAAjwMAAAAA&#10;" strokeweight="2pt"/>
            <v:line id="Line 394" o:spid="_x0000_s1488" style="position:absolute;visibility:visible" from="4919,18949" to="4921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g+9VcIAAADcAAAADwAAAGRycy9kb3ducmV2LnhtbESPQYvCQAyF74L/YYiwN50q7KLVUUSo&#10;eFu2evEWO7EtdjKlM2r99+aw4C3hvbz3ZbXpXaMe1IXas4HpJAFFXHhbc2ngdMzGc1AhIltsPJOB&#10;FwXYrIeDFabWP/mPHnkslYRwSNFAFWObah2KihyGiW+JRbv6zmGUtSu17fAp4a7RsyT50Q5rloYK&#10;W9pVVNzyuzNwO5++s/3vzh6bfGsvZRbPl6s15mvUb5egIvXxY/6/PljBXwitPCMT6PUb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cg+9VcIAAADcAAAADwAAAAAAAAAAAAAA&#10;AAChAgAAZHJzL2Rvd25yZXYueG1sUEsFBgAAAAAEAAQA+QAAAJADAAAAAA==&#10;" strokeweight="2pt"/>
            <v:line id="Line 395" o:spid="_x0000_s1489" style="position:absolute;visibility:visible" from="6557,18959" to="6559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" strokeweight="2pt"/>
            <v:line id="Line 396" o:spid="_x0000_s1490" style="position:absolute;visibility:visible" from="7650,18949" to="7652,1997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" strokeweight="2pt"/>
            <v:line id="Line 397" o:spid="_x0000_s1491" style="position:absolute;visibility:visible" from="18905,18949" to="18909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0BrgM78AAADcAAAADwAAAGRycy9kb3ducmV2LnhtbESPwQrCMBBE74L/EFbwpqmCItUoIlS8&#10;idVLb2uztsVmU5qo9e+NIHgcZuYNs9p0phZPal1lWcFkHIEgzq2uuFBwOSejBQjnkTXWlknBmxxs&#10;1v3eCmNtX3yiZ+oLESDsYlRQet/EUrq8JINubBvi4N1sa9AH2RZSt/gKcFPLaRTNpcGKw0KJDe1K&#10;yu/pwyi4Z5dZsj/u9LlOt/paJD673rRSw0G3XYLw1Pl/+Nc+aAXTaALfM+EIyPUH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0BrgM78AAADcAAAADwAAAAAAAAAAAAAAAACh&#10;AgAAZHJzL2Rvd25yZXYueG1sUEsFBgAAAAAEAAQA+QAAAI0DAAAAAA==&#10;" strokeweight="2pt"/>
            <v:line id="Line 398" o:spid="_x0000_s1492" style="position:absolute;visibility:visible" from="10,19293" to="7631,1929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Hv898QAAADcAAAADwAAAGRycy9kb3ducmV2LnhtbESP3WoCMRSE7wu+QziCdzXrXki7NUrx&#10;B5RelKoPcNycbrZuTpYk6urTN4Lg5TAz3zCTWWcbcSYfascKRsMMBHHpdM2Vgv1u9foGIkRkjY1j&#10;UnClALNp72WChXYX/qHzNlYiQTgUqMDE2BZShtKQxTB0LXHyfp23GJP0ldQeLwluG5ln2VharDkt&#10;GGxpbqg8bk9WwcYfvo6jW2XkgTd+2Xwv3oP9U2rQ7z4/QETq4jP8aK+1gjzL4X4mHQE5/Qc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ke/z3xAAAANwAAAAPAAAAAAAAAAAA&#10;AAAAAKECAABkcnMvZG93bnJldi54bWxQSwUGAAAAAAQABAD5AAAAkgMAAAAA&#10;" strokeweight="1pt"/>
            <v:line id="Line 399" o:spid="_x0000_s1493" style="position:absolute;visibility:visible" from="10,19646" to="7631,1964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4Tb38AAAADcAAAADwAAAGRycy9kb3ducmV2LnhtbESPwQrCMBBE74L/EFbwpqmKItUoIlS8&#10;idWLt7VZ22KzKU3U+vdGEDwOM/OGWa5bU4knNa60rGA0jEAQZ1aXnCs4n5LBHITzyBory6TgTQ7W&#10;q25nibG2Lz7SM/W5CBB2MSoovK9jKV1WkEE3tDVx8G62MeiDbHKpG3wFuKnkOIpm0mDJYaHAmrYF&#10;Zff0YRTcL+dpsjts9alKN/qaJ/5yvWml+r12swDhqfX/8K+91wrG0QS+Z8IRkKsP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E+E29/AAAAA3AAAAA8AAAAAAAAAAAAAAAAA&#10;oQIAAGRycy9kb3ducmV2LnhtbFBLBQYAAAAABAAEAPkAAACOAwAAAAA=&#10;" strokeweight="2pt"/>
            <v:line id="Line 400" o:spid="_x0000_s1494" style="position:absolute;visibility:visible" from="18919,19296" to="19990,1929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N7BGMUAAADcAAAADwAAAGRycy9kb3ducmV2LnhtbESP3WoCMRSE74W+QziF3tWsUsSuZhfp&#10;D1S8kKoPcNwcN6ubkyVJde3TN0LBy2FmvmHmZW9bcSYfGscKRsMMBHHldMO1gt3283kKIkRkja1j&#10;UnClAGXxMJhjrt2Fv+m8ibVIEA45KjAxdrmUoTJkMQxdR5y8g/MWY5K+ltrjJcFtK8dZNpEWG04L&#10;Bjt6M1SdNj9WwdLvV6fRb23knpf+o12/vwZ7VOrpsV/MQETq4z383/7SCsbZC9zOpCMgiz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RN7BGMUAAADcAAAADwAAAAAAAAAA&#10;AAAAAAChAgAAZHJzL2Rvd25yZXYueG1sUEsFBgAAAAAEAAQA+QAAAJMDAAAAAA==&#10;" strokeweight="1pt"/>
            <v:rect id="Rectangle 401" o:spid="_x0000_s1495" style="position:absolute;left:54;top:19660;width:1000;height:309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xbrD8IA&#10;AADcAAAADwAAAGRycy9kb3ducmV2LnhtbESPQWsCMRSE7wX/Q3iCt5ooKro1ylIQvLpW8PjYvO5u&#10;u3lZk1TXf28EocdhZr5h1tvetuJKPjSONUzGCgRx6UzDlYav4+59CSJEZIOtY9JwpwDbzeBtjZlx&#10;Nz7QtYiVSBAOGWqoY+wyKUNZk8Uwdh1x8r6dtxiT9JU0Hm8Jbls5VWohLTacFmrs6LOm8rf4sxry&#10;/Kc/XYoV7oJcKr8wM1PlZ61Hwz7/ABGpj//hV3tvNEzVHJ5n0hGQmwc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vFusPwgAAANwAAAAPAAAAAAAAAAAAAAAAAJgCAABkcnMvZG93&#10;bnJldi54bWxQSwUGAAAAAAQABAD1AAAAhwMAAAAA&#10;" filled="f" stroked="f" strokeweight=".25pt">
              <v:textbox inset="1pt,1pt,1pt,1pt">
                <w:txbxContent>
                  <w:p w:rsidR="008167D5" w:rsidRDefault="008167D5" w:rsidP="00BA50D8">
                    <w:pPr>
                      <w:pStyle w:val="ab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Изм.</w:t>
                    </w:r>
                  </w:p>
                </w:txbxContent>
              </v:textbox>
            </v:rect>
            <v:rect id="Rectangle 402" o:spid="_x0000_s1496" style="position:absolute;left:1139;top:19660;width:1001;height:309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8R1eMIA&#10;AADcAAAADwAAAGRycy9kb3ducmV2LnhtbESPQWvCQBSE70L/w/IKveluQwk2dQ2hIHg1KvT4yL4m&#10;abNv092txn/vCoLHYWa+YVblZAdxIh96xxpeFwoEceNMz62Gw34zX4IIEdng4Jg0XChAuX6arbAw&#10;7sw7OtWxFQnCoUANXYxjIWVoOrIYFm4kTt638xZjkr6VxuM5we0gM6VyabHntNDhSJ8dNb/1v9VQ&#10;VT/T8a9+x02QS+Vz82ba6kvrl+ep+gARaYqP8L29NRoylcPtTDoCcn0F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fxHV4wgAAANwAAAAPAAAAAAAAAAAAAAAAAJgCAABkcnMvZG93&#10;bnJldi54bWxQSwUGAAAAAAQABAD1AAAAhwMAAAAA&#10;" filled="f" stroked="f" strokeweight=".25pt">
              <v:textbox inset="1pt,1pt,1pt,1pt">
                <w:txbxContent>
                  <w:p w:rsidR="008167D5" w:rsidRDefault="008167D5" w:rsidP="00BA50D8">
                    <w:pPr>
                      <w:pStyle w:val="ab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Лист</w:t>
                    </w:r>
                  </w:p>
                </w:txbxContent>
              </v:textbox>
            </v:rect>
            <v:rect id="Rectangle 403" o:spid="_x0000_s1497" style="position:absolute;left:2267;top:19660;width:2573;height:309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IjQ48IA&#10;AADcAAAADwAAAGRycy9kb3ducmV2LnhtbESPQWsCMRSE7wX/Q3iCt5ooYnVrlKUgeHWt4PGxed3d&#10;dvOyJqmu/94IgsdhZr5hVpvetuJCPjSONUzGCgRx6UzDlYbvw/Z9ASJEZIOtY9JwowCb9eBthZlx&#10;V97TpYiVSBAOGWqoY+wyKUNZk8Uwdh1x8n6ctxiT9JU0Hq8Jbls5VWouLTacFmrs6Kum8q/4txry&#10;/Lc/noslboNcKD83M1PlJ61Hwz7/BBGpj6/ws70zGqbqAx5n0hGQ6zs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wiNDjwgAAANwAAAAPAAAAAAAAAAAAAAAAAJgCAABkcnMvZG93&#10;bnJldi54bWxQSwUGAAAAAAQABAD1AAAAhwMAAAAA&#10;" filled="f" stroked="f" strokeweight=".25pt">
              <v:textbox inset="1pt,1pt,1pt,1pt">
                <w:txbxContent>
                  <w:p w:rsidR="008167D5" w:rsidRDefault="008167D5" w:rsidP="00BA50D8">
                    <w:pPr>
                      <w:pStyle w:val="ab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№ докум.</w:t>
                    </w:r>
                  </w:p>
                </w:txbxContent>
              </v:textbox>
            </v:rect>
            <v:rect id="Rectangle 404" o:spid="_x0000_s1498" style="position:absolute;left:4983;top:19660;width:1534;height:309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RdEkb8A&#10;AADcAAAADwAAAGRycy9kb3ducmV2LnhtbERPz2vCMBS+D/wfwhN2m4kyRGtTKUJh13UbeHw0z7ba&#10;vNQkq91/vxwGO358v/PjbAcxkQ+9Yw3rlQJB3DjTc6vh86N62YEIEdng4Jg0/FCAY7F4yjEz7sHv&#10;NNWxFSmEQ4YauhjHTMrQdGQxrNxInLiL8xZjgr6VxuMjhdtBbpTaSos9p4YORzp11Nzqb6uhLK/z&#10;173eYxXkTvmteTVtedb6eTmXBxCR5vgv/nO/GQ0bldamM+kIyOIX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ABF0SRvwAAANwAAAAPAAAAAAAAAAAAAAAAAJgCAABkcnMvZG93bnJl&#10;di54bWxQSwUGAAAAAAQABAD1AAAAhAMAAAAA&#10;" filled="f" stroked="f" strokeweight=".25pt">
              <v:textbox inset="1pt,1pt,1pt,1pt">
                <w:txbxContent>
                  <w:p w:rsidR="008167D5" w:rsidRDefault="008167D5" w:rsidP="00BA50D8">
                    <w:pPr>
                      <w:pStyle w:val="ab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Подпись</w:t>
                    </w:r>
                  </w:p>
                </w:txbxContent>
              </v:textbox>
            </v:rect>
            <v:rect id="Rectangle 405" o:spid="_x0000_s1499" style="position:absolute;left:6604;top:19660;width:1000;height:309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lvhCsEA&#10;AADcAAAADwAAAGRycy9kb3ducmV2LnhtbESPQYvCMBSE7wv+h/CEva2JsohWoxRB8Gp3Fzw+mmdb&#10;bV5qErX+e7MgeBxm5htmue5tK27kQ+NYw3ikQBCXzjRcafj92X7NQISIbLB1TBoeFGC9GnwsMTPu&#10;znu6FbESCcIhQw11jF0mZShrshhGriNO3tF5izFJX0nj8Z7gtpUTpabSYsNpocaONjWV5+JqNeT5&#10;qf+7FHPcBjlTfmq+TZUftP4c9vkCRKQ+vsOv9s5omKg5/J9JR0Cung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G5b4QrBAAAA3AAAAA8AAAAAAAAAAAAAAAAAmAIAAGRycy9kb3du&#10;cmV2LnhtbFBLBQYAAAAABAAEAPUAAACGAwAAAAA=&#10;" filled="f" stroked="f" strokeweight=".25pt">
              <v:textbox inset="1pt,1pt,1pt,1pt">
                <w:txbxContent>
                  <w:p w:rsidR="008167D5" w:rsidRDefault="008167D5" w:rsidP="00BA50D8">
                    <w:pPr>
                      <w:pStyle w:val="ab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Дата</w:t>
                    </w:r>
                  </w:p>
                </w:txbxContent>
              </v:textbox>
            </v:rect>
            <v:rect id="Rectangle 406" o:spid="_x0000_s1500" style="position:absolute;left:18949;top:18977;width:1001;height:309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rjeSsAA&#10;AADcAAAADwAAAGRycy9kb3ducmV2LnhtbERPz2uDMBS+F/o/hFforY2WUTpnFBkUep3bYMeHeVNb&#10;8+KSVO1/vxwGO358v/NyMYOYyPnesoJ0n4AgbqzuuVXw8X7enUD4gKxxsEwKHuShLNarHDNtZ36j&#10;qQ6tiCHsM1TQhTBmUvqmI4N+b0fiyH1bZzBE6FqpHc4x3AzykCRHabDn2NDhSK8dNbf6bhRU1XX5&#10;/Kmf8ezlKXFH/aTb6kup7WapXkAEWsK/+M990QoOaZwfz8QjIItf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erjeSsAAAADcAAAADwAAAAAAAAAAAAAAAACYAgAAZHJzL2Rvd25y&#10;ZXYueG1sUEsFBgAAAAAEAAQA9QAAAIUDAAAAAA==&#10;" filled="f" stroked="f" strokeweight=".25pt">
              <v:textbox inset="1pt,1pt,1pt,1pt">
                <w:txbxContent>
                  <w:p w:rsidR="008167D5" w:rsidRDefault="008167D5" w:rsidP="00BA50D8">
                    <w:pPr>
                      <w:pStyle w:val="ab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Лист</w:t>
                    </w:r>
                  </w:p>
                </w:txbxContent>
              </v:textbox>
            </v:rect>
            <v:rect id="Rectangle 407" o:spid="_x0000_s1501" style="position:absolute;left:18949;top:19435;width:1001;height:423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fR70cEA&#10;AADcAAAADwAAAGRycy9kb3ducmV2LnhtbESPQYvCMBSE7wv+h/AEb2taEdFqlLIgeLWr4PHRPNtq&#10;81KTrNZ/bxYEj8PMfMOsNr1pxZ2cbywrSMcJCOLS6oYrBYff7fcchA/IGlvLpOBJHjbrwdcKM20f&#10;vKd7ESoRIewzVFCH0GVS+rImg35sO+Lona0zGKJ0ldQOHxFuWjlJkpk02HBcqLGjn5rKa/FnFOT5&#10;pT/eigVuvZwnbqanuspPSo2Gfb4EEagPn/C7vdMKJmkK/2fiEZDrF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BX0e9HBAAAA3AAAAA8AAAAAAAAAAAAAAAAAmAIAAGRycy9kb3du&#10;cmV2LnhtbFBLBQYAAAAABAAEAPUAAACGAwAAAAA=&#10;" filled="f" stroked="f" strokeweight=".25pt">
              <v:textbox inset="1pt,1pt,1pt,1pt">
                <w:txbxContent>
                  <w:p w:rsidR="008167D5" w:rsidRDefault="008167D5" w:rsidP="00BA50D8">
                    <w:pPr>
                      <w:pStyle w:val="ab"/>
                      <w:jc w:val="center"/>
                      <w:rPr>
                        <w:sz w:val="24"/>
                      </w:rPr>
                    </w:pPr>
                    <w:r>
                      <w:rPr>
                        <w:sz w:val="24"/>
                      </w:rPr>
                      <w:fldChar w:fldCharType="begin"/>
                    </w:r>
                    <w:r>
                      <w:rPr>
                        <w:sz w:val="24"/>
                      </w:rPr>
                      <w:instrText xml:space="preserve"> PAGE  \* LOWER </w:instrText>
                    </w:r>
                    <w:r>
                      <w:rPr>
                        <w:sz w:val="24"/>
                      </w:rPr>
                      <w:fldChar w:fldCharType="separate"/>
                    </w:r>
                    <w:r>
                      <w:rPr>
                        <w:sz w:val="24"/>
                      </w:rPr>
                      <w:t>1</w:t>
                    </w:r>
                    <w:r>
                      <w:rPr>
                        <w:sz w:val="24"/>
                      </w:rPr>
                      <w:fldChar w:fldCharType="end"/>
                    </w:r>
                  </w:p>
                </w:txbxContent>
              </v:textbox>
            </v:rect>
            <v:rect id="Rectangle 408" o:spid="_x0000_s1502" style="position:absolute;left:7745;top:19221;width:11075;height:477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SblpsEA&#10;AADcAAAADwAAAGRycy9kb3ducmV2LnhtbESPQYvCMBSE7wv+h/AEb2tqEdFqlLIgeLWr4PHRPNtq&#10;81KTrNZ/bxYEj8PMfMOsNr1pxZ2cbywrmIwTEMSl1Q1XCg6/2+85CB+QNbaWScGTPGzWg68VZto+&#10;eE/3IlQiQthnqKAOocuk9GVNBv3YdsTRO1tnMETpKqkdPiLctDJNkpk02HBcqLGjn5rKa/FnFOT5&#10;pT/eigVuvZwnbqanuspPSo2Gfb4EEagPn/C7vdMK0kkK/2fiEZDrF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OUm5abBAAAA3AAAAA8AAAAAAAAAAAAAAAAAmAIAAGRycy9kb3du&#10;cmV2LnhtbFBLBQYAAAAABAAEAPUAAACGAwAAAAA=&#10;" filled="f" stroked="f" strokeweight=".25pt">
              <v:textbox inset="1pt,1pt,1pt,1pt">
                <w:txbxContent>
                  <w:p w:rsidR="008167D5" w:rsidRDefault="008167D5" w:rsidP="00BA50D8">
                    <w:pPr>
                      <w:pStyle w:val="ab"/>
                      <w:jc w:val="center"/>
                    </w:pPr>
                    <w:r>
                      <w:t>НАЗВАНИЕ ДОКУМЕНТА</w:t>
                    </w:r>
                  </w:p>
                </w:txbxContent>
              </v:textbox>
            </v:rect>
            <w10:wrap anchorx="page" anchory="page"/>
            <w10:anchorlock/>
          </v:group>
        </w:pict>
      </w:r>
      <w:r w:rsidR="00BA50D8" w:rsidRPr="00F868F5">
        <w:rPr>
          <w:rFonts w:eastAsia="Times New Roman"/>
          <w:noProof/>
          <w:sz w:val="20"/>
          <w:szCs w:val="28"/>
        </w:rPr>
        <w:t xml:space="preserve"> </w:t>
      </w: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noProof/>
          <w:sz w:val="20"/>
          <w:szCs w:val="28"/>
        </w:rPr>
      </w:pP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noProof/>
          <w:sz w:val="20"/>
          <w:szCs w:val="28"/>
        </w:rPr>
      </w:pP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noProof/>
          <w:sz w:val="20"/>
          <w:szCs w:val="28"/>
        </w:rPr>
      </w:pP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noProof/>
          <w:sz w:val="20"/>
          <w:szCs w:val="28"/>
        </w:rPr>
      </w:pP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noProof/>
          <w:sz w:val="20"/>
          <w:szCs w:val="28"/>
        </w:rPr>
      </w:pP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noProof/>
          <w:sz w:val="20"/>
          <w:szCs w:val="28"/>
        </w:rPr>
      </w:pP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Pr="00F868F5" w:rsidRDefault="00BA50D8" w:rsidP="00BA50D8">
      <w:pPr>
        <w:spacing w:line="360" w:lineRule="auto"/>
        <w:rPr>
          <w:rFonts w:eastAsia="Times New Roman"/>
        </w:rPr>
      </w:pPr>
    </w:p>
    <w:p w:rsidR="00BA50D8" w:rsidRPr="00F868F5" w:rsidRDefault="00BA50D8" w:rsidP="00BA50D8">
      <w:pPr>
        <w:spacing w:line="360" w:lineRule="auto"/>
        <w:rPr>
          <w:rFonts w:eastAsia="Times New Roman"/>
        </w:rPr>
      </w:pPr>
    </w:p>
    <w:p w:rsidR="00BA50D8" w:rsidRPr="00F868F5" w:rsidRDefault="00BA50D8" w:rsidP="00BA50D8">
      <w:pPr>
        <w:spacing w:line="360" w:lineRule="auto"/>
        <w:rPr>
          <w:rFonts w:eastAsia="Times New Roman"/>
        </w:rPr>
      </w:pPr>
    </w:p>
    <w:p w:rsidR="00BA50D8" w:rsidRPr="00F868F5" w:rsidRDefault="00BA50D8" w:rsidP="00BA50D8">
      <w:pPr>
        <w:spacing w:line="360" w:lineRule="auto"/>
        <w:rPr>
          <w:rFonts w:eastAsia="Times New Roman"/>
        </w:rPr>
      </w:pPr>
    </w:p>
    <w:p w:rsidR="00BA50D8" w:rsidRPr="00F868F5" w:rsidRDefault="00BA50D8" w:rsidP="00BA50D8">
      <w:pPr>
        <w:spacing w:line="360" w:lineRule="auto"/>
        <w:rPr>
          <w:rFonts w:eastAsia="Times New Roman"/>
        </w:rPr>
      </w:pPr>
    </w:p>
    <w:p w:rsidR="00BA50D8" w:rsidRPr="00F868F5" w:rsidRDefault="00BA50D8" w:rsidP="00BA50D8">
      <w:pPr>
        <w:spacing w:line="360" w:lineRule="auto"/>
        <w:rPr>
          <w:rFonts w:eastAsia="Times New Roman"/>
        </w:rPr>
      </w:pPr>
    </w:p>
    <w:p w:rsidR="00BA50D8" w:rsidRPr="00F868F5" w:rsidRDefault="00BA50D8" w:rsidP="00BA50D8">
      <w:pPr>
        <w:spacing w:line="360" w:lineRule="auto"/>
        <w:rPr>
          <w:rFonts w:eastAsia="Times New Roman"/>
        </w:rPr>
      </w:pP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noProof/>
          <w:sz w:val="20"/>
          <w:szCs w:val="28"/>
        </w:rPr>
      </w:pP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noProof/>
          <w:sz w:val="20"/>
          <w:szCs w:val="28"/>
        </w:rPr>
      </w:pP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noProof/>
          <w:sz w:val="20"/>
          <w:szCs w:val="28"/>
        </w:rPr>
      </w:pP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noProof/>
          <w:sz w:val="20"/>
          <w:szCs w:val="28"/>
        </w:rPr>
      </w:pP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noProof/>
          <w:sz w:val="20"/>
          <w:szCs w:val="28"/>
        </w:rPr>
      </w:pP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noProof/>
          <w:sz w:val="20"/>
          <w:szCs w:val="28"/>
        </w:rPr>
      </w:pPr>
    </w:p>
    <w:p w:rsidR="00BA50D8" w:rsidRPr="00F868F5" w:rsidRDefault="001F1CF4" w:rsidP="00BA50D8">
      <w:pPr>
        <w:spacing w:line="360" w:lineRule="auto"/>
        <w:jc w:val="center"/>
        <w:rPr>
          <w:rFonts w:eastAsia="Times New Roman"/>
          <w:noProof/>
          <w:sz w:val="20"/>
          <w:szCs w:val="28"/>
        </w:rPr>
      </w:pPr>
      <w:r>
        <w:rPr>
          <w:rFonts w:eastAsia="Times New Roman"/>
          <w:noProof/>
          <w:sz w:val="20"/>
          <w:szCs w:val="28"/>
        </w:rPr>
        <w:pict>
          <v:group id="_x0000_s1503" style="position:absolute;left:0;text-align:left;margin-left:56.7pt;margin-top:19.85pt;width:518.8pt;height:802.3pt;z-index:251692032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" o:allowincell="f">
            <v:rect id="Rectangle 390" o:spid="_x0000_s1504" style="position:absolute;width:20000;height:20000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nhakcEA&#10;AADcAAAADwAAAGRycy9kb3ducmV2LnhtbERPzYrCMBC+C75DmAVvmq6I2K5RqiB4kt3qAwzNbFts&#10;JrWJbfXpN8KCt/n4fme9HUwtOmpdZVnB5ywCQZxbXXGh4HI+TFcgnEfWWFsmBQ9ysN2MR2tMtO35&#10;h7rMFyKEsEtQQel9k0jp8pIMupltiAP3a1uDPsC2kLrFPoSbWs6jaCkNVhwaSmxoX1J+ze5GwdUP&#10;3Sktsuchvuzi/HuX9vdbqtTkY0i/QHga/Fv87z7qMD9ewOuZcIHc/AE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F54WpHBAAAA3AAAAA8AAAAAAAAAAAAAAAAAmAIAAGRycy9kb3du&#10;cmV2LnhtbFBLBQYAAAAABAAEAPUAAACGAwAAAAA=&#10;" filled="f" strokeweight="2pt"/>
            <v:line id="Line 391" o:spid="_x0000_s1505" style="position:absolute;visibility:visible" from="1093,18949" to="1095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" strokeweight="2pt"/>
            <v:line id="Line 392" o:spid="_x0000_s1506" style="position:absolute;visibility:visible" from="10,18941" to="19977,1894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" strokeweight="2pt"/>
            <v:line id="Line 393" o:spid="_x0000_s1507" style="position:absolute;visibility:visible" from="2186,18949" to="2188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5ApJ8EAAADcAAAADwAAAGRycy9kb3ducmV2LnhtbERPS4vCMBC+C/sfwix403QXXLU2iggV&#10;b7KtF29jM31gMylN1PrvzcKCt/n4npNsBtOKO/WusazgaxqBIC6sbrhScMrTyQKE88gaW8uk4EkO&#10;NuuPUYKxtg/+pXvmKxFC2MWooPa+i6V0RU0G3dR2xIErbW/QB9hXUvf4COGmld9R9CMNNhwaauxo&#10;V1NxzW5GwfV8mqX7407nbbbVlyr150uplRp/DtsVCE+Df4v/3Qcd5i/n8PdMuECuX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ADkCknwQAAANwAAAAPAAAAAAAAAAAAAAAA&#10;AKECAABkcnMvZG93bnJldi54bWxQSwUGAAAAAAQABAD5AAAAjwMAAAAA&#10;" strokeweight="2pt"/>
            <v:line id="Line 394" o:spid="_x0000_s1508" style="position:absolute;visibility:visible" from="4919,18949" to="4921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g+9VcIAAADcAAAADwAAAGRycy9kb3ducmV2LnhtbESPQYvCQAyF74L/YYiwN50q7KLVUUSo&#10;eFu2evEWO7EtdjKlM2r99+aw4C3hvbz3ZbXpXaMe1IXas4HpJAFFXHhbc2ngdMzGc1AhIltsPJOB&#10;FwXYrIeDFabWP/mPHnkslYRwSNFAFWObah2KihyGiW+JRbv6zmGUtSu17fAp4a7RsyT50Q5rloYK&#10;W9pVVNzyuzNwO5++s/3vzh6bfGsvZRbPl6s15mvUb5egIvXxY/6/PljBXwitPCMT6PUb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cg+9VcIAAADcAAAADwAAAAAAAAAAAAAA&#10;AAChAgAAZHJzL2Rvd25yZXYueG1sUEsFBgAAAAAEAAQA+QAAAJADAAAAAA==&#10;" strokeweight="2pt"/>
            <v:line id="Line 395" o:spid="_x0000_s1509" style="position:absolute;visibility:visible" from="6557,18959" to="6559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" strokeweight="2pt"/>
            <v:line id="Line 396" o:spid="_x0000_s1510" style="position:absolute;visibility:visible" from="7650,18949" to="7652,1997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" strokeweight="2pt"/>
            <v:line id="Line 397" o:spid="_x0000_s1511" style="position:absolute;visibility:visible" from="18905,18949" to="18909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0BrgM78AAADcAAAADwAAAGRycy9kb3ducmV2LnhtbESPwQrCMBBE74L/EFbwpqmCItUoIlS8&#10;idVLb2uztsVmU5qo9e+NIHgcZuYNs9p0phZPal1lWcFkHIEgzq2uuFBwOSejBQjnkTXWlknBmxxs&#10;1v3eCmNtX3yiZ+oLESDsYlRQet/EUrq8JINubBvi4N1sa9AH2RZSt/gKcFPLaRTNpcGKw0KJDe1K&#10;yu/pwyi4Z5dZsj/u9LlOt/paJD673rRSw0G3XYLw1Pl/+Nc+aAXTaALfM+EIyPUH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0BrgM78AAADcAAAADwAAAAAAAAAAAAAAAACh&#10;AgAAZHJzL2Rvd25yZXYueG1sUEsFBgAAAAAEAAQA+QAAAI0DAAAAAA==&#10;" strokeweight="2pt"/>
            <v:line id="Line 398" o:spid="_x0000_s1512" style="position:absolute;visibility:visible" from="10,19293" to="7631,1929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Hv898QAAADcAAAADwAAAGRycy9kb3ducmV2LnhtbESP3WoCMRSE7wu+QziCdzXrXki7NUrx&#10;B5RelKoPcNycbrZuTpYk6urTN4Lg5TAz3zCTWWcbcSYfascKRsMMBHHpdM2Vgv1u9foGIkRkjY1j&#10;UnClALNp72WChXYX/qHzNlYiQTgUqMDE2BZShtKQxTB0LXHyfp23GJP0ldQeLwluG5ln2VharDkt&#10;GGxpbqg8bk9WwcYfvo6jW2XkgTd+2Xwv3oP9U2rQ7z4/QETq4jP8aK+1gjzL4X4mHQE5/Qc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ke/z3xAAAANwAAAAPAAAAAAAAAAAA&#10;AAAAAKECAABkcnMvZG93bnJldi54bWxQSwUGAAAAAAQABAD5AAAAkgMAAAAA&#10;" strokeweight="1pt"/>
            <v:line id="Line 399" o:spid="_x0000_s1513" style="position:absolute;visibility:visible" from="10,19646" to="7631,1964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4Tb38AAAADcAAAADwAAAGRycy9kb3ducmV2LnhtbESPwQrCMBBE74L/EFbwpqmKItUoIlS8&#10;idWLt7VZ22KzKU3U+vdGEDwOM/OGWa5bU4knNa60rGA0jEAQZ1aXnCs4n5LBHITzyBory6TgTQ7W&#10;q25nibG2Lz7SM/W5CBB2MSoovK9jKV1WkEE3tDVx8G62MeiDbHKpG3wFuKnkOIpm0mDJYaHAmrYF&#10;Zff0YRTcL+dpsjts9alKN/qaJ/5yvWml+r12swDhqfX/8K+91wrG0QS+Z8IRkKsP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E+E29/AAAAA3AAAAA8AAAAAAAAAAAAAAAAA&#10;oQIAAGRycy9kb3ducmV2LnhtbFBLBQYAAAAABAAEAPkAAACOAwAAAAA=&#10;" strokeweight="2pt"/>
            <v:line id="Line 400" o:spid="_x0000_s1514" style="position:absolute;visibility:visible" from="18919,19296" to="19990,1929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N7BGMUAAADcAAAADwAAAGRycy9kb3ducmV2LnhtbESP3WoCMRSE74W+QziF3tWsUsSuZhfp&#10;D1S8kKoPcNwcN6ubkyVJde3TN0LBy2FmvmHmZW9bcSYfGscKRsMMBHHldMO1gt3283kKIkRkja1j&#10;UnClAGXxMJhjrt2Fv+m8ibVIEA45KjAxdrmUoTJkMQxdR5y8g/MWY5K+ltrjJcFtK8dZNpEWG04L&#10;Bjt6M1SdNj9WwdLvV6fRb23knpf+o12/vwZ7VOrpsV/MQETq4z383/7SCsbZC9zOpCMgiz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RN7BGMUAAADcAAAADwAAAAAAAAAA&#10;AAAAAAChAgAAZHJzL2Rvd25yZXYueG1sUEsFBgAAAAAEAAQA+QAAAJMDAAAAAA==&#10;" strokeweight="1pt"/>
            <v:rect id="Rectangle 401" o:spid="_x0000_s1515" style="position:absolute;left:54;top:19660;width:1000;height:309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xbrD8IA&#10;AADcAAAADwAAAGRycy9kb3ducmV2LnhtbESPQWsCMRSE7wX/Q3iCt5ooKro1ylIQvLpW8PjYvO5u&#10;u3lZk1TXf28EocdhZr5h1tvetuJKPjSONUzGCgRx6UzDlYav4+59CSJEZIOtY9JwpwDbzeBtjZlx&#10;Nz7QtYiVSBAOGWqoY+wyKUNZk8Uwdh1x8r6dtxiT9JU0Hm8Jbls5VWohLTacFmrs6LOm8rf4sxry&#10;/Kc/XYoV7oJcKr8wM1PlZ61Hwz7/ABGpj//hV3tvNEzVHJ5n0hGQmwc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vFusPwgAAANwAAAAPAAAAAAAAAAAAAAAAAJgCAABkcnMvZG93&#10;bnJldi54bWxQSwUGAAAAAAQABAD1AAAAhwMAAAAA&#10;" filled="f" stroked="f" strokeweight=".25pt">
              <v:textbox inset="1pt,1pt,1pt,1pt">
                <w:txbxContent>
                  <w:p w:rsidR="008167D5" w:rsidRDefault="008167D5" w:rsidP="00BA50D8">
                    <w:pPr>
                      <w:pStyle w:val="ab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Изм.</w:t>
                    </w:r>
                  </w:p>
                </w:txbxContent>
              </v:textbox>
            </v:rect>
            <v:rect id="Rectangle 402" o:spid="_x0000_s1516" style="position:absolute;left:1139;top:19660;width:1001;height:309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8R1eMIA&#10;AADcAAAADwAAAGRycy9kb3ducmV2LnhtbESPQWvCQBSE70L/w/IKveluQwk2dQ2hIHg1KvT4yL4m&#10;abNv092txn/vCoLHYWa+YVblZAdxIh96xxpeFwoEceNMz62Gw34zX4IIEdng4Jg0XChAuX6arbAw&#10;7sw7OtWxFQnCoUANXYxjIWVoOrIYFm4kTt638xZjkr6VxuM5we0gM6VyabHntNDhSJ8dNb/1v9VQ&#10;VT/T8a9+x02QS+Vz82ba6kvrl+ep+gARaYqP8L29NRoylcPtTDoCcn0F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fxHV4wgAAANwAAAAPAAAAAAAAAAAAAAAAAJgCAABkcnMvZG93&#10;bnJldi54bWxQSwUGAAAAAAQABAD1AAAAhwMAAAAA&#10;" filled="f" stroked="f" strokeweight=".25pt">
              <v:textbox inset="1pt,1pt,1pt,1pt">
                <w:txbxContent>
                  <w:p w:rsidR="008167D5" w:rsidRDefault="008167D5" w:rsidP="00BA50D8">
                    <w:pPr>
                      <w:pStyle w:val="ab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Лист</w:t>
                    </w:r>
                  </w:p>
                </w:txbxContent>
              </v:textbox>
            </v:rect>
            <v:rect id="Rectangle 403" o:spid="_x0000_s1517" style="position:absolute;left:2267;top:19660;width:2573;height:309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IjQ48IA&#10;AADcAAAADwAAAGRycy9kb3ducmV2LnhtbESPQWsCMRSE7wX/Q3iCt5ooYnVrlKUgeHWt4PGxed3d&#10;dvOyJqmu/94IgsdhZr5hVpvetuJCPjSONUzGCgRx6UzDlYbvw/Z9ASJEZIOtY9JwowCb9eBthZlx&#10;V97TpYiVSBAOGWqoY+wyKUNZk8Uwdh1x8n6ctxiT9JU0Hq8Jbls5VWouLTacFmrs6Kum8q/4txry&#10;/Lc/noslboNcKD83M1PlJ61Hwz7/BBGpj6/ws70zGqbqAx5n0hGQ6zs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wiNDjwgAAANwAAAAPAAAAAAAAAAAAAAAAAJgCAABkcnMvZG93&#10;bnJldi54bWxQSwUGAAAAAAQABAD1AAAAhwMAAAAA&#10;" filled="f" stroked="f" strokeweight=".25pt">
              <v:textbox inset="1pt,1pt,1pt,1pt">
                <w:txbxContent>
                  <w:p w:rsidR="008167D5" w:rsidRDefault="008167D5" w:rsidP="00BA50D8">
                    <w:pPr>
                      <w:pStyle w:val="ab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№ докум.</w:t>
                    </w:r>
                  </w:p>
                </w:txbxContent>
              </v:textbox>
            </v:rect>
            <v:rect id="Rectangle 404" o:spid="_x0000_s1518" style="position:absolute;left:4983;top:19660;width:1534;height:309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RdEkb8A&#10;AADcAAAADwAAAGRycy9kb3ducmV2LnhtbERPz2vCMBS+D/wfwhN2m4kyRGtTKUJh13UbeHw0z7ba&#10;vNQkq91/vxwGO358v/PjbAcxkQ+9Yw3rlQJB3DjTc6vh86N62YEIEdng4Jg0/FCAY7F4yjEz7sHv&#10;NNWxFSmEQ4YauhjHTMrQdGQxrNxInLiL8xZjgr6VxuMjhdtBbpTaSos9p4YORzp11Nzqb6uhLK/z&#10;173eYxXkTvmteTVtedb6eTmXBxCR5vgv/nO/GQ0bldamM+kIyOIX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ABF0SRvwAAANwAAAAPAAAAAAAAAAAAAAAAAJgCAABkcnMvZG93bnJl&#10;di54bWxQSwUGAAAAAAQABAD1AAAAhAMAAAAA&#10;" filled="f" stroked="f" strokeweight=".25pt">
              <v:textbox inset="1pt,1pt,1pt,1pt">
                <w:txbxContent>
                  <w:p w:rsidR="008167D5" w:rsidRDefault="008167D5" w:rsidP="00BA50D8">
                    <w:pPr>
                      <w:pStyle w:val="ab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Подпись</w:t>
                    </w:r>
                  </w:p>
                </w:txbxContent>
              </v:textbox>
            </v:rect>
            <v:rect id="Rectangle 405" o:spid="_x0000_s1519" style="position:absolute;left:6604;top:19660;width:1000;height:309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lvhCsEA&#10;AADcAAAADwAAAGRycy9kb3ducmV2LnhtbESPQYvCMBSE7wv+h/CEva2JsohWoxRB8Gp3Fzw+mmdb&#10;bV5qErX+e7MgeBxm5htmue5tK27kQ+NYw3ikQBCXzjRcafj92X7NQISIbLB1TBoeFGC9GnwsMTPu&#10;znu6FbESCcIhQw11jF0mZShrshhGriNO3tF5izFJX0nj8Z7gtpUTpabSYsNpocaONjWV5+JqNeT5&#10;qf+7FHPcBjlTfmq+TZUftP4c9vkCRKQ+vsOv9s5omKg5/J9JR0Cung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G5b4QrBAAAA3AAAAA8AAAAAAAAAAAAAAAAAmAIAAGRycy9kb3du&#10;cmV2LnhtbFBLBQYAAAAABAAEAPUAAACGAwAAAAA=&#10;" filled="f" stroked="f" strokeweight=".25pt">
              <v:textbox inset="1pt,1pt,1pt,1pt">
                <w:txbxContent>
                  <w:p w:rsidR="008167D5" w:rsidRDefault="008167D5" w:rsidP="00BA50D8">
                    <w:pPr>
                      <w:pStyle w:val="ab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Дата</w:t>
                    </w:r>
                  </w:p>
                </w:txbxContent>
              </v:textbox>
            </v:rect>
            <v:rect id="Rectangle 406" o:spid="_x0000_s1520" style="position:absolute;left:18949;top:18977;width:1001;height:309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rjeSsAA&#10;AADcAAAADwAAAGRycy9kb3ducmV2LnhtbERPz2uDMBS+F/o/hFforY2WUTpnFBkUep3bYMeHeVNb&#10;8+KSVO1/vxwGO358v/NyMYOYyPnesoJ0n4AgbqzuuVXw8X7enUD4gKxxsEwKHuShLNarHDNtZ36j&#10;qQ6tiCHsM1TQhTBmUvqmI4N+b0fiyH1bZzBE6FqpHc4x3AzykCRHabDn2NDhSK8dNbf6bhRU1XX5&#10;/Kmf8ezlKXFH/aTb6kup7WapXkAEWsK/+M990QoOaZwfz8QjIItf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erjeSsAAAADcAAAADwAAAAAAAAAAAAAAAACYAgAAZHJzL2Rvd25y&#10;ZXYueG1sUEsFBgAAAAAEAAQA9QAAAIUDAAAAAA==&#10;" filled="f" stroked="f" strokeweight=".25pt">
              <v:textbox inset="1pt,1pt,1pt,1pt">
                <w:txbxContent>
                  <w:p w:rsidR="008167D5" w:rsidRDefault="008167D5" w:rsidP="00BA50D8">
                    <w:pPr>
                      <w:pStyle w:val="ab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Лист</w:t>
                    </w:r>
                  </w:p>
                </w:txbxContent>
              </v:textbox>
            </v:rect>
            <v:rect id="Rectangle 407" o:spid="_x0000_s1521" style="position:absolute;left:18949;top:19435;width:1001;height:423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fR70cEA&#10;AADcAAAADwAAAGRycy9kb3ducmV2LnhtbESPQYvCMBSE7wv+h/AEb2taEdFqlLIgeLWr4PHRPNtq&#10;81KTrNZ/bxYEj8PMfMOsNr1pxZ2cbywrSMcJCOLS6oYrBYff7fcchA/IGlvLpOBJHjbrwdcKM20f&#10;vKd7ESoRIewzVFCH0GVS+rImg35sO+Lona0zGKJ0ldQOHxFuWjlJkpk02HBcqLGjn5rKa/FnFOT5&#10;pT/eigVuvZwnbqanuspPSo2Gfb4EEagPn/C7vdMKJmkK/2fiEZDrF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BX0e9HBAAAA3AAAAA8AAAAAAAAAAAAAAAAAmAIAAGRycy9kb3du&#10;cmV2LnhtbFBLBQYAAAAABAAEAPUAAACGAwAAAAA=&#10;" filled="f" stroked="f" strokeweight=".25pt">
              <v:textbox inset="1pt,1pt,1pt,1pt">
                <w:txbxContent>
                  <w:p w:rsidR="008167D5" w:rsidRDefault="008167D5" w:rsidP="00BA50D8">
                    <w:pPr>
                      <w:pStyle w:val="ab"/>
                      <w:jc w:val="center"/>
                      <w:rPr>
                        <w:sz w:val="24"/>
                      </w:rPr>
                    </w:pPr>
                    <w:r>
                      <w:rPr>
                        <w:sz w:val="24"/>
                      </w:rPr>
                      <w:fldChar w:fldCharType="begin"/>
                    </w:r>
                    <w:r>
                      <w:rPr>
                        <w:sz w:val="24"/>
                      </w:rPr>
                      <w:instrText xml:space="preserve"> PAGE  \* LOWER </w:instrText>
                    </w:r>
                    <w:r>
                      <w:rPr>
                        <w:sz w:val="24"/>
                      </w:rPr>
                      <w:fldChar w:fldCharType="separate"/>
                    </w:r>
                    <w:r>
                      <w:rPr>
                        <w:sz w:val="24"/>
                      </w:rPr>
                      <w:t>1</w:t>
                    </w:r>
                    <w:r>
                      <w:rPr>
                        <w:sz w:val="24"/>
                      </w:rPr>
                      <w:fldChar w:fldCharType="end"/>
                    </w:r>
                  </w:p>
                </w:txbxContent>
              </v:textbox>
            </v:rect>
            <v:rect id="Rectangle 408" o:spid="_x0000_s1522" style="position:absolute;left:7745;top:19221;width:11075;height:477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SblpsEA&#10;AADcAAAADwAAAGRycy9kb3ducmV2LnhtbESPQYvCMBSE7wv+h/AEb2tqEdFqlLIgeLWr4PHRPNtq&#10;81KTrNZ/bxYEj8PMfMOsNr1pxZ2cbywrmIwTEMSl1Q1XCg6/2+85CB+QNbaWScGTPGzWg68VZto+&#10;eE/3IlQiQthnqKAOocuk9GVNBv3YdsTRO1tnMETpKqkdPiLctDJNkpk02HBcqLGjn5rKa/FnFOT5&#10;pT/eigVuvZwnbqanuspPSo2Gfb4EEagPn/C7vdMK0kkK/2fiEZDrF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OUm5abBAAAA3AAAAA8AAAAAAAAAAAAAAAAAmAIAAGRycy9kb3du&#10;cmV2LnhtbFBLBQYAAAAABAAEAPUAAACGAwAAAAA=&#10;" filled="f" stroked="f" strokeweight=".25pt">
              <v:textbox inset="1pt,1pt,1pt,1pt">
                <w:txbxContent>
                  <w:p w:rsidR="008167D5" w:rsidRDefault="008167D5" w:rsidP="00BA50D8">
                    <w:pPr>
                      <w:pStyle w:val="ab"/>
                      <w:jc w:val="center"/>
                    </w:pPr>
                    <w:r>
                      <w:t>НАЗВАНИЕ ДОКУМЕНТА</w:t>
                    </w:r>
                  </w:p>
                </w:txbxContent>
              </v:textbox>
            </v:rect>
            <w10:wrap anchorx="page" anchory="page"/>
            <w10:anchorlock/>
          </v:group>
        </w:pict>
      </w:r>
      <w:r w:rsidR="00BA50D8" w:rsidRPr="00F868F5">
        <w:rPr>
          <w:rFonts w:eastAsia="Times New Roman"/>
          <w:noProof/>
          <w:sz w:val="20"/>
          <w:szCs w:val="28"/>
        </w:rPr>
        <w:t xml:space="preserve"> </w:t>
      </w: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noProof/>
          <w:sz w:val="20"/>
          <w:szCs w:val="28"/>
        </w:rPr>
      </w:pP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noProof/>
          <w:sz w:val="20"/>
          <w:szCs w:val="28"/>
        </w:rPr>
      </w:pP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noProof/>
          <w:sz w:val="20"/>
          <w:szCs w:val="28"/>
        </w:rPr>
      </w:pP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noProof/>
          <w:sz w:val="20"/>
          <w:szCs w:val="28"/>
        </w:rPr>
      </w:pP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noProof/>
          <w:sz w:val="20"/>
          <w:szCs w:val="28"/>
        </w:rPr>
      </w:pP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noProof/>
          <w:sz w:val="20"/>
          <w:szCs w:val="28"/>
        </w:rPr>
      </w:pP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Pr="00F868F5" w:rsidRDefault="00BA50D8" w:rsidP="00BA50D8">
      <w:pPr>
        <w:spacing w:line="360" w:lineRule="auto"/>
        <w:rPr>
          <w:rFonts w:eastAsia="Times New Roman"/>
        </w:rPr>
      </w:pPr>
    </w:p>
    <w:p w:rsidR="00BA50D8" w:rsidRPr="00F868F5" w:rsidRDefault="00BA50D8" w:rsidP="00BA50D8">
      <w:pPr>
        <w:spacing w:line="360" w:lineRule="auto"/>
        <w:rPr>
          <w:rFonts w:eastAsia="Times New Roman"/>
        </w:rPr>
      </w:pPr>
    </w:p>
    <w:p w:rsidR="00BA50D8" w:rsidRPr="00F868F5" w:rsidRDefault="00BA50D8" w:rsidP="00BA50D8">
      <w:pPr>
        <w:spacing w:line="360" w:lineRule="auto"/>
        <w:rPr>
          <w:rFonts w:eastAsia="Times New Roman"/>
        </w:rPr>
      </w:pPr>
    </w:p>
    <w:p w:rsidR="00BA50D8" w:rsidRPr="00F868F5" w:rsidRDefault="00BA50D8" w:rsidP="00BA50D8">
      <w:pPr>
        <w:spacing w:line="360" w:lineRule="auto"/>
        <w:rPr>
          <w:rFonts w:eastAsia="Times New Roman"/>
        </w:rPr>
      </w:pPr>
    </w:p>
    <w:p w:rsidR="00BA50D8" w:rsidRPr="00F868F5" w:rsidRDefault="00BA50D8" w:rsidP="00BA50D8">
      <w:pPr>
        <w:spacing w:line="360" w:lineRule="auto"/>
        <w:rPr>
          <w:rFonts w:eastAsia="Times New Roman"/>
        </w:rPr>
      </w:pPr>
    </w:p>
    <w:p w:rsidR="00BA50D8" w:rsidRPr="00F868F5" w:rsidRDefault="00BA50D8" w:rsidP="00BA50D8">
      <w:pPr>
        <w:spacing w:line="360" w:lineRule="auto"/>
        <w:rPr>
          <w:rFonts w:eastAsia="Times New Roman"/>
        </w:rPr>
      </w:pPr>
    </w:p>
    <w:p w:rsidR="00BA50D8" w:rsidRPr="00F868F5" w:rsidRDefault="00BA50D8" w:rsidP="00BA50D8">
      <w:pPr>
        <w:spacing w:line="360" w:lineRule="auto"/>
        <w:rPr>
          <w:rFonts w:eastAsia="Times New Roman"/>
        </w:rPr>
      </w:pP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noProof/>
          <w:sz w:val="20"/>
          <w:szCs w:val="28"/>
        </w:rPr>
      </w:pP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noProof/>
          <w:sz w:val="20"/>
          <w:szCs w:val="28"/>
        </w:rPr>
      </w:pP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noProof/>
          <w:sz w:val="20"/>
          <w:szCs w:val="28"/>
        </w:rPr>
      </w:pP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noProof/>
          <w:sz w:val="20"/>
          <w:szCs w:val="28"/>
        </w:rPr>
      </w:pP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noProof/>
          <w:sz w:val="20"/>
          <w:szCs w:val="28"/>
        </w:rPr>
      </w:pP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noProof/>
          <w:sz w:val="20"/>
          <w:szCs w:val="28"/>
        </w:rPr>
      </w:pPr>
    </w:p>
    <w:p w:rsidR="00BA50D8" w:rsidRPr="00F868F5" w:rsidRDefault="001F1CF4" w:rsidP="00BA50D8">
      <w:pPr>
        <w:spacing w:line="360" w:lineRule="auto"/>
        <w:jc w:val="center"/>
        <w:rPr>
          <w:rFonts w:eastAsia="Times New Roman"/>
          <w:noProof/>
          <w:sz w:val="20"/>
          <w:szCs w:val="28"/>
        </w:rPr>
      </w:pPr>
      <w:r>
        <w:rPr>
          <w:rFonts w:eastAsia="Times New Roman"/>
          <w:noProof/>
          <w:sz w:val="20"/>
          <w:szCs w:val="28"/>
        </w:rPr>
        <w:pict>
          <v:group id="_x0000_s1523" style="position:absolute;left:0;text-align:left;margin-left:56.7pt;margin-top:19.85pt;width:518.8pt;height:802.3pt;z-index:251694080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" o:allowincell="f">
            <v:rect id="Rectangle 390" o:spid="_x0000_s1524" style="position:absolute;width:20000;height:20000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nhakcEA&#10;AADcAAAADwAAAGRycy9kb3ducmV2LnhtbERPzYrCMBC+C75DmAVvmq6I2K5RqiB4kt3qAwzNbFts&#10;JrWJbfXpN8KCt/n4fme9HUwtOmpdZVnB5ywCQZxbXXGh4HI+TFcgnEfWWFsmBQ9ysN2MR2tMtO35&#10;h7rMFyKEsEtQQel9k0jp8pIMupltiAP3a1uDPsC2kLrFPoSbWs6jaCkNVhwaSmxoX1J+ze5GwdUP&#10;3Sktsuchvuzi/HuX9vdbqtTkY0i/QHga/Fv87z7qMD9ewOuZcIHc/AE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F54WpHBAAAA3AAAAA8AAAAAAAAAAAAAAAAAmAIAAGRycy9kb3du&#10;cmV2LnhtbFBLBQYAAAAABAAEAPUAAACGAwAAAAA=&#10;" filled="f" strokeweight="2pt"/>
            <v:line id="Line 391" o:spid="_x0000_s1525" style="position:absolute;visibility:visible" from="1093,18949" to="1095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" strokeweight="2pt"/>
            <v:line id="Line 392" o:spid="_x0000_s1526" style="position:absolute;visibility:visible" from="10,18941" to="19977,1894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" strokeweight="2pt"/>
            <v:line id="Line 393" o:spid="_x0000_s1527" style="position:absolute;visibility:visible" from="2186,18949" to="2188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5ApJ8EAAADcAAAADwAAAGRycy9kb3ducmV2LnhtbERPS4vCMBC+C/sfwix403QXXLU2iggV&#10;b7KtF29jM31gMylN1PrvzcKCt/n4npNsBtOKO/WusazgaxqBIC6sbrhScMrTyQKE88gaW8uk4EkO&#10;NuuPUYKxtg/+pXvmKxFC2MWooPa+i6V0RU0G3dR2xIErbW/QB9hXUvf4COGmld9R9CMNNhwaauxo&#10;V1NxzW5GwfV8mqX7407nbbbVlyr150uplRp/DtsVCE+Df4v/3Qcd5i/n8PdMuECuX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ADkCknwQAAANwAAAAPAAAAAAAAAAAAAAAA&#10;AKECAABkcnMvZG93bnJldi54bWxQSwUGAAAAAAQABAD5AAAAjwMAAAAA&#10;" strokeweight="2pt"/>
            <v:line id="Line 394" o:spid="_x0000_s1528" style="position:absolute;visibility:visible" from="4919,18949" to="4921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g+9VcIAAADcAAAADwAAAGRycy9kb3ducmV2LnhtbESPQYvCQAyF74L/YYiwN50q7KLVUUSo&#10;eFu2evEWO7EtdjKlM2r99+aw4C3hvbz3ZbXpXaMe1IXas4HpJAFFXHhbc2ngdMzGc1AhIltsPJOB&#10;FwXYrIeDFabWP/mPHnkslYRwSNFAFWObah2KihyGiW+JRbv6zmGUtSu17fAp4a7RsyT50Q5rloYK&#10;W9pVVNzyuzNwO5++s/3vzh6bfGsvZRbPl6s15mvUb5egIvXxY/6/PljBXwitPCMT6PUb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cg+9VcIAAADcAAAADwAAAAAAAAAAAAAA&#10;AAChAgAAZHJzL2Rvd25yZXYueG1sUEsFBgAAAAAEAAQA+QAAAJADAAAAAA==&#10;" strokeweight="2pt"/>
            <v:line id="Line 395" o:spid="_x0000_s1529" style="position:absolute;visibility:visible" from="6557,18959" to="6559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" strokeweight="2pt"/>
            <v:line id="Line 396" o:spid="_x0000_s1530" style="position:absolute;visibility:visible" from="7650,18949" to="7652,1997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" strokeweight="2pt"/>
            <v:line id="Line 397" o:spid="_x0000_s1531" style="position:absolute;visibility:visible" from="18905,18949" to="18909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0BrgM78AAADcAAAADwAAAGRycy9kb3ducmV2LnhtbESPwQrCMBBE74L/EFbwpqmCItUoIlS8&#10;idVLb2uztsVmU5qo9e+NIHgcZuYNs9p0phZPal1lWcFkHIEgzq2uuFBwOSejBQjnkTXWlknBmxxs&#10;1v3eCmNtX3yiZ+oLESDsYlRQet/EUrq8JINubBvi4N1sa9AH2RZSt/gKcFPLaRTNpcGKw0KJDe1K&#10;yu/pwyi4Z5dZsj/u9LlOt/paJD673rRSw0G3XYLw1Pl/+Nc+aAXTaALfM+EIyPUH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0BrgM78AAADcAAAADwAAAAAAAAAAAAAAAACh&#10;AgAAZHJzL2Rvd25yZXYueG1sUEsFBgAAAAAEAAQA+QAAAI0DAAAAAA==&#10;" strokeweight="2pt"/>
            <v:line id="Line 398" o:spid="_x0000_s1532" style="position:absolute;visibility:visible" from="10,19293" to="7631,1929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Hv898QAAADcAAAADwAAAGRycy9kb3ducmV2LnhtbESP3WoCMRSE7wu+QziCdzXrXki7NUrx&#10;B5RelKoPcNycbrZuTpYk6urTN4Lg5TAz3zCTWWcbcSYfascKRsMMBHHpdM2Vgv1u9foGIkRkjY1j&#10;UnClALNp72WChXYX/qHzNlYiQTgUqMDE2BZShtKQxTB0LXHyfp23GJP0ldQeLwluG5ln2VharDkt&#10;GGxpbqg8bk9WwcYfvo6jW2XkgTd+2Xwv3oP9U2rQ7z4/QETq4jP8aK+1gjzL4X4mHQE5/Qc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ke/z3xAAAANwAAAAPAAAAAAAAAAAA&#10;AAAAAKECAABkcnMvZG93bnJldi54bWxQSwUGAAAAAAQABAD5AAAAkgMAAAAA&#10;" strokeweight="1pt"/>
            <v:line id="Line 399" o:spid="_x0000_s1533" style="position:absolute;visibility:visible" from="10,19646" to="7631,1964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4Tb38AAAADcAAAADwAAAGRycy9kb3ducmV2LnhtbESPwQrCMBBE74L/EFbwpqmKItUoIlS8&#10;idWLt7VZ22KzKU3U+vdGEDwOM/OGWa5bU4knNa60rGA0jEAQZ1aXnCs4n5LBHITzyBory6TgTQ7W&#10;q25nibG2Lz7SM/W5CBB2MSoovK9jKV1WkEE3tDVx8G62MeiDbHKpG3wFuKnkOIpm0mDJYaHAmrYF&#10;Zff0YRTcL+dpsjts9alKN/qaJ/5yvWml+r12swDhqfX/8K+91wrG0QS+Z8IRkKsP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E+E29/AAAAA3AAAAA8AAAAAAAAAAAAAAAAA&#10;oQIAAGRycy9kb3ducmV2LnhtbFBLBQYAAAAABAAEAPkAAACOAwAAAAA=&#10;" strokeweight="2pt"/>
            <v:line id="Line 400" o:spid="_x0000_s1534" style="position:absolute;visibility:visible" from="18919,19296" to="19990,1929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N7BGMUAAADcAAAADwAAAGRycy9kb3ducmV2LnhtbESP3WoCMRSE74W+QziF3tWsUsSuZhfp&#10;D1S8kKoPcNwcN6ubkyVJde3TN0LBy2FmvmHmZW9bcSYfGscKRsMMBHHldMO1gt3283kKIkRkja1j&#10;UnClAGXxMJhjrt2Fv+m8ibVIEA45KjAxdrmUoTJkMQxdR5y8g/MWY5K+ltrjJcFtK8dZNpEWG04L&#10;Bjt6M1SdNj9WwdLvV6fRb23knpf+o12/vwZ7VOrpsV/MQETq4z383/7SCsbZC9zOpCMgiz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RN7BGMUAAADcAAAADwAAAAAAAAAA&#10;AAAAAAChAgAAZHJzL2Rvd25yZXYueG1sUEsFBgAAAAAEAAQA+QAAAJMDAAAAAA==&#10;" strokeweight="1pt"/>
            <v:rect id="Rectangle 401" o:spid="_x0000_s1535" style="position:absolute;left:54;top:19660;width:1000;height:309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xbrD8IA&#10;AADcAAAADwAAAGRycy9kb3ducmV2LnhtbESPQWsCMRSE7wX/Q3iCt5ooKro1ylIQvLpW8PjYvO5u&#10;u3lZk1TXf28EocdhZr5h1tvetuJKPjSONUzGCgRx6UzDlYav4+59CSJEZIOtY9JwpwDbzeBtjZlx&#10;Nz7QtYiVSBAOGWqoY+wyKUNZk8Uwdh1x8r6dtxiT9JU0Hm8Jbls5VWohLTacFmrs6LOm8rf4sxry&#10;/Kc/XYoV7oJcKr8wM1PlZ61Hwz7/ABGpj//hV3tvNEzVHJ5n0hGQmwc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vFusPwgAAANwAAAAPAAAAAAAAAAAAAAAAAJgCAABkcnMvZG93&#10;bnJldi54bWxQSwUGAAAAAAQABAD1AAAAhwMAAAAA&#10;" filled="f" stroked="f" strokeweight=".25pt">
              <v:textbox inset="1pt,1pt,1pt,1pt">
                <w:txbxContent>
                  <w:p w:rsidR="008167D5" w:rsidRDefault="008167D5" w:rsidP="00BA50D8">
                    <w:pPr>
                      <w:pStyle w:val="ab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Изм.</w:t>
                    </w:r>
                  </w:p>
                </w:txbxContent>
              </v:textbox>
            </v:rect>
            <v:rect id="Rectangle 402" o:spid="_x0000_s1536" style="position:absolute;left:1139;top:19660;width:1001;height:309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8R1eMIA&#10;AADcAAAADwAAAGRycy9kb3ducmV2LnhtbESPQWvCQBSE70L/w/IKveluQwk2dQ2hIHg1KvT4yL4m&#10;abNv092txn/vCoLHYWa+YVblZAdxIh96xxpeFwoEceNMz62Gw34zX4IIEdng4Jg0XChAuX6arbAw&#10;7sw7OtWxFQnCoUANXYxjIWVoOrIYFm4kTt638xZjkr6VxuM5we0gM6VyabHntNDhSJ8dNb/1v9VQ&#10;VT/T8a9+x02QS+Vz82ba6kvrl+ep+gARaYqP8L29NRoylcPtTDoCcn0F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fxHV4wgAAANwAAAAPAAAAAAAAAAAAAAAAAJgCAABkcnMvZG93&#10;bnJldi54bWxQSwUGAAAAAAQABAD1AAAAhwMAAAAA&#10;" filled="f" stroked="f" strokeweight=".25pt">
              <v:textbox inset="1pt,1pt,1pt,1pt">
                <w:txbxContent>
                  <w:p w:rsidR="008167D5" w:rsidRDefault="008167D5" w:rsidP="00BA50D8">
                    <w:pPr>
                      <w:pStyle w:val="ab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Лист</w:t>
                    </w:r>
                  </w:p>
                </w:txbxContent>
              </v:textbox>
            </v:rect>
            <v:rect id="Rectangle 403" o:spid="_x0000_s1537" style="position:absolute;left:2267;top:19660;width:2573;height:309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IjQ48IA&#10;AADcAAAADwAAAGRycy9kb3ducmV2LnhtbESPQWsCMRSE7wX/Q3iCt5ooYnVrlKUgeHWt4PGxed3d&#10;dvOyJqmu/94IgsdhZr5hVpvetuJCPjSONUzGCgRx6UzDlYbvw/Z9ASJEZIOtY9JwowCb9eBthZlx&#10;V97TpYiVSBAOGWqoY+wyKUNZk8Uwdh1x8n6ctxiT9JU0Hq8Jbls5VWouLTacFmrs6Kum8q/4txry&#10;/Lc/noslboNcKD83M1PlJ61Hwz7/BBGpj6/ws70zGqbqAx5n0hGQ6zs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wiNDjwgAAANwAAAAPAAAAAAAAAAAAAAAAAJgCAABkcnMvZG93&#10;bnJldi54bWxQSwUGAAAAAAQABAD1AAAAhwMAAAAA&#10;" filled="f" stroked="f" strokeweight=".25pt">
              <v:textbox inset="1pt,1pt,1pt,1pt">
                <w:txbxContent>
                  <w:p w:rsidR="008167D5" w:rsidRDefault="008167D5" w:rsidP="00BA50D8">
                    <w:pPr>
                      <w:pStyle w:val="ab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№ докум.</w:t>
                    </w:r>
                  </w:p>
                </w:txbxContent>
              </v:textbox>
            </v:rect>
            <v:rect id="Rectangle 404" o:spid="_x0000_s1538" style="position:absolute;left:4983;top:19660;width:1534;height:309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RdEkb8A&#10;AADcAAAADwAAAGRycy9kb3ducmV2LnhtbERPz2vCMBS+D/wfwhN2m4kyRGtTKUJh13UbeHw0z7ba&#10;vNQkq91/vxwGO358v/PjbAcxkQ+9Yw3rlQJB3DjTc6vh86N62YEIEdng4Jg0/FCAY7F4yjEz7sHv&#10;NNWxFSmEQ4YauhjHTMrQdGQxrNxInLiL8xZjgr6VxuMjhdtBbpTaSos9p4YORzp11Nzqb6uhLK/z&#10;173eYxXkTvmteTVtedb6eTmXBxCR5vgv/nO/GQ0bldamM+kIyOIX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ABF0SRvwAAANwAAAAPAAAAAAAAAAAAAAAAAJgCAABkcnMvZG93bnJl&#10;di54bWxQSwUGAAAAAAQABAD1AAAAhAMAAAAA&#10;" filled="f" stroked="f" strokeweight=".25pt">
              <v:textbox inset="1pt,1pt,1pt,1pt">
                <w:txbxContent>
                  <w:p w:rsidR="008167D5" w:rsidRDefault="008167D5" w:rsidP="00BA50D8">
                    <w:pPr>
                      <w:pStyle w:val="ab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Подпись</w:t>
                    </w:r>
                  </w:p>
                </w:txbxContent>
              </v:textbox>
            </v:rect>
            <v:rect id="Rectangle 405" o:spid="_x0000_s1539" style="position:absolute;left:6604;top:19660;width:1000;height:309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lvhCsEA&#10;AADcAAAADwAAAGRycy9kb3ducmV2LnhtbESPQYvCMBSE7wv+h/CEva2JsohWoxRB8Gp3Fzw+mmdb&#10;bV5qErX+e7MgeBxm5htmue5tK27kQ+NYw3ikQBCXzjRcafj92X7NQISIbLB1TBoeFGC9GnwsMTPu&#10;znu6FbESCcIhQw11jF0mZShrshhGriNO3tF5izFJX0nj8Z7gtpUTpabSYsNpocaONjWV5+JqNeT5&#10;qf+7FHPcBjlTfmq+TZUftP4c9vkCRKQ+vsOv9s5omKg5/J9JR0Cung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G5b4QrBAAAA3AAAAA8AAAAAAAAAAAAAAAAAmAIAAGRycy9kb3du&#10;cmV2LnhtbFBLBQYAAAAABAAEAPUAAACGAwAAAAA=&#10;" filled="f" stroked="f" strokeweight=".25pt">
              <v:textbox inset="1pt,1pt,1pt,1pt">
                <w:txbxContent>
                  <w:p w:rsidR="008167D5" w:rsidRDefault="008167D5" w:rsidP="00BA50D8">
                    <w:pPr>
                      <w:pStyle w:val="ab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Дата</w:t>
                    </w:r>
                  </w:p>
                </w:txbxContent>
              </v:textbox>
            </v:rect>
            <v:rect id="Rectangle 406" o:spid="_x0000_s1540" style="position:absolute;left:18949;top:18977;width:1001;height:309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rjeSsAA&#10;AADcAAAADwAAAGRycy9kb3ducmV2LnhtbERPz2uDMBS+F/o/hFforY2WUTpnFBkUep3bYMeHeVNb&#10;8+KSVO1/vxwGO358v/NyMYOYyPnesoJ0n4AgbqzuuVXw8X7enUD4gKxxsEwKHuShLNarHDNtZ36j&#10;qQ6tiCHsM1TQhTBmUvqmI4N+b0fiyH1bZzBE6FqpHc4x3AzykCRHabDn2NDhSK8dNbf6bhRU1XX5&#10;/Kmf8ezlKXFH/aTb6kup7WapXkAEWsK/+M990QoOaZwfz8QjIItf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erjeSsAAAADcAAAADwAAAAAAAAAAAAAAAACYAgAAZHJzL2Rvd25y&#10;ZXYueG1sUEsFBgAAAAAEAAQA9QAAAIUDAAAAAA==&#10;" filled="f" stroked="f" strokeweight=".25pt">
              <v:textbox inset="1pt,1pt,1pt,1pt">
                <w:txbxContent>
                  <w:p w:rsidR="008167D5" w:rsidRDefault="008167D5" w:rsidP="00BA50D8">
                    <w:pPr>
                      <w:pStyle w:val="ab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Лист</w:t>
                    </w:r>
                  </w:p>
                </w:txbxContent>
              </v:textbox>
            </v:rect>
            <v:rect id="Rectangle 407" o:spid="_x0000_s1541" style="position:absolute;left:18949;top:19435;width:1001;height:423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fR70cEA&#10;AADcAAAADwAAAGRycy9kb3ducmV2LnhtbESPQYvCMBSE7wv+h/AEb2taEdFqlLIgeLWr4PHRPNtq&#10;81KTrNZ/bxYEj8PMfMOsNr1pxZ2cbywrSMcJCOLS6oYrBYff7fcchA/IGlvLpOBJHjbrwdcKM20f&#10;vKd7ESoRIewzVFCH0GVS+rImg35sO+Lona0zGKJ0ldQOHxFuWjlJkpk02HBcqLGjn5rKa/FnFOT5&#10;pT/eigVuvZwnbqanuspPSo2Gfb4EEagPn/C7vdMKJmkK/2fiEZDrF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BX0e9HBAAAA3AAAAA8AAAAAAAAAAAAAAAAAmAIAAGRycy9kb3du&#10;cmV2LnhtbFBLBQYAAAAABAAEAPUAAACGAwAAAAA=&#10;" filled="f" stroked="f" strokeweight=".25pt">
              <v:textbox inset="1pt,1pt,1pt,1pt">
                <w:txbxContent>
                  <w:p w:rsidR="008167D5" w:rsidRDefault="008167D5" w:rsidP="00BA50D8">
                    <w:pPr>
                      <w:pStyle w:val="ab"/>
                      <w:jc w:val="center"/>
                      <w:rPr>
                        <w:sz w:val="24"/>
                      </w:rPr>
                    </w:pPr>
                    <w:r>
                      <w:rPr>
                        <w:sz w:val="24"/>
                      </w:rPr>
                      <w:fldChar w:fldCharType="begin"/>
                    </w:r>
                    <w:r>
                      <w:rPr>
                        <w:sz w:val="24"/>
                      </w:rPr>
                      <w:instrText xml:space="preserve"> PAGE  \* LOWER </w:instrText>
                    </w:r>
                    <w:r>
                      <w:rPr>
                        <w:sz w:val="24"/>
                      </w:rPr>
                      <w:fldChar w:fldCharType="separate"/>
                    </w:r>
                    <w:r>
                      <w:rPr>
                        <w:sz w:val="24"/>
                      </w:rPr>
                      <w:t>1</w:t>
                    </w:r>
                    <w:r>
                      <w:rPr>
                        <w:sz w:val="24"/>
                      </w:rPr>
                      <w:fldChar w:fldCharType="end"/>
                    </w:r>
                  </w:p>
                </w:txbxContent>
              </v:textbox>
            </v:rect>
            <v:rect id="Rectangle 408" o:spid="_x0000_s1542" style="position:absolute;left:7745;top:19221;width:11075;height:477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SblpsEA&#10;AADcAAAADwAAAGRycy9kb3ducmV2LnhtbESPQYvCMBSE7wv+h/AEb2tqEdFqlLIgeLWr4PHRPNtq&#10;81KTrNZ/bxYEj8PMfMOsNr1pxZ2cbywrmIwTEMSl1Q1XCg6/2+85CB+QNbaWScGTPGzWg68VZto+&#10;eE/3IlQiQthnqKAOocuk9GVNBv3YdsTRO1tnMETpKqkdPiLctDJNkpk02HBcqLGjn5rKa/FnFOT5&#10;pT/eigVuvZwnbqanuspPSo2Gfb4EEagPn/C7vdMK0kkK/2fiEZDrF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OUm5abBAAAA3AAAAA8AAAAAAAAAAAAAAAAAmAIAAGRycy9kb3du&#10;cmV2LnhtbFBLBQYAAAAABAAEAPUAAACGAwAAAAA=&#10;" filled="f" stroked="f" strokeweight=".25pt">
              <v:textbox inset="1pt,1pt,1pt,1pt">
                <w:txbxContent>
                  <w:p w:rsidR="008167D5" w:rsidRDefault="008167D5" w:rsidP="00BA50D8">
                    <w:pPr>
                      <w:pStyle w:val="ab"/>
                      <w:jc w:val="center"/>
                    </w:pPr>
                    <w:r>
                      <w:t>НАЗВАНИЕ ДОКУМЕНТА</w:t>
                    </w:r>
                  </w:p>
                </w:txbxContent>
              </v:textbox>
            </v:rect>
            <w10:wrap anchorx="page" anchory="page"/>
            <w10:anchorlock/>
          </v:group>
        </w:pict>
      </w:r>
      <w:r w:rsidR="00BA50D8" w:rsidRPr="00F868F5">
        <w:rPr>
          <w:rFonts w:eastAsia="Times New Roman"/>
          <w:noProof/>
          <w:sz w:val="20"/>
          <w:szCs w:val="28"/>
        </w:rPr>
        <w:t xml:space="preserve"> </w:t>
      </w: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noProof/>
          <w:sz w:val="20"/>
          <w:szCs w:val="28"/>
        </w:rPr>
      </w:pP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noProof/>
          <w:sz w:val="20"/>
          <w:szCs w:val="28"/>
        </w:rPr>
      </w:pP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noProof/>
          <w:sz w:val="20"/>
          <w:szCs w:val="28"/>
        </w:rPr>
      </w:pP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noProof/>
          <w:sz w:val="20"/>
          <w:szCs w:val="28"/>
        </w:rPr>
      </w:pP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noProof/>
          <w:sz w:val="20"/>
          <w:szCs w:val="28"/>
        </w:rPr>
      </w:pP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noProof/>
          <w:sz w:val="20"/>
          <w:szCs w:val="28"/>
        </w:rPr>
      </w:pP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Pr="00F868F5" w:rsidRDefault="00BA50D8" w:rsidP="00BA50D8">
      <w:pPr>
        <w:spacing w:line="360" w:lineRule="auto"/>
        <w:rPr>
          <w:rFonts w:eastAsia="Times New Roman"/>
        </w:rPr>
      </w:pPr>
    </w:p>
    <w:p w:rsidR="00BA50D8" w:rsidRPr="00F868F5" w:rsidRDefault="00BA50D8" w:rsidP="00BA50D8">
      <w:pPr>
        <w:spacing w:line="360" w:lineRule="auto"/>
        <w:rPr>
          <w:rFonts w:eastAsia="Times New Roman"/>
        </w:rPr>
      </w:pPr>
    </w:p>
    <w:p w:rsidR="00BA50D8" w:rsidRPr="00F868F5" w:rsidRDefault="00BA50D8" w:rsidP="00BA50D8">
      <w:pPr>
        <w:spacing w:line="360" w:lineRule="auto"/>
        <w:rPr>
          <w:rFonts w:eastAsia="Times New Roman"/>
        </w:rPr>
      </w:pPr>
    </w:p>
    <w:p w:rsidR="00BA50D8" w:rsidRPr="00F868F5" w:rsidRDefault="00BA50D8" w:rsidP="00BA50D8">
      <w:pPr>
        <w:spacing w:line="360" w:lineRule="auto"/>
        <w:rPr>
          <w:rFonts w:eastAsia="Times New Roman"/>
        </w:rPr>
      </w:pPr>
    </w:p>
    <w:p w:rsidR="00BA50D8" w:rsidRPr="00F868F5" w:rsidRDefault="00BA50D8" w:rsidP="00BA50D8">
      <w:pPr>
        <w:spacing w:line="360" w:lineRule="auto"/>
        <w:rPr>
          <w:rFonts w:eastAsia="Times New Roman"/>
        </w:rPr>
      </w:pPr>
    </w:p>
    <w:p w:rsidR="00BA50D8" w:rsidRPr="00F868F5" w:rsidRDefault="00BA50D8" w:rsidP="00BA50D8">
      <w:pPr>
        <w:spacing w:line="360" w:lineRule="auto"/>
        <w:rPr>
          <w:rFonts w:eastAsia="Times New Roman"/>
        </w:rPr>
      </w:pPr>
    </w:p>
    <w:p w:rsidR="00BA50D8" w:rsidRPr="00F868F5" w:rsidRDefault="00BA50D8" w:rsidP="00BA50D8">
      <w:pPr>
        <w:spacing w:line="360" w:lineRule="auto"/>
        <w:rPr>
          <w:rFonts w:eastAsia="Times New Roman"/>
        </w:rPr>
      </w:pP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noProof/>
          <w:sz w:val="20"/>
          <w:szCs w:val="28"/>
        </w:rPr>
      </w:pP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noProof/>
          <w:sz w:val="20"/>
          <w:szCs w:val="28"/>
        </w:rPr>
      </w:pP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noProof/>
          <w:sz w:val="20"/>
          <w:szCs w:val="28"/>
        </w:rPr>
      </w:pP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noProof/>
          <w:sz w:val="20"/>
          <w:szCs w:val="28"/>
        </w:rPr>
      </w:pP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noProof/>
          <w:sz w:val="20"/>
          <w:szCs w:val="28"/>
        </w:rPr>
      </w:pP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noProof/>
          <w:sz w:val="20"/>
          <w:szCs w:val="28"/>
        </w:rPr>
      </w:pPr>
    </w:p>
    <w:p w:rsidR="00BA50D8" w:rsidRPr="00F868F5" w:rsidRDefault="001F1CF4" w:rsidP="00BA50D8">
      <w:pPr>
        <w:spacing w:line="360" w:lineRule="auto"/>
        <w:jc w:val="center"/>
        <w:rPr>
          <w:rFonts w:eastAsia="Times New Roman"/>
          <w:noProof/>
          <w:sz w:val="20"/>
          <w:szCs w:val="28"/>
        </w:rPr>
      </w:pPr>
      <w:r>
        <w:rPr>
          <w:rFonts w:eastAsia="Times New Roman"/>
          <w:noProof/>
          <w:sz w:val="20"/>
          <w:szCs w:val="28"/>
        </w:rPr>
        <w:pict>
          <v:group id="_x0000_s1543" style="position:absolute;left:0;text-align:left;margin-left:56.7pt;margin-top:19.85pt;width:518.8pt;height:802.3pt;z-index:251696128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" o:allowincell="f">
            <v:rect id="Rectangle 390" o:spid="_x0000_s1544" style="position:absolute;width:20000;height:20000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nhakcEA&#10;AADcAAAADwAAAGRycy9kb3ducmV2LnhtbERPzYrCMBC+C75DmAVvmq6I2K5RqiB4kt3qAwzNbFts&#10;JrWJbfXpN8KCt/n4fme9HUwtOmpdZVnB5ywCQZxbXXGh4HI+TFcgnEfWWFsmBQ9ysN2MR2tMtO35&#10;h7rMFyKEsEtQQel9k0jp8pIMupltiAP3a1uDPsC2kLrFPoSbWs6jaCkNVhwaSmxoX1J+ze5GwdUP&#10;3Sktsuchvuzi/HuX9vdbqtTkY0i/QHga/Fv87z7qMD9ewOuZcIHc/AE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F54WpHBAAAA3AAAAA8AAAAAAAAAAAAAAAAAmAIAAGRycy9kb3du&#10;cmV2LnhtbFBLBQYAAAAABAAEAPUAAACGAwAAAAA=&#10;" filled="f" strokeweight="2pt"/>
            <v:line id="Line 391" o:spid="_x0000_s1545" style="position:absolute;visibility:visible" from="1093,18949" to="1095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" strokeweight="2pt"/>
            <v:line id="Line 392" o:spid="_x0000_s1546" style="position:absolute;visibility:visible" from="10,18941" to="19977,1894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" strokeweight="2pt"/>
            <v:line id="Line 393" o:spid="_x0000_s1547" style="position:absolute;visibility:visible" from="2186,18949" to="2188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5ApJ8EAAADcAAAADwAAAGRycy9kb3ducmV2LnhtbERPS4vCMBC+C/sfwix403QXXLU2iggV&#10;b7KtF29jM31gMylN1PrvzcKCt/n4npNsBtOKO/WusazgaxqBIC6sbrhScMrTyQKE88gaW8uk4EkO&#10;NuuPUYKxtg/+pXvmKxFC2MWooPa+i6V0RU0G3dR2xIErbW/QB9hXUvf4COGmld9R9CMNNhwaauxo&#10;V1NxzW5GwfV8mqX7407nbbbVlyr150uplRp/DtsVCE+Df4v/3Qcd5i/n8PdMuECuX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ADkCknwQAAANwAAAAPAAAAAAAAAAAAAAAA&#10;AKECAABkcnMvZG93bnJldi54bWxQSwUGAAAAAAQABAD5AAAAjwMAAAAA&#10;" strokeweight="2pt"/>
            <v:line id="Line 394" o:spid="_x0000_s1548" style="position:absolute;visibility:visible" from="4919,18949" to="4921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g+9VcIAAADcAAAADwAAAGRycy9kb3ducmV2LnhtbESPQYvCQAyF74L/YYiwN50q7KLVUUSo&#10;eFu2evEWO7EtdjKlM2r99+aw4C3hvbz3ZbXpXaMe1IXas4HpJAFFXHhbc2ngdMzGc1AhIltsPJOB&#10;FwXYrIeDFabWP/mPHnkslYRwSNFAFWObah2KihyGiW+JRbv6zmGUtSu17fAp4a7RsyT50Q5rloYK&#10;W9pVVNzyuzNwO5++s/3vzh6bfGsvZRbPl6s15mvUb5egIvXxY/6/PljBXwitPCMT6PUb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cg+9VcIAAADcAAAADwAAAAAAAAAAAAAA&#10;AAChAgAAZHJzL2Rvd25yZXYueG1sUEsFBgAAAAAEAAQA+QAAAJADAAAAAA==&#10;" strokeweight="2pt"/>
            <v:line id="Line 395" o:spid="_x0000_s1549" style="position:absolute;visibility:visible" from="6557,18959" to="6559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" strokeweight="2pt"/>
            <v:line id="Line 396" o:spid="_x0000_s1550" style="position:absolute;visibility:visible" from="7650,18949" to="7652,1997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" strokeweight="2pt"/>
            <v:line id="Line 397" o:spid="_x0000_s1551" style="position:absolute;visibility:visible" from="18905,18949" to="18909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0BrgM78AAADcAAAADwAAAGRycy9kb3ducmV2LnhtbESPwQrCMBBE74L/EFbwpqmCItUoIlS8&#10;idVLb2uztsVmU5qo9e+NIHgcZuYNs9p0phZPal1lWcFkHIEgzq2uuFBwOSejBQjnkTXWlknBmxxs&#10;1v3eCmNtX3yiZ+oLESDsYlRQet/EUrq8JINubBvi4N1sa9AH2RZSt/gKcFPLaRTNpcGKw0KJDe1K&#10;yu/pwyi4Z5dZsj/u9LlOt/paJD673rRSw0G3XYLw1Pl/+Nc+aAXTaALfM+EIyPUH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0BrgM78AAADcAAAADwAAAAAAAAAAAAAAAACh&#10;AgAAZHJzL2Rvd25yZXYueG1sUEsFBgAAAAAEAAQA+QAAAI0DAAAAAA==&#10;" strokeweight="2pt"/>
            <v:line id="Line 398" o:spid="_x0000_s1552" style="position:absolute;visibility:visible" from="10,19293" to="7631,1929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Hv898QAAADcAAAADwAAAGRycy9kb3ducmV2LnhtbESP3WoCMRSE7wu+QziCdzXrXki7NUrx&#10;B5RelKoPcNycbrZuTpYk6urTN4Lg5TAz3zCTWWcbcSYfascKRsMMBHHpdM2Vgv1u9foGIkRkjY1j&#10;UnClALNp72WChXYX/qHzNlYiQTgUqMDE2BZShtKQxTB0LXHyfp23GJP0ldQeLwluG5ln2VharDkt&#10;GGxpbqg8bk9WwcYfvo6jW2XkgTd+2Xwv3oP9U2rQ7z4/QETq4jP8aK+1gjzL4X4mHQE5/Qc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ke/z3xAAAANwAAAAPAAAAAAAAAAAA&#10;AAAAAKECAABkcnMvZG93bnJldi54bWxQSwUGAAAAAAQABAD5AAAAkgMAAAAA&#10;" strokeweight="1pt"/>
            <v:line id="Line 399" o:spid="_x0000_s1553" style="position:absolute;visibility:visible" from="10,19646" to="7631,1964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4Tb38AAAADcAAAADwAAAGRycy9kb3ducmV2LnhtbESPwQrCMBBE74L/EFbwpqmKItUoIlS8&#10;idWLt7VZ22KzKU3U+vdGEDwOM/OGWa5bU4knNa60rGA0jEAQZ1aXnCs4n5LBHITzyBory6TgTQ7W&#10;q25nibG2Lz7SM/W5CBB2MSoovK9jKV1WkEE3tDVx8G62MeiDbHKpG3wFuKnkOIpm0mDJYaHAmrYF&#10;Zff0YRTcL+dpsjts9alKN/qaJ/5yvWml+r12swDhqfX/8K+91wrG0QS+Z8IRkKsP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E+E29/AAAAA3AAAAA8AAAAAAAAAAAAAAAAA&#10;oQIAAGRycy9kb3ducmV2LnhtbFBLBQYAAAAABAAEAPkAAACOAwAAAAA=&#10;" strokeweight="2pt"/>
            <v:line id="Line 400" o:spid="_x0000_s1554" style="position:absolute;visibility:visible" from="18919,19296" to="19990,1929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N7BGMUAAADcAAAADwAAAGRycy9kb3ducmV2LnhtbESP3WoCMRSE74W+QziF3tWsUsSuZhfp&#10;D1S8kKoPcNwcN6ubkyVJde3TN0LBy2FmvmHmZW9bcSYfGscKRsMMBHHldMO1gt3283kKIkRkja1j&#10;UnClAGXxMJhjrt2Fv+m8ibVIEA45KjAxdrmUoTJkMQxdR5y8g/MWY5K+ltrjJcFtK8dZNpEWG04L&#10;Bjt6M1SdNj9WwdLvV6fRb23knpf+o12/vwZ7VOrpsV/MQETq4z383/7SCsbZC9zOpCMgiz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RN7BGMUAAADcAAAADwAAAAAAAAAA&#10;AAAAAAChAgAAZHJzL2Rvd25yZXYueG1sUEsFBgAAAAAEAAQA+QAAAJMDAAAAAA==&#10;" strokeweight="1pt"/>
            <v:rect id="Rectangle 401" o:spid="_x0000_s1555" style="position:absolute;left:54;top:19660;width:1000;height:309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xbrD8IA&#10;AADcAAAADwAAAGRycy9kb3ducmV2LnhtbESPQWsCMRSE7wX/Q3iCt5ooKro1ylIQvLpW8PjYvO5u&#10;u3lZk1TXf28EocdhZr5h1tvetuJKPjSONUzGCgRx6UzDlYav4+59CSJEZIOtY9JwpwDbzeBtjZlx&#10;Nz7QtYiVSBAOGWqoY+wyKUNZk8Uwdh1x8r6dtxiT9JU0Hm8Jbls5VWohLTacFmrs6LOm8rf4sxry&#10;/Kc/XYoV7oJcKr8wM1PlZ61Hwz7/ABGpj//hV3tvNEzVHJ5n0hGQmwc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vFusPwgAAANwAAAAPAAAAAAAAAAAAAAAAAJgCAABkcnMvZG93&#10;bnJldi54bWxQSwUGAAAAAAQABAD1AAAAhwMAAAAA&#10;" filled="f" stroked="f" strokeweight=".25pt">
              <v:textbox inset="1pt,1pt,1pt,1pt">
                <w:txbxContent>
                  <w:p w:rsidR="008167D5" w:rsidRDefault="008167D5" w:rsidP="00BA50D8">
                    <w:pPr>
                      <w:pStyle w:val="ab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Изм.</w:t>
                    </w:r>
                  </w:p>
                </w:txbxContent>
              </v:textbox>
            </v:rect>
            <v:rect id="Rectangle 402" o:spid="_x0000_s1556" style="position:absolute;left:1139;top:19660;width:1001;height:309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8R1eMIA&#10;AADcAAAADwAAAGRycy9kb3ducmV2LnhtbESPQWvCQBSE70L/w/IKveluQwk2dQ2hIHg1KvT4yL4m&#10;abNv092txn/vCoLHYWa+YVblZAdxIh96xxpeFwoEceNMz62Gw34zX4IIEdng4Jg0XChAuX6arbAw&#10;7sw7OtWxFQnCoUANXYxjIWVoOrIYFm4kTt638xZjkr6VxuM5we0gM6VyabHntNDhSJ8dNb/1v9VQ&#10;VT/T8a9+x02QS+Vz82ba6kvrl+ep+gARaYqP8L29NRoylcPtTDoCcn0F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fxHV4wgAAANwAAAAPAAAAAAAAAAAAAAAAAJgCAABkcnMvZG93&#10;bnJldi54bWxQSwUGAAAAAAQABAD1AAAAhwMAAAAA&#10;" filled="f" stroked="f" strokeweight=".25pt">
              <v:textbox inset="1pt,1pt,1pt,1pt">
                <w:txbxContent>
                  <w:p w:rsidR="008167D5" w:rsidRDefault="008167D5" w:rsidP="00BA50D8">
                    <w:pPr>
                      <w:pStyle w:val="ab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Лист</w:t>
                    </w:r>
                  </w:p>
                </w:txbxContent>
              </v:textbox>
            </v:rect>
            <v:rect id="Rectangle 403" o:spid="_x0000_s1557" style="position:absolute;left:2267;top:19660;width:2573;height:309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IjQ48IA&#10;AADcAAAADwAAAGRycy9kb3ducmV2LnhtbESPQWsCMRSE7wX/Q3iCt5ooYnVrlKUgeHWt4PGxed3d&#10;dvOyJqmu/94IgsdhZr5hVpvetuJCPjSONUzGCgRx6UzDlYbvw/Z9ASJEZIOtY9JwowCb9eBthZlx&#10;V97TpYiVSBAOGWqoY+wyKUNZk8Uwdh1x8n6ctxiT9JU0Hq8Jbls5VWouLTacFmrs6Kum8q/4txry&#10;/Lc/noslboNcKD83M1PlJ61Hwz7/BBGpj6/ws70zGqbqAx5n0hGQ6zs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wiNDjwgAAANwAAAAPAAAAAAAAAAAAAAAAAJgCAABkcnMvZG93&#10;bnJldi54bWxQSwUGAAAAAAQABAD1AAAAhwMAAAAA&#10;" filled="f" stroked="f" strokeweight=".25pt">
              <v:textbox inset="1pt,1pt,1pt,1pt">
                <w:txbxContent>
                  <w:p w:rsidR="008167D5" w:rsidRDefault="008167D5" w:rsidP="00BA50D8">
                    <w:pPr>
                      <w:pStyle w:val="ab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№ докум.</w:t>
                    </w:r>
                  </w:p>
                </w:txbxContent>
              </v:textbox>
            </v:rect>
            <v:rect id="Rectangle 404" o:spid="_x0000_s1558" style="position:absolute;left:4983;top:19660;width:1534;height:309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RdEkb8A&#10;AADcAAAADwAAAGRycy9kb3ducmV2LnhtbERPz2vCMBS+D/wfwhN2m4kyRGtTKUJh13UbeHw0z7ba&#10;vNQkq91/vxwGO358v/PjbAcxkQ+9Yw3rlQJB3DjTc6vh86N62YEIEdng4Jg0/FCAY7F4yjEz7sHv&#10;NNWxFSmEQ4YauhjHTMrQdGQxrNxInLiL8xZjgr6VxuMjhdtBbpTaSos9p4YORzp11Nzqb6uhLK/z&#10;173eYxXkTvmteTVtedb6eTmXBxCR5vgv/nO/GQ0bldamM+kIyOIX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ABF0SRvwAAANwAAAAPAAAAAAAAAAAAAAAAAJgCAABkcnMvZG93bnJl&#10;di54bWxQSwUGAAAAAAQABAD1AAAAhAMAAAAA&#10;" filled="f" stroked="f" strokeweight=".25pt">
              <v:textbox inset="1pt,1pt,1pt,1pt">
                <w:txbxContent>
                  <w:p w:rsidR="008167D5" w:rsidRDefault="008167D5" w:rsidP="00BA50D8">
                    <w:pPr>
                      <w:pStyle w:val="ab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Подпись</w:t>
                    </w:r>
                  </w:p>
                </w:txbxContent>
              </v:textbox>
            </v:rect>
            <v:rect id="Rectangle 405" o:spid="_x0000_s1559" style="position:absolute;left:6604;top:19660;width:1000;height:309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lvhCsEA&#10;AADcAAAADwAAAGRycy9kb3ducmV2LnhtbESPQYvCMBSE7wv+h/CEva2JsohWoxRB8Gp3Fzw+mmdb&#10;bV5qErX+e7MgeBxm5htmue5tK27kQ+NYw3ikQBCXzjRcafj92X7NQISIbLB1TBoeFGC9GnwsMTPu&#10;znu6FbESCcIhQw11jF0mZShrshhGriNO3tF5izFJX0nj8Z7gtpUTpabSYsNpocaONjWV5+JqNeT5&#10;qf+7FHPcBjlTfmq+TZUftP4c9vkCRKQ+vsOv9s5omKg5/J9JR0Cung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G5b4QrBAAAA3AAAAA8AAAAAAAAAAAAAAAAAmAIAAGRycy9kb3du&#10;cmV2LnhtbFBLBQYAAAAABAAEAPUAAACGAwAAAAA=&#10;" filled="f" stroked="f" strokeweight=".25pt">
              <v:textbox inset="1pt,1pt,1pt,1pt">
                <w:txbxContent>
                  <w:p w:rsidR="008167D5" w:rsidRDefault="008167D5" w:rsidP="00BA50D8">
                    <w:pPr>
                      <w:pStyle w:val="ab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Дата</w:t>
                    </w:r>
                  </w:p>
                </w:txbxContent>
              </v:textbox>
            </v:rect>
            <v:rect id="Rectangle 406" o:spid="_x0000_s1560" style="position:absolute;left:18949;top:18977;width:1001;height:309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rjeSsAA&#10;AADcAAAADwAAAGRycy9kb3ducmV2LnhtbERPz2uDMBS+F/o/hFforY2WUTpnFBkUep3bYMeHeVNb&#10;8+KSVO1/vxwGO358v/NyMYOYyPnesoJ0n4AgbqzuuVXw8X7enUD4gKxxsEwKHuShLNarHDNtZ36j&#10;qQ6tiCHsM1TQhTBmUvqmI4N+b0fiyH1bZzBE6FqpHc4x3AzykCRHabDn2NDhSK8dNbf6bhRU1XX5&#10;/Kmf8ezlKXFH/aTb6kup7WapXkAEWsK/+M990QoOaZwfz8QjIItf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erjeSsAAAADcAAAADwAAAAAAAAAAAAAAAACYAgAAZHJzL2Rvd25y&#10;ZXYueG1sUEsFBgAAAAAEAAQA9QAAAIUDAAAAAA==&#10;" filled="f" stroked="f" strokeweight=".25pt">
              <v:textbox inset="1pt,1pt,1pt,1pt">
                <w:txbxContent>
                  <w:p w:rsidR="008167D5" w:rsidRDefault="008167D5" w:rsidP="00BA50D8">
                    <w:pPr>
                      <w:pStyle w:val="ab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Лист</w:t>
                    </w:r>
                  </w:p>
                </w:txbxContent>
              </v:textbox>
            </v:rect>
            <v:rect id="Rectangle 407" o:spid="_x0000_s1561" style="position:absolute;left:18949;top:19435;width:1001;height:423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fR70cEA&#10;AADcAAAADwAAAGRycy9kb3ducmV2LnhtbESPQYvCMBSE7wv+h/AEb2taEdFqlLIgeLWr4PHRPNtq&#10;81KTrNZ/bxYEj8PMfMOsNr1pxZ2cbywrSMcJCOLS6oYrBYff7fcchA/IGlvLpOBJHjbrwdcKM20f&#10;vKd7ESoRIewzVFCH0GVS+rImg35sO+Lona0zGKJ0ldQOHxFuWjlJkpk02HBcqLGjn5rKa/FnFOT5&#10;pT/eigVuvZwnbqanuspPSo2Gfb4EEagPn/C7vdMKJmkK/2fiEZDrF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BX0e9HBAAAA3AAAAA8AAAAAAAAAAAAAAAAAmAIAAGRycy9kb3du&#10;cmV2LnhtbFBLBQYAAAAABAAEAPUAAACGAwAAAAA=&#10;" filled="f" stroked="f" strokeweight=".25pt">
              <v:textbox inset="1pt,1pt,1pt,1pt">
                <w:txbxContent>
                  <w:p w:rsidR="008167D5" w:rsidRDefault="008167D5" w:rsidP="00BA50D8">
                    <w:pPr>
                      <w:pStyle w:val="ab"/>
                      <w:jc w:val="center"/>
                      <w:rPr>
                        <w:sz w:val="24"/>
                      </w:rPr>
                    </w:pPr>
                    <w:r>
                      <w:rPr>
                        <w:sz w:val="24"/>
                      </w:rPr>
                      <w:fldChar w:fldCharType="begin"/>
                    </w:r>
                    <w:r>
                      <w:rPr>
                        <w:sz w:val="24"/>
                      </w:rPr>
                      <w:instrText xml:space="preserve"> PAGE  \* LOWER </w:instrText>
                    </w:r>
                    <w:r>
                      <w:rPr>
                        <w:sz w:val="24"/>
                      </w:rPr>
                      <w:fldChar w:fldCharType="separate"/>
                    </w:r>
                    <w:r>
                      <w:rPr>
                        <w:sz w:val="24"/>
                      </w:rPr>
                      <w:t>1</w:t>
                    </w:r>
                    <w:r>
                      <w:rPr>
                        <w:sz w:val="24"/>
                      </w:rPr>
                      <w:fldChar w:fldCharType="end"/>
                    </w:r>
                  </w:p>
                </w:txbxContent>
              </v:textbox>
            </v:rect>
            <v:rect id="Rectangle 408" o:spid="_x0000_s1562" style="position:absolute;left:7745;top:19221;width:11075;height:477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SblpsEA&#10;AADcAAAADwAAAGRycy9kb3ducmV2LnhtbESPQYvCMBSE7wv+h/AEb2tqEdFqlLIgeLWr4PHRPNtq&#10;81KTrNZ/bxYEj8PMfMOsNr1pxZ2cbywrmIwTEMSl1Q1XCg6/2+85CB+QNbaWScGTPGzWg68VZto+&#10;eE/3IlQiQthnqKAOocuk9GVNBv3YdsTRO1tnMETpKqkdPiLctDJNkpk02HBcqLGjn5rKa/FnFOT5&#10;pT/eigVuvZwnbqanuspPSo2Gfb4EEagPn/C7vdMK0kkK/2fiEZDrF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OUm5abBAAAA3AAAAA8AAAAAAAAAAAAAAAAAmAIAAGRycy9kb3du&#10;cmV2LnhtbFBLBQYAAAAABAAEAPUAAACGAwAAAAA=&#10;" filled="f" stroked="f" strokeweight=".25pt">
              <v:textbox inset="1pt,1pt,1pt,1pt">
                <w:txbxContent>
                  <w:p w:rsidR="008167D5" w:rsidRDefault="008167D5" w:rsidP="00BA50D8">
                    <w:pPr>
                      <w:pStyle w:val="ab"/>
                      <w:jc w:val="center"/>
                    </w:pPr>
                    <w:r>
                      <w:t>НАЗВАНИЕ ДОКУМЕНТА</w:t>
                    </w:r>
                  </w:p>
                </w:txbxContent>
              </v:textbox>
            </v:rect>
            <w10:wrap anchorx="page" anchory="page"/>
            <w10:anchorlock/>
          </v:group>
        </w:pict>
      </w:r>
      <w:r w:rsidR="00BA50D8" w:rsidRPr="00F868F5">
        <w:rPr>
          <w:rFonts w:eastAsia="Times New Roman"/>
          <w:noProof/>
          <w:sz w:val="20"/>
          <w:szCs w:val="28"/>
        </w:rPr>
        <w:t xml:space="preserve"> </w:t>
      </w: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noProof/>
          <w:sz w:val="20"/>
          <w:szCs w:val="28"/>
        </w:rPr>
      </w:pP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noProof/>
          <w:sz w:val="20"/>
          <w:szCs w:val="28"/>
        </w:rPr>
      </w:pP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noProof/>
          <w:sz w:val="20"/>
          <w:szCs w:val="28"/>
        </w:rPr>
      </w:pP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noProof/>
          <w:sz w:val="20"/>
          <w:szCs w:val="28"/>
        </w:rPr>
      </w:pP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noProof/>
          <w:sz w:val="20"/>
          <w:szCs w:val="28"/>
        </w:rPr>
      </w:pP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noProof/>
          <w:sz w:val="20"/>
          <w:szCs w:val="28"/>
        </w:rPr>
      </w:pP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Pr="00F868F5" w:rsidRDefault="00BA50D8" w:rsidP="00BA50D8">
      <w:pPr>
        <w:spacing w:line="360" w:lineRule="auto"/>
        <w:rPr>
          <w:rFonts w:eastAsia="Times New Roman"/>
        </w:rPr>
      </w:pPr>
    </w:p>
    <w:p w:rsidR="00BA50D8" w:rsidRPr="00F868F5" w:rsidRDefault="00BA50D8" w:rsidP="00BA50D8">
      <w:pPr>
        <w:spacing w:line="360" w:lineRule="auto"/>
        <w:rPr>
          <w:rFonts w:eastAsia="Times New Roman"/>
        </w:rPr>
      </w:pPr>
    </w:p>
    <w:p w:rsidR="00BA50D8" w:rsidRPr="00F868F5" w:rsidRDefault="00BA50D8" w:rsidP="00BA50D8">
      <w:pPr>
        <w:spacing w:line="360" w:lineRule="auto"/>
        <w:rPr>
          <w:rFonts w:eastAsia="Times New Roman"/>
        </w:rPr>
      </w:pPr>
    </w:p>
    <w:p w:rsidR="00BA50D8" w:rsidRPr="00F868F5" w:rsidRDefault="00BA50D8" w:rsidP="00BA50D8">
      <w:pPr>
        <w:spacing w:line="360" w:lineRule="auto"/>
        <w:rPr>
          <w:rFonts w:eastAsia="Times New Roman"/>
        </w:rPr>
      </w:pPr>
    </w:p>
    <w:p w:rsidR="00BA50D8" w:rsidRPr="00F868F5" w:rsidRDefault="00BA50D8" w:rsidP="00BA50D8">
      <w:pPr>
        <w:spacing w:line="360" w:lineRule="auto"/>
        <w:rPr>
          <w:rFonts w:eastAsia="Times New Roman"/>
        </w:rPr>
      </w:pPr>
    </w:p>
    <w:p w:rsidR="00BA50D8" w:rsidRPr="00F868F5" w:rsidRDefault="00BA50D8" w:rsidP="00BA50D8">
      <w:pPr>
        <w:spacing w:line="360" w:lineRule="auto"/>
        <w:rPr>
          <w:rFonts w:eastAsia="Times New Roman"/>
        </w:rPr>
      </w:pPr>
    </w:p>
    <w:p w:rsidR="00BA50D8" w:rsidRPr="00F868F5" w:rsidRDefault="00BA50D8" w:rsidP="00BA50D8">
      <w:pPr>
        <w:spacing w:line="360" w:lineRule="auto"/>
        <w:rPr>
          <w:rFonts w:eastAsia="Times New Roman"/>
        </w:rPr>
      </w:pP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noProof/>
          <w:sz w:val="20"/>
          <w:szCs w:val="28"/>
        </w:rPr>
      </w:pP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noProof/>
          <w:sz w:val="20"/>
          <w:szCs w:val="28"/>
        </w:rPr>
      </w:pP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noProof/>
          <w:sz w:val="20"/>
          <w:szCs w:val="28"/>
        </w:rPr>
      </w:pP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noProof/>
          <w:sz w:val="20"/>
          <w:szCs w:val="28"/>
        </w:rPr>
      </w:pP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noProof/>
          <w:sz w:val="20"/>
          <w:szCs w:val="28"/>
        </w:rPr>
      </w:pP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noProof/>
          <w:sz w:val="20"/>
          <w:szCs w:val="28"/>
        </w:rPr>
      </w:pPr>
    </w:p>
    <w:p w:rsidR="00BA50D8" w:rsidRPr="00F868F5" w:rsidRDefault="001F1CF4" w:rsidP="00BA50D8">
      <w:pPr>
        <w:spacing w:line="360" w:lineRule="auto"/>
        <w:jc w:val="center"/>
        <w:rPr>
          <w:rFonts w:eastAsia="Times New Roman"/>
          <w:noProof/>
          <w:sz w:val="20"/>
          <w:szCs w:val="28"/>
        </w:rPr>
      </w:pPr>
      <w:r>
        <w:rPr>
          <w:rFonts w:eastAsia="Times New Roman"/>
          <w:noProof/>
          <w:sz w:val="20"/>
          <w:szCs w:val="28"/>
        </w:rPr>
        <w:pict>
          <v:group id="_x0000_s1563" style="position:absolute;left:0;text-align:left;margin-left:56.7pt;margin-top:19.85pt;width:518.8pt;height:802.3pt;z-index:251698176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" o:allowincell="f">
            <v:rect id="Rectangle 390" o:spid="_x0000_s1564" style="position:absolute;width:20000;height:20000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nhakcEA&#10;AADcAAAADwAAAGRycy9kb3ducmV2LnhtbERPzYrCMBC+C75DmAVvmq6I2K5RqiB4kt3qAwzNbFts&#10;JrWJbfXpN8KCt/n4fme9HUwtOmpdZVnB5ywCQZxbXXGh4HI+TFcgnEfWWFsmBQ9ysN2MR2tMtO35&#10;h7rMFyKEsEtQQel9k0jp8pIMupltiAP3a1uDPsC2kLrFPoSbWs6jaCkNVhwaSmxoX1J+ze5GwdUP&#10;3Sktsuchvuzi/HuX9vdbqtTkY0i/QHga/Fv87z7qMD9ewOuZcIHc/AE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F54WpHBAAAA3AAAAA8AAAAAAAAAAAAAAAAAmAIAAGRycy9kb3du&#10;cmV2LnhtbFBLBQYAAAAABAAEAPUAAACGAwAAAAA=&#10;" filled="f" strokeweight="2pt"/>
            <v:line id="Line 391" o:spid="_x0000_s1565" style="position:absolute;visibility:visible" from="1093,18949" to="1095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" strokeweight="2pt"/>
            <v:line id="Line 392" o:spid="_x0000_s1566" style="position:absolute;visibility:visible" from="10,18941" to="19977,1894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" strokeweight="2pt"/>
            <v:line id="Line 393" o:spid="_x0000_s1567" style="position:absolute;visibility:visible" from="2186,18949" to="2188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5ApJ8EAAADcAAAADwAAAGRycy9kb3ducmV2LnhtbERPS4vCMBC+C/sfwix403QXXLU2iggV&#10;b7KtF29jM31gMylN1PrvzcKCt/n4npNsBtOKO/WusazgaxqBIC6sbrhScMrTyQKE88gaW8uk4EkO&#10;NuuPUYKxtg/+pXvmKxFC2MWooPa+i6V0RU0G3dR2xIErbW/QB9hXUvf4COGmld9R9CMNNhwaauxo&#10;V1NxzW5GwfV8mqX7407nbbbVlyr150uplRp/DtsVCE+Df4v/3Qcd5i/n8PdMuECuX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ADkCknwQAAANwAAAAPAAAAAAAAAAAAAAAA&#10;AKECAABkcnMvZG93bnJldi54bWxQSwUGAAAAAAQABAD5AAAAjwMAAAAA&#10;" strokeweight="2pt"/>
            <v:line id="Line 394" o:spid="_x0000_s1568" style="position:absolute;visibility:visible" from="4919,18949" to="4921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g+9VcIAAADcAAAADwAAAGRycy9kb3ducmV2LnhtbESPQYvCQAyF74L/YYiwN50q7KLVUUSo&#10;eFu2evEWO7EtdjKlM2r99+aw4C3hvbz3ZbXpXaMe1IXas4HpJAFFXHhbc2ngdMzGc1AhIltsPJOB&#10;FwXYrIeDFabWP/mPHnkslYRwSNFAFWObah2KihyGiW+JRbv6zmGUtSu17fAp4a7RsyT50Q5rloYK&#10;W9pVVNzyuzNwO5++s/3vzh6bfGsvZRbPl6s15mvUb5egIvXxY/6/PljBXwitPCMT6PUb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cg+9VcIAAADcAAAADwAAAAAAAAAAAAAA&#10;AAChAgAAZHJzL2Rvd25yZXYueG1sUEsFBgAAAAAEAAQA+QAAAJADAAAAAA==&#10;" strokeweight="2pt"/>
            <v:line id="Line 395" o:spid="_x0000_s1569" style="position:absolute;visibility:visible" from="6557,18959" to="6559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" strokeweight="2pt"/>
            <v:line id="Line 396" o:spid="_x0000_s1570" style="position:absolute;visibility:visible" from="7650,18949" to="7652,1997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" strokeweight="2pt"/>
            <v:line id="Line 397" o:spid="_x0000_s1571" style="position:absolute;visibility:visible" from="18905,18949" to="18909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0BrgM78AAADcAAAADwAAAGRycy9kb3ducmV2LnhtbESPwQrCMBBE74L/EFbwpqmCItUoIlS8&#10;idVLb2uztsVmU5qo9e+NIHgcZuYNs9p0phZPal1lWcFkHIEgzq2uuFBwOSejBQjnkTXWlknBmxxs&#10;1v3eCmNtX3yiZ+oLESDsYlRQet/EUrq8JINubBvi4N1sa9AH2RZSt/gKcFPLaRTNpcGKw0KJDe1K&#10;yu/pwyi4Z5dZsj/u9LlOt/paJD673rRSw0G3XYLw1Pl/+Nc+aAXTaALfM+EIyPUH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0BrgM78AAADcAAAADwAAAAAAAAAAAAAAAACh&#10;AgAAZHJzL2Rvd25yZXYueG1sUEsFBgAAAAAEAAQA+QAAAI0DAAAAAA==&#10;" strokeweight="2pt"/>
            <v:line id="Line 398" o:spid="_x0000_s1572" style="position:absolute;visibility:visible" from="10,19293" to="7631,1929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Hv898QAAADcAAAADwAAAGRycy9kb3ducmV2LnhtbESP3WoCMRSE7wu+QziCdzXrXki7NUrx&#10;B5RelKoPcNycbrZuTpYk6urTN4Lg5TAz3zCTWWcbcSYfascKRsMMBHHpdM2Vgv1u9foGIkRkjY1j&#10;UnClALNp72WChXYX/qHzNlYiQTgUqMDE2BZShtKQxTB0LXHyfp23GJP0ldQeLwluG5ln2VharDkt&#10;GGxpbqg8bk9WwcYfvo6jW2XkgTd+2Xwv3oP9U2rQ7z4/QETq4jP8aK+1gjzL4X4mHQE5/Qc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ke/z3xAAAANwAAAAPAAAAAAAAAAAA&#10;AAAAAKECAABkcnMvZG93bnJldi54bWxQSwUGAAAAAAQABAD5AAAAkgMAAAAA&#10;" strokeweight="1pt"/>
            <v:line id="Line 399" o:spid="_x0000_s1573" style="position:absolute;visibility:visible" from="10,19646" to="7631,1964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4Tb38AAAADcAAAADwAAAGRycy9kb3ducmV2LnhtbESPwQrCMBBE74L/EFbwpqmKItUoIlS8&#10;idWLt7VZ22KzKU3U+vdGEDwOM/OGWa5bU4knNa60rGA0jEAQZ1aXnCs4n5LBHITzyBory6TgTQ7W&#10;q25nibG2Lz7SM/W5CBB2MSoovK9jKV1WkEE3tDVx8G62MeiDbHKpG3wFuKnkOIpm0mDJYaHAmrYF&#10;Zff0YRTcL+dpsjts9alKN/qaJ/5yvWml+r12swDhqfX/8K+91wrG0QS+Z8IRkKsP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E+E29/AAAAA3AAAAA8AAAAAAAAAAAAAAAAA&#10;oQIAAGRycy9kb3ducmV2LnhtbFBLBQYAAAAABAAEAPkAAACOAwAAAAA=&#10;" strokeweight="2pt"/>
            <v:line id="Line 400" o:spid="_x0000_s1574" style="position:absolute;visibility:visible" from="18919,19296" to="19990,1929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N7BGMUAAADcAAAADwAAAGRycy9kb3ducmV2LnhtbESP3WoCMRSE74W+QziF3tWsUsSuZhfp&#10;D1S8kKoPcNwcN6ubkyVJde3TN0LBy2FmvmHmZW9bcSYfGscKRsMMBHHldMO1gt3283kKIkRkja1j&#10;UnClAGXxMJhjrt2Fv+m8ibVIEA45KjAxdrmUoTJkMQxdR5y8g/MWY5K+ltrjJcFtK8dZNpEWG04L&#10;Bjt6M1SdNj9WwdLvV6fRb23knpf+o12/vwZ7VOrpsV/MQETq4z383/7SCsbZC9zOpCMgiz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RN7BGMUAAADcAAAADwAAAAAAAAAA&#10;AAAAAAChAgAAZHJzL2Rvd25yZXYueG1sUEsFBgAAAAAEAAQA+QAAAJMDAAAAAA==&#10;" strokeweight="1pt"/>
            <v:rect id="Rectangle 401" o:spid="_x0000_s1575" style="position:absolute;left:54;top:19660;width:1000;height:309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xbrD8IA&#10;AADcAAAADwAAAGRycy9kb3ducmV2LnhtbESPQWsCMRSE7wX/Q3iCt5ooKro1ylIQvLpW8PjYvO5u&#10;u3lZk1TXf28EocdhZr5h1tvetuJKPjSONUzGCgRx6UzDlYav4+59CSJEZIOtY9JwpwDbzeBtjZlx&#10;Nz7QtYiVSBAOGWqoY+wyKUNZk8Uwdh1x8r6dtxiT9JU0Hm8Jbls5VWohLTacFmrs6LOm8rf4sxry&#10;/Kc/XYoV7oJcKr8wM1PlZ61Hwz7/ABGpj//hV3tvNEzVHJ5n0hGQmwc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vFusPwgAAANwAAAAPAAAAAAAAAAAAAAAAAJgCAABkcnMvZG93&#10;bnJldi54bWxQSwUGAAAAAAQABAD1AAAAhwMAAAAA&#10;" filled="f" stroked="f" strokeweight=".25pt">
              <v:textbox inset="1pt,1pt,1pt,1pt">
                <w:txbxContent>
                  <w:p w:rsidR="008167D5" w:rsidRDefault="008167D5" w:rsidP="00BA50D8">
                    <w:pPr>
                      <w:pStyle w:val="ab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Изм.</w:t>
                    </w:r>
                  </w:p>
                </w:txbxContent>
              </v:textbox>
            </v:rect>
            <v:rect id="Rectangle 402" o:spid="_x0000_s1576" style="position:absolute;left:1139;top:19660;width:1001;height:309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8R1eMIA&#10;AADcAAAADwAAAGRycy9kb3ducmV2LnhtbESPQWvCQBSE70L/w/IKveluQwk2dQ2hIHg1KvT4yL4m&#10;abNv092txn/vCoLHYWa+YVblZAdxIh96xxpeFwoEceNMz62Gw34zX4IIEdng4Jg0XChAuX6arbAw&#10;7sw7OtWxFQnCoUANXYxjIWVoOrIYFm4kTt638xZjkr6VxuM5we0gM6VyabHntNDhSJ8dNb/1v9VQ&#10;VT/T8a9+x02QS+Vz82ba6kvrl+ep+gARaYqP8L29NRoylcPtTDoCcn0F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fxHV4wgAAANwAAAAPAAAAAAAAAAAAAAAAAJgCAABkcnMvZG93&#10;bnJldi54bWxQSwUGAAAAAAQABAD1AAAAhwMAAAAA&#10;" filled="f" stroked="f" strokeweight=".25pt">
              <v:textbox inset="1pt,1pt,1pt,1pt">
                <w:txbxContent>
                  <w:p w:rsidR="008167D5" w:rsidRDefault="008167D5" w:rsidP="00BA50D8">
                    <w:pPr>
                      <w:pStyle w:val="ab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Лист</w:t>
                    </w:r>
                  </w:p>
                </w:txbxContent>
              </v:textbox>
            </v:rect>
            <v:rect id="Rectangle 403" o:spid="_x0000_s1577" style="position:absolute;left:2267;top:19660;width:2573;height:309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IjQ48IA&#10;AADcAAAADwAAAGRycy9kb3ducmV2LnhtbESPQWsCMRSE7wX/Q3iCt5ooYnVrlKUgeHWt4PGxed3d&#10;dvOyJqmu/94IgsdhZr5hVpvetuJCPjSONUzGCgRx6UzDlYbvw/Z9ASJEZIOtY9JwowCb9eBthZlx&#10;V97TpYiVSBAOGWqoY+wyKUNZk8Uwdh1x8n6ctxiT9JU0Hq8Jbls5VWouLTacFmrs6Kum8q/4txry&#10;/Lc/noslboNcKD83M1PlJ61Hwz7/BBGpj6/ws70zGqbqAx5n0hGQ6zs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wiNDjwgAAANwAAAAPAAAAAAAAAAAAAAAAAJgCAABkcnMvZG93&#10;bnJldi54bWxQSwUGAAAAAAQABAD1AAAAhwMAAAAA&#10;" filled="f" stroked="f" strokeweight=".25pt">
              <v:textbox inset="1pt,1pt,1pt,1pt">
                <w:txbxContent>
                  <w:p w:rsidR="008167D5" w:rsidRDefault="008167D5" w:rsidP="00BA50D8">
                    <w:pPr>
                      <w:pStyle w:val="ab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№ докум.</w:t>
                    </w:r>
                  </w:p>
                </w:txbxContent>
              </v:textbox>
            </v:rect>
            <v:rect id="Rectangle 404" o:spid="_x0000_s1578" style="position:absolute;left:4983;top:19660;width:1534;height:309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RdEkb8A&#10;AADcAAAADwAAAGRycy9kb3ducmV2LnhtbERPz2vCMBS+D/wfwhN2m4kyRGtTKUJh13UbeHw0z7ba&#10;vNQkq91/vxwGO358v/PjbAcxkQ+9Yw3rlQJB3DjTc6vh86N62YEIEdng4Jg0/FCAY7F4yjEz7sHv&#10;NNWxFSmEQ4YauhjHTMrQdGQxrNxInLiL8xZjgr6VxuMjhdtBbpTaSos9p4YORzp11Nzqb6uhLK/z&#10;173eYxXkTvmteTVtedb6eTmXBxCR5vgv/nO/GQ0bldamM+kIyOIX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ABF0SRvwAAANwAAAAPAAAAAAAAAAAAAAAAAJgCAABkcnMvZG93bnJl&#10;di54bWxQSwUGAAAAAAQABAD1AAAAhAMAAAAA&#10;" filled="f" stroked="f" strokeweight=".25pt">
              <v:textbox inset="1pt,1pt,1pt,1pt">
                <w:txbxContent>
                  <w:p w:rsidR="008167D5" w:rsidRDefault="008167D5" w:rsidP="00BA50D8">
                    <w:pPr>
                      <w:pStyle w:val="ab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Подпись</w:t>
                    </w:r>
                  </w:p>
                </w:txbxContent>
              </v:textbox>
            </v:rect>
            <v:rect id="Rectangle 405" o:spid="_x0000_s1579" style="position:absolute;left:6604;top:19660;width:1000;height:309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lvhCsEA&#10;AADcAAAADwAAAGRycy9kb3ducmV2LnhtbESPQYvCMBSE7wv+h/CEva2JsohWoxRB8Gp3Fzw+mmdb&#10;bV5qErX+e7MgeBxm5htmue5tK27kQ+NYw3ikQBCXzjRcafj92X7NQISIbLB1TBoeFGC9GnwsMTPu&#10;znu6FbESCcIhQw11jF0mZShrshhGriNO3tF5izFJX0nj8Z7gtpUTpabSYsNpocaONjWV5+JqNeT5&#10;qf+7FHPcBjlTfmq+TZUftP4c9vkCRKQ+vsOv9s5omKg5/J9JR0Cung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G5b4QrBAAAA3AAAAA8AAAAAAAAAAAAAAAAAmAIAAGRycy9kb3du&#10;cmV2LnhtbFBLBQYAAAAABAAEAPUAAACGAwAAAAA=&#10;" filled="f" stroked="f" strokeweight=".25pt">
              <v:textbox inset="1pt,1pt,1pt,1pt">
                <w:txbxContent>
                  <w:p w:rsidR="008167D5" w:rsidRDefault="008167D5" w:rsidP="00BA50D8">
                    <w:pPr>
                      <w:pStyle w:val="ab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Дата</w:t>
                    </w:r>
                  </w:p>
                </w:txbxContent>
              </v:textbox>
            </v:rect>
            <v:rect id="Rectangle 406" o:spid="_x0000_s1580" style="position:absolute;left:18949;top:18977;width:1001;height:309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rjeSsAA&#10;AADcAAAADwAAAGRycy9kb3ducmV2LnhtbERPz2uDMBS+F/o/hFforY2WUTpnFBkUep3bYMeHeVNb&#10;8+KSVO1/vxwGO358v/NyMYOYyPnesoJ0n4AgbqzuuVXw8X7enUD4gKxxsEwKHuShLNarHDNtZ36j&#10;qQ6tiCHsM1TQhTBmUvqmI4N+b0fiyH1bZzBE6FqpHc4x3AzykCRHabDn2NDhSK8dNbf6bhRU1XX5&#10;/Kmf8ezlKXFH/aTb6kup7WapXkAEWsK/+M990QoOaZwfz8QjIItf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erjeSsAAAADcAAAADwAAAAAAAAAAAAAAAACYAgAAZHJzL2Rvd25y&#10;ZXYueG1sUEsFBgAAAAAEAAQA9QAAAIUDAAAAAA==&#10;" filled="f" stroked="f" strokeweight=".25pt">
              <v:textbox inset="1pt,1pt,1pt,1pt">
                <w:txbxContent>
                  <w:p w:rsidR="008167D5" w:rsidRDefault="008167D5" w:rsidP="00BA50D8">
                    <w:pPr>
                      <w:pStyle w:val="ab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Лист</w:t>
                    </w:r>
                  </w:p>
                </w:txbxContent>
              </v:textbox>
            </v:rect>
            <v:rect id="Rectangle 407" o:spid="_x0000_s1581" style="position:absolute;left:18949;top:19435;width:1001;height:423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fR70cEA&#10;AADcAAAADwAAAGRycy9kb3ducmV2LnhtbESPQYvCMBSE7wv+h/AEb2taEdFqlLIgeLWr4PHRPNtq&#10;81KTrNZ/bxYEj8PMfMOsNr1pxZ2cbywrSMcJCOLS6oYrBYff7fcchA/IGlvLpOBJHjbrwdcKM20f&#10;vKd7ESoRIewzVFCH0GVS+rImg35sO+Lona0zGKJ0ldQOHxFuWjlJkpk02HBcqLGjn5rKa/FnFOT5&#10;pT/eigVuvZwnbqanuspPSo2Gfb4EEagPn/C7vdMKJmkK/2fiEZDrF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BX0e9HBAAAA3AAAAA8AAAAAAAAAAAAAAAAAmAIAAGRycy9kb3du&#10;cmV2LnhtbFBLBQYAAAAABAAEAPUAAACGAwAAAAA=&#10;" filled="f" stroked="f" strokeweight=".25pt">
              <v:textbox inset="1pt,1pt,1pt,1pt">
                <w:txbxContent>
                  <w:p w:rsidR="008167D5" w:rsidRDefault="008167D5" w:rsidP="00BA50D8">
                    <w:pPr>
                      <w:pStyle w:val="ab"/>
                      <w:jc w:val="center"/>
                      <w:rPr>
                        <w:sz w:val="24"/>
                      </w:rPr>
                    </w:pPr>
                    <w:r>
                      <w:rPr>
                        <w:sz w:val="24"/>
                      </w:rPr>
                      <w:fldChar w:fldCharType="begin"/>
                    </w:r>
                    <w:r>
                      <w:rPr>
                        <w:sz w:val="24"/>
                      </w:rPr>
                      <w:instrText xml:space="preserve"> PAGE  \* LOWER </w:instrText>
                    </w:r>
                    <w:r>
                      <w:rPr>
                        <w:sz w:val="24"/>
                      </w:rPr>
                      <w:fldChar w:fldCharType="separate"/>
                    </w:r>
                    <w:r>
                      <w:rPr>
                        <w:sz w:val="24"/>
                      </w:rPr>
                      <w:t>1</w:t>
                    </w:r>
                    <w:r>
                      <w:rPr>
                        <w:sz w:val="24"/>
                      </w:rPr>
                      <w:fldChar w:fldCharType="end"/>
                    </w:r>
                  </w:p>
                </w:txbxContent>
              </v:textbox>
            </v:rect>
            <v:rect id="Rectangle 408" o:spid="_x0000_s1582" style="position:absolute;left:7745;top:19221;width:11075;height:477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SblpsEA&#10;AADcAAAADwAAAGRycy9kb3ducmV2LnhtbESPQYvCMBSE7wv+h/AEb2tqEdFqlLIgeLWr4PHRPNtq&#10;81KTrNZ/bxYEj8PMfMOsNr1pxZ2cbywrmIwTEMSl1Q1XCg6/2+85CB+QNbaWScGTPGzWg68VZto+&#10;eE/3IlQiQthnqKAOocuk9GVNBv3YdsTRO1tnMETpKqkdPiLctDJNkpk02HBcqLGjn5rKa/FnFOT5&#10;pT/eigVuvZwnbqanuspPSo2Gfb4EEagPn/C7vdMK0kkK/2fiEZDrF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OUm5abBAAAA3AAAAA8AAAAAAAAAAAAAAAAAmAIAAGRycy9kb3du&#10;cmV2LnhtbFBLBQYAAAAABAAEAPUAAACGAwAAAAA=&#10;" filled="f" stroked="f" strokeweight=".25pt">
              <v:textbox inset="1pt,1pt,1pt,1pt">
                <w:txbxContent>
                  <w:p w:rsidR="008167D5" w:rsidRDefault="008167D5" w:rsidP="00BA50D8">
                    <w:pPr>
                      <w:pStyle w:val="ab"/>
                      <w:jc w:val="center"/>
                    </w:pPr>
                    <w:r>
                      <w:t>НАЗВАНИЕ ДОКУМЕНТА</w:t>
                    </w:r>
                  </w:p>
                </w:txbxContent>
              </v:textbox>
            </v:rect>
            <w10:wrap anchorx="page" anchory="page"/>
            <w10:anchorlock/>
          </v:group>
        </w:pict>
      </w:r>
      <w:r w:rsidR="00BA50D8" w:rsidRPr="00F868F5">
        <w:rPr>
          <w:rFonts w:eastAsia="Times New Roman"/>
          <w:noProof/>
          <w:sz w:val="20"/>
          <w:szCs w:val="28"/>
        </w:rPr>
        <w:t xml:space="preserve"> </w:t>
      </w: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noProof/>
          <w:sz w:val="20"/>
          <w:szCs w:val="28"/>
        </w:rPr>
      </w:pP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noProof/>
          <w:sz w:val="20"/>
          <w:szCs w:val="28"/>
        </w:rPr>
      </w:pP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noProof/>
          <w:sz w:val="20"/>
          <w:szCs w:val="28"/>
        </w:rPr>
      </w:pP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noProof/>
          <w:sz w:val="20"/>
          <w:szCs w:val="28"/>
        </w:rPr>
      </w:pP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noProof/>
          <w:sz w:val="20"/>
          <w:szCs w:val="28"/>
        </w:rPr>
      </w:pP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noProof/>
          <w:sz w:val="20"/>
          <w:szCs w:val="28"/>
        </w:rPr>
      </w:pP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Pr="00F868F5" w:rsidRDefault="00BA50D8" w:rsidP="00BA50D8">
      <w:pPr>
        <w:spacing w:line="360" w:lineRule="auto"/>
        <w:rPr>
          <w:rFonts w:eastAsia="Times New Roman"/>
        </w:rPr>
      </w:pPr>
    </w:p>
    <w:p w:rsidR="00BA50D8" w:rsidRPr="00F868F5" w:rsidRDefault="00BA50D8" w:rsidP="00BA50D8">
      <w:pPr>
        <w:spacing w:line="360" w:lineRule="auto"/>
        <w:rPr>
          <w:rFonts w:eastAsia="Times New Roman"/>
        </w:rPr>
      </w:pPr>
    </w:p>
    <w:p w:rsidR="00BA50D8" w:rsidRPr="00F868F5" w:rsidRDefault="00BA50D8" w:rsidP="00BA50D8">
      <w:pPr>
        <w:spacing w:line="360" w:lineRule="auto"/>
        <w:rPr>
          <w:rFonts w:eastAsia="Times New Roman"/>
        </w:rPr>
      </w:pPr>
    </w:p>
    <w:p w:rsidR="00BA50D8" w:rsidRPr="00F868F5" w:rsidRDefault="00BA50D8" w:rsidP="00BA50D8">
      <w:pPr>
        <w:spacing w:line="360" w:lineRule="auto"/>
        <w:rPr>
          <w:rFonts w:eastAsia="Times New Roman"/>
        </w:rPr>
      </w:pPr>
    </w:p>
    <w:p w:rsidR="00BA50D8" w:rsidRPr="00F868F5" w:rsidRDefault="00BA50D8" w:rsidP="00BA50D8">
      <w:pPr>
        <w:spacing w:line="360" w:lineRule="auto"/>
        <w:rPr>
          <w:rFonts w:eastAsia="Times New Roman"/>
        </w:rPr>
      </w:pPr>
    </w:p>
    <w:p w:rsidR="00BA50D8" w:rsidRPr="00F868F5" w:rsidRDefault="00BA50D8" w:rsidP="00BA50D8">
      <w:pPr>
        <w:spacing w:line="360" w:lineRule="auto"/>
        <w:rPr>
          <w:rFonts w:eastAsia="Times New Roman"/>
        </w:rPr>
      </w:pPr>
    </w:p>
    <w:p w:rsidR="00BA50D8" w:rsidRPr="00F868F5" w:rsidRDefault="00BA50D8" w:rsidP="00BA50D8">
      <w:pPr>
        <w:spacing w:line="360" w:lineRule="auto"/>
        <w:rPr>
          <w:rFonts w:eastAsia="Times New Roman"/>
        </w:rPr>
      </w:pP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noProof/>
          <w:sz w:val="20"/>
          <w:szCs w:val="28"/>
        </w:rPr>
      </w:pP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noProof/>
          <w:sz w:val="20"/>
          <w:szCs w:val="28"/>
        </w:rPr>
      </w:pP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noProof/>
          <w:sz w:val="20"/>
          <w:szCs w:val="28"/>
        </w:rPr>
      </w:pP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noProof/>
          <w:sz w:val="20"/>
          <w:szCs w:val="28"/>
        </w:rPr>
      </w:pP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noProof/>
          <w:sz w:val="20"/>
          <w:szCs w:val="28"/>
        </w:rPr>
      </w:pP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noProof/>
          <w:sz w:val="20"/>
          <w:szCs w:val="28"/>
        </w:rPr>
      </w:pPr>
    </w:p>
    <w:p w:rsidR="00BA50D8" w:rsidRPr="00F868F5" w:rsidRDefault="001F1CF4" w:rsidP="00BA50D8">
      <w:pPr>
        <w:spacing w:line="360" w:lineRule="auto"/>
        <w:jc w:val="center"/>
        <w:rPr>
          <w:rFonts w:eastAsia="Times New Roman"/>
          <w:noProof/>
          <w:sz w:val="20"/>
          <w:szCs w:val="28"/>
        </w:rPr>
      </w:pPr>
      <w:r>
        <w:rPr>
          <w:rFonts w:eastAsia="Times New Roman"/>
          <w:noProof/>
          <w:sz w:val="20"/>
          <w:szCs w:val="28"/>
        </w:rPr>
        <w:pict>
          <v:group id="_x0000_s1583" style="position:absolute;left:0;text-align:left;margin-left:56.7pt;margin-top:19.85pt;width:518.8pt;height:802.3pt;z-index:251700224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" o:allowincell="f">
            <v:rect id="Rectangle 390" o:spid="_x0000_s1584" style="position:absolute;width:20000;height:20000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nhakcEA&#10;AADcAAAADwAAAGRycy9kb3ducmV2LnhtbERPzYrCMBC+C75DmAVvmq6I2K5RqiB4kt3qAwzNbFts&#10;JrWJbfXpN8KCt/n4fme9HUwtOmpdZVnB5ywCQZxbXXGh4HI+TFcgnEfWWFsmBQ9ysN2MR2tMtO35&#10;h7rMFyKEsEtQQel9k0jp8pIMupltiAP3a1uDPsC2kLrFPoSbWs6jaCkNVhwaSmxoX1J+ze5GwdUP&#10;3Sktsuchvuzi/HuX9vdbqtTkY0i/QHga/Fv87z7qMD9ewOuZcIHc/AE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F54WpHBAAAA3AAAAA8AAAAAAAAAAAAAAAAAmAIAAGRycy9kb3du&#10;cmV2LnhtbFBLBQYAAAAABAAEAPUAAACGAwAAAAA=&#10;" filled="f" strokeweight="2pt"/>
            <v:line id="Line 391" o:spid="_x0000_s1585" style="position:absolute;visibility:visible" from="1093,18949" to="1095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" strokeweight="2pt"/>
            <v:line id="Line 392" o:spid="_x0000_s1586" style="position:absolute;visibility:visible" from="10,18941" to="19977,1894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" strokeweight="2pt"/>
            <v:line id="Line 393" o:spid="_x0000_s1587" style="position:absolute;visibility:visible" from="2186,18949" to="2188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5ApJ8EAAADcAAAADwAAAGRycy9kb3ducmV2LnhtbERPS4vCMBC+C/sfwix403QXXLU2iggV&#10;b7KtF29jM31gMylN1PrvzcKCt/n4npNsBtOKO/WusazgaxqBIC6sbrhScMrTyQKE88gaW8uk4EkO&#10;NuuPUYKxtg/+pXvmKxFC2MWooPa+i6V0RU0G3dR2xIErbW/QB9hXUvf4COGmld9R9CMNNhwaauxo&#10;V1NxzW5GwfV8mqX7407nbbbVlyr150uplRp/DtsVCE+Df4v/3Qcd5i/n8PdMuECuX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ADkCknwQAAANwAAAAPAAAAAAAAAAAAAAAA&#10;AKECAABkcnMvZG93bnJldi54bWxQSwUGAAAAAAQABAD5AAAAjwMAAAAA&#10;" strokeweight="2pt"/>
            <v:line id="Line 394" o:spid="_x0000_s1588" style="position:absolute;visibility:visible" from="4919,18949" to="4921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g+9VcIAAADcAAAADwAAAGRycy9kb3ducmV2LnhtbESPQYvCQAyF74L/YYiwN50q7KLVUUSo&#10;eFu2evEWO7EtdjKlM2r99+aw4C3hvbz3ZbXpXaMe1IXas4HpJAFFXHhbc2ngdMzGc1AhIltsPJOB&#10;FwXYrIeDFabWP/mPHnkslYRwSNFAFWObah2KihyGiW+JRbv6zmGUtSu17fAp4a7RsyT50Q5rloYK&#10;W9pVVNzyuzNwO5++s/3vzh6bfGsvZRbPl6s15mvUb5egIvXxY/6/PljBXwitPCMT6PUb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cg+9VcIAAADcAAAADwAAAAAAAAAAAAAA&#10;AAChAgAAZHJzL2Rvd25yZXYueG1sUEsFBgAAAAAEAAQA+QAAAJADAAAAAA==&#10;" strokeweight="2pt"/>
            <v:line id="Line 395" o:spid="_x0000_s1589" style="position:absolute;visibility:visible" from="6557,18959" to="6559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" strokeweight="2pt"/>
            <v:line id="Line 396" o:spid="_x0000_s1590" style="position:absolute;visibility:visible" from="7650,18949" to="7652,1997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" strokeweight="2pt"/>
            <v:line id="Line 397" o:spid="_x0000_s1591" style="position:absolute;visibility:visible" from="18905,18949" to="18909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0BrgM78AAADcAAAADwAAAGRycy9kb3ducmV2LnhtbESPwQrCMBBE74L/EFbwpqmCItUoIlS8&#10;idVLb2uztsVmU5qo9e+NIHgcZuYNs9p0phZPal1lWcFkHIEgzq2uuFBwOSejBQjnkTXWlknBmxxs&#10;1v3eCmNtX3yiZ+oLESDsYlRQet/EUrq8JINubBvi4N1sa9AH2RZSt/gKcFPLaRTNpcGKw0KJDe1K&#10;yu/pwyi4Z5dZsj/u9LlOt/paJD673rRSw0G3XYLw1Pl/+Nc+aAXTaALfM+EIyPUH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0BrgM78AAADcAAAADwAAAAAAAAAAAAAAAACh&#10;AgAAZHJzL2Rvd25yZXYueG1sUEsFBgAAAAAEAAQA+QAAAI0DAAAAAA==&#10;" strokeweight="2pt"/>
            <v:line id="Line 398" o:spid="_x0000_s1592" style="position:absolute;visibility:visible" from="10,19293" to="7631,1929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Hv898QAAADcAAAADwAAAGRycy9kb3ducmV2LnhtbESP3WoCMRSE7wu+QziCdzXrXki7NUrx&#10;B5RelKoPcNycbrZuTpYk6urTN4Lg5TAz3zCTWWcbcSYfascKRsMMBHHpdM2Vgv1u9foGIkRkjY1j&#10;UnClALNp72WChXYX/qHzNlYiQTgUqMDE2BZShtKQxTB0LXHyfp23GJP0ldQeLwluG5ln2VharDkt&#10;GGxpbqg8bk9WwcYfvo6jW2XkgTd+2Xwv3oP9U2rQ7z4/QETq4jP8aK+1gjzL4X4mHQE5/Qc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ke/z3xAAAANwAAAAPAAAAAAAAAAAA&#10;AAAAAKECAABkcnMvZG93bnJldi54bWxQSwUGAAAAAAQABAD5AAAAkgMAAAAA&#10;" strokeweight="1pt"/>
            <v:line id="Line 399" o:spid="_x0000_s1593" style="position:absolute;visibility:visible" from="10,19646" to="7631,1964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4Tb38AAAADcAAAADwAAAGRycy9kb3ducmV2LnhtbESPwQrCMBBE74L/EFbwpqmKItUoIlS8&#10;idWLt7VZ22KzKU3U+vdGEDwOM/OGWa5bU4knNa60rGA0jEAQZ1aXnCs4n5LBHITzyBory6TgTQ7W&#10;q25nibG2Lz7SM/W5CBB2MSoovK9jKV1WkEE3tDVx8G62MeiDbHKpG3wFuKnkOIpm0mDJYaHAmrYF&#10;Zff0YRTcL+dpsjts9alKN/qaJ/5yvWml+r12swDhqfX/8K+91wrG0QS+Z8IRkKsP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E+E29/AAAAA3AAAAA8AAAAAAAAAAAAAAAAA&#10;oQIAAGRycy9kb3ducmV2LnhtbFBLBQYAAAAABAAEAPkAAACOAwAAAAA=&#10;" strokeweight="2pt"/>
            <v:line id="Line 400" o:spid="_x0000_s1594" style="position:absolute;visibility:visible" from="18919,19296" to="19990,1929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N7BGMUAAADcAAAADwAAAGRycy9kb3ducmV2LnhtbESP3WoCMRSE74W+QziF3tWsUsSuZhfp&#10;D1S8kKoPcNwcN6ubkyVJde3TN0LBy2FmvmHmZW9bcSYfGscKRsMMBHHldMO1gt3283kKIkRkja1j&#10;UnClAGXxMJhjrt2Fv+m8ibVIEA45KjAxdrmUoTJkMQxdR5y8g/MWY5K+ltrjJcFtK8dZNpEWG04L&#10;Bjt6M1SdNj9WwdLvV6fRb23knpf+o12/vwZ7VOrpsV/MQETq4z383/7SCsbZC9zOpCMgiz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RN7BGMUAAADcAAAADwAAAAAAAAAA&#10;AAAAAAChAgAAZHJzL2Rvd25yZXYueG1sUEsFBgAAAAAEAAQA+QAAAJMDAAAAAA==&#10;" strokeweight="1pt"/>
            <v:rect id="Rectangle 401" o:spid="_x0000_s1595" style="position:absolute;left:54;top:19660;width:1000;height:309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xbrD8IA&#10;AADcAAAADwAAAGRycy9kb3ducmV2LnhtbESPQWsCMRSE7wX/Q3iCt5ooKro1ylIQvLpW8PjYvO5u&#10;u3lZk1TXf28EocdhZr5h1tvetuJKPjSONUzGCgRx6UzDlYav4+59CSJEZIOtY9JwpwDbzeBtjZlx&#10;Nz7QtYiVSBAOGWqoY+wyKUNZk8Uwdh1x8r6dtxiT9JU0Hm8Jbls5VWohLTacFmrs6LOm8rf4sxry&#10;/Kc/XYoV7oJcKr8wM1PlZ61Hwz7/ABGpj//hV3tvNEzVHJ5n0hGQmwc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vFusPwgAAANwAAAAPAAAAAAAAAAAAAAAAAJgCAABkcnMvZG93&#10;bnJldi54bWxQSwUGAAAAAAQABAD1AAAAhwMAAAAA&#10;" filled="f" stroked="f" strokeweight=".25pt">
              <v:textbox inset="1pt,1pt,1pt,1pt">
                <w:txbxContent>
                  <w:p w:rsidR="008167D5" w:rsidRDefault="008167D5" w:rsidP="00BA50D8">
                    <w:pPr>
                      <w:pStyle w:val="ab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Изм.</w:t>
                    </w:r>
                  </w:p>
                </w:txbxContent>
              </v:textbox>
            </v:rect>
            <v:rect id="Rectangle 402" o:spid="_x0000_s1596" style="position:absolute;left:1139;top:19660;width:1001;height:309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8R1eMIA&#10;AADcAAAADwAAAGRycy9kb3ducmV2LnhtbESPQWvCQBSE70L/w/IKveluQwk2dQ2hIHg1KvT4yL4m&#10;abNv092txn/vCoLHYWa+YVblZAdxIh96xxpeFwoEceNMz62Gw34zX4IIEdng4Jg0XChAuX6arbAw&#10;7sw7OtWxFQnCoUANXYxjIWVoOrIYFm4kTt638xZjkr6VxuM5we0gM6VyabHntNDhSJ8dNb/1v9VQ&#10;VT/T8a9+x02QS+Vz82ba6kvrl+ep+gARaYqP8L29NRoylcPtTDoCcn0F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fxHV4wgAAANwAAAAPAAAAAAAAAAAAAAAAAJgCAABkcnMvZG93&#10;bnJldi54bWxQSwUGAAAAAAQABAD1AAAAhwMAAAAA&#10;" filled="f" stroked="f" strokeweight=".25pt">
              <v:textbox inset="1pt,1pt,1pt,1pt">
                <w:txbxContent>
                  <w:p w:rsidR="008167D5" w:rsidRDefault="008167D5" w:rsidP="00BA50D8">
                    <w:pPr>
                      <w:pStyle w:val="ab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Лист</w:t>
                    </w:r>
                  </w:p>
                </w:txbxContent>
              </v:textbox>
            </v:rect>
            <v:rect id="Rectangle 403" o:spid="_x0000_s1597" style="position:absolute;left:2267;top:19660;width:2573;height:309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IjQ48IA&#10;AADcAAAADwAAAGRycy9kb3ducmV2LnhtbESPQWsCMRSE7wX/Q3iCt5ooYnVrlKUgeHWt4PGxed3d&#10;dvOyJqmu/94IgsdhZr5hVpvetuJCPjSONUzGCgRx6UzDlYbvw/Z9ASJEZIOtY9JwowCb9eBthZlx&#10;V97TpYiVSBAOGWqoY+wyKUNZk8Uwdh1x8n6ctxiT9JU0Hq8Jbls5VWouLTacFmrs6Kum8q/4txry&#10;/Lc/noslboNcKD83M1PlJ61Hwz7/BBGpj6/ws70zGqbqAx5n0hGQ6zs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wiNDjwgAAANwAAAAPAAAAAAAAAAAAAAAAAJgCAABkcnMvZG93&#10;bnJldi54bWxQSwUGAAAAAAQABAD1AAAAhwMAAAAA&#10;" filled="f" stroked="f" strokeweight=".25pt">
              <v:textbox inset="1pt,1pt,1pt,1pt">
                <w:txbxContent>
                  <w:p w:rsidR="008167D5" w:rsidRDefault="008167D5" w:rsidP="00BA50D8">
                    <w:pPr>
                      <w:pStyle w:val="ab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№ докум.</w:t>
                    </w:r>
                  </w:p>
                </w:txbxContent>
              </v:textbox>
            </v:rect>
            <v:rect id="Rectangle 404" o:spid="_x0000_s1598" style="position:absolute;left:4983;top:19660;width:1534;height:309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RdEkb8A&#10;AADcAAAADwAAAGRycy9kb3ducmV2LnhtbERPz2vCMBS+D/wfwhN2m4kyRGtTKUJh13UbeHw0z7ba&#10;vNQkq91/vxwGO358v/PjbAcxkQ+9Yw3rlQJB3DjTc6vh86N62YEIEdng4Jg0/FCAY7F4yjEz7sHv&#10;NNWxFSmEQ4YauhjHTMrQdGQxrNxInLiL8xZjgr6VxuMjhdtBbpTaSos9p4YORzp11Nzqb6uhLK/z&#10;173eYxXkTvmteTVtedb6eTmXBxCR5vgv/nO/GQ0bldamM+kIyOIX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ABF0SRvwAAANwAAAAPAAAAAAAAAAAAAAAAAJgCAABkcnMvZG93bnJl&#10;di54bWxQSwUGAAAAAAQABAD1AAAAhAMAAAAA&#10;" filled="f" stroked="f" strokeweight=".25pt">
              <v:textbox inset="1pt,1pt,1pt,1pt">
                <w:txbxContent>
                  <w:p w:rsidR="008167D5" w:rsidRDefault="008167D5" w:rsidP="00BA50D8">
                    <w:pPr>
                      <w:pStyle w:val="ab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Подпись</w:t>
                    </w:r>
                  </w:p>
                </w:txbxContent>
              </v:textbox>
            </v:rect>
            <v:rect id="Rectangle 405" o:spid="_x0000_s1599" style="position:absolute;left:6604;top:19660;width:1000;height:309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lvhCsEA&#10;AADcAAAADwAAAGRycy9kb3ducmV2LnhtbESPQYvCMBSE7wv+h/CEva2JsohWoxRB8Gp3Fzw+mmdb&#10;bV5qErX+e7MgeBxm5htmue5tK27kQ+NYw3ikQBCXzjRcafj92X7NQISIbLB1TBoeFGC9GnwsMTPu&#10;znu6FbESCcIhQw11jF0mZShrshhGriNO3tF5izFJX0nj8Z7gtpUTpabSYsNpocaONjWV5+JqNeT5&#10;qf+7FHPcBjlTfmq+TZUftP4c9vkCRKQ+vsOv9s5omKg5/J9JR0Cung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G5b4QrBAAAA3AAAAA8AAAAAAAAAAAAAAAAAmAIAAGRycy9kb3du&#10;cmV2LnhtbFBLBQYAAAAABAAEAPUAAACGAwAAAAA=&#10;" filled="f" stroked="f" strokeweight=".25pt">
              <v:textbox inset="1pt,1pt,1pt,1pt">
                <w:txbxContent>
                  <w:p w:rsidR="008167D5" w:rsidRDefault="008167D5" w:rsidP="00BA50D8">
                    <w:pPr>
                      <w:pStyle w:val="ab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Дата</w:t>
                    </w:r>
                  </w:p>
                </w:txbxContent>
              </v:textbox>
            </v:rect>
            <v:rect id="Rectangle 406" o:spid="_x0000_s1600" style="position:absolute;left:18949;top:18977;width:1001;height:309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rjeSsAA&#10;AADcAAAADwAAAGRycy9kb3ducmV2LnhtbERPz2uDMBS+F/o/hFforY2WUTpnFBkUep3bYMeHeVNb&#10;8+KSVO1/vxwGO358v/NyMYOYyPnesoJ0n4AgbqzuuVXw8X7enUD4gKxxsEwKHuShLNarHDNtZ36j&#10;qQ6tiCHsM1TQhTBmUvqmI4N+b0fiyH1bZzBE6FqpHc4x3AzykCRHabDn2NDhSK8dNbf6bhRU1XX5&#10;/Kmf8ezlKXFH/aTb6kup7WapXkAEWsK/+M990QoOaZwfz8QjIItf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erjeSsAAAADcAAAADwAAAAAAAAAAAAAAAACYAgAAZHJzL2Rvd25y&#10;ZXYueG1sUEsFBgAAAAAEAAQA9QAAAIUDAAAAAA==&#10;" filled="f" stroked="f" strokeweight=".25pt">
              <v:textbox inset="1pt,1pt,1pt,1pt">
                <w:txbxContent>
                  <w:p w:rsidR="008167D5" w:rsidRDefault="008167D5" w:rsidP="00BA50D8">
                    <w:pPr>
                      <w:pStyle w:val="ab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Лист</w:t>
                    </w:r>
                  </w:p>
                </w:txbxContent>
              </v:textbox>
            </v:rect>
            <v:rect id="Rectangle 407" o:spid="_x0000_s1601" style="position:absolute;left:18949;top:19435;width:1001;height:423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fR70cEA&#10;AADcAAAADwAAAGRycy9kb3ducmV2LnhtbESPQYvCMBSE7wv+h/AEb2taEdFqlLIgeLWr4PHRPNtq&#10;81KTrNZ/bxYEj8PMfMOsNr1pxZ2cbywrSMcJCOLS6oYrBYff7fcchA/IGlvLpOBJHjbrwdcKM20f&#10;vKd7ESoRIewzVFCH0GVS+rImg35sO+Lona0zGKJ0ldQOHxFuWjlJkpk02HBcqLGjn5rKa/FnFOT5&#10;pT/eigVuvZwnbqanuspPSo2Gfb4EEagPn/C7vdMKJmkK/2fiEZDrF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BX0e9HBAAAA3AAAAA8AAAAAAAAAAAAAAAAAmAIAAGRycy9kb3du&#10;cmV2LnhtbFBLBQYAAAAABAAEAPUAAACGAwAAAAA=&#10;" filled="f" stroked="f" strokeweight=".25pt">
              <v:textbox inset="1pt,1pt,1pt,1pt">
                <w:txbxContent>
                  <w:p w:rsidR="008167D5" w:rsidRDefault="008167D5" w:rsidP="00BA50D8">
                    <w:pPr>
                      <w:pStyle w:val="ab"/>
                      <w:jc w:val="center"/>
                      <w:rPr>
                        <w:sz w:val="24"/>
                      </w:rPr>
                    </w:pPr>
                    <w:r>
                      <w:rPr>
                        <w:sz w:val="24"/>
                      </w:rPr>
                      <w:fldChar w:fldCharType="begin"/>
                    </w:r>
                    <w:r>
                      <w:rPr>
                        <w:sz w:val="24"/>
                      </w:rPr>
                      <w:instrText xml:space="preserve"> PAGE  \* LOWER </w:instrText>
                    </w:r>
                    <w:r>
                      <w:rPr>
                        <w:sz w:val="24"/>
                      </w:rPr>
                      <w:fldChar w:fldCharType="separate"/>
                    </w:r>
                    <w:r>
                      <w:rPr>
                        <w:sz w:val="24"/>
                      </w:rPr>
                      <w:t>1</w:t>
                    </w:r>
                    <w:r>
                      <w:rPr>
                        <w:sz w:val="24"/>
                      </w:rPr>
                      <w:fldChar w:fldCharType="end"/>
                    </w:r>
                  </w:p>
                </w:txbxContent>
              </v:textbox>
            </v:rect>
            <v:rect id="Rectangle 408" o:spid="_x0000_s1602" style="position:absolute;left:7745;top:19221;width:11075;height:477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SblpsEA&#10;AADcAAAADwAAAGRycy9kb3ducmV2LnhtbESPQYvCMBSE7wv+h/AEb2tqEdFqlLIgeLWr4PHRPNtq&#10;81KTrNZ/bxYEj8PMfMOsNr1pxZ2cbywrmIwTEMSl1Q1XCg6/2+85CB+QNbaWScGTPGzWg68VZto+&#10;eE/3IlQiQthnqKAOocuk9GVNBv3YdsTRO1tnMETpKqkdPiLctDJNkpk02HBcqLGjn5rKa/FnFOT5&#10;pT/eigVuvZwnbqanuspPSo2Gfb4EEagPn/C7vdMK0kkK/2fiEZDrF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OUm5abBAAAA3AAAAA8AAAAAAAAAAAAAAAAAmAIAAGRycy9kb3du&#10;cmV2LnhtbFBLBQYAAAAABAAEAPUAAACGAwAAAAA=&#10;" filled="f" stroked="f" strokeweight=".25pt">
              <v:textbox inset="1pt,1pt,1pt,1pt">
                <w:txbxContent>
                  <w:p w:rsidR="008167D5" w:rsidRDefault="008167D5" w:rsidP="00BA50D8">
                    <w:pPr>
                      <w:pStyle w:val="ab"/>
                      <w:jc w:val="center"/>
                    </w:pPr>
                    <w:r>
                      <w:t>НАЗВАНИЕ ДОКУМЕНТА</w:t>
                    </w:r>
                  </w:p>
                </w:txbxContent>
              </v:textbox>
            </v:rect>
            <w10:wrap anchorx="page" anchory="page"/>
            <w10:anchorlock/>
          </v:group>
        </w:pict>
      </w:r>
      <w:r w:rsidR="00BA50D8" w:rsidRPr="00F868F5">
        <w:rPr>
          <w:rFonts w:eastAsia="Times New Roman"/>
          <w:noProof/>
          <w:sz w:val="20"/>
          <w:szCs w:val="28"/>
        </w:rPr>
        <w:t xml:space="preserve"> </w:t>
      </w: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noProof/>
          <w:sz w:val="20"/>
          <w:szCs w:val="28"/>
        </w:rPr>
      </w:pP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noProof/>
          <w:sz w:val="20"/>
          <w:szCs w:val="28"/>
        </w:rPr>
      </w:pP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noProof/>
          <w:sz w:val="20"/>
          <w:szCs w:val="28"/>
        </w:rPr>
      </w:pP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noProof/>
          <w:sz w:val="20"/>
          <w:szCs w:val="28"/>
        </w:rPr>
      </w:pP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noProof/>
          <w:sz w:val="20"/>
          <w:szCs w:val="28"/>
        </w:rPr>
      </w:pP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noProof/>
          <w:sz w:val="20"/>
          <w:szCs w:val="28"/>
        </w:rPr>
      </w:pP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Pr="00F868F5" w:rsidRDefault="00BA50D8" w:rsidP="00BA50D8">
      <w:pPr>
        <w:spacing w:line="360" w:lineRule="auto"/>
        <w:rPr>
          <w:rFonts w:eastAsia="Times New Roman"/>
        </w:rPr>
      </w:pPr>
    </w:p>
    <w:p w:rsidR="00BA50D8" w:rsidRPr="00F868F5" w:rsidRDefault="00BA50D8" w:rsidP="00BA50D8">
      <w:pPr>
        <w:spacing w:line="360" w:lineRule="auto"/>
        <w:rPr>
          <w:rFonts w:eastAsia="Times New Roman"/>
        </w:rPr>
      </w:pPr>
    </w:p>
    <w:p w:rsidR="00BA50D8" w:rsidRPr="00F868F5" w:rsidRDefault="00BA50D8" w:rsidP="00BA50D8">
      <w:pPr>
        <w:spacing w:line="360" w:lineRule="auto"/>
        <w:rPr>
          <w:rFonts w:eastAsia="Times New Roman"/>
        </w:rPr>
      </w:pPr>
    </w:p>
    <w:p w:rsidR="00BA50D8" w:rsidRPr="00F868F5" w:rsidRDefault="00BA50D8" w:rsidP="00BA50D8">
      <w:pPr>
        <w:spacing w:line="360" w:lineRule="auto"/>
        <w:rPr>
          <w:rFonts w:eastAsia="Times New Roman"/>
        </w:rPr>
      </w:pPr>
    </w:p>
    <w:p w:rsidR="00BA50D8" w:rsidRPr="00F868F5" w:rsidRDefault="00BA50D8" w:rsidP="00BA50D8">
      <w:pPr>
        <w:spacing w:line="360" w:lineRule="auto"/>
        <w:rPr>
          <w:rFonts w:eastAsia="Times New Roman"/>
        </w:rPr>
      </w:pPr>
    </w:p>
    <w:p w:rsidR="00BA50D8" w:rsidRPr="00F868F5" w:rsidRDefault="00BA50D8" w:rsidP="00BA50D8">
      <w:pPr>
        <w:spacing w:line="360" w:lineRule="auto"/>
        <w:rPr>
          <w:rFonts w:eastAsia="Times New Roman"/>
        </w:rPr>
      </w:pPr>
    </w:p>
    <w:p w:rsidR="00BA50D8" w:rsidRPr="00F868F5" w:rsidRDefault="00BA50D8" w:rsidP="00BA50D8">
      <w:pPr>
        <w:spacing w:line="360" w:lineRule="auto"/>
        <w:rPr>
          <w:rFonts w:eastAsia="Times New Roman"/>
        </w:rPr>
      </w:pP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noProof/>
          <w:sz w:val="20"/>
          <w:szCs w:val="28"/>
        </w:rPr>
      </w:pP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noProof/>
          <w:sz w:val="20"/>
          <w:szCs w:val="28"/>
        </w:rPr>
      </w:pP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noProof/>
          <w:sz w:val="20"/>
          <w:szCs w:val="28"/>
        </w:rPr>
      </w:pP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noProof/>
          <w:sz w:val="20"/>
          <w:szCs w:val="28"/>
        </w:rPr>
      </w:pP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noProof/>
          <w:sz w:val="20"/>
          <w:szCs w:val="28"/>
        </w:rPr>
      </w:pP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noProof/>
          <w:sz w:val="20"/>
          <w:szCs w:val="28"/>
        </w:rPr>
      </w:pPr>
    </w:p>
    <w:p w:rsidR="00BA50D8" w:rsidRPr="00F868F5" w:rsidRDefault="001F1CF4" w:rsidP="00BA50D8">
      <w:pPr>
        <w:spacing w:line="360" w:lineRule="auto"/>
        <w:jc w:val="center"/>
        <w:rPr>
          <w:rFonts w:eastAsia="Times New Roman"/>
          <w:noProof/>
          <w:sz w:val="20"/>
          <w:szCs w:val="28"/>
        </w:rPr>
      </w:pPr>
      <w:r>
        <w:rPr>
          <w:rFonts w:eastAsia="Times New Roman"/>
          <w:noProof/>
          <w:sz w:val="20"/>
          <w:szCs w:val="28"/>
        </w:rPr>
        <w:pict>
          <v:group id="_x0000_s1603" style="position:absolute;left:0;text-align:left;margin-left:56.7pt;margin-top:19.85pt;width:518.8pt;height:802.3pt;z-index:251702272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" o:allowincell="f">
            <v:rect id="Rectangle 390" o:spid="_x0000_s1604" style="position:absolute;width:20000;height:20000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nhakcEA&#10;AADcAAAADwAAAGRycy9kb3ducmV2LnhtbERPzYrCMBC+C75DmAVvmq6I2K5RqiB4kt3qAwzNbFts&#10;JrWJbfXpN8KCt/n4fme9HUwtOmpdZVnB5ywCQZxbXXGh4HI+TFcgnEfWWFsmBQ9ysN2MR2tMtO35&#10;h7rMFyKEsEtQQel9k0jp8pIMupltiAP3a1uDPsC2kLrFPoSbWs6jaCkNVhwaSmxoX1J+ze5GwdUP&#10;3Sktsuchvuzi/HuX9vdbqtTkY0i/QHga/Fv87z7qMD9ewOuZcIHc/AE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F54WpHBAAAA3AAAAA8AAAAAAAAAAAAAAAAAmAIAAGRycy9kb3du&#10;cmV2LnhtbFBLBQYAAAAABAAEAPUAAACGAwAAAAA=&#10;" filled="f" strokeweight="2pt"/>
            <v:line id="Line 391" o:spid="_x0000_s1605" style="position:absolute;visibility:visible" from="1093,18949" to="1095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" strokeweight="2pt"/>
            <v:line id="Line 392" o:spid="_x0000_s1606" style="position:absolute;visibility:visible" from="10,18941" to="19977,1894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" strokeweight="2pt"/>
            <v:line id="Line 393" o:spid="_x0000_s1607" style="position:absolute;visibility:visible" from="2186,18949" to="2188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5ApJ8EAAADcAAAADwAAAGRycy9kb3ducmV2LnhtbERPS4vCMBC+C/sfwix403QXXLU2iggV&#10;b7KtF29jM31gMylN1PrvzcKCt/n4npNsBtOKO/WusazgaxqBIC6sbrhScMrTyQKE88gaW8uk4EkO&#10;NuuPUYKxtg/+pXvmKxFC2MWooPa+i6V0RU0G3dR2xIErbW/QB9hXUvf4COGmld9R9CMNNhwaauxo&#10;V1NxzW5GwfV8mqX7407nbbbVlyr150uplRp/DtsVCE+Df4v/3Qcd5i/n8PdMuECuX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ADkCknwQAAANwAAAAPAAAAAAAAAAAAAAAA&#10;AKECAABkcnMvZG93bnJldi54bWxQSwUGAAAAAAQABAD5AAAAjwMAAAAA&#10;" strokeweight="2pt"/>
            <v:line id="Line 394" o:spid="_x0000_s1608" style="position:absolute;visibility:visible" from="4919,18949" to="4921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g+9VcIAAADcAAAADwAAAGRycy9kb3ducmV2LnhtbESPQYvCQAyF74L/YYiwN50q7KLVUUSo&#10;eFu2evEWO7EtdjKlM2r99+aw4C3hvbz3ZbXpXaMe1IXas4HpJAFFXHhbc2ngdMzGc1AhIltsPJOB&#10;FwXYrIeDFabWP/mPHnkslYRwSNFAFWObah2KihyGiW+JRbv6zmGUtSu17fAp4a7RsyT50Q5rloYK&#10;W9pVVNzyuzNwO5++s/3vzh6bfGsvZRbPl6s15mvUb5egIvXxY/6/PljBXwitPCMT6PUb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cg+9VcIAAADcAAAADwAAAAAAAAAAAAAA&#10;AAChAgAAZHJzL2Rvd25yZXYueG1sUEsFBgAAAAAEAAQA+QAAAJADAAAAAA==&#10;" strokeweight="2pt"/>
            <v:line id="Line 395" o:spid="_x0000_s1609" style="position:absolute;visibility:visible" from="6557,18959" to="6559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" strokeweight="2pt"/>
            <v:line id="Line 396" o:spid="_x0000_s1610" style="position:absolute;visibility:visible" from="7650,18949" to="7652,1997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" strokeweight="2pt"/>
            <v:line id="Line 397" o:spid="_x0000_s1611" style="position:absolute;visibility:visible" from="18905,18949" to="18909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0BrgM78AAADcAAAADwAAAGRycy9kb3ducmV2LnhtbESPwQrCMBBE74L/EFbwpqmCItUoIlS8&#10;idVLb2uztsVmU5qo9e+NIHgcZuYNs9p0phZPal1lWcFkHIEgzq2uuFBwOSejBQjnkTXWlknBmxxs&#10;1v3eCmNtX3yiZ+oLESDsYlRQet/EUrq8JINubBvi4N1sa9AH2RZSt/gKcFPLaRTNpcGKw0KJDe1K&#10;yu/pwyi4Z5dZsj/u9LlOt/paJD673rRSw0G3XYLw1Pl/+Nc+aAXTaALfM+EIyPUH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0BrgM78AAADcAAAADwAAAAAAAAAAAAAAAACh&#10;AgAAZHJzL2Rvd25yZXYueG1sUEsFBgAAAAAEAAQA+QAAAI0DAAAAAA==&#10;" strokeweight="2pt"/>
            <v:line id="Line 398" o:spid="_x0000_s1612" style="position:absolute;visibility:visible" from="10,19293" to="7631,1929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Hv898QAAADcAAAADwAAAGRycy9kb3ducmV2LnhtbESP3WoCMRSE7wu+QziCdzXrXki7NUrx&#10;B5RelKoPcNycbrZuTpYk6urTN4Lg5TAz3zCTWWcbcSYfascKRsMMBHHpdM2Vgv1u9foGIkRkjY1j&#10;UnClALNp72WChXYX/qHzNlYiQTgUqMDE2BZShtKQxTB0LXHyfp23GJP0ldQeLwluG5ln2VharDkt&#10;GGxpbqg8bk9WwcYfvo6jW2XkgTd+2Xwv3oP9U2rQ7z4/QETq4jP8aK+1gjzL4X4mHQE5/Qc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ke/z3xAAAANwAAAAPAAAAAAAAAAAA&#10;AAAAAKECAABkcnMvZG93bnJldi54bWxQSwUGAAAAAAQABAD5AAAAkgMAAAAA&#10;" strokeweight="1pt"/>
            <v:line id="Line 399" o:spid="_x0000_s1613" style="position:absolute;visibility:visible" from="10,19646" to="7631,1964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4Tb38AAAADcAAAADwAAAGRycy9kb3ducmV2LnhtbESPwQrCMBBE74L/EFbwpqmKItUoIlS8&#10;idWLt7VZ22KzKU3U+vdGEDwOM/OGWa5bU4knNa60rGA0jEAQZ1aXnCs4n5LBHITzyBory6TgTQ7W&#10;q25nibG2Lz7SM/W5CBB2MSoovK9jKV1WkEE3tDVx8G62MeiDbHKpG3wFuKnkOIpm0mDJYaHAmrYF&#10;Zff0YRTcL+dpsjts9alKN/qaJ/5yvWml+r12swDhqfX/8K+91wrG0QS+Z8IRkKsP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E+E29/AAAAA3AAAAA8AAAAAAAAAAAAAAAAA&#10;oQIAAGRycy9kb3ducmV2LnhtbFBLBQYAAAAABAAEAPkAAACOAwAAAAA=&#10;" strokeweight="2pt"/>
            <v:line id="Line 400" o:spid="_x0000_s1614" style="position:absolute;visibility:visible" from="18919,19296" to="19990,1929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N7BGMUAAADcAAAADwAAAGRycy9kb3ducmV2LnhtbESP3WoCMRSE74W+QziF3tWsUsSuZhfp&#10;D1S8kKoPcNwcN6ubkyVJde3TN0LBy2FmvmHmZW9bcSYfGscKRsMMBHHldMO1gt3283kKIkRkja1j&#10;UnClAGXxMJhjrt2Fv+m8ibVIEA45KjAxdrmUoTJkMQxdR5y8g/MWY5K+ltrjJcFtK8dZNpEWG04L&#10;Bjt6M1SdNj9WwdLvV6fRb23knpf+o12/vwZ7VOrpsV/MQETq4z383/7SCsbZC9zOpCMgiz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RN7BGMUAAADcAAAADwAAAAAAAAAA&#10;AAAAAAChAgAAZHJzL2Rvd25yZXYueG1sUEsFBgAAAAAEAAQA+QAAAJMDAAAAAA==&#10;" strokeweight="1pt"/>
            <v:rect id="Rectangle 401" o:spid="_x0000_s1615" style="position:absolute;left:54;top:19660;width:1000;height:309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xbrD8IA&#10;AADcAAAADwAAAGRycy9kb3ducmV2LnhtbESPQWsCMRSE7wX/Q3iCt5ooKro1ylIQvLpW8PjYvO5u&#10;u3lZk1TXf28EocdhZr5h1tvetuJKPjSONUzGCgRx6UzDlYav4+59CSJEZIOtY9JwpwDbzeBtjZlx&#10;Nz7QtYiVSBAOGWqoY+wyKUNZk8Uwdh1x8r6dtxiT9JU0Hm8Jbls5VWohLTacFmrs6LOm8rf4sxry&#10;/Kc/XYoV7oJcKr8wM1PlZ61Hwz7/ABGpj//hV3tvNEzVHJ5n0hGQmwc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vFusPwgAAANwAAAAPAAAAAAAAAAAAAAAAAJgCAABkcnMvZG93&#10;bnJldi54bWxQSwUGAAAAAAQABAD1AAAAhwMAAAAA&#10;" filled="f" stroked="f" strokeweight=".25pt">
              <v:textbox inset="1pt,1pt,1pt,1pt">
                <w:txbxContent>
                  <w:p w:rsidR="008167D5" w:rsidRDefault="008167D5" w:rsidP="00BA50D8">
                    <w:pPr>
                      <w:pStyle w:val="ab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Изм.</w:t>
                    </w:r>
                  </w:p>
                </w:txbxContent>
              </v:textbox>
            </v:rect>
            <v:rect id="Rectangle 402" o:spid="_x0000_s1616" style="position:absolute;left:1139;top:19660;width:1001;height:309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8R1eMIA&#10;AADcAAAADwAAAGRycy9kb3ducmV2LnhtbESPQWvCQBSE70L/w/IKveluQwk2dQ2hIHg1KvT4yL4m&#10;abNv092txn/vCoLHYWa+YVblZAdxIh96xxpeFwoEceNMz62Gw34zX4IIEdng4Jg0XChAuX6arbAw&#10;7sw7OtWxFQnCoUANXYxjIWVoOrIYFm4kTt638xZjkr6VxuM5we0gM6VyabHntNDhSJ8dNb/1v9VQ&#10;VT/T8a9+x02QS+Vz82ba6kvrl+ep+gARaYqP8L29NRoylcPtTDoCcn0F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fxHV4wgAAANwAAAAPAAAAAAAAAAAAAAAAAJgCAABkcnMvZG93&#10;bnJldi54bWxQSwUGAAAAAAQABAD1AAAAhwMAAAAA&#10;" filled="f" stroked="f" strokeweight=".25pt">
              <v:textbox inset="1pt,1pt,1pt,1pt">
                <w:txbxContent>
                  <w:p w:rsidR="008167D5" w:rsidRDefault="008167D5" w:rsidP="00BA50D8">
                    <w:pPr>
                      <w:pStyle w:val="ab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Лист</w:t>
                    </w:r>
                  </w:p>
                </w:txbxContent>
              </v:textbox>
            </v:rect>
            <v:rect id="Rectangle 403" o:spid="_x0000_s1617" style="position:absolute;left:2267;top:19660;width:2573;height:309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IjQ48IA&#10;AADcAAAADwAAAGRycy9kb3ducmV2LnhtbESPQWsCMRSE7wX/Q3iCt5ooYnVrlKUgeHWt4PGxed3d&#10;dvOyJqmu/94IgsdhZr5hVpvetuJCPjSONUzGCgRx6UzDlYbvw/Z9ASJEZIOtY9JwowCb9eBthZlx&#10;V97TpYiVSBAOGWqoY+wyKUNZk8Uwdh1x8n6ctxiT9JU0Hq8Jbls5VWouLTacFmrs6Kum8q/4txry&#10;/Lc/noslboNcKD83M1PlJ61Hwz7/BBGpj6/ws70zGqbqAx5n0hGQ6zs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wiNDjwgAAANwAAAAPAAAAAAAAAAAAAAAAAJgCAABkcnMvZG93&#10;bnJldi54bWxQSwUGAAAAAAQABAD1AAAAhwMAAAAA&#10;" filled="f" stroked="f" strokeweight=".25pt">
              <v:textbox inset="1pt,1pt,1pt,1pt">
                <w:txbxContent>
                  <w:p w:rsidR="008167D5" w:rsidRDefault="008167D5" w:rsidP="00BA50D8">
                    <w:pPr>
                      <w:pStyle w:val="ab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№ докум.</w:t>
                    </w:r>
                  </w:p>
                </w:txbxContent>
              </v:textbox>
            </v:rect>
            <v:rect id="Rectangle 404" o:spid="_x0000_s1618" style="position:absolute;left:4983;top:19660;width:1534;height:309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RdEkb8A&#10;AADcAAAADwAAAGRycy9kb3ducmV2LnhtbERPz2vCMBS+D/wfwhN2m4kyRGtTKUJh13UbeHw0z7ba&#10;vNQkq91/vxwGO358v/PjbAcxkQ+9Yw3rlQJB3DjTc6vh86N62YEIEdng4Jg0/FCAY7F4yjEz7sHv&#10;NNWxFSmEQ4YauhjHTMrQdGQxrNxInLiL8xZjgr6VxuMjhdtBbpTaSos9p4YORzp11Nzqb6uhLK/z&#10;173eYxXkTvmteTVtedb6eTmXBxCR5vgv/nO/GQ0bldamM+kIyOIX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ABF0SRvwAAANwAAAAPAAAAAAAAAAAAAAAAAJgCAABkcnMvZG93bnJl&#10;di54bWxQSwUGAAAAAAQABAD1AAAAhAMAAAAA&#10;" filled="f" stroked="f" strokeweight=".25pt">
              <v:textbox inset="1pt,1pt,1pt,1pt">
                <w:txbxContent>
                  <w:p w:rsidR="008167D5" w:rsidRDefault="008167D5" w:rsidP="00BA50D8">
                    <w:pPr>
                      <w:pStyle w:val="ab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Подпись</w:t>
                    </w:r>
                  </w:p>
                </w:txbxContent>
              </v:textbox>
            </v:rect>
            <v:rect id="Rectangle 405" o:spid="_x0000_s1619" style="position:absolute;left:6604;top:19660;width:1000;height:309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lvhCsEA&#10;AADcAAAADwAAAGRycy9kb3ducmV2LnhtbESPQYvCMBSE7wv+h/CEva2JsohWoxRB8Gp3Fzw+mmdb&#10;bV5qErX+e7MgeBxm5htmue5tK27kQ+NYw3ikQBCXzjRcafj92X7NQISIbLB1TBoeFGC9GnwsMTPu&#10;znu6FbESCcIhQw11jF0mZShrshhGriNO3tF5izFJX0nj8Z7gtpUTpabSYsNpocaONjWV5+JqNeT5&#10;qf+7FHPcBjlTfmq+TZUftP4c9vkCRKQ+vsOv9s5omKg5/J9JR0Cung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G5b4QrBAAAA3AAAAA8AAAAAAAAAAAAAAAAAmAIAAGRycy9kb3du&#10;cmV2LnhtbFBLBQYAAAAABAAEAPUAAACGAwAAAAA=&#10;" filled="f" stroked="f" strokeweight=".25pt">
              <v:textbox inset="1pt,1pt,1pt,1pt">
                <w:txbxContent>
                  <w:p w:rsidR="008167D5" w:rsidRDefault="008167D5" w:rsidP="00BA50D8">
                    <w:pPr>
                      <w:pStyle w:val="ab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Дата</w:t>
                    </w:r>
                  </w:p>
                </w:txbxContent>
              </v:textbox>
            </v:rect>
            <v:rect id="Rectangle 406" o:spid="_x0000_s1620" style="position:absolute;left:18949;top:18977;width:1001;height:309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rjeSsAA&#10;AADcAAAADwAAAGRycy9kb3ducmV2LnhtbERPz2uDMBS+F/o/hFforY2WUTpnFBkUep3bYMeHeVNb&#10;8+KSVO1/vxwGO358v/NyMYOYyPnesoJ0n4AgbqzuuVXw8X7enUD4gKxxsEwKHuShLNarHDNtZ36j&#10;qQ6tiCHsM1TQhTBmUvqmI4N+b0fiyH1bZzBE6FqpHc4x3AzykCRHabDn2NDhSK8dNbf6bhRU1XX5&#10;/Kmf8ezlKXFH/aTb6kup7WapXkAEWsK/+M990QoOaZwfz8QjIItf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erjeSsAAAADcAAAADwAAAAAAAAAAAAAAAACYAgAAZHJzL2Rvd25y&#10;ZXYueG1sUEsFBgAAAAAEAAQA9QAAAIUDAAAAAA==&#10;" filled="f" stroked="f" strokeweight=".25pt">
              <v:textbox inset="1pt,1pt,1pt,1pt">
                <w:txbxContent>
                  <w:p w:rsidR="008167D5" w:rsidRDefault="008167D5" w:rsidP="00BA50D8">
                    <w:pPr>
                      <w:pStyle w:val="ab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Лист</w:t>
                    </w:r>
                  </w:p>
                </w:txbxContent>
              </v:textbox>
            </v:rect>
            <v:rect id="Rectangle 407" o:spid="_x0000_s1621" style="position:absolute;left:18949;top:19435;width:1001;height:423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fR70cEA&#10;AADcAAAADwAAAGRycy9kb3ducmV2LnhtbESPQYvCMBSE7wv+h/AEb2taEdFqlLIgeLWr4PHRPNtq&#10;81KTrNZ/bxYEj8PMfMOsNr1pxZ2cbywrSMcJCOLS6oYrBYff7fcchA/IGlvLpOBJHjbrwdcKM20f&#10;vKd7ESoRIewzVFCH0GVS+rImg35sO+Lona0zGKJ0ldQOHxFuWjlJkpk02HBcqLGjn5rKa/FnFOT5&#10;pT/eigVuvZwnbqanuspPSo2Gfb4EEagPn/C7vdMKJmkK/2fiEZDrF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BX0e9HBAAAA3AAAAA8AAAAAAAAAAAAAAAAAmAIAAGRycy9kb3du&#10;cmV2LnhtbFBLBQYAAAAABAAEAPUAAACGAwAAAAA=&#10;" filled="f" stroked="f" strokeweight=".25pt">
              <v:textbox inset="1pt,1pt,1pt,1pt">
                <w:txbxContent>
                  <w:p w:rsidR="008167D5" w:rsidRDefault="008167D5" w:rsidP="00BA50D8">
                    <w:pPr>
                      <w:pStyle w:val="ab"/>
                      <w:jc w:val="center"/>
                      <w:rPr>
                        <w:sz w:val="24"/>
                      </w:rPr>
                    </w:pPr>
                    <w:r>
                      <w:rPr>
                        <w:sz w:val="24"/>
                      </w:rPr>
                      <w:fldChar w:fldCharType="begin"/>
                    </w:r>
                    <w:r>
                      <w:rPr>
                        <w:sz w:val="24"/>
                      </w:rPr>
                      <w:instrText xml:space="preserve"> PAGE  \* LOWER </w:instrText>
                    </w:r>
                    <w:r>
                      <w:rPr>
                        <w:sz w:val="24"/>
                      </w:rPr>
                      <w:fldChar w:fldCharType="separate"/>
                    </w:r>
                    <w:r>
                      <w:rPr>
                        <w:sz w:val="24"/>
                      </w:rPr>
                      <w:t>1</w:t>
                    </w:r>
                    <w:r>
                      <w:rPr>
                        <w:sz w:val="24"/>
                      </w:rPr>
                      <w:fldChar w:fldCharType="end"/>
                    </w:r>
                  </w:p>
                </w:txbxContent>
              </v:textbox>
            </v:rect>
            <v:rect id="Rectangle 408" o:spid="_x0000_s1622" style="position:absolute;left:7745;top:19221;width:11075;height:477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SblpsEA&#10;AADcAAAADwAAAGRycy9kb3ducmV2LnhtbESPQYvCMBSE7wv+h/AEb2tqEdFqlLIgeLWr4PHRPNtq&#10;81KTrNZ/bxYEj8PMfMOsNr1pxZ2cbywrmIwTEMSl1Q1XCg6/2+85CB+QNbaWScGTPGzWg68VZto+&#10;eE/3IlQiQthnqKAOocuk9GVNBv3YdsTRO1tnMETpKqkdPiLctDJNkpk02HBcqLGjn5rKa/FnFOT5&#10;pT/eigVuvZwnbqanuspPSo2Gfb4EEagPn/C7vdMK0kkK/2fiEZDrF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OUm5abBAAAA3AAAAA8AAAAAAAAAAAAAAAAAmAIAAGRycy9kb3du&#10;cmV2LnhtbFBLBQYAAAAABAAEAPUAAACGAwAAAAA=&#10;" filled="f" stroked="f" strokeweight=".25pt">
              <v:textbox inset="1pt,1pt,1pt,1pt">
                <w:txbxContent>
                  <w:p w:rsidR="008167D5" w:rsidRDefault="008167D5" w:rsidP="00BA50D8">
                    <w:pPr>
                      <w:pStyle w:val="ab"/>
                      <w:jc w:val="center"/>
                    </w:pPr>
                    <w:r>
                      <w:t>НАЗВАНИЕ ДОКУМЕНТА</w:t>
                    </w:r>
                  </w:p>
                </w:txbxContent>
              </v:textbox>
            </v:rect>
            <w10:wrap anchorx="page" anchory="page"/>
            <w10:anchorlock/>
          </v:group>
        </w:pict>
      </w:r>
      <w:r w:rsidR="00BA50D8" w:rsidRPr="00F868F5">
        <w:rPr>
          <w:rFonts w:eastAsia="Times New Roman"/>
          <w:noProof/>
          <w:sz w:val="20"/>
          <w:szCs w:val="28"/>
        </w:rPr>
        <w:t xml:space="preserve"> </w:t>
      </w: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noProof/>
          <w:sz w:val="20"/>
          <w:szCs w:val="28"/>
        </w:rPr>
      </w:pP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noProof/>
          <w:sz w:val="20"/>
          <w:szCs w:val="28"/>
        </w:rPr>
      </w:pP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noProof/>
          <w:sz w:val="20"/>
          <w:szCs w:val="28"/>
        </w:rPr>
      </w:pP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noProof/>
          <w:sz w:val="20"/>
          <w:szCs w:val="28"/>
        </w:rPr>
      </w:pP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noProof/>
          <w:sz w:val="20"/>
          <w:szCs w:val="28"/>
        </w:rPr>
      </w:pP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noProof/>
          <w:sz w:val="20"/>
          <w:szCs w:val="28"/>
        </w:rPr>
      </w:pP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Pr="00F868F5" w:rsidRDefault="00BA50D8" w:rsidP="00BA50D8">
      <w:pPr>
        <w:spacing w:line="360" w:lineRule="auto"/>
        <w:rPr>
          <w:rFonts w:eastAsia="Times New Roman"/>
        </w:rPr>
      </w:pPr>
    </w:p>
    <w:p w:rsidR="00BA50D8" w:rsidRPr="00F868F5" w:rsidRDefault="00BA50D8" w:rsidP="00BA50D8">
      <w:pPr>
        <w:spacing w:line="360" w:lineRule="auto"/>
        <w:rPr>
          <w:rFonts w:eastAsia="Times New Roman"/>
        </w:rPr>
      </w:pPr>
    </w:p>
    <w:p w:rsidR="00BA50D8" w:rsidRPr="00F868F5" w:rsidRDefault="00BA50D8" w:rsidP="00BA50D8">
      <w:pPr>
        <w:spacing w:line="360" w:lineRule="auto"/>
        <w:rPr>
          <w:rFonts w:eastAsia="Times New Roman"/>
        </w:rPr>
      </w:pPr>
    </w:p>
    <w:p w:rsidR="00BA50D8" w:rsidRPr="00F868F5" w:rsidRDefault="00BA50D8" w:rsidP="00BA50D8">
      <w:pPr>
        <w:spacing w:line="360" w:lineRule="auto"/>
        <w:rPr>
          <w:rFonts w:eastAsia="Times New Roman"/>
        </w:rPr>
      </w:pPr>
    </w:p>
    <w:p w:rsidR="00BA50D8" w:rsidRPr="00F868F5" w:rsidRDefault="00BA50D8" w:rsidP="00BA50D8">
      <w:pPr>
        <w:spacing w:line="360" w:lineRule="auto"/>
        <w:rPr>
          <w:rFonts w:eastAsia="Times New Roman"/>
        </w:rPr>
      </w:pPr>
    </w:p>
    <w:p w:rsidR="00BA50D8" w:rsidRPr="00F868F5" w:rsidRDefault="00BA50D8" w:rsidP="00BA50D8">
      <w:pPr>
        <w:spacing w:line="360" w:lineRule="auto"/>
        <w:rPr>
          <w:rFonts w:eastAsia="Times New Roman"/>
        </w:rPr>
      </w:pPr>
    </w:p>
    <w:p w:rsidR="00BA50D8" w:rsidRPr="00F868F5" w:rsidRDefault="00BA50D8" w:rsidP="00BA50D8">
      <w:pPr>
        <w:spacing w:line="360" w:lineRule="auto"/>
        <w:rPr>
          <w:rFonts w:eastAsia="Times New Roman"/>
        </w:rPr>
      </w:pP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noProof/>
          <w:sz w:val="20"/>
          <w:szCs w:val="28"/>
        </w:rPr>
      </w:pP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noProof/>
          <w:sz w:val="20"/>
          <w:szCs w:val="28"/>
        </w:rPr>
      </w:pP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noProof/>
          <w:sz w:val="20"/>
          <w:szCs w:val="28"/>
        </w:rPr>
      </w:pP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noProof/>
          <w:sz w:val="20"/>
          <w:szCs w:val="28"/>
        </w:rPr>
      </w:pP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noProof/>
          <w:sz w:val="20"/>
          <w:szCs w:val="28"/>
        </w:rPr>
      </w:pP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noProof/>
          <w:sz w:val="20"/>
          <w:szCs w:val="28"/>
        </w:rPr>
      </w:pPr>
    </w:p>
    <w:p w:rsidR="00BA50D8" w:rsidRPr="00F868F5" w:rsidRDefault="001F1CF4" w:rsidP="00BA50D8">
      <w:pPr>
        <w:spacing w:line="360" w:lineRule="auto"/>
        <w:jc w:val="center"/>
        <w:rPr>
          <w:rFonts w:eastAsia="Times New Roman"/>
          <w:noProof/>
          <w:sz w:val="20"/>
          <w:szCs w:val="28"/>
        </w:rPr>
      </w:pPr>
      <w:r>
        <w:rPr>
          <w:rFonts w:eastAsia="Times New Roman"/>
          <w:noProof/>
          <w:sz w:val="20"/>
          <w:szCs w:val="28"/>
        </w:rPr>
        <w:pict>
          <v:group id="_x0000_s1623" style="position:absolute;left:0;text-align:left;margin-left:56.7pt;margin-top:19.85pt;width:518.8pt;height:802.3pt;z-index:251704320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" o:allowincell="f">
            <v:rect id="Rectangle 390" o:spid="_x0000_s1624" style="position:absolute;width:20000;height:20000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nhakcEA&#10;AADcAAAADwAAAGRycy9kb3ducmV2LnhtbERPzYrCMBC+C75DmAVvmq6I2K5RqiB4kt3qAwzNbFts&#10;JrWJbfXpN8KCt/n4fme9HUwtOmpdZVnB5ywCQZxbXXGh4HI+TFcgnEfWWFsmBQ9ysN2MR2tMtO35&#10;h7rMFyKEsEtQQel9k0jp8pIMupltiAP3a1uDPsC2kLrFPoSbWs6jaCkNVhwaSmxoX1J+ze5GwdUP&#10;3Sktsuchvuzi/HuX9vdbqtTkY0i/QHga/Fv87z7qMD9ewOuZcIHc/AE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F54WpHBAAAA3AAAAA8AAAAAAAAAAAAAAAAAmAIAAGRycy9kb3du&#10;cmV2LnhtbFBLBQYAAAAABAAEAPUAAACGAwAAAAA=&#10;" filled="f" strokeweight="2pt"/>
            <v:line id="Line 391" o:spid="_x0000_s1625" style="position:absolute;visibility:visible" from="1093,18949" to="1095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" strokeweight="2pt"/>
            <v:line id="Line 392" o:spid="_x0000_s1626" style="position:absolute;visibility:visible" from="10,18941" to="19977,1894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" strokeweight="2pt"/>
            <v:line id="Line 393" o:spid="_x0000_s1627" style="position:absolute;visibility:visible" from="2186,18949" to="2188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5ApJ8EAAADcAAAADwAAAGRycy9kb3ducmV2LnhtbERPS4vCMBC+C/sfwix403QXXLU2iggV&#10;b7KtF29jM31gMylN1PrvzcKCt/n4npNsBtOKO/WusazgaxqBIC6sbrhScMrTyQKE88gaW8uk4EkO&#10;NuuPUYKxtg/+pXvmKxFC2MWooPa+i6V0RU0G3dR2xIErbW/QB9hXUvf4COGmld9R9CMNNhwaauxo&#10;V1NxzW5GwfV8mqX7407nbbbVlyr150uplRp/DtsVCE+Df4v/3Qcd5i/n8PdMuECuX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ADkCknwQAAANwAAAAPAAAAAAAAAAAAAAAA&#10;AKECAABkcnMvZG93bnJldi54bWxQSwUGAAAAAAQABAD5AAAAjwMAAAAA&#10;" strokeweight="2pt"/>
            <v:line id="Line 394" o:spid="_x0000_s1628" style="position:absolute;visibility:visible" from="4919,18949" to="4921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g+9VcIAAADcAAAADwAAAGRycy9kb3ducmV2LnhtbESPQYvCQAyF74L/YYiwN50q7KLVUUSo&#10;eFu2evEWO7EtdjKlM2r99+aw4C3hvbz3ZbXpXaMe1IXas4HpJAFFXHhbc2ngdMzGc1AhIltsPJOB&#10;FwXYrIeDFabWP/mPHnkslYRwSNFAFWObah2KihyGiW+JRbv6zmGUtSu17fAp4a7RsyT50Q5rloYK&#10;W9pVVNzyuzNwO5++s/3vzh6bfGsvZRbPl6s15mvUb5egIvXxY/6/PljBXwitPCMT6PUb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cg+9VcIAAADcAAAADwAAAAAAAAAAAAAA&#10;AAChAgAAZHJzL2Rvd25yZXYueG1sUEsFBgAAAAAEAAQA+QAAAJADAAAAAA==&#10;" strokeweight="2pt"/>
            <v:line id="Line 395" o:spid="_x0000_s1629" style="position:absolute;visibility:visible" from="6557,18959" to="6559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" strokeweight="2pt"/>
            <v:line id="Line 396" o:spid="_x0000_s1630" style="position:absolute;visibility:visible" from="7650,18949" to="7652,1997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" strokeweight="2pt"/>
            <v:line id="Line 397" o:spid="_x0000_s1631" style="position:absolute;visibility:visible" from="18905,18949" to="18909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0BrgM78AAADcAAAADwAAAGRycy9kb3ducmV2LnhtbESPwQrCMBBE74L/EFbwpqmCItUoIlS8&#10;idVLb2uztsVmU5qo9e+NIHgcZuYNs9p0phZPal1lWcFkHIEgzq2uuFBwOSejBQjnkTXWlknBmxxs&#10;1v3eCmNtX3yiZ+oLESDsYlRQet/EUrq8JINubBvi4N1sa9AH2RZSt/gKcFPLaRTNpcGKw0KJDe1K&#10;yu/pwyi4Z5dZsj/u9LlOt/paJD673rRSw0G3XYLw1Pl/+Nc+aAXTaALfM+EIyPUH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0BrgM78AAADcAAAADwAAAAAAAAAAAAAAAACh&#10;AgAAZHJzL2Rvd25yZXYueG1sUEsFBgAAAAAEAAQA+QAAAI0DAAAAAA==&#10;" strokeweight="2pt"/>
            <v:line id="Line 398" o:spid="_x0000_s1632" style="position:absolute;visibility:visible" from="10,19293" to="7631,1929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Hv898QAAADcAAAADwAAAGRycy9kb3ducmV2LnhtbESP3WoCMRSE7wu+QziCdzXrXki7NUrx&#10;B5RelKoPcNycbrZuTpYk6urTN4Lg5TAz3zCTWWcbcSYfascKRsMMBHHpdM2Vgv1u9foGIkRkjY1j&#10;UnClALNp72WChXYX/qHzNlYiQTgUqMDE2BZShtKQxTB0LXHyfp23GJP0ldQeLwluG5ln2VharDkt&#10;GGxpbqg8bk9WwcYfvo6jW2XkgTd+2Xwv3oP9U2rQ7z4/QETq4jP8aK+1gjzL4X4mHQE5/Qc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ke/z3xAAAANwAAAAPAAAAAAAAAAAA&#10;AAAAAKECAABkcnMvZG93bnJldi54bWxQSwUGAAAAAAQABAD5AAAAkgMAAAAA&#10;" strokeweight="1pt"/>
            <v:line id="Line 399" o:spid="_x0000_s1633" style="position:absolute;visibility:visible" from="10,19646" to="7631,1964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4Tb38AAAADcAAAADwAAAGRycy9kb3ducmV2LnhtbESPwQrCMBBE74L/EFbwpqmKItUoIlS8&#10;idWLt7VZ22KzKU3U+vdGEDwOM/OGWa5bU4knNa60rGA0jEAQZ1aXnCs4n5LBHITzyBory6TgTQ7W&#10;q25nibG2Lz7SM/W5CBB2MSoovK9jKV1WkEE3tDVx8G62MeiDbHKpG3wFuKnkOIpm0mDJYaHAmrYF&#10;Zff0YRTcL+dpsjts9alKN/qaJ/5yvWml+r12swDhqfX/8K+91wrG0QS+Z8IRkKsP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E+E29/AAAAA3AAAAA8AAAAAAAAAAAAAAAAA&#10;oQIAAGRycy9kb3ducmV2LnhtbFBLBQYAAAAABAAEAPkAAACOAwAAAAA=&#10;" strokeweight="2pt"/>
            <v:line id="Line 400" o:spid="_x0000_s1634" style="position:absolute;visibility:visible" from="18919,19296" to="19990,1929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N7BGMUAAADcAAAADwAAAGRycy9kb3ducmV2LnhtbESP3WoCMRSE74W+QziF3tWsUsSuZhfp&#10;D1S8kKoPcNwcN6ubkyVJde3TN0LBy2FmvmHmZW9bcSYfGscKRsMMBHHldMO1gt3283kKIkRkja1j&#10;UnClAGXxMJhjrt2Fv+m8ibVIEA45KjAxdrmUoTJkMQxdR5y8g/MWY5K+ltrjJcFtK8dZNpEWG04L&#10;Bjt6M1SdNj9WwdLvV6fRb23knpf+o12/vwZ7VOrpsV/MQETq4z383/7SCsbZC9zOpCMgiz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RN7BGMUAAADcAAAADwAAAAAAAAAA&#10;AAAAAAChAgAAZHJzL2Rvd25yZXYueG1sUEsFBgAAAAAEAAQA+QAAAJMDAAAAAA==&#10;" strokeweight="1pt"/>
            <v:rect id="Rectangle 401" o:spid="_x0000_s1635" style="position:absolute;left:54;top:19660;width:1000;height:309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xbrD8IA&#10;AADcAAAADwAAAGRycy9kb3ducmV2LnhtbESPQWsCMRSE7wX/Q3iCt5ooKro1ylIQvLpW8PjYvO5u&#10;u3lZk1TXf28EocdhZr5h1tvetuJKPjSONUzGCgRx6UzDlYav4+59CSJEZIOtY9JwpwDbzeBtjZlx&#10;Nz7QtYiVSBAOGWqoY+wyKUNZk8Uwdh1x8r6dtxiT9JU0Hm8Jbls5VWohLTacFmrs6LOm8rf4sxry&#10;/Kc/XYoV7oJcKr8wM1PlZ61Hwz7/ABGpj//hV3tvNEzVHJ5n0hGQmwc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vFusPwgAAANwAAAAPAAAAAAAAAAAAAAAAAJgCAABkcnMvZG93&#10;bnJldi54bWxQSwUGAAAAAAQABAD1AAAAhwMAAAAA&#10;" filled="f" stroked="f" strokeweight=".25pt">
              <v:textbox inset="1pt,1pt,1pt,1pt">
                <w:txbxContent>
                  <w:p w:rsidR="008167D5" w:rsidRDefault="008167D5" w:rsidP="00BA50D8">
                    <w:pPr>
                      <w:pStyle w:val="ab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Изм.</w:t>
                    </w:r>
                  </w:p>
                </w:txbxContent>
              </v:textbox>
            </v:rect>
            <v:rect id="Rectangle 402" o:spid="_x0000_s1636" style="position:absolute;left:1139;top:19660;width:1001;height:309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8R1eMIA&#10;AADcAAAADwAAAGRycy9kb3ducmV2LnhtbESPQWvCQBSE70L/w/IKveluQwk2dQ2hIHg1KvT4yL4m&#10;abNv092txn/vCoLHYWa+YVblZAdxIh96xxpeFwoEceNMz62Gw34zX4IIEdng4Jg0XChAuX6arbAw&#10;7sw7OtWxFQnCoUANXYxjIWVoOrIYFm4kTt638xZjkr6VxuM5we0gM6VyabHntNDhSJ8dNb/1v9VQ&#10;VT/T8a9+x02QS+Vz82ba6kvrl+ep+gARaYqP8L29NRoylcPtTDoCcn0F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fxHV4wgAAANwAAAAPAAAAAAAAAAAAAAAAAJgCAABkcnMvZG93&#10;bnJldi54bWxQSwUGAAAAAAQABAD1AAAAhwMAAAAA&#10;" filled="f" stroked="f" strokeweight=".25pt">
              <v:textbox inset="1pt,1pt,1pt,1pt">
                <w:txbxContent>
                  <w:p w:rsidR="008167D5" w:rsidRDefault="008167D5" w:rsidP="00BA50D8">
                    <w:pPr>
                      <w:pStyle w:val="ab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Лист</w:t>
                    </w:r>
                  </w:p>
                </w:txbxContent>
              </v:textbox>
            </v:rect>
            <v:rect id="Rectangle 403" o:spid="_x0000_s1637" style="position:absolute;left:2267;top:19660;width:2573;height:309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IjQ48IA&#10;AADcAAAADwAAAGRycy9kb3ducmV2LnhtbESPQWsCMRSE7wX/Q3iCt5ooYnVrlKUgeHWt4PGxed3d&#10;dvOyJqmu/94IgsdhZr5hVpvetuJCPjSONUzGCgRx6UzDlYbvw/Z9ASJEZIOtY9JwowCb9eBthZlx&#10;V97TpYiVSBAOGWqoY+wyKUNZk8Uwdh1x8n6ctxiT9JU0Hq8Jbls5VWouLTacFmrs6Kum8q/4txry&#10;/Lc/noslboNcKD83M1PlJ61Hwz7/BBGpj6/ws70zGqbqAx5n0hGQ6zs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wiNDjwgAAANwAAAAPAAAAAAAAAAAAAAAAAJgCAABkcnMvZG93&#10;bnJldi54bWxQSwUGAAAAAAQABAD1AAAAhwMAAAAA&#10;" filled="f" stroked="f" strokeweight=".25pt">
              <v:textbox inset="1pt,1pt,1pt,1pt">
                <w:txbxContent>
                  <w:p w:rsidR="008167D5" w:rsidRDefault="008167D5" w:rsidP="00BA50D8">
                    <w:pPr>
                      <w:pStyle w:val="ab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№ докум.</w:t>
                    </w:r>
                  </w:p>
                </w:txbxContent>
              </v:textbox>
            </v:rect>
            <v:rect id="Rectangle 404" o:spid="_x0000_s1638" style="position:absolute;left:4983;top:19660;width:1534;height:309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RdEkb8A&#10;AADcAAAADwAAAGRycy9kb3ducmV2LnhtbERPz2vCMBS+D/wfwhN2m4kyRGtTKUJh13UbeHw0z7ba&#10;vNQkq91/vxwGO358v/PjbAcxkQ+9Yw3rlQJB3DjTc6vh86N62YEIEdng4Jg0/FCAY7F4yjEz7sHv&#10;NNWxFSmEQ4YauhjHTMrQdGQxrNxInLiL8xZjgr6VxuMjhdtBbpTaSos9p4YORzp11Nzqb6uhLK/z&#10;173eYxXkTvmteTVtedb6eTmXBxCR5vgv/nO/GQ0bldamM+kIyOIX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ABF0SRvwAAANwAAAAPAAAAAAAAAAAAAAAAAJgCAABkcnMvZG93bnJl&#10;di54bWxQSwUGAAAAAAQABAD1AAAAhAMAAAAA&#10;" filled="f" stroked="f" strokeweight=".25pt">
              <v:textbox inset="1pt,1pt,1pt,1pt">
                <w:txbxContent>
                  <w:p w:rsidR="008167D5" w:rsidRDefault="008167D5" w:rsidP="00BA50D8">
                    <w:pPr>
                      <w:pStyle w:val="ab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Подпись</w:t>
                    </w:r>
                  </w:p>
                </w:txbxContent>
              </v:textbox>
            </v:rect>
            <v:rect id="Rectangle 405" o:spid="_x0000_s1639" style="position:absolute;left:6604;top:19660;width:1000;height:309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lvhCsEA&#10;AADcAAAADwAAAGRycy9kb3ducmV2LnhtbESPQYvCMBSE7wv+h/CEva2JsohWoxRB8Gp3Fzw+mmdb&#10;bV5qErX+e7MgeBxm5htmue5tK27kQ+NYw3ikQBCXzjRcafj92X7NQISIbLB1TBoeFGC9GnwsMTPu&#10;znu6FbESCcIhQw11jF0mZShrshhGriNO3tF5izFJX0nj8Z7gtpUTpabSYsNpocaONjWV5+JqNeT5&#10;qf+7FHPcBjlTfmq+TZUftP4c9vkCRKQ+vsOv9s5omKg5/J9JR0Cung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G5b4QrBAAAA3AAAAA8AAAAAAAAAAAAAAAAAmAIAAGRycy9kb3du&#10;cmV2LnhtbFBLBQYAAAAABAAEAPUAAACGAwAAAAA=&#10;" filled="f" stroked="f" strokeweight=".25pt">
              <v:textbox inset="1pt,1pt,1pt,1pt">
                <w:txbxContent>
                  <w:p w:rsidR="008167D5" w:rsidRDefault="008167D5" w:rsidP="00BA50D8">
                    <w:pPr>
                      <w:pStyle w:val="ab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Дата</w:t>
                    </w:r>
                  </w:p>
                </w:txbxContent>
              </v:textbox>
            </v:rect>
            <v:rect id="Rectangle 406" o:spid="_x0000_s1640" style="position:absolute;left:18949;top:18977;width:1001;height:309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rjeSsAA&#10;AADcAAAADwAAAGRycy9kb3ducmV2LnhtbERPz2uDMBS+F/o/hFforY2WUTpnFBkUep3bYMeHeVNb&#10;8+KSVO1/vxwGO358v/NyMYOYyPnesoJ0n4AgbqzuuVXw8X7enUD4gKxxsEwKHuShLNarHDNtZ36j&#10;qQ6tiCHsM1TQhTBmUvqmI4N+b0fiyH1bZzBE6FqpHc4x3AzykCRHabDn2NDhSK8dNbf6bhRU1XX5&#10;/Kmf8ezlKXFH/aTb6kup7WapXkAEWsK/+M990QoOaZwfz8QjIItf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erjeSsAAAADcAAAADwAAAAAAAAAAAAAAAACYAgAAZHJzL2Rvd25y&#10;ZXYueG1sUEsFBgAAAAAEAAQA9QAAAIUDAAAAAA==&#10;" filled="f" stroked="f" strokeweight=".25pt">
              <v:textbox inset="1pt,1pt,1pt,1pt">
                <w:txbxContent>
                  <w:p w:rsidR="008167D5" w:rsidRDefault="008167D5" w:rsidP="00BA50D8">
                    <w:pPr>
                      <w:pStyle w:val="ab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Лист</w:t>
                    </w:r>
                  </w:p>
                </w:txbxContent>
              </v:textbox>
            </v:rect>
            <v:rect id="Rectangle 407" o:spid="_x0000_s1641" style="position:absolute;left:18949;top:19435;width:1001;height:423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fR70cEA&#10;AADcAAAADwAAAGRycy9kb3ducmV2LnhtbESPQYvCMBSE7wv+h/AEb2taEdFqlLIgeLWr4PHRPNtq&#10;81KTrNZ/bxYEj8PMfMOsNr1pxZ2cbywrSMcJCOLS6oYrBYff7fcchA/IGlvLpOBJHjbrwdcKM20f&#10;vKd7ESoRIewzVFCH0GVS+rImg35sO+Lona0zGKJ0ldQOHxFuWjlJkpk02HBcqLGjn5rKa/FnFOT5&#10;pT/eigVuvZwnbqanuspPSo2Gfb4EEagPn/C7vdMKJmkK/2fiEZDrF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BX0e9HBAAAA3AAAAA8AAAAAAAAAAAAAAAAAmAIAAGRycy9kb3du&#10;cmV2LnhtbFBLBQYAAAAABAAEAPUAAACGAwAAAAA=&#10;" filled="f" stroked="f" strokeweight=".25pt">
              <v:textbox inset="1pt,1pt,1pt,1pt">
                <w:txbxContent>
                  <w:p w:rsidR="008167D5" w:rsidRDefault="008167D5" w:rsidP="00BA50D8">
                    <w:pPr>
                      <w:pStyle w:val="ab"/>
                      <w:jc w:val="center"/>
                      <w:rPr>
                        <w:sz w:val="24"/>
                      </w:rPr>
                    </w:pPr>
                    <w:r>
                      <w:rPr>
                        <w:sz w:val="24"/>
                      </w:rPr>
                      <w:fldChar w:fldCharType="begin"/>
                    </w:r>
                    <w:r>
                      <w:rPr>
                        <w:sz w:val="24"/>
                      </w:rPr>
                      <w:instrText xml:space="preserve"> PAGE  \* LOWER </w:instrText>
                    </w:r>
                    <w:r>
                      <w:rPr>
                        <w:sz w:val="24"/>
                      </w:rPr>
                      <w:fldChar w:fldCharType="separate"/>
                    </w:r>
                    <w:r>
                      <w:rPr>
                        <w:sz w:val="24"/>
                      </w:rPr>
                      <w:t>1</w:t>
                    </w:r>
                    <w:r>
                      <w:rPr>
                        <w:sz w:val="24"/>
                      </w:rPr>
                      <w:fldChar w:fldCharType="end"/>
                    </w:r>
                  </w:p>
                </w:txbxContent>
              </v:textbox>
            </v:rect>
            <v:rect id="Rectangle 408" o:spid="_x0000_s1642" style="position:absolute;left:7745;top:19221;width:11075;height:477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SblpsEA&#10;AADcAAAADwAAAGRycy9kb3ducmV2LnhtbESPQYvCMBSE7wv+h/AEb2tqEdFqlLIgeLWr4PHRPNtq&#10;81KTrNZ/bxYEj8PMfMOsNr1pxZ2cbywrmIwTEMSl1Q1XCg6/2+85CB+QNbaWScGTPGzWg68VZto+&#10;eE/3IlQiQthnqKAOocuk9GVNBv3YdsTRO1tnMETpKqkdPiLctDJNkpk02HBcqLGjn5rKa/FnFOT5&#10;pT/eigVuvZwnbqanuspPSo2Gfb4EEagPn/C7vdMK0kkK/2fiEZDrF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OUm5abBAAAA3AAAAA8AAAAAAAAAAAAAAAAAmAIAAGRycy9kb3du&#10;cmV2LnhtbFBLBQYAAAAABAAEAPUAAACGAwAAAAA=&#10;" filled="f" stroked="f" strokeweight=".25pt">
              <v:textbox inset="1pt,1pt,1pt,1pt">
                <w:txbxContent>
                  <w:p w:rsidR="008167D5" w:rsidRDefault="008167D5" w:rsidP="00BA50D8">
                    <w:pPr>
                      <w:pStyle w:val="ab"/>
                      <w:jc w:val="center"/>
                    </w:pPr>
                    <w:r>
                      <w:t>НАЗВАНИЕ ДОКУМЕНТА</w:t>
                    </w:r>
                  </w:p>
                </w:txbxContent>
              </v:textbox>
            </v:rect>
            <w10:wrap anchorx="page" anchory="page"/>
            <w10:anchorlock/>
          </v:group>
        </w:pict>
      </w:r>
      <w:r w:rsidR="00BA50D8" w:rsidRPr="00F868F5">
        <w:rPr>
          <w:rFonts w:eastAsia="Times New Roman"/>
          <w:noProof/>
          <w:sz w:val="20"/>
          <w:szCs w:val="28"/>
        </w:rPr>
        <w:t xml:space="preserve"> </w:t>
      </w: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noProof/>
          <w:sz w:val="20"/>
          <w:szCs w:val="28"/>
        </w:rPr>
      </w:pP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noProof/>
          <w:sz w:val="20"/>
          <w:szCs w:val="28"/>
        </w:rPr>
      </w:pP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noProof/>
          <w:sz w:val="20"/>
          <w:szCs w:val="28"/>
        </w:rPr>
      </w:pP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noProof/>
          <w:sz w:val="20"/>
          <w:szCs w:val="28"/>
        </w:rPr>
      </w:pP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noProof/>
          <w:sz w:val="20"/>
          <w:szCs w:val="28"/>
        </w:rPr>
      </w:pP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noProof/>
          <w:sz w:val="20"/>
          <w:szCs w:val="28"/>
        </w:rPr>
      </w:pP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Pr="00F868F5" w:rsidRDefault="00BA50D8" w:rsidP="00BA50D8">
      <w:pPr>
        <w:spacing w:line="360" w:lineRule="auto"/>
        <w:rPr>
          <w:rFonts w:eastAsia="Times New Roman"/>
        </w:rPr>
      </w:pPr>
    </w:p>
    <w:p w:rsidR="00BA50D8" w:rsidRPr="00F868F5" w:rsidRDefault="00BA50D8" w:rsidP="00BA50D8">
      <w:pPr>
        <w:spacing w:line="360" w:lineRule="auto"/>
        <w:rPr>
          <w:rFonts w:eastAsia="Times New Roman"/>
        </w:rPr>
      </w:pPr>
    </w:p>
    <w:p w:rsidR="00BA50D8" w:rsidRPr="00F868F5" w:rsidRDefault="00BA50D8" w:rsidP="00BA50D8">
      <w:pPr>
        <w:spacing w:line="360" w:lineRule="auto"/>
        <w:rPr>
          <w:rFonts w:eastAsia="Times New Roman"/>
        </w:rPr>
      </w:pPr>
    </w:p>
    <w:p w:rsidR="00BA50D8" w:rsidRPr="00F868F5" w:rsidRDefault="00BA50D8" w:rsidP="00BA50D8">
      <w:pPr>
        <w:spacing w:line="360" w:lineRule="auto"/>
        <w:rPr>
          <w:rFonts w:eastAsia="Times New Roman"/>
        </w:rPr>
      </w:pPr>
    </w:p>
    <w:p w:rsidR="00BA50D8" w:rsidRPr="00F868F5" w:rsidRDefault="00BA50D8" w:rsidP="00BA50D8">
      <w:pPr>
        <w:spacing w:line="360" w:lineRule="auto"/>
        <w:rPr>
          <w:rFonts w:eastAsia="Times New Roman"/>
        </w:rPr>
      </w:pPr>
    </w:p>
    <w:p w:rsidR="00BA50D8" w:rsidRPr="00F868F5" w:rsidRDefault="00BA50D8" w:rsidP="00BA50D8">
      <w:pPr>
        <w:spacing w:line="360" w:lineRule="auto"/>
        <w:rPr>
          <w:rFonts w:eastAsia="Times New Roman"/>
        </w:rPr>
      </w:pPr>
    </w:p>
    <w:p w:rsidR="00BA50D8" w:rsidRPr="00F868F5" w:rsidRDefault="00BA50D8" w:rsidP="00BA50D8">
      <w:pPr>
        <w:spacing w:line="360" w:lineRule="auto"/>
        <w:rPr>
          <w:rFonts w:eastAsia="Times New Roman"/>
        </w:rPr>
      </w:pP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noProof/>
          <w:sz w:val="20"/>
          <w:szCs w:val="28"/>
        </w:rPr>
      </w:pP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noProof/>
          <w:sz w:val="20"/>
          <w:szCs w:val="28"/>
        </w:rPr>
      </w:pP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noProof/>
          <w:sz w:val="20"/>
          <w:szCs w:val="28"/>
        </w:rPr>
      </w:pP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noProof/>
          <w:sz w:val="20"/>
          <w:szCs w:val="28"/>
        </w:rPr>
      </w:pP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noProof/>
          <w:sz w:val="20"/>
          <w:szCs w:val="28"/>
        </w:rPr>
      </w:pP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noProof/>
          <w:sz w:val="20"/>
          <w:szCs w:val="28"/>
        </w:rPr>
      </w:pPr>
    </w:p>
    <w:p w:rsidR="00BA50D8" w:rsidRPr="00F868F5" w:rsidRDefault="001F1CF4" w:rsidP="00BA50D8">
      <w:pPr>
        <w:spacing w:line="360" w:lineRule="auto"/>
        <w:jc w:val="center"/>
        <w:rPr>
          <w:rFonts w:eastAsia="Times New Roman"/>
          <w:noProof/>
          <w:sz w:val="20"/>
          <w:szCs w:val="28"/>
        </w:rPr>
      </w:pPr>
      <w:r>
        <w:rPr>
          <w:rFonts w:eastAsia="Times New Roman"/>
          <w:noProof/>
          <w:sz w:val="20"/>
          <w:szCs w:val="28"/>
        </w:rPr>
        <w:pict>
          <v:group id="_x0000_s1643" style="position:absolute;left:0;text-align:left;margin-left:56.7pt;margin-top:19.85pt;width:518.8pt;height:802.3pt;z-index:251706368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" o:allowincell="f">
            <v:rect id="Rectangle 390" o:spid="_x0000_s1644" style="position:absolute;width:20000;height:20000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nhakcEA&#10;AADcAAAADwAAAGRycy9kb3ducmV2LnhtbERPzYrCMBC+C75DmAVvmq6I2K5RqiB4kt3qAwzNbFts&#10;JrWJbfXpN8KCt/n4fme9HUwtOmpdZVnB5ywCQZxbXXGh4HI+TFcgnEfWWFsmBQ9ysN2MR2tMtO35&#10;h7rMFyKEsEtQQel9k0jp8pIMupltiAP3a1uDPsC2kLrFPoSbWs6jaCkNVhwaSmxoX1J+ze5GwdUP&#10;3Sktsuchvuzi/HuX9vdbqtTkY0i/QHga/Fv87z7qMD9ewOuZcIHc/AE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F54WpHBAAAA3AAAAA8AAAAAAAAAAAAAAAAAmAIAAGRycy9kb3du&#10;cmV2LnhtbFBLBQYAAAAABAAEAPUAAACGAwAAAAA=&#10;" filled="f" strokeweight="2pt"/>
            <v:line id="Line 391" o:spid="_x0000_s1645" style="position:absolute;visibility:visible" from="1093,18949" to="1095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" strokeweight="2pt"/>
            <v:line id="Line 392" o:spid="_x0000_s1646" style="position:absolute;visibility:visible" from="10,18941" to="19977,1894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" strokeweight="2pt"/>
            <v:line id="Line 393" o:spid="_x0000_s1647" style="position:absolute;visibility:visible" from="2186,18949" to="2188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5ApJ8EAAADcAAAADwAAAGRycy9kb3ducmV2LnhtbERPS4vCMBC+C/sfwix403QXXLU2iggV&#10;b7KtF29jM31gMylN1PrvzcKCt/n4npNsBtOKO/WusazgaxqBIC6sbrhScMrTyQKE88gaW8uk4EkO&#10;NuuPUYKxtg/+pXvmKxFC2MWooPa+i6V0RU0G3dR2xIErbW/QB9hXUvf4COGmld9R9CMNNhwaauxo&#10;V1NxzW5GwfV8mqX7407nbbbVlyr150uplRp/DtsVCE+Df4v/3Qcd5i/n8PdMuECuX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ADkCknwQAAANwAAAAPAAAAAAAAAAAAAAAA&#10;AKECAABkcnMvZG93bnJldi54bWxQSwUGAAAAAAQABAD5AAAAjwMAAAAA&#10;" strokeweight="2pt"/>
            <v:line id="Line 394" o:spid="_x0000_s1648" style="position:absolute;visibility:visible" from="4919,18949" to="4921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g+9VcIAAADcAAAADwAAAGRycy9kb3ducmV2LnhtbESPQYvCQAyF74L/YYiwN50q7KLVUUSo&#10;eFu2evEWO7EtdjKlM2r99+aw4C3hvbz3ZbXpXaMe1IXas4HpJAFFXHhbc2ngdMzGc1AhIltsPJOB&#10;FwXYrIeDFabWP/mPHnkslYRwSNFAFWObah2KihyGiW+JRbv6zmGUtSu17fAp4a7RsyT50Q5rloYK&#10;W9pVVNzyuzNwO5++s/3vzh6bfGsvZRbPl6s15mvUb5egIvXxY/6/PljBXwitPCMT6PUb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cg+9VcIAAADcAAAADwAAAAAAAAAAAAAA&#10;AAChAgAAZHJzL2Rvd25yZXYueG1sUEsFBgAAAAAEAAQA+QAAAJADAAAAAA==&#10;" strokeweight="2pt"/>
            <v:line id="Line 395" o:spid="_x0000_s1649" style="position:absolute;visibility:visible" from="6557,18959" to="6559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" strokeweight="2pt"/>
            <v:line id="Line 396" o:spid="_x0000_s1650" style="position:absolute;visibility:visible" from="7650,18949" to="7652,1997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" strokeweight="2pt"/>
            <v:line id="Line 397" o:spid="_x0000_s1651" style="position:absolute;visibility:visible" from="18905,18949" to="18909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0BrgM78AAADcAAAADwAAAGRycy9kb3ducmV2LnhtbESPwQrCMBBE74L/EFbwpqmCItUoIlS8&#10;idVLb2uztsVmU5qo9e+NIHgcZuYNs9p0phZPal1lWcFkHIEgzq2uuFBwOSejBQjnkTXWlknBmxxs&#10;1v3eCmNtX3yiZ+oLESDsYlRQet/EUrq8JINubBvi4N1sa9AH2RZSt/gKcFPLaRTNpcGKw0KJDe1K&#10;yu/pwyi4Z5dZsj/u9LlOt/paJD673rRSw0G3XYLw1Pl/+Nc+aAXTaALfM+EIyPUH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0BrgM78AAADcAAAADwAAAAAAAAAAAAAAAACh&#10;AgAAZHJzL2Rvd25yZXYueG1sUEsFBgAAAAAEAAQA+QAAAI0DAAAAAA==&#10;" strokeweight="2pt"/>
            <v:line id="Line 398" o:spid="_x0000_s1652" style="position:absolute;visibility:visible" from="10,19293" to="7631,1929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Hv898QAAADcAAAADwAAAGRycy9kb3ducmV2LnhtbESP3WoCMRSE7wu+QziCdzXrXki7NUrx&#10;B5RelKoPcNycbrZuTpYk6urTN4Lg5TAz3zCTWWcbcSYfascKRsMMBHHpdM2Vgv1u9foGIkRkjY1j&#10;UnClALNp72WChXYX/qHzNlYiQTgUqMDE2BZShtKQxTB0LXHyfp23GJP0ldQeLwluG5ln2VharDkt&#10;GGxpbqg8bk9WwcYfvo6jW2XkgTd+2Xwv3oP9U2rQ7z4/QETq4jP8aK+1gjzL4X4mHQE5/Qc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ke/z3xAAAANwAAAAPAAAAAAAAAAAA&#10;AAAAAKECAABkcnMvZG93bnJldi54bWxQSwUGAAAAAAQABAD5AAAAkgMAAAAA&#10;" strokeweight="1pt"/>
            <v:line id="Line 399" o:spid="_x0000_s1653" style="position:absolute;visibility:visible" from="10,19646" to="7631,1964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4Tb38AAAADcAAAADwAAAGRycy9kb3ducmV2LnhtbESPwQrCMBBE74L/EFbwpqmKItUoIlS8&#10;idWLt7VZ22KzKU3U+vdGEDwOM/OGWa5bU4knNa60rGA0jEAQZ1aXnCs4n5LBHITzyBory6TgTQ7W&#10;q25nibG2Lz7SM/W5CBB2MSoovK9jKV1WkEE3tDVx8G62MeiDbHKpG3wFuKnkOIpm0mDJYaHAmrYF&#10;Zff0YRTcL+dpsjts9alKN/qaJ/5yvWml+r12swDhqfX/8K+91wrG0QS+Z8IRkKsP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E+E29/AAAAA3AAAAA8AAAAAAAAAAAAAAAAA&#10;oQIAAGRycy9kb3ducmV2LnhtbFBLBQYAAAAABAAEAPkAAACOAwAAAAA=&#10;" strokeweight="2pt"/>
            <v:line id="Line 400" o:spid="_x0000_s1654" style="position:absolute;visibility:visible" from="18919,19296" to="19990,1929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N7BGMUAAADcAAAADwAAAGRycy9kb3ducmV2LnhtbESP3WoCMRSE74W+QziF3tWsUsSuZhfp&#10;D1S8kKoPcNwcN6ubkyVJde3TN0LBy2FmvmHmZW9bcSYfGscKRsMMBHHldMO1gt3283kKIkRkja1j&#10;UnClAGXxMJhjrt2Fv+m8ibVIEA45KjAxdrmUoTJkMQxdR5y8g/MWY5K+ltrjJcFtK8dZNpEWG04L&#10;Bjt6M1SdNj9WwdLvV6fRb23knpf+o12/vwZ7VOrpsV/MQETq4z383/7SCsbZC9zOpCMgiz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RN7BGMUAAADcAAAADwAAAAAAAAAA&#10;AAAAAAChAgAAZHJzL2Rvd25yZXYueG1sUEsFBgAAAAAEAAQA+QAAAJMDAAAAAA==&#10;" strokeweight="1pt"/>
            <v:rect id="Rectangle 401" o:spid="_x0000_s1655" style="position:absolute;left:54;top:19660;width:1000;height:309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xbrD8IA&#10;AADcAAAADwAAAGRycy9kb3ducmV2LnhtbESPQWsCMRSE7wX/Q3iCt5ooKro1ylIQvLpW8PjYvO5u&#10;u3lZk1TXf28EocdhZr5h1tvetuJKPjSONUzGCgRx6UzDlYav4+59CSJEZIOtY9JwpwDbzeBtjZlx&#10;Nz7QtYiVSBAOGWqoY+wyKUNZk8Uwdh1x8r6dtxiT9JU0Hm8Jbls5VWohLTacFmrs6LOm8rf4sxry&#10;/Kc/XYoV7oJcKr8wM1PlZ61Hwz7/ABGpj//hV3tvNEzVHJ5n0hGQmwc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vFusPwgAAANwAAAAPAAAAAAAAAAAAAAAAAJgCAABkcnMvZG93&#10;bnJldi54bWxQSwUGAAAAAAQABAD1AAAAhwMAAAAA&#10;" filled="f" stroked="f" strokeweight=".25pt">
              <v:textbox inset="1pt,1pt,1pt,1pt">
                <w:txbxContent>
                  <w:p w:rsidR="008167D5" w:rsidRDefault="008167D5" w:rsidP="00BA50D8">
                    <w:pPr>
                      <w:pStyle w:val="ab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Изм.</w:t>
                    </w:r>
                  </w:p>
                </w:txbxContent>
              </v:textbox>
            </v:rect>
            <v:rect id="Rectangle 402" o:spid="_x0000_s1656" style="position:absolute;left:1139;top:19660;width:1001;height:309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8R1eMIA&#10;AADcAAAADwAAAGRycy9kb3ducmV2LnhtbESPQWvCQBSE70L/w/IKveluQwk2dQ2hIHg1KvT4yL4m&#10;abNv092txn/vCoLHYWa+YVblZAdxIh96xxpeFwoEceNMz62Gw34zX4IIEdng4Jg0XChAuX6arbAw&#10;7sw7OtWxFQnCoUANXYxjIWVoOrIYFm4kTt638xZjkr6VxuM5we0gM6VyabHntNDhSJ8dNb/1v9VQ&#10;VT/T8a9+x02QS+Vz82ba6kvrl+ep+gARaYqP8L29NRoylcPtTDoCcn0F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fxHV4wgAAANwAAAAPAAAAAAAAAAAAAAAAAJgCAABkcnMvZG93&#10;bnJldi54bWxQSwUGAAAAAAQABAD1AAAAhwMAAAAA&#10;" filled="f" stroked="f" strokeweight=".25pt">
              <v:textbox inset="1pt,1pt,1pt,1pt">
                <w:txbxContent>
                  <w:p w:rsidR="008167D5" w:rsidRDefault="008167D5" w:rsidP="00BA50D8">
                    <w:pPr>
                      <w:pStyle w:val="ab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Лист</w:t>
                    </w:r>
                  </w:p>
                </w:txbxContent>
              </v:textbox>
            </v:rect>
            <v:rect id="Rectangle 403" o:spid="_x0000_s1657" style="position:absolute;left:2267;top:19660;width:2573;height:309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IjQ48IA&#10;AADcAAAADwAAAGRycy9kb3ducmV2LnhtbESPQWsCMRSE7wX/Q3iCt5ooYnVrlKUgeHWt4PGxed3d&#10;dvOyJqmu/94IgsdhZr5hVpvetuJCPjSONUzGCgRx6UzDlYbvw/Z9ASJEZIOtY9JwowCb9eBthZlx&#10;V97TpYiVSBAOGWqoY+wyKUNZk8Uwdh1x8n6ctxiT9JU0Hq8Jbls5VWouLTacFmrs6Kum8q/4txry&#10;/Lc/noslboNcKD83M1PlJ61Hwz7/BBGpj6/ws70zGqbqAx5n0hGQ6zs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wiNDjwgAAANwAAAAPAAAAAAAAAAAAAAAAAJgCAABkcnMvZG93&#10;bnJldi54bWxQSwUGAAAAAAQABAD1AAAAhwMAAAAA&#10;" filled="f" stroked="f" strokeweight=".25pt">
              <v:textbox inset="1pt,1pt,1pt,1pt">
                <w:txbxContent>
                  <w:p w:rsidR="008167D5" w:rsidRDefault="008167D5" w:rsidP="00BA50D8">
                    <w:pPr>
                      <w:pStyle w:val="ab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№ докум.</w:t>
                    </w:r>
                  </w:p>
                </w:txbxContent>
              </v:textbox>
            </v:rect>
            <v:rect id="Rectangle 404" o:spid="_x0000_s1658" style="position:absolute;left:4983;top:19660;width:1534;height:309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RdEkb8A&#10;AADcAAAADwAAAGRycy9kb3ducmV2LnhtbERPz2vCMBS+D/wfwhN2m4kyRGtTKUJh13UbeHw0z7ba&#10;vNQkq91/vxwGO358v/PjbAcxkQ+9Yw3rlQJB3DjTc6vh86N62YEIEdng4Jg0/FCAY7F4yjEz7sHv&#10;NNWxFSmEQ4YauhjHTMrQdGQxrNxInLiL8xZjgr6VxuMjhdtBbpTaSos9p4YORzp11Nzqb6uhLK/z&#10;173eYxXkTvmteTVtedb6eTmXBxCR5vgv/nO/GQ0bldamM+kIyOIX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ABF0SRvwAAANwAAAAPAAAAAAAAAAAAAAAAAJgCAABkcnMvZG93bnJl&#10;di54bWxQSwUGAAAAAAQABAD1AAAAhAMAAAAA&#10;" filled="f" stroked="f" strokeweight=".25pt">
              <v:textbox inset="1pt,1pt,1pt,1pt">
                <w:txbxContent>
                  <w:p w:rsidR="008167D5" w:rsidRDefault="008167D5" w:rsidP="00BA50D8">
                    <w:pPr>
                      <w:pStyle w:val="ab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Подпись</w:t>
                    </w:r>
                  </w:p>
                </w:txbxContent>
              </v:textbox>
            </v:rect>
            <v:rect id="Rectangle 405" o:spid="_x0000_s1659" style="position:absolute;left:6604;top:19660;width:1000;height:309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lvhCsEA&#10;AADcAAAADwAAAGRycy9kb3ducmV2LnhtbESPQYvCMBSE7wv+h/CEva2JsohWoxRB8Gp3Fzw+mmdb&#10;bV5qErX+e7MgeBxm5htmue5tK27kQ+NYw3ikQBCXzjRcafj92X7NQISIbLB1TBoeFGC9GnwsMTPu&#10;znu6FbESCcIhQw11jF0mZShrshhGriNO3tF5izFJX0nj8Z7gtpUTpabSYsNpocaONjWV5+JqNeT5&#10;qf+7FHPcBjlTfmq+TZUftP4c9vkCRKQ+vsOv9s5omKg5/J9JR0Cung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G5b4QrBAAAA3AAAAA8AAAAAAAAAAAAAAAAAmAIAAGRycy9kb3du&#10;cmV2LnhtbFBLBQYAAAAABAAEAPUAAACGAwAAAAA=&#10;" filled="f" stroked="f" strokeweight=".25pt">
              <v:textbox inset="1pt,1pt,1pt,1pt">
                <w:txbxContent>
                  <w:p w:rsidR="008167D5" w:rsidRDefault="008167D5" w:rsidP="00BA50D8">
                    <w:pPr>
                      <w:pStyle w:val="ab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Дата</w:t>
                    </w:r>
                  </w:p>
                </w:txbxContent>
              </v:textbox>
            </v:rect>
            <v:rect id="Rectangle 406" o:spid="_x0000_s1660" style="position:absolute;left:18949;top:18977;width:1001;height:309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rjeSsAA&#10;AADcAAAADwAAAGRycy9kb3ducmV2LnhtbERPz2uDMBS+F/o/hFforY2WUTpnFBkUep3bYMeHeVNb&#10;8+KSVO1/vxwGO358v/NyMYOYyPnesoJ0n4AgbqzuuVXw8X7enUD4gKxxsEwKHuShLNarHDNtZ36j&#10;qQ6tiCHsM1TQhTBmUvqmI4N+b0fiyH1bZzBE6FqpHc4x3AzykCRHabDn2NDhSK8dNbf6bhRU1XX5&#10;/Kmf8ezlKXFH/aTb6kup7WapXkAEWsK/+M990QoOaZwfz8QjIItf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erjeSsAAAADcAAAADwAAAAAAAAAAAAAAAACYAgAAZHJzL2Rvd25y&#10;ZXYueG1sUEsFBgAAAAAEAAQA9QAAAIUDAAAAAA==&#10;" filled="f" stroked="f" strokeweight=".25pt">
              <v:textbox inset="1pt,1pt,1pt,1pt">
                <w:txbxContent>
                  <w:p w:rsidR="008167D5" w:rsidRDefault="008167D5" w:rsidP="00BA50D8">
                    <w:pPr>
                      <w:pStyle w:val="ab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Лист</w:t>
                    </w:r>
                  </w:p>
                </w:txbxContent>
              </v:textbox>
            </v:rect>
            <v:rect id="Rectangle 407" o:spid="_x0000_s1661" style="position:absolute;left:18949;top:19435;width:1001;height:423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fR70cEA&#10;AADcAAAADwAAAGRycy9kb3ducmV2LnhtbESPQYvCMBSE7wv+h/AEb2taEdFqlLIgeLWr4PHRPNtq&#10;81KTrNZ/bxYEj8PMfMOsNr1pxZ2cbywrSMcJCOLS6oYrBYff7fcchA/IGlvLpOBJHjbrwdcKM20f&#10;vKd7ESoRIewzVFCH0GVS+rImg35sO+Lona0zGKJ0ldQOHxFuWjlJkpk02HBcqLGjn5rKa/FnFOT5&#10;pT/eigVuvZwnbqanuspPSo2Gfb4EEagPn/C7vdMKJmkK/2fiEZDrF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BX0e9HBAAAA3AAAAA8AAAAAAAAAAAAAAAAAmAIAAGRycy9kb3du&#10;cmV2LnhtbFBLBQYAAAAABAAEAPUAAACGAwAAAAA=&#10;" filled="f" stroked="f" strokeweight=".25pt">
              <v:textbox inset="1pt,1pt,1pt,1pt">
                <w:txbxContent>
                  <w:p w:rsidR="008167D5" w:rsidRDefault="008167D5" w:rsidP="00BA50D8">
                    <w:pPr>
                      <w:pStyle w:val="ab"/>
                      <w:jc w:val="center"/>
                      <w:rPr>
                        <w:sz w:val="24"/>
                      </w:rPr>
                    </w:pPr>
                    <w:r>
                      <w:rPr>
                        <w:sz w:val="24"/>
                      </w:rPr>
                      <w:fldChar w:fldCharType="begin"/>
                    </w:r>
                    <w:r>
                      <w:rPr>
                        <w:sz w:val="24"/>
                      </w:rPr>
                      <w:instrText xml:space="preserve"> PAGE  \* LOWER </w:instrText>
                    </w:r>
                    <w:r>
                      <w:rPr>
                        <w:sz w:val="24"/>
                      </w:rPr>
                      <w:fldChar w:fldCharType="separate"/>
                    </w:r>
                    <w:r>
                      <w:rPr>
                        <w:sz w:val="24"/>
                      </w:rPr>
                      <w:t>1</w:t>
                    </w:r>
                    <w:r>
                      <w:rPr>
                        <w:sz w:val="24"/>
                      </w:rPr>
                      <w:fldChar w:fldCharType="end"/>
                    </w:r>
                  </w:p>
                </w:txbxContent>
              </v:textbox>
            </v:rect>
            <v:rect id="Rectangle 408" o:spid="_x0000_s1662" style="position:absolute;left:7745;top:19221;width:11075;height:477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SblpsEA&#10;AADcAAAADwAAAGRycy9kb3ducmV2LnhtbESPQYvCMBSE7wv+h/AEb2tqEdFqlLIgeLWr4PHRPNtq&#10;81KTrNZ/bxYEj8PMfMOsNr1pxZ2cbywrmIwTEMSl1Q1XCg6/2+85CB+QNbaWScGTPGzWg68VZto+&#10;eE/3IlQiQthnqKAOocuk9GVNBv3YdsTRO1tnMETpKqkdPiLctDJNkpk02HBcqLGjn5rKa/FnFOT5&#10;pT/eigVuvZwnbqanuspPSo2Gfb4EEagPn/C7vdMK0kkK/2fiEZDrF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OUm5abBAAAA3AAAAA8AAAAAAAAAAAAAAAAAmAIAAGRycy9kb3du&#10;cmV2LnhtbFBLBQYAAAAABAAEAPUAAACGAwAAAAA=&#10;" filled="f" stroked="f" strokeweight=".25pt">
              <v:textbox inset="1pt,1pt,1pt,1pt">
                <w:txbxContent>
                  <w:p w:rsidR="008167D5" w:rsidRDefault="008167D5" w:rsidP="00BA50D8">
                    <w:pPr>
                      <w:pStyle w:val="ab"/>
                      <w:jc w:val="center"/>
                    </w:pPr>
                    <w:r>
                      <w:t>НАЗВАНИЕ ДОКУМЕНТА</w:t>
                    </w:r>
                  </w:p>
                </w:txbxContent>
              </v:textbox>
            </v:rect>
            <w10:wrap anchorx="page" anchory="page"/>
            <w10:anchorlock/>
          </v:group>
        </w:pict>
      </w:r>
      <w:r w:rsidR="00BA50D8" w:rsidRPr="00F868F5">
        <w:rPr>
          <w:rFonts w:eastAsia="Times New Roman"/>
          <w:noProof/>
          <w:sz w:val="20"/>
          <w:szCs w:val="28"/>
        </w:rPr>
        <w:t xml:space="preserve"> </w:t>
      </w: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noProof/>
          <w:sz w:val="20"/>
          <w:szCs w:val="28"/>
        </w:rPr>
      </w:pP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noProof/>
          <w:sz w:val="20"/>
          <w:szCs w:val="28"/>
        </w:rPr>
      </w:pP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noProof/>
          <w:sz w:val="20"/>
          <w:szCs w:val="28"/>
        </w:rPr>
      </w:pP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noProof/>
          <w:sz w:val="20"/>
          <w:szCs w:val="28"/>
        </w:rPr>
      </w:pP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noProof/>
          <w:sz w:val="20"/>
          <w:szCs w:val="28"/>
        </w:rPr>
      </w:pP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noProof/>
          <w:sz w:val="20"/>
          <w:szCs w:val="28"/>
        </w:rPr>
      </w:pP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Pr="00F868F5" w:rsidRDefault="00BA50D8" w:rsidP="00BA50D8">
      <w:pPr>
        <w:spacing w:line="360" w:lineRule="auto"/>
        <w:rPr>
          <w:rFonts w:eastAsia="Times New Roman"/>
        </w:rPr>
      </w:pPr>
    </w:p>
    <w:p w:rsidR="00BA50D8" w:rsidRPr="00F868F5" w:rsidRDefault="00BA50D8" w:rsidP="00BA50D8">
      <w:pPr>
        <w:spacing w:line="360" w:lineRule="auto"/>
        <w:rPr>
          <w:rFonts w:eastAsia="Times New Roman"/>
        </w:rPr>
      </w:pPr>
    </w:p>
    <w:p w:rsidR="00BA50D8" w:rsidRPr="00F868F5" w:rsidRDefault="00BA50D8" w:rsidP="00BA50D8">
      <w:pPr>
        <w:spacing w:line="360" w:lineRule="auto"/>
        <w:rPr>
          <w:rFonts w:eastAsia="Times New Roman"/>
        </w:rPr>
      </w:pPr>
    </w:p>
    <w:p w:rsidR="00BA50D8" w:rsidRPr="00F868F5" w:rsidRDefault="00BA50D8" w:rsidP="00BA50D8">
      <w:pPr>
        <w:spacing w:line="360" w:lineRule="auto"/>
        <w:rPr>
          <w:rFonts w:eastAsia="Times New Roman"/>
        </w:rPr>
      </w:pPr>
    </w:p>
    <w:p w:rsidR="00BA50D8" w:rsidRPr="00F868F5" w:rsidRDefault="00BA50D8" w:rsidP="00BA50D8">
      <w:pPr>
        <w:spacing w:line="360" w:lineRule="auto"/>
        <w:rPr>
          <w:rFonts w:eastAsia="Times New Roman"/>
        </w:rPr>
      </w:pPr>
    </w:p>
    <w:p w:rsidR="00BA50D8" w:rsidRPr="00F868F5" w:rsidRDefault="00BA50D8" w:rsidP="00BA50D8">
      <w:pPr>
        <w:spacing w:line="360" w:lineRule="auto"/>
        <w:rPr>
          <w:rFonts w:eastAsia="Times New Roman"/>
        </w:rPr>
      </w:pPr>
    </w:p>
    <w:p w:rsidR="00BA50D8" w:rsidRPr="00F868F5" w:rsidRDefault="00BA50D8" w:rsidP="00BA50D8">
      <w:pPr>
        <w:spacing w:line="360" w:lineRule="auto"/>
        <w:rPr>
          <w:rFonts w:eastAsia="Times New Roman"/>
        </w:rPr>
      </w:pP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noProof/>
          <w:sz w:val="20"/>
          <w:szCs w:val="28"/>
        </w:rPr>
      </w:pP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noProof/>
          <w:sz w:val="20"/>
          <w:szCs w:val="28"/>
        </w:rPr>
      </w:pP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noProof/>
          <w:sz w:val="20"/>
          <w:szCs w:val="28"/>
        </w:rPr>
      </w:pP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noProof/>
          <w:sz w:val="20"/>
          <w:szCs w:val="28"/>
        </w:rPr>
      </w:pP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noProof/>
          <w:sz w:val="20"/>
          <w:szCs w:val="28"/>
        </w:rPr>
      </w:pP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noProof/>
          <w:sz w:val="20"/>
          <w:szCs w:val="28"/>
        </w:rPr>
      </w:pPr>
    </w:p>
    <w:p w:rsidR="00BA50D8" w:rsidRPr="00F868F5" w:rsidRDefault="001F1CF4" w:rsidP="00BA50D8">
      <w:pPr>
        <w:spacing w:line="360" w:lineRule="auto"/>
        <w:jc w:val="center"/>
        <w:rPr>
          <w:rFonts w:eastAsia="Times New Roman"/>
          <w:noProof/>
          <w:sz w:val="20"/>
          <w:szCs w:val="28"/>
        </w:rPr>
      </w:pPr>
      <w:r>
        <w:rPr>
          <w:rFonts w:eastAsia="Times New Roman"/>
          <w:noProof/>
          <w:sz w:val="20"/>
          <w:szCs w:val="28"/>
        </w:rPr>
        <w:pict>
          <v:group id="_x0000_s1663" style="position:absolute;left:0;text-align:left;margin-left:56.7pt;margin-top:19.85pt;width:518.8pt;height:802.3pt;z-index:251708416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" o:allowincell="f">
            <v:rect id="Rectangle 390" o:spid="_x0000_s1664" style="position:absolute;width:20000;height:20000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nhakcEA&#10;AADcAAAADwAAAGRycy9kb3ducmV2LnhtbERPzYrCMBC+C75DmAVvmq6I2K5RqiB4kt3qAwzNbFts&#10;JrWJbfXpN8KCt/n4fme9HUwtOmpdZVnB5ywCQZxbXXGh4HI+TFcgnEfWWFsmBQ9ysN2MR2tMtO35&#10;h7rMFyKEsEtQQel9k0jp8pIMupltiAP3a1uDPsC2kLrFPoSbWs6jaCkNVhwaSmxoX1J+ze5GwdUP&#10;3Sktsuchvuzi/HuX9vdbqtTkY0i/QHga/Fv87z7qMD9ewOuZcIHc/AE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F54WpHBAAAA3AAAAA8AAAAAAAAAAAAAAAAAmAIAAGRycy9kb3du&#10;cmV2LnhtbFBLBQYAAAAABAAEAPUAAACGAwAAAAA=&#10;" filled="f" strokeweight="2pt"/>
            <v:line id="Line 391" o:spid="_x0000_s1665" style="position:absolute;visibility:visible" from="1093,18949" to="1095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" strokeweight="2pt"/>
            <v:line id="Line 392" o:spid="_x0000_s1666" style="position:absolute;visibility:visible" from="10,18941" to="19977,1894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" strokeweight="2pt"/>
            <v:line id="Line 393" o:spid="_x0000_s1667" style="position:absolute;visibility:visible" from="2186,18949" to="2188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5ApJ8EAAADcAAAADwAAAGRycy9kb3ducmV2LnhtbERPS4vCMBC+C/sfwix403QXXLU2iggV&#10;b7KtF29jM31gMylN1PrvzcKCt/n4npNsBtOKO/WusazgaxqBIC6sbrhScMrTyQKE88gaW8uk4EkO&#10;NuuPUYKxtg/+pXvmKxFC2MWooPa+i6V0RU0G3dR2xIErbW/QB9hXUvf4COGmld9R9CMNNhwaauxo&#10;V1NxzW5GwfV8mqX7407nbbbVlyr150uplRp/DtsVCE+Df4v/3Qcd5i/n8PdMuECuX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ADkCknwQAAANwAAAAPAAAAAAAAAAAAAAAA&#10;AKECAABkcnMvZG93bnJldi54bWxQSwUGAAAAAAQABAD5AAAAjwMAAAAA&#10;" strokeweight="2pt"/>
            <v:line id="Line 394" o:spid="_x0000_s1668" style="position:absolute;visibility:visible" from="4919,18949" to="4921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g+9VcIAAADcAAAADwAAAGRycy9kb3ducmV2LnhtbESPQYvCQAyF74L/YYiwN50q7KLVUUSo&#10;eFu2evEWO7EtdjKlM2r99+aw4C3hvbz3ZbXpXaMe1IXas4HpJAFFXHhbc2ngdMzGc1AhIltsPJOB&#10;FwXYrIeDFabWP/mPHnkslYRwSNFAFWObah2KihyGiW+JRbv6zmGUtSu17fAp4a7RsyT50Q5rloYK&#10;W9pVVNzyuzNwO5++s/3vzh6bfGsvZRbPl6s15mvUb5egIvXxY/6/PljBXwitPCMT6PUb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cg+9VcIAAADcAAAADwAAAAAAAAAAAAAA&#10;AAChAgAAZHJzL2Rvd25yZXYueG1sUEsFBgAAAAAEAAQA+QAAAJADAAAAAA==&#10;" strokeweight="2pt"/>
            <v:line id="Line 395" o:spid="_x0000_s1669" style="position:absolute;visibility:visible" from="6557,18959" to="6559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" strokeweight="2pt"/>
            <v:line id="Line 396" o:spid="_x0000_s1670" style="position:absolute;visibility:visible" from="7650,18949" to="7652,1997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" strokeweight="2pt"/>
            <v:line id="Line 397" o:spid="_x0000_s1671" style="position:absolute;visibility:visible" from="18905,18949" to="18909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0BrgM78AAADcAAAADwAAAGRycy9kb3ducmV2LnhtbESPwQrCMBBE74L/EFbwpqmCItUoIlS8&#10;idVLb2uztsVmU5qo9e+NIHgcZuYNs9p0phZPal1lWcFkHIEgzq2uuFBwOSejBQjnkTXWlknBmxxs&#10;1v3eCmNtX3yiZ+oLESDsYlRQet/EUrq8JINubBvi4N1sa9AH2RZSt/gKcFPLaRTNpcGKw0KJDe1K&#10;yu/pwyi4Z5dZsj/u9LlOt/paJD673rRSw0G3XYLw1Pl/+Nc+aAXTaALfM+EIyPUH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0BrgM78AAADcAAAADwAAAAAAAAAAAAAAAACh&#10;AgAAZHJzL2Rvd25yZXYueG1sUEsFBgAAAAAEAAQA+QAAAI0DAAAAAA==&#10;" strokeweight="2pt"/>
            <v:line id="Line 398" o:spid="_x0000_s1672" style="position:absolute;visibility:visible" from="10,19293" to="7631,1929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Hv898QAAADcAAAADwAAAGRycy9kb3ducmV2LnhtbESP3WoCMRSE7wu+QziCdzXrXki7NUrx&#10;B5RelKoPcNycbrZuTpYk6urTN4Lg5TAz3zCTWWcbcSYfascKRsMMBHHpdM2Vgv1u9foGIkRkjY1j&#10;UnClALNp72WChXYX/qHzNlYiQTgUqMDE2BZShtKQxTB0LXHyfp23GJP0ldQeLwluG5ln2VharDkt&#10;GGxpbqg8bk9WwcYfvo6jW2XkgTd+2Xwv3oP9U2rQ7z4/QETq4jP8aK+1gjzL4X4mHQE5/Qc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ke/z3xAAAANwAAAAPAAAAAAAAAAAA&#10;AAAAAKECAABkcnMvZG93bnJldi54bWxQSwUGAAAAAAQABAD5AAAAkgMAAAAA&#10;" strokeweight="1pt"/>
            <v:line id="Line 399" o:spid="_x0000_s1673" style="position:absolute;visibility:visible" from="10,19646" to="7631,1964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4Tb38AAAADcAAAADwAAAGRycy9kb3ducmV2LnhtbESPwQrCMBBE74L/EFbwpqmKItUoIlS8&#10;idWLt7VZ22KzKU3U+vdGEDwOM/OGWa5bU4knNa60rGA0jEAQZ1aXnCs4n5LBHITzyBory6TgTQ7W&#10;q25nibG2Lz7SM/W5CBB2MSoovK9jKV1WkEE3tDVx8G62MeiDbHKpG3wFuKnkOIpm0mDJYaHAmrYF&#10;Zff0YRTcL+dpsjts9alKN/qaJ/5yvWml+r12swDhqfX/8K+91wrG0QS+Z8IRkKsP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E+E29/AAAAA3AAAAA8AAAAAAAAAAAAAAAAA&#10;oQIAAGRycy9kb3ducmV2LnhtbFBLBQYAAAAABAAEAPkAAACOAwAAAAA=&#10;" strokeweight="2pt"/>
            <v:line id="Line 400" o:spid="_x0000_s1674" style="position:absolute;visibility:visible" from="18919,19296" to="19990,1929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N7BGMUAAADcAAAADwAAAGRycy9kb3ducmV2LnhtbESP3WoCMRSE74W+QziF3tWsUsSuZhfp&#10;D1S8kKoPcNwcN6ubkyVJde3TN0LBy2FmvmHmZW9bcSYfGscKRsMMBHHldMO1gt3283kKIkRkja1j&#10;UnClAGXxMJhjrt2Fv+m8ibVIEA45KjAxdrmUoTJkMQxdR5y8g/MWY5K+ltrjJcFtK8dZNpEWG04L&#10;Bjt6M1SdNj9WwdLvV6fRb23knpf+o12/vwZ7VOrpsV/MQETq4z383/7SCsbZC9zOpCMgiz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RN7BGMUAAADcAAAADwAAAAAAAAAA&#10;AAAAAAChAgAAZHJzL2Rvd25yZXYueG1sUEsFBgAAAAAEAAQA+QAAAJMDAAAAAA==&#10;" strokeweight="1pt"/>
            <v:rect id="Rectangle 401" o:spid="_x0000_s1675" style="position:absolute;left:54;top:19660;width:1000;height:309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xbrD8IA&#10;AADcAAAADwAAAGRycy9kb3ducmV2LnhtbESPQWsCMRSE7wX/Q3iCt5ooKro1ylIQvLpW8PjYvO5u&#10;u3lZk1TXf28EocdhZr5h1tvetuJKPjSONUzGCgRx6UzDlYav4+59CSJEZIOtY9JwpwDbzeBtjZlx&#10;Nz7QtYiVSBAOGWqoY+wyKUNZk8Uwdh1x8r6dtxiT9JU0Hm8Jbls5VWohLTacFmrs6LOm8rf4sxry&#10;/Kc/XYoV7oJcKr8wM1PlZ61Hwz7/ABGpj//hV3tvNEzVHJ5n0hGQmwc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vFusPwgAAANwAAAAPAAAAAAAAAAAAAAAAAJgCAABkcnMvZG93&#10;bnJldi54bWxQSwUGAAAAAAQABAD1AAAAhwMAAAAA&#10;" filled="f" stroked="f" strokeweight=".25pt">
              <v:textbox inset="1pt,1pt,1pt,1pt">
                <w:txbxContent>
                  <w:p w:rsidR="008167D5" w:rsidRDefault="008167D5" w:rsidP="00BA50D8">
                    <w:pPr>
                      <w:pStyle w:val="ab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Изм.</w:t>
                    </w:r>
                  </w:p>
                </w:txbxContent>
              </v:textbox>
            </v:rect>
            <v:rect id="Rectangle 402" o:spid="_x0000_s1676" style="position:absolute;left:1139;top:19660;width:1001;height:309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8R1eMIA&#10;AADcAAAADwAAAGRycy9kb3ducmV2LnhtbESPQWvCQBSE70L/w/IKveluQwk2dQ2hIHg1KvT4yL4m&#10;abNv092txn/vCoLHYWa+YVblZAdxIh96xxpeFwoEceNMz62Gw34zX4IIEdng4Jg0XChAuX6arbAw&#10;7sw7OtWxFQnCoUANXYxjIWVoOrIYFm4kTt638xZjkr6VxuM5we0gM6VyabHntNDhSJ8dNb/1v9VQ&#10;VT/T8a9+x02QS+Vz82ba6kvrl+ep+gARaYqP8L29NRoylcPtTDoCcn0F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fxHV4wgAAANwAAAAPAAAAAAAAAAAAAAAAAJgCAABkcnMvZG93&#10;bnJldi54bWxQSwUGAAAAAAQABAD1AAAAhwMAAAAA&#10;" filled="f" stroked="f" strokeweight=".25pt">
              <v:textbox inset="1pt,1pt,1pt,1pt">
                <w:txbxContent>
                  <w:p w:rsidR="008167D5" w:rsidRDefault="008167D5" w:rsidP="00BA50D8">
                    <w:pPr>
                      <w:pStyle w:val="ab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Лист</w:t>
                    </w:r>
                  </w:p>
                </w:txbxContent>
              </v:textbox>
            </v:rect>
            <v:rect id="Rectangle 403" o:spid="_x0000_s1677" style="position:absolute;left:2267;top:19660;width:2573;height:309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IjQ48IA&#10;AADcAAAADwAAAGRycy9kb3ducmV2LnhtbESPQWsCMRSE7wX/Q3iCt5ooYnVrlKUgeHWt4PGxed3d&#10;dvOyJqmu/94IgsdhZr5hVpvetuJCPjSONUzGCgRx6UzDlYbvw/Z9ASJEZIOtY9JwowCb9eBthZlx&#10;V97TpYiVSBAOGWqoY+wyKUNZk8Uwdh1x8n6ctxiT9JU0Hq8Jbls5VWouLTacFmrs6Kum8q/4txry&#10;/Lc/noslboNcKD83M1PlJ61Hwz7/BBGpj6/ws70zGqbqAx5n0hGQ6zs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wiNDjwgAAANwAAAAPAAAAAAAAAAAAAAAAAJgCAABkcnMvZG93&#10;bnJldi54bWxQSwUGAAAAAAQABAD1AAAAhwMAAAAA&#10;" filled="f" stroked="f" strokeweight=".25pt">
              <v:textbox inset="1pt,1pt,1pt,1pt">
                <w:txbxContent>
                  <w:p w:rsidR="008167D5" w:rsidRDefault="008167D5" w:rsidP="00BA50D8">
                    <w:pPr>
                      <w:pStyle w:val="ab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№ докум.</w:t>
                    </w:r>
                  </w:p>
                </w:txbxContent>
              </v:textbox>
            </v:rect>
            <v:rect id="Rectangle 404" o:spid="_x0000_s1678" style="position:absolute;left:4983;top:19660;width:1534;height:309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RdEkb8A&#10;AADcAAAADwAAAGRycy9kb3ducmV2LnhtbERPz2vCMBS+D/wfwhN2m4kyRGtTKUJh13UbeHw0z7ba&#10;vNQkq91/vxwGO358v/PjbAcxkQ+9Yw3rlQJB3DjTc6vh86N62YEIEdng4Jg0/FCAY7F4yjEz7sHv&#10;NNWxFSmEQ4YauhjHTMrQdGQxrNxInLiL8xZjgr6VxuMjhdtBbpTaSos9p4YORzp11Nzqb6uhLK/z&#10;173eYxXkTvmteTVtedb6eTmXBxCR5vgv/nO/GQ0bldamM+kIyOIX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ABF0SRvwAAANwAAAAPAAAAAAAAAAAAAAAAAJgCAABkcnMvZG93bnJl&#10;di54bWxQSwUGAAAAAAQABAD1AAAAhAMAAAAA&#10;" filled="f" stroked="f" strokeweight=".25pt">
              <v:textbox inset="1pt,1pt,1pt,1pt">
                <w:txbxContent>
                  <w:p w:rsidR="008167D5" w:rsidRDefault="008167D5" w:rsidP="00BA50D8">
                    <w:pPr>
                      <w:pStyle w:val="ab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Подпись</w:t>
                    </w:r>
                  </w:p>
                </w:txbxContent>
              </v:textbox>
            </v:rect>
            <v:rect id="Rectangle 405" o:spid="_x0000_s1679" style="position:absolute;left:6604;top:19660;width:1000;height:309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lvhCsEA&#10;AADcAAAADwAAAGRycy9kb3ducmV2LnhtbESPQYvCMBSE7wv+h/CEva2JsohWoxRB8Gp3Fzw+mmdb&#10;bV5qErX+e7MgeBxm5htmue5tK27kQ+NYw3ikQBCXzjRcafj92X7NQISIbLB1TBoeFGC9GnwsMTPu&#10;znu6FbESCcIhQw11jF0mZShrshhGriNO3tF5izFJX0nj8Z7gtpUTpabSYsNpocaONjWV5+JqNeT5&#10;qf+7FHPcBjlTfmq+TZUftP4c9vkCRKQ+vsOv9s5omKg5/J9JR0Cung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G5b4QrBAAAA3AAAAA8AAAAAAAAAAAAAAAAAmAIAAGRycy9kb3du&#10;cmV2LnhtbFBLBQYAAAAABAAEAPUAAACGAwAAAAA=&#10;" filled="f" stroked="f" strokeweight=".25pt">
              <v:textbox inset="1pt,1pt,1pt,1pt">
                <w:txbxContent>
                  <w:p w:rsidR="008167D5" w:rsidRDefault="008167D5" w:rsidP="00BA50D8">
                    <w:pPr>
                      <w:pStyle w:val="ab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Дата</w:t>
                    </w:r>
                  </w:p>
                </w:txbxContent>
              </v:textbox>
            </v:rect>
            <v:rect id="Rectangle 406" o:spid="_x0000_s1680" style="position:absolute;left:18949;top:18977;width:1001;height:309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rjeSsAA&#10;AADcAAAADwAAAGRycy9kb3ducmV2LnhtbERPz2uDMBS+F/o/hFforY2WUTpnFBkUep3bYMeHeVNb&#10;8+KSVO1/vxwGO358v/NyMYOYyPnesoJ0n4AgbqzuuVXw8X7enUD4gKxxsEwKHuShLNarHDNtZ36j&#10;qQ6tiCHsM1TQhTBmUvqmI4N+b0fiyH1bZzBE6FqpHc4x3AzykCRHabDn2NDhSK8dNbf6bhRU1XX5&#10;/Kmf8ezlKXFH/aTb6kup7WapXkAEWsK/+M990QoOaZwfz8QjIItf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erjeSsAAAADcAAAADwAAAAAAAAAAAAAAAACYAgAAZHJzL2Rvd25y&#10;ZXYueG1sUEsFBgAAAAAEAAQA9QAAAIUDAAAAAA==&#10;" filled="f" stroked="f" strokeweight=".25pt">
              <v:textbox inset="1pt,1pt,1pt,1pt">
                <w:txbxContent>
                  <w:p w:rsidR="008167D5" w:rsidRDefault="008167D5" w:rsidP="00BA50D8">
                    <w:pPr>
                      <w:pStyle w:val="ab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Лист</w:t>
                    </w:r>
                  </w:p>
                </w:txbxContent>
              </v:textbox>
            </v:rect>
            <v:rect id="Rectangle 407" o:spid="_x0000_s1681" style="position:absolute;left:18949;top:19435;width:1001;height:423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fR70cEA&#10;AADcAAAADwAAAGRycy9kb3ducmV2LnhtbESPQYvCMBSE7wv+h/AEb2taEdFqlLIgeLWr4PHRPNtq&#10;81KTrNZ/bxYEj8PMfMOsNr1pxZ2cbywrSMcJCOLS6oYrBYff7fcchA/IGlvLpOBJHjbrwdcKM20f&#10;vKd7ESoRIewzVFCH0GVS+rImg35sO+Lona0zGKJ0ldQOHxFuWjlJkpk02HBcqLGjn5rKa/FnFOT5&#10;pT/eigVuvZwnbqanuspPSo2Gfb4EEagPn/C7vdMKJmkK/2fiEZDrF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BX0e9HBAAAA3AAAAA8AAAAAAAAAAAAAAAAAmAIAAGRycy9kb3du&#10;cmV2LnhtbFBLBQYAAAAABAAEAPUAAACGAwAAAAA=&#10;" filled="f" stroked="f" strokeweight=".25pt">
              <v:textbox inset="1pt,1pt,1pt,1pt">
                <w:txbxContent>
                  <w:p w:rsidR="008167D5" w:rsidRDefault="008167D5" w:rsidP="00BA50D8">
                    <w:pPr>
                      <w:pStyle w:val="ab"/>
                      <w:jc w:val="center"/>
                      <w:rPr>
                        <w:sz w:val="24"/>
                      </w:rPr>
                    </w:pPr>
                    <w:r>
                      <w:rPr>
                        <w:sz w:val="24"/>
                      </w:rPr>
                      <w:fldChar w:fldCharType="begin"/>
                    </w:r>
                    <w:r>
                      <w:rPr>
                        <w:sz w:val="24"/>
                      </w:rPr>
                      <w:instrText xml:space="preserve"> PAGE  \* LOWER </w:instrText>
                    </w:r>
                    <w:r>
                      <w:rPr>
                        <w:sz w:val="24"/>
                      </w:rPr>
                      <w:fldChar w:fldCharType="separate"/>
                    </w:r>
                    <w:r>
                      <w:rPr>
                        <w:sz w:val="24"/>
                      </w:rPr>
                      <w:t>1</w:t>
                    </w:r>
                    <w:r>
                      <w:rPr>
                        <w:sz w:val="24"/>
                      </w:rPr>
                      <w:fldChar w:fldCharType="end"/>
                    </w:r>
                  </w:p>
                </w:txbxContent>
              </v:textbox>
            </v:rect>
            <v:rect id="Rectangle 408" o:spid="_x0000_s1682" style="position:absolute;left:7745;top:19221;width:11075;height:477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SblpsEA&#10;AADcAAAADwAAAGRycy9kb3ducmV2LnhtbESPQYvCMBSE7wv+h/AEb2tqEdFqlLIgeLWr4PHRPNtq&#10;81KTrNZ/bxYEj8PMfMOsNr1pxZ2cbywrmIwTEMSl1Q1XCg6/2+85CB+QNbaWScGTPGzWg68VZto+&#10;eE/3IlQiQthnqKAOocuk9GVNBv3YdsTRO1tnMETpKqkdPiLctDJNkpk02HBcqLGjn5rKa/FnFOT5&#10;pT/eigVuvZwnbqanuspPSo2Gfb4EEagPn/C7vdMK0kkK/2fiEZDrF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OUm5abBAAAA3AAAAA8AAAAAAAAAAAAAAAAAmAIAAGRycy9kb3du&#10;cmV2LnhtbFBLBQYAAAAABAAEAPUAAACGAwAAAAA=&#10;" filled="f" stroked="f" strokeweight=".25pt">
              <v:textbox inset="1pt,1pt,1pt,1pt">
                <w:txbxContent>
                  <w:p w:rsidR="008167D5" w:rsidRDefault="008167D5" w:rsidP="00BA50D8">
                    <w:pPr>
                      <w:pStyle w:val="ab"/>
                      <w:jc w:val="center"/>
                    </w:pPr>
                    <w:r>
                      <w:t>НАЗВАНИЕ ДОКУМЕНТА</w:t>
                    </w:r>
                  </w:p>
                </w:txbxContent>
              </v:textbox>
            </v:rect>
            <w10:wrap anchorx="page" anchory="page"/>
            <w10:anchorlock/>
          </v:group>
        </w:pict>
      </w:r>
      <w:r w:rsidR="00BA50D8" w:rsidRPr="00F868F5">
        <w:rPr>
          <w:rFonts w:eastAsia="Times New Roman"/>
          <w:noProof/>
          <w:sz w:val="20"/>
          <w:szCs w:val="28"/>
        </w:rPr>
        <w:t xml:space="preserve"> </w:t>
      </w: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noProof/>
          <w:sz w:val="20"/>
          <w:szCs w:val="28"/>
        </w:rPr>
      </w:pP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noProof/>
          <w:sz w:val="20"/>
          <w:szCs w:val="28"/>
        </w:rPr>
      </w:pP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noProof/>
          <w:sz w:val="20"/>
          <w:szCs w:val="28"/>
        </w:rPr>
      </w:pP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noProof/>
          <w:sz w:val="20"/>
          <w:szCs w:val="28"/>
        </w:rPr>
      </w:pP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noProof/>
          <w:sz w:val="20"/>
          <w:szCs w:val="28"/>
        </w:rPr>
      </w:pP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noProof/>
          <w:sz w:val="20"/>
          <w:szCs w:val="28"/>
        </w:rPr>
      </w:pP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Pr="00F868F5" w:rsidRDefault="00BA50D8" w:rsidP="00BA50D8">
      <w:pPr>
        <w:spacing w:line="360" w:lineRule="auto"/>
        <w:rPr>
          <w:rFonts w:eastAsia="Times New Roman"/>
        </w:rPr>
      </w:pPr>
    </w:p>
    <w:p w:rsidR="00BA50D8" w:rsidRPr="00F868F5" w:rsidRDefault="00BA50D8" w:rsidP="00BA50D8">
      <w:pPr>
        <w:spacing w:line="360" w:lineRule="auto"/>
        <w:rPr>
          <w:rFonts w:eastAsia="Times New Roman"/>
        </w:rPr>
      </w:pPr>
    </w:p>
    <w:p w:rsidR="00BA50D8" w:rsidRPr="00F868F5" w:rsidRDefault="00BA50D8" w:rsidP="00BA50D8">
      <w:pPr>
        <w:spacing w:line="360" w:lineRule="auto"/>
        <w:rPr>
          <w:rFonts w:eastAsia="Times New Roman"/>
        </w:rPr>
      </w:pPr>
    </w:p>
    <w:p w:rsidR="00BA50D8" w:rsidRPr="00F868F5" w:rsidRDefault="00BA50D8" w:rsidP="00BA50D8">
      <w:pPr>
        <w:spacing w:line="360" w:lineRule="auto"/>
        <w:rPr>
          <w:rFonts w:eastAsia="Times New Roman"/>
        </w:rPr>
      </w:pPr>
    </w:p>
    <w:p w:rsidR="00BA50D8" w:rsidRPr="00F868F5" w:rsidRDefault="00BA50D8" w:rsidP="00BA50D8">
      <w:pPr>
        <w:spacing w:line="360" w:lineRule="auto"/>
        <w:rPr>
          <w:rFonts w:eastAsia="Times New Roman"/>
        </w:rPr>
      </w:pPr>
    </w:p>
    <w:p w:rsidR="00BA50D8" w:rsidRPr="00F868F5" w:rsidRDefault="00BA50D8" w:rsidP="00BA50D8">
      <w:pPr>
        <w:spacing w:line="360" w:lineRule="auto"/>
        <w:rPr>
          <w:rFonts w:eastAsia="Times New Roman"/>
        </w:rPr>
      </w:pPr>
    </w:p>
    <w:p w:rsidR="00BA50D8" w:rsidRPr="00F868F5" w:rsidRDefault="00BA50D8" w:rsidP="00BA50D8">
      <w:pPr>
        <w:spacing w:line="360" w:lineRule="auto"/>
        <w:rPr>
          <w:rFonts w:eastAsia="Times New Roman"/>
        </w:rPr>
      </w:pP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noProof/>
          <w:sz w:val="20"/>
          <w:szCs w:val="28"/>
        </w:rPr>
      </w:pP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noProof/>
          <w:sz w:val="20"/>
          <w:szCs w:val="28"/>
        </w:rPr>
      </w:pP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noProof/>
          <w:sz w:val="20"/>
          <w:szCs w:val="28"/>
        </w:rPr>
      </w:pP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noProof/>
          <w:sz w:val="20"/>
          <w:szCs w:val="28"/>
        </w:rPr>
      </w:pP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noProof/>
          <w:sz w:val="20"/>
          <w:szCs w:val="28"/>
        </w:rPr>
      </w:pP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noProof/>
          <w:sz w:val="20"/>
          <w:szCs w:val="28"/>
        </w:rPr>
      </w:pPr>
    </w:p>
    <w:p w:rsidR="00BA50D8" w:rsidRPr="00F868F5" w:rsidRDefault="001F1CF4" w:rsidP="00BA50D8">
      <w:pPr>
        <w:spacing w:line="360" w:lineRule="auto"/>
        <w:jc w:val="center"/>
        <w:rPr>
          <w:rFonts w:eastAsia="Times New Roman"/>
          <w:noProof/>
          <w:sz w:val="20"/>
          <w:szCs w:val="28"/>
        </w:rPr>
      </w:pPr>
      <w:r>
        <w:rPr>
          <w:rFonts w:eastAsia="Times New Roman"/>
          <w:noProof/>
          <w:sz w:val="20"/>
          <w:szCs w:val="28"/>
        </w:rPr>
        <w:pict>
          <v:group id="_x0000_s1683" style="position:absolute;left:0;text-align:left;margin-left:56.7pt;margin-top:19.85pt;width:518.8pt;height:802.3pt;z-index:251710464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" o:allowincell="f">
            <v:rect id="Rectangle 390" o:spid="_x0000_s1684" style="position:absolute;width:20000;height:20000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nhakcEA&#10;AADcAAAADwAAAGRycy9kb3ducmV2LnhtbERPzYrCMBC+C75DmAVvmq6I2K5RqiB4kt3qAwzNbFts&#10;JrWJbfXpN8KCt/n4fme9HUwtOmpdZVnB5ywCQZxbXXGh4HI+TFcgnEfWWFsmBQ9ysN2MR2tMtO35&#10;h7rMFyKEsEtQQel9k0jp8pIMupltiAP3a1uDPsC2kLrFPoSbWs6jaCkNVhwaSmxoX1J+ze5GwdUP&#10;3Sktsuchvuzi/HuX9vdbqtTkY0i/QHga/Fv87z7qMD9ewOuZcIHc/AE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F54WpHBAAAA3AAAAA8AAAAAAAAAAAAAAAAAmAIAAGRycy9kb3du&#10;cmV2LnhtbFBLBQYAAAAABAAEAPUAAACGAwAAAAA=&#10;" filled="f" strokeweight="2pt"/>
            <v:line id="Line 391" o:spid="_x0000_s1685" style="position:absolute;visibility:visible" from="1093,18949" to="1095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" strokeweight="2pt"/>
            <v:line id="Line 392" o:spid="_x0000_s1686" style="position:absolute;visibility:visible" from="10,18941" to="19977,1894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" strokeweight="2pt"/>
            <v:line id="Line 393" o:spid="_x0000_s1687" style="position:absolute;visibility:visible" from="2186,18949" to="2188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5ApJ8EAAADcAAAADwAAAGRycy9kb3ducmV2LnhtbERPS4vCMBC+C/sfwix403QXXLU2iggV&#10;b7KtF29jM31gMylN1PrvzcKCt/n4npNsBtOKO/WusazgaxqBIC6sbrhScMrTyQKE88gaW8uk4EkO&#10;NuuPUYKxtg/+pXvmKxFC2MWooPa+i6V0RU0G3dR2xIErbW/QB9hXUvf4COGmld9R9CMNNhwaauxo&#10;V1NxzW5GwfV8mqX7407nbbbVlyr150uplRp/DtsVCE+Df4v/3Qcd5i/n8PdMuECuX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ADkCknwQAAANwAAAAPAAAAAAAAAAAAAAAA&#10;AKECAABkcnMvZG93bnJldi54bWxQSwUGAAAAAAQABAD5AAAAjwMAAAAA&#10;" strokeweight="2pt"/>
            <v:line id="Line 394" o:spid="_x0000_s1688" style="position:absolute;visibility:visible" from="4919,18949" to="4921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g+9VcIAAADcAAAADwAAAGRycy9kb3ducmV2LnhtbESPQYvCQAyF74L/YYiwN50q7KLVUUSo&#10;eFu2evEWO7EtdjKlM2r99+aw4C3hvbz3ZbXpXaMe1IXas4HpJAFFXHhbc2ngdMzGc1AhIltsPJOB&#10;FwXYrIeDFabWP/mPHnkslYRwSNFAFWObah2KihyGiW+JRbv6zmGUtSu17fAp4a7RsyT50Q5rloYK&#10;W9pVVNzyuzNwO5++s/3vzh6bfGsvZRbPl6s15mvUb5egIvXxY/6/PljBXwitPCMT6PUb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cg+9VcIAAADcAAAADwAAAAAAAAAAAAAA&#10;AAChAgAAZHJzL2Rvd25yZXYueG1sUEsFBgAAAAAEAAQA+QAAAJADAAAAAA==&#10;" strokeweight="2pt"/>
            <v:line id="Line 395" o:spid="_x0000_s1689" style="position:absolute;visibility:visible" from="6557,18959" to="6559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" strokeweight="2pt"/>
            <v:line id="Line 396" o:spid="_x0000_s1690" style="position:absolute;visibility:visible" from="7650,18949" to="7652,1997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" strokeweight="2pt"/>
            <v:line id="Line 397" o:spid="_x0000_s1691" style="position:absolute;visibility:visible" from="18905,18949" to="18909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0BrgM78AAADcAAAADwAAAGRycy9kb3ducmV2LnhtbESPwQrCMBBE74L/EFbwpqmCItUoIlS8&#10;idVLb2uztsVmU5qo9e+NIHgcZuYNs9p0phZPal1lWcFkHIEgzq2uuFBwOSejBQjnkTXWlknBmxxs&#10;1v3eCmNtX3yiZ+oLESDsYlRQet/EUrq8JINubBvi4N1sa9AH2RZSt/gKcFPLaRTNpcGKw0KJDe1K&#10;yu/pwyi4Z5dZsj/u9LlOt/paJD673rRSw0G3XYLw1Pl/+Nc+aAXTaALfM+EIyPUH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0BrgM78AAADcAAAADwAAAAAAAAAAAAAAAACh&#10;AgAAZHJzL2Rvd25yZXYueG1sUEsFBgAAAAAEAAQA+QAAAI0DAAAAAA==&#10;" strokeweight="2pt"/>
            <v:line id="Line 398" o:spid="_x0000_s1692" style="position:absolute;visibility:visible" from="10,19293" to="7631,1929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Hv898QAAADcAAAADwAAAGRycy9kb3ducmV2LnhtbESP3WoCMRSE7wu+QziCdzXrXki7NUrx&#10;B5RelKoPcNycbrZuTpYk6urTN4Lg5TAz3zCTWWcbcSYfascKRsMMBHHpdM2Vgv1u9foGIkRkjY1j&#10;UnClALNp72WChXYX/qHzNlYiQTgUqMDE2BZShtKQxTB0LXHyfp23GJP0ldQeLwluG5ln2VharDkt&#10;GGxpbqg8bk9WwcYfvo6jW2XkgTd+2Xwv3oP9U2rQ7z4/QETq4jP8aK+1gjzL4X4mHQE5/Qc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ke/z3xAAAANwAAAAPAAAAAAAAAAAA&#10;AAAAAKECAABkcnMvZG93bnJldi54bWxQSwUGAAAAAAQABAD5AAAAkgMAAAAA&#10;" strokeweight="1pt"/>
            <v:line id="Line 399" o:spid="_x0000_s1693" style="position:absolute;visibility:visible" from="10,19646" to="7631,1964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4Tb38AAAADcAAAADwAAAGRycy9kb3ducmV2LnhtbESPwQrCMBBE74L/EFbwpqmKItUoIlS8&#10;idWLt7VZ22KzKU3U+vdGEDwOM/OGWa5bU4knNa60rGA0jEAQZ1aXnCs4n5LBHITzyBory6TgTQ7W&#10;q25nibG2Lz7SM/W5CBB2MSoovK9jKV1WkEE3tDVx8G62MeiDbHKpG3wFuKnkOIpm0mDJYaHAmrYF&#10;Zff0YRTcL+dpsjts9alKN/qaJ/5yvWml+r12swDhqfX/8K+91wrG0QS+Z8IRkKsP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E+E29/AAAAA3AAAAA8AAAAAAAAAAAAAAAAA&#10;oQIAAGRycy9kb3ducmV2LnhtbFBLBQYAAAAABAAEAPkAAACOAwAAAAA=&#10;" strokeweight="2pt"/>
            <v:line id="Line 400" o:spid="_x0000_s1694" style="position:absolute;visibility:visible" from="18919,19296" to="19990,1929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N7BGMUAAADcAAAADwAAAGRycy9kb3ducmV2LnhtbESP3WoCMRSE74W+QziF3tWsUsSuZhfp&#10;D1S8kKoPcNwcN6ubkyVJde3TN0LBy2FmvmHmZW9bcSYfGscKRsMMBHHldMO1gt3283kKIkRkja1j&#10;UnClAGXxMJhjrt2Fv+m8ibVIEA45KjAxdrmUoTJkMQxdR5y8g/MWY5K+ltrjJcFtK8dZNpEWG04L&#10;Bjt6M1SdNj9WwdLvV6fRb23knpf+o12/vwZ7VOrpsV/MQETq4z383/7SCsbZC9zOpCMgiz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RN7BGMUAAADcAAAADwAAAAAAAAAA&#10;AAAAAAChAgAAZHJzL2Rvd25yZXYueG1sUEsFBgAAAAAEAAQA+QAAAJMDAAAAAA==&#10;" strokeweight="1pt"/>
            <v:rect id="Rectangle 401" o:spid="_x0000_s1695" style="position:absolute;left:54;top:19660;width:1000;height:309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xbrD8IA&#10;AADcAAAADwAAAGRycy9kb3ducmV2LnhtbESPQWsCMRSE7wX/Q3iCt5ooKro1ylIQvLpW8PjYvO5u&#10;u3lZk1TXf28EocdhZr5h1tvetuJKPjSONUzGCgRx6UzDlYav4+59CSJEZIOtY9JwpwDbzeBtjZlx&#10;Nz7QtYiVSBAOGWqoY+wyKUNZk8Uwdh1x8r6dtxiT9JU0Hm8Jbls5VWohLTacFmrs6LOm8rf4sxry&#10;/Kc/XYoV7oJcKr8wM1PlZ61Hwz7/ABGpj//hV3tvNEzVHJ5n0hGQmwc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vFusPwgAAANwAAAAPAAAAAAAAAAAAAAAAAJgCAABkcnMvZG93&#10;bnJldi54bWxQSwUGAAAAAAQABAD1AAAAhwMAAAAA&#10;" filled="f" stroked="f" strokeweight=".25pt">
              <v:textbox inset="1pt,1pt,1pt,1pt">
                <w:txbxContent>
                  <w:p w:rsidR="008167D5" w:rsidRDefault="008167D5" w:rsidP="00BA50D8">
                    <w:pPr>
                      <w:pStyle w:val="ab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Изм.</w:t>
                    </w:r>
                  </w:p>
                </w:txbxContent>
              </v:textbox>
            </v:rect>
            <v:rect id="Rectangle 402" o:spid="_x0000_s1696" style="position:absolute;left:1139;top:19660;width:1001;height:309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8R1eMIA&#10;AADcAAAADwAAAGRycy9kb3ducmV2LnhtbESPQWvCQBSE70L/w/IKveluQwk2dQ2hIHg1KvT4yL4m&#10;abNv092txn/vCoLHYWa+YVblZAdxIh96xxpeFwoEceNMz62Gw34zX4IIEdng4Jg0XChAuX6arbAw&#10;7sw7OtWxFQnCoUANXYxjIWVoOrIYFm4kTt638xZjkr6VxuM5we0gM6VyabHntNDhSJ8dNb/1v9VQ&#10;VT/T8a9+x02QS+Vz82ba6kvrl+ep+gARaYqP8L29NRoylcPtTDoCcn0F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fxHV4wgAAANwAAAAPAAAAAAAAAAAAAAAAAJgCAABkcnMvZG93&#10;bnJldi54bWxQSwUGAAAAAAQABAD1AAAAhwMAAAAA&#10;" filled="f" stroked="f" strokeweight=".25pt">
              <v:textbox inset="1pt,1pt,1pt,1pt">
                <w:txbxContent>
                  <w:p w:rsidR="008167D5" w:rsidRDefault="008167D5" w:rsidP="00BA50D8">
                    <w:pPr>
                      <w:pStyle w:val="ab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Лист</w:t>
                    </w:r>
                  </w:p>
                </w:txbxContent>
              </v:textbox>
            </v:rect>
            <v:rect id="Rectangle 403" o:spid="_x0000_s1697" style="position:absolute;left:2267;top:19660;width:2573;height:309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IjQ48IA&#10;AADcAAAADwAAAGRycy9kb3ducmV2LnhtbESPQWsCMRSE7wX/Q3iCt5ooYnVrlKUgeHWt4PGxed3d&#10;dvOyJqmu/94IgsdhZr5hVpvetuJCPjSONUzGCgRx6UzDlYbvw/Z9ASJEZIOtY9JwowCb9eBthZlx&#10;V97TpYiVSBAOGWqoY+wyKUNZk8Uwdh1x8n6ctxiT9JU0Hq8Jbls5VWouLTacFmrs6Kum8q/4txry&#10;/Lc/noslboNcKD83M1PlJ61Hwz7/BBGpj6/ws70zGqbqAx5n0hGQ6zs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wiNDjwgAAANwAAAAPAAAAAAAAAAAAAAAAAJgCAABkcnMvZG93&#10;bnJldi54bWxQSwUGAAAAAAQABAD1AAAAhwMAAAAA&#10;" filled="f" stroked="f" strokeweight=".25pt">
              <v:textbox inset="1pt,1pt,1pt,1pt">
                <w:txbxContent>
                  <w:p w:rsidR="008167D5" w:rsidRDefault="008167D5" w:rsidP="00BA50D8">
                    <w:pPr>
                      <w:pStyle w:val="ab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№ докум.</w:t>
                    </w:r>
                  </w:p>
                </w:txbxContent>
              </v:textbox>
            </v:rect>
            <v:rect id="Rectangle 404" o:spid="_x0000_s1698" style="position:absolute;left:4983;top:19660;width:1534;height:309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RdEkb8A&#10;AADcAAAADwAAAGRycy9kb3ducmV2LnhtbERPz2vCMBS+D/wfwhN2m4kyRGtTKUJh13UbeHw0z7ba&#10;vNQkq91/vxwGO358v/PjbAcxkQ+9Yw3rlQJB3DjTc6vh86N62YEIEdng4Jg0/FCAY7F4yjEz7sHv&#10;NNWxFSmEQ4YauhjHTMrQdGQxrNxInLiL8xZjgr6VxuMjhdtBbpTaSos9p4YORzp11Nzqb6uhLK/z&#10;173eYxXkTvmteTVtedb6eTmXBxCR5vgv/nO/GQ0bldamM+kIyOIX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ABF0SRvwAAANwAAAAPAAAAAAAAAAAAAAAAAJgCAABkcnMvZG93bnJl&#10;di54bWxQSwUGAAAAAAQABAD1AAAAhAMAAAAA&#10;" filled="f" stroked="f" strokeweight=".25pt">
              <v:textbox inset="1pt,1pt,1pt,1pt">
                <w:txbxContent>
                  <w:p w:rsidR="008167D5" w:rsidRDefault="008167D5" w:rsidP="00BA50D8">
                    <w:pPr>
                      <w:pStyle w:val="ab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Подпись</w:t>
                    </w:r>
                  </w:p>
                </w:txbxContent>
              </v:textbox>
            </v:rect>
            <v:rect id="Rectangle 405" o:spid="_x0000_s1699" style="position:absolute;left:6604;top:19660;width:1000;height:309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lvhCsEA&#10;AADcAAAADwAAAGRycy9kb3ducmV2LnhtbESPQYvCMBSE7wv+h/CEva2JsohWoxRB8Gp3Fzw+mmdb&#10;bV5qErX+e7MgeBxm5htmue5tK27kQ+NYw3ikQBCXzjRcafj92X7NQISIbLB1TBoeFGC9GnwsMTPu&#10;znu6FbESCcIhQw11jF0mZShrshhGriNO3tF5izFJX0nj8Z7gtpUTpabSYsNpocaONjWV5+JqNeT5&#10;qf+7FHPcBjlTfmq+TZUftP4c9vkCRKQ+vsOv9s5omKg5/J9JR0Cung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G5b4QrBAAAA3AAAAA8AAAAAAAAAAAAAAAAAmAIAAGRycy9kb3du&#10;cmV2LnhtbFBLBQYAAAAABAAEAPUAAACGAwAAAAA=&#10;" filled="f" stroked="f" strokeweight=".25pt">
              <v:textbox inset="1pt,1pt,1pt,1pt">
                <w:txbxContent>
                  <w:p w:rsidR="008167D5" w:rsidRDefault="008167D5" w:rsidP="00BA50D8">
                    <w:pPr>
                      <w:pStyle w:val="ab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Дата</w:t>
                    </w:r>
                  </w:p>
                </w:txbxContent>
              </v:textbox>
            </v:rect>
            <v:rect id="Rectangle 406" o:spid="_x0000_s1700" style="position:absolute;left:18949;top:18977;width:1001;height:309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rjeSsAA&#10;AADcAAAADwAAAGRycy9kb3ducmV2LnhtbERPz2uDMBS+F/o/hFforY2WUTpnFBkUep3bYMeHeVNb&#10;8+KSVO1/vxwGO358v/NyMYOYyPnesoJ0n4AgbqzuuVXw8X7enUD4gKxxsEwKHuShLNarHDNtZ36j&#10;qQ6tiCHsM1TQhTBmUvqmI4N+b0fiyH1bZzBE6FqpHc4x3AzykCRHabDn2NDhSK8dNbf6bhRU1XX5&#10;/Kmf8ezlKXFH/aTb6kup7WapXkAEWsK/+M990QoOaZwfz8QjIItf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erjeSsAAAADcAAAADwAAAAAAAAAAAAAAAACYAgAAZHJzL2Rvd25y&#10;ZXYueG1sUEsFBgAAAAAEAAQA9QAAAIUDAAAAAA==&#10;" filled="f" stroked="f" strokeweight=".25pt">
              <v:textbox inset="1pt,1pt,1pt,1pt">
                <w:txbxContent>
                  <w:p w:rsidR="008167D5" w:rsidRDefault="008167D5" w:rsidP="00BA50D8">
                    <w:pPr>
                      <w:pStyle w:val="ab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Лист</w:t>
                    </w:r>
                  </w:p>
                </w:txbxContent>
              </v:textbox>
            </v:rect>
            <v:rect id="Rectangle 407" o:spid="_x0000_s1701" style="position:absolute;left:18949;top:19435;width:1001;height:423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fR70cEA&#10;AADcAAAADwAAAGRycy9kb3ducmV2LnhtbESPQYvCMBSE7wv+h/AEb2taEdFqlLIgeLWr4PHRPNtq&#10;81KTrNZ/bxYEj8PMfMOsNr1pxZ2cbywrSMcJCOLS6oYrBYff7fcchA/IGlvLpOBJHjbrwdcKM20f&#10;vKd7ESoRIewzVFCH0GVS+rImg35sO+Lona0zGKJ0ldQOHxFuWjlJkpk02HBcqLGjn5rKa/FnFOT5&#10;pT/eigVuvZwnbqanuspPSo2Gfb4EEagPn/C7vdMKJmkK/2fiEZDrF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BX0e9HBAAAA3AAAAA8AAAAAAAAAAAAAAAAAmAIAAGRycy9kb3du&#10;cmV2LnhtbFBLBQYAAAAABAAEAPUAAACGAwAAAAA=&#10;" filled="f" stroked="f" strokeweight=".25pt">
              <v:textbox inset="1pt,1pt,1pt,1pt">
                <w:txbxContent>
                  <w:p w:rsidR="008167D5" w:rsidRDefault="008167D5" w:rsidP="00BA50D8">
                    <w:pPr>
                      <w:pStyle w:val="ab"/>
                      <w:jc w:val="center"/>
                      <w:rPr>
                        <w:sz w:val="24"/>
                      </w:rPr>
                    </w:pPr>
                    <w:r>
                      <w:rPr>
                        <w:sz w:val="24"/>
                      </w:rPr>
                      <w:fldChar w:fldCharType="begin"/>
                    </w:r>
                    <w:r>
                      <w:rPr>
                        <w:sz w:val="24"/>
                      </w:rPr>
                      <w:instrText xml:space="preserve"> PAGE  \* LOWER </w:instrText>
                    </w:r>
                    <w:r>
                      <w:rPr>
                        <w:sz w:val="24"/>
                      </w:rPr>
                      <w:fldChar w:fldCharType="separate"/>
                    </w:r>
                    <w:r>
                      <w:rPr>
                        <w:sz w:val="24"/>
                      </w:rPr>
                      <w:t>1</w:t>
                    </w:r>
                    <w:r>
                      <w:rPr>
                        <w:sz w:val="24"/>
                      </w:rPr>
                      <w:fldChar w:fldCharType="end"/>
                    </w:r>
                  </w:p>
                </w:txbxContent>
              </v:textbox>
            </v:rect>
            <v:rect id="Rectangle 408" o:spid="_x0000_s1702" style="position:absolute;left:7745;top:19221;width:11075;height:477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SblpsEA&#10;AADcAAAADwAAAGRycy9kb3ducmV2LnhtbESPQYvCMBSE7wv+h/AEb2tqEdFqlLIgeLWr4PHRPNtq&#10;81KTrNZ/bxYEj8PMfMOsNr1pxZ2cbywrmIwTEMSl1Q1XCg6/2+85CB+QNbaWScGTPGzWg68VZto+&#10;eE/3IlQiQthnqKAOocuk9GVNBv3YdsTRO1tnMETpKqkdPiLctDJNkpk02HBcqLGjn5rKa/FnFOT5&#10;pT/eigVuvZwnbqanuspPSo2Gfb4EEagPn/C7vdMK0kkK/2fiEZDrF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OUm5abBAAAA3AAAAA8AAAAAAAAAAAAAAAAAmAIAAGRycy9kb3du&#10;cmV2LnhtbFBLBQYAAAAABAAEAPUAAACGAwAAAAA=&#10;" filled="f" stroked="f" strokeweight=".25pt">
              <v:textbox inset="1pt,1pt,1pt,1pt">
                <w:txbxContent>
                  <w:p w:rsidR="008167D5" w:rsidRDefault="008167D5" w:rsidP="00BA50D8">
                    <w:pPr>
                      <w:pStyle w:val="ab"/>
                      <w:jc w:val="center"/>
                    </w:pPr>
                    <w:r>
                      <w:t>НАЗВАНИЕ ДОКУМЕНТА</w:t>
                    </w:r>
                  </w:p>
                </w:txbxContent>
              </v:textbox>
            </v:rect>
            <w10:wrap anchorx="page" anchory="page"/>
            <w10:anchorlock/>
          </v:group>
        </w:pict>
      </w:r>
      <w:r w:rsidR="00BA50D8" w:rsidRPr="00F868F5">
        <w:rPr>
          <w:rFonts w:eastAsia="Times New Roman"/>
          <w:noProof/>
          <w:sz w:val="20"/>
          <w:szCs w:val="28"/>
        </w:rPr>
        <w:t xml:space="preserve"> </w:t>
      </w: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noProof/>
          <w:sz w:val="20"/>
          <w:szCs w:val="28"/>
        </w:rPr>
      </w:pP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noProof/>
          <w:sz w:val="20"/>
          <w:szCs w:val="28"/>
        </w:rPr>
      </w:pP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noProof/>
          <w:sz w:val="20"/>
          <w:szCs w:val="28"/>
        </w:rPr>
      </w:pP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noProof/>
          <w:sz w:val="20"/>
          <w:szCs w:val="28"/>
        </w:rPr>
      </w:pP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noProof/>
          <w:sz w:val="20"/>
          <w:szCs w:val="28"/>
        </w:rPr>
      </w:pP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noProof/>
          <w:sz w:val="20"/>
          <w:szCs w:val="28"/>
        </w:rPr>
      </w:pP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Pr="00F868F5" w:rsidRDefault="00BA50D8" w:rsidP="00BA50D8">
      <w:pPr>
        <w:spacing w:line="360" w:lineRule="auto"/>
        <w:rPr>
          <w:rFonts w:eastAsia="Times New Roman"/>
        </w:rPr>
      </w:pPr>
    </w:p>
    <w:p w:rsidR="00BA50D8" w:rsidRPr="00F868F5" w:rsidRDefault="00BA50D8" w:rsidP="00BA50D8">
      <w:pPr>
        <w:spacing w:line="360" w:lineRule="auto"/>
        <w:rPr>
          <w:rFonts w:eastAsia="Times New Roman"/>
        </w:rPr>
      </w:pPr>
    </w:p>
    <w:p w:rsidR="00BA50D8" w:rsidRPr="00F868F5" w:rsidRDefault="00BA50D8" w:rsidP="00BA50D8">
      <w:pPr>
        <w:spacing w:line="360" w:lineRule="auto"/>
        <w:rPr>
          <w:rFonts w:eastAsia="Times New Roman"/>
        </w:rPr>
      </w:pPr>
    </w:p>
    <w:p w:rsidR="00BA50D8" w:rsidRPr="00F868F5" w:rsidRDefault="00BA50D8" w:rsidP="00BA50D8">
      <w:pPr>
        <w:spacing w:line="360" w:lineRule="auto"/>
        <w:rPr>
          <w:rFonts w:eastAsia="Times New Roman"/>
        </w:rPr>
      </w:pPr>
    </w:p>
    <w:p w:rsidR="00BA50D8" w:rsidRPr="00F868F5" w:rsidRDefault="00BA50D8" w:rsidP="00BA50D8">
      <w:pPr>
        <w:spacing w:line="360" w:lineRule="auto"/>
        <w:rPr>
          <w:rFonts w:eastAsia="Times New Roman"/>
        </w:rPr>
      </w:pPr>
    </w:p>
    <w:p w:rsidR="00BA50D8" w:rsidRPr="00F868F5" w:rsidRDefault="00BA50D8" w:rsidP="00BA50D8">
      <w:pPr>
        <w:spacing w:line="360" w:lineRule="auto"/>
        <w:rPr>
          <w:rFonts w:eastAsia="Times New Roman"/>
        </w:rPr>
      </w:pPr>
    </w:p>
    <w:p w:rsidR="00BA50D8" w:rsidRPr="00F868F5" w:rsidRDefault="00BA50D8" w:rsidP="00BA50D8">
      <w:pPr>
        <w:spacing w:line="360" w:lineRule="auto"/>
        <w:rPr>
          <w:rFonts w:eastAsia="Times New Roman"/>
        </w:rPr>
      </w:pP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noProof/>
          <w:sz w:val="20"/>
          <w:szCs w:val="28"/>
        </w:rPr>
      </w:pP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noProof/>
          <w:sz w:val="20"/>
          <w:szCs w:val="28"/>
        </w:rPr>
      </w:pP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noProof/>
          <w:sz w:val="20"/>
          <w:szCs w:val="28"/>
        </w:rPr>
      </w:pP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noProof/>
          <w:sz w:val="20"/>
          <w:szCs w:val="28"/>
        </w:rPr>
      </w:pP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noProof/>
          <w:sz w:val="20"/>
          <w:szCs w:val="28"/>
        </w:rPr>
      </w:pP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noProof/>
          <w:sz w:val="20"/>
          <w:szCs w:val="28"/>
        </w:rPr>
      </w:pPr>
    </w:p>
    <w:p w:rsidR="00BA50D8" w:rsidRPr="00F868F5" w:rsidRDefault="001F1CF4" w:rsidP="00BA50D8">
      <w:pPr>
        <w:spacing w:line="360" w:lineRule="auto"/>
        <w:jc w:val="center"/>
        <w:rPr>
          <w:rFonts w:eastAsia="Times New Roman"/>
          <w:noProof/>
          <w:sz w:val="20"/>
          <w:szCs w:val="28"/>
        </w:rPr>
      </w:pPr>
      <w:r>
        <w:rPr>
          <w:rFonts w:eastAsia="Times New Roman"/>
          <w:noProof/>
          <w:sz w:val="20"/>
          <w:szCs w:val="28"/>
        </w:rPr>
        <w:pict>
          <v:group id="_x0000_s1703" style="position:absolute;left:0;text-align:left;margin-left:56.7pt;margin-top:19.85pt;width:518.8pt;height:802.3pt;z-index:251712512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" o:allowincell="f">
            <v:rect id="Rectangle 390" o:spid="_x0000_s1704" style="position:absolute;width:20000;height:20000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nhakcEA&#10;AADcAAAADwAAAGRycy9kb3ducmV2LnhtbERPzYrCMBC+C75DmAVvmq6I2K5RqiB4kt3qAwzNbFts&#10;JrWJbfXpN8KCt/n4fme9HUwtOmpdZVnB5ywCQZxbXXGh4HI+TFcgnEfWWFsmBQ9ysN2MR2tMtO35&#10;h7rMFyKEsEtQQel9k0jp8pIMupltiAP3a1uDPsC2kLrFPoSbWs6jaCkNVhwaSmxoX1J+ze5GwdUP&#10;3Sktsuchvuzi/HuX9vdbqtTkY0i/QHga/Fv87z7qMD9ewOuZcIHc/AE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F54WpHBAAAA3AAAAA8AAAAAAAAAAAAAAAAAmAIAAGRycy9kb3du&#10;cmV2LnhtbFBLBQYAAAAABAAEAPUAAACGAwAAAAA=&#10;" filled="f" strokeweight="2pt"/>
            <v:line id="Line 391" o:spid="_x0000_s1705" style="position:absolute;visibility:visible" from="1093,18949" to="1095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" strokeweight="2pt"/>
            <v:line id="Line 392" o:spid="_x0000_s1706" style="position:absolute;visibility:visible" from="10,18941" to="19977,1894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" strokeweight="2pt"/>
            <v:line id="Line 393" o:spid="_x0000_s1707" style="position:absolute;visibility:visible" from="2186,18949" to="2188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5ApJ8EAAADcAAAADwAAAGRycy9kb3ducmV2LnhtbERPS4vCMBC+C/sfwix403QXXLU2iggV&#10;b7KtF29jM31gMylN1PrvzcKCt/n4npNsBtOKO/WusazgaxqBIC6sbrhScMrTyQKE88gaW8uk4EkO&#10;NuuPUYKxtg/+pXvmKxFC2MWooPa+i6V0RU0G3dR2xIErbW/QB9hXUvf4COGmld9R9CMNNhwaauxo&#10;V1NxzW5GwfV8mqX7407nbbbVlyr150uplRp/DtsVCE+Df4v/3Qcd5i/n8PdMuECuX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ADkCknwQAAANwAAAAPAAAAAAAAAAAAAAAA&#10;AKECAABkcnMvZG93bnJldi54bWxQSwUGAAAAAAQABAD5AAAAjwMAAAAA&#10;" strokeweight="2pt"/>
            <v:line id="Line 394" o:spid="_x0000_s1708" style="position:absolute;visibility:visible" from="4919,18949" to="4921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g+9VcIAAADcAAAADwAAAGRycy9kb3ducmV2LnhtbESPQYvCQAyF74L/YYiwN50q7KLVUUSo&#10;eFu2evEWO7EtdjKlM2r99+aw4C3hvbz3ZbXpXaMe1IXas4HpJAFFXHhbc2ngdMzGc1AhIltsPJOB&#10;FwXYrIeDFabWP/mPHnkslYRwSNFAFWObah2KihyGiW+JRbv6zmGUtSu17fAp4a7RsyT50Q5rloYK&#10;W9pVVNzyuzNwO5++s/3vzh6bfGsvZRbPl6s15mvUb5egIvXxY/6/PljBXwitPCMT6PUb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cg+9VcIAAADcAAAADwAAAAAAAAAAAAAA&#10;AAChAgAAZHJzL2Rvd25yZXYueG1sUEsFBgAAAAAEAAQA+QAAAJADAAAAAA==&#10;" strokeweight="2pt"/>
            <v:line id="Line 395" o:spid="_x0000_s1709" style="position:absolute;visibility:visible" from="6557,18959" to="6559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" strokeweight="2pt"/>
            <v:line id="Line 396" o:spid="_x0000_s1710" style="position:absolute;visibility:visible" from="7650,18949" to="7652,1997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" strokeweight="2pt"/>
            <v:line id="Line 397" o:spid="_x0000_s1711" style="position:absolute;visibility:visible" from="18905,18949" to="18909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0BrgM78AAADcAAAADwAAAGRycy9kb3ducmV2LnhtbESPwQrCMBBE74L/EFbwpqmCItUoIlS8&#10;idVLb2uztsVmU5qo9e+NIHgcZuYNs9p0phZPal1lWcFkHIEgzq2uuFBwOSejBQjnkTXWlknBmxxs&#10;1v3eCmNtX3yiZ+oLESDsYlRQet/EUrq8JINubBvi4N1sa9AH2RZSt/gKcFPLaRTNpcGKw0KJDe1K&#10;yu/pwyi4Z5dZsj/u9LlOt/paJD673rRSw0G3XYLw1Pl/+Nc+aAXTaALfM+EIyPUH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0BrgM78AAADcAAAADwAAAAAAAAAAAAAAAACh&#10;AgAAZHJzL2Rvd25yZXYueG1sUEsFBgAAAAAEAAQA+QAAAI0DAAAAAA==&#10;" strokeweight="2pt"/>
            <v:line id="Line 398" o:spid="_x0000_s1712" style="position:absolute;visibility:visible" from="10,19293" to="7631,1929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Hv898QAAADcAAAADwAAAGRycy9kb3ducmV2LnhtbESP3WoCMRSE7wu+QziCdzXrXki7NUrx&#10;B5RelKoPcNycbrZuTpYk6urTN4Lg5TAz3zCTWWcbcSYfascKRsMMBHHpdM2Vgv1u9foGIkRkjY1j&#10;UnClALNp72WChXYX/qHzNlYiQTgUqMDE2BZShtKQxTB0LXHyfp23GJP0ldQeLwluG5ln2VharDkt&#10;GGxpbqg8bk9WwcYfvo6jW2XkgTd+2Xwv3oP9U2rQ7z4/QETq4jP8aK+1gjzL4X4mHQE5/Qc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ke/z3xAAAANwAAAAPAAAAAAAAAAAA&#10;AAAAAKECAABkcnMvZG93bnJldi54bWxQSwUGAAAAAAQABAD5AAAAkgMAAAAA&#10;" strokeweight="1pt"/>
            <v:line id="Line 399" o:spid="_x0000_s1713" style="position:absolute;visibility:visible" from="10,19646" to="7631,1964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4Tb38AAAADcAAAADwAAAGRycy9kb3ducmV2LnhtbESPwQrCMBBE74L/EFbwpqmKItUoIlS8&#10;idWLt7VZ22KzKU3U+vdGEDwOM/OGWa5bU4knNa60rGA0jEAQZ1aXnCs4n5LBHITzyBory6TgTQ7W&#10;q25nibG2Lz7SM/W5CBB2MSoovK9jKV1WkEE3tDVx8G62MeiDbHKpG3wFuKnkOIpm0mDJYaHAmrYF&#10;Zff0YRTcL+dpsjts9alKN/qaJ/5yvWml+r12swDhqfX/8K+91wrG0QS+Z8IRkKsP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E+E29/AAAAA3AAAAA8AAAAAAAAAAAAAAAAA&#10;oQIAAGRycy9kb3ducmV2LnhtbFBLBQYAAAAABAAEAPkAAACOAwAAAAA=&#10;" strokeweight="2pt"/>
            <v:line id="Line 400" o:spid="_x0000_s1714" style="position:absolute;visibility:visible" from="18919,19296" to="19990,1929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N7BGMUAAADcAAAADwAAAGRycy9kb3ducmV2LnhtbESP3WoCMRSE74W+QziF3tWsUsSuZhfp&#10;D1S8kKoPcNwcN6ubkyVJde3TN0LBy2FmvmHmZW9bcSYfGscKRsMMBHHldMO1gt3283kKIkRkja1j&#10;UnClAGXxMJhjrt2Fv+m8ibVIEA45KjAxdrmUoTJkMQxdR5y8g/MWY5K+ltrjJcFtK8dZNpEWG04L&#10;Bjt6M1SdNj9WwdLvV6fRb23knpf+o12/vwZ7VOrpsV/MQETq4z383/7SCsbZC9zOpCMgiz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RN7BGMUAAADcAAAADwAAAAAAAAAA&#10;AAAAAAChAgAAZHJzL2Rvd25yZXYueG1sUEsFBgAAAAAEAAQA+QAAAJMDAAAAAA==&#10;" strokeweight="1pt"/>
            <v:rect id="Rectangle 401" o:spid="_x0000_s1715" style="position:absolute;left:54;top:19660;width:1000;height:309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xbrD8IA&#10;AADcAAAADwAAAGRycy9kb3ducmV2LnhtbESPQWsCMRSE7wX/Q3iCt5ooKro1ylIQvLpW8PjYvO5u&#10;u3lZk1TXf28EocdhZr5h1tvetuJKPjSONUzGCgRx6UzDlYav4+59CSJEZIOtY9JwpwDbzeBtjZlx&#10;Nz7QtYiVSBAOGWqoY+wyKUNZk8Uwdh1x8r6dtxiT9JU0Hm8Jbls5VWohLTacFmrs6LOm8rf4sxry&#10;/Kc/XYoV7oJcKr8wM1PlZ61Hwz7/ABGpj//hV3tvNEzVHJ5n0hGQmwc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vFusPwgAAANwAAAAPAAAAAAAAAAAAAAAAAJgCAABkcnMvZG93&#10;bnJldi54bWxQSwUGAAAAAAQABAD1AAAAhwMAAAAA&#10;" filled="f" stroked="f" strokeweight=".25pt">
              <v:textbox inset="1pt,1pt,1pt,1pt">
                <w:txbxContent>
                  <w:p w:rsidR="008167D5" w:rsidRDefault="008167D5" w:rsidP="00BA50D8">
                    <w:pPr>
                      <w:pStyle w:val="ab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Изм.</w:t>
                    </w:r>
                  </w:p>
                </w:txbxContent>
              </v:textbox>
            </v:rect>
            <v:rect id="Rectangle 402" o:spid="_x0000_s1716" style="position:absolute;left:1139;top:19660;width:1001;height:309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8R1eMIA&#10;AADcAAAADwAAAGRycy9kb3ducmV2LnhtbESPQWvCQBSE70L/w/IKveluQwk2dQ2hIHg1KvT4yL4m&#10;abNv092txn/vCoLHYWa+YVblZAdxIh96xxpeFwoEceNMz62Gw34zX4IIEdng4Jg0XChAuX6arbAw&#10;7sw7OtWxFQnCoUANXYxjIWVoOrIYFm4kTt638xZjkr6VxuM5we0gM6VyabHntNDhSJ8dNb/1v9VQ&#10;VT/T8a9+x02QS+Vz82ba6kvrl+ep+gARaYqP8L29NRoylcPtTDoCcn0F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fxHV4wgAAANwAAAAPAAAAAAAAAAAAAAAAAJgCAABkcnMvZG93&#10;bnJldi54bWxQSwUGAAAAAAQABAD1AAAAhwMAAAAA&#10;" filled="f" stroked="f" strokeweight=".25pt">
              <v:textbox inset="1pt,1pt,1pt,1pt">
                <w:txbxContent>
                  <w:p w:rsidR="008167D5" w:rsidRDefault="008167D5" w:rsidP="00BA50D8">
                    <w:pPr>
                      <w:pStyle w:val="ab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Лист</w:t>
                    </w:r>
                  </w:p>
                </w:txbxContent>
              </v:textbox>
            </v:rect>
            <v:rect id="Rectangle 403" o:spid="_x0000_s1717" style="position:absolute;left:2267;top:19660;width:2573;height:309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IjQ48IA&#10;AADcAAAADwAAAGRycy9kb3ducmV2LnhtbESPQWsCMRSE7wX/Q3iCt5ooYnVrlKUgeHWt4PGxed3d&#10;dvOyJqmu/94IgsdhZr5hVpvetuJCPjSONUzGCgRx6UzDlYbvw/Z9ASJEZIOtY9JwowCb9eBthZlx&#10;V97TpYiVSBAOGWqoY+wyKUNZk8Uwdh1x8n6ctxiT9JU0Hq8Jbls5VWouLTacFmrs6Kum8q/4txry&#10;/Lc/noslboNcKD83M1PlJ61Hwz7/BBGpj6/ws70zGqbqAx5n0hGQ6zs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wiNDjwgAAANwAAAAPAAAAAAAAAAAAAAAAAJgCAABkcnMvZG93&#10;bnJldi54bWxQSwUGAAAAAAQABAD1AAAAhwMAAAAA&#10;" filled="f" stroked="f" strokeweight=".25pt">
              <v:textbox inset="1pt,1pt,1pt,1pt">
                <w:txbxContent>
                  <w:p w:rsidR="008167D5" w:rsidRDefault="008167D5" w:rsidP="00BA50D8">
                    <w:pPr>
                      <w:pStyle w:val="ab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№ докум.</w:t>
                    </w:r>
                  </w:p>
                </w:txbxContent>
              </v:textbox>
            </v:rect>
            <v:rect id="Rectangle 404" o:spid="_x0000_s1718" style="position:absolute;left:4983;top:19660;width:1534;height:309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RdEkb8A&#10;AADcAAAADwAAAGRycy9kb3ducmV2LnhtbERPz2vCMBS+D/wfwhN2m4kyRGtTKUJh13UbeHw0z7ba&#10;vNQkq91/vxwGO358v/PjbAcxkQ+9Yw3rlQJB3DjTc6vh86N62YEIEdng4Jg0/FCAY7F4yjEz7sHv&#10;NNWxFSmEQ4YauhjHTMrQdGQxrNxInLiL8xZjgr6VxuMjhdtBbpTaSos9p4YORzp11Nzqb6uhLK/z&#10;173eYxXkTvmteTVtedb6eTmXBxCR5vgv/nO/GQ0bldamM+kIyOIX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ABF0SRvwAAANwAAAAPAAAAAAAAAAAAAAAAAJgCAABkcnMvZG93bnJl&#10;di54bWxQSwUGAAAAAAQABAD1AAAAhAMAAAAA&#10;" filled="f" stroked="f" strokeweight=".25pt">
              <v:textbox inset="1pt,1pt,1pt,1pt">
                <w:txbxContent>
                  <w:p w:rsidR="008167D5" w:rsidRDefault="008167D5" w:rsidP="00BA50D8">
                    <w:pPr>
                      <w:pStyle w:val="ab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Подпись</w:t>
                    </w:r>
                  </w:p>
                </w:txbxContent>
              </v:textbox>
            </v:rect>
            <v:rect id="Rectangle 405" o:spid="_x0000_s1719" style="position:absolute;left:6604;top:19660;width:1000;height:309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lvhCsEA&#10;AADcAAAADwAAAGRycy9kb3ducmV2LnhtbESPQYvCMBSE7wv+h/CEva2JsohWoxRB8Gp3Fzw+mmdb&#10;bV5qErX+e7MgeBxm5htmue5tK27kQ+NYw3ikQBCXzjRcafj92X7NQISIbLB1TBoeFGC9GnwsMTPu&#10;znu6FbESCcIhQw11jF0mZShrshhGriNO3tF5izFJX0nj8Z7gtpUTpabSYsNpocaONjWV5+JqNeT5&#10;qf+7FHPcBjlTfmq+TZUftP4c9vkCRKQ+vsOv9s5omKg5/J9JR0Cung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G5b4QrBAAAA3AAAAA8AAAAAAAAAAAAAAAAAmAIAAGRycy9kb3du&#10;cmV2LnhtbFBLBQYAAAAABAAEAPUAAACGAwAAAAA=&#10;" filled="f" stroked="f" strokeweight=".25pt">
              <v:textbox inset="1pt,1pt,1pt,1pt">
                <w:txbxContent>
                  <w:p w:rsidR="008167D5" w:rsidRDefault="008167D5" w:rsidP="00BA50D8">
                    <w:pPr>
                      <w:pStyle w:val="ab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Дата</w:t>
                    </w:r>
                  </w:p>
                </w:txbxContent>
              </v:textbox>
            </v:rect>
            <v:rect id="Rectangle 406" o:spid="_x0000_s1720" style="position:absolute;left:18949;top:18977;width:1001;height:309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rjeSsAA&#10;AADcAAAADwAAAGRycy9kb3ducmV2LnhtbERPz2uDMBS+F/o/hFforY2WUTpnFBkUep3bYMeHeVNb&#10;8+KSVO1/vxwGO358v/NyMYOYyPnesoJ0n4AgbqzuuVXw8X7enUD4gKxxsEwKHuShLNarHDNtZ36j&#10;qQ6tiCHsM1TQhTBmUvqmI4N+b0fiyH1bZzBE6FqpHc4x3AzykCRHabDn2NDhSK8dNbf6bhRU1XX5&#10;/Kmf8ezlKXFH/aTb6kup7WapXkAEWsK/+M990QoOaZwfz8QjIItf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erjeSsAAAADcAAAADwAAAAAAAAAAAAAAAACYAgAAZHJzL2Rvd25y&#10;ZXYueG1sUEsFBgAAAAAEAAQA9QAAAIUDAAAAAA==&#10;" filled="f" stroked="f" strokeweight=".25pt">
              <v:textbox inset="1pt,1pt,1pt,1pt">
                <w:txbxContent>
                  <w:p w:rsidR="008167D5" w:rsidRDefault="008167D5" w:rsidP="00BA50D8">
                    <w:pPr>
                      <w:pStyle w:val="ab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Лист</w:t>
                    </w:r>
                  </w:p>
                </w:txbxContent>
              </v:textbox>
            </v:rect>
            <v:rect id="Rectangle 407" o:spid="_x0000_s1721" style="position:absolute;left:18949;top:19435;width:1001;height:423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fR70cEA&#10;AADcAAAADwAAAGRycy9kb3ducmV2LnhtbESPQYvCMBSE7wv+h/AEb2taEdFqlLIgeLWr4PHRPNtq&#10;81KTrNZ/bxYEj8PMfMOsNr1pxZ2cbywrSMcJCOLS6oYrBYff7fcchA/IGlvLpOBJHjbrwdcKM20f&#10;vKd7ESoRIewzVFCH0GVS+rImg35sO+Lona0zGKJ0ldQOHxFuWjlJkpk02HBcqLGjn5rKa/FnFOT5&#10;pT/eigVuvZwnbqanuspPSo2Gfb4EEagPn/C7vdMKJmkK/2fiEZDrF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BX0e9HBAAAA3AAAAA8AAAAAAAAAAAAAAAAAmAIAAGRycy9kb3du&#10;cmV2LnhtbFBLBQYAAAAABAAEAPUAAACGAwAAAAA=&#10;" filled="f" stroked="f" strokeweight=".25pt">
              <v:textbox inset="1pt,1pt,1pt,1pt">
                <w:txbxContent>
                  <w:p w:rsidR="008167D5" w:rsidRDefault="008167D5" w:rsidP="00BA50D8">
                    <w:pPr>
                      <w:pStyle w:val="ab"/>
                      <w:jc w:val="center"/>
                      <w:rPr>
                        <w:sz w:val="24"/>
                      </w:rPr>
                    </w:pPr>
                    <w:r>
                      <w:rPr>
                        <w:sz w:val="24"/>
                      </w:rPr>
                      <w:fldChar w:fldCharType="begin"/>
                    </w:r>
                    <w:r>
                      <w:rPr>
                        <w:sz w:val="24"/>
                      </w:rPr>
                      <w:instrText xml:space="preserve"> PAGE  \* LOWER </w:instrText>
                    </w:r>
                    <w:r>
                      <w:rPr>
                        <w:sz w:val="24"/>
                      </w:rPr>
                      <w:fldChar w:fldCharType="separate"/>
                    </w:r>
                    <w:r>
                      <w:rPr>
                        <w:sz w:val="24"/>
                      </w:rPr>
                      <w:t>1</w:t>
                    </w:r>
                    <w:r>
                      <w:rPr>
                        <w:sz w:val="24"/>
                      </w:rPr>
                      <w:fldChar w:fldCharType="end"/>
                    </w:r>
                  </w:p>
                </w:txbxContent>
              </v:textbox>
            </v:rect>
            <v:rect id="Rectangle 408" o:spid="_x0000_s1722" style="position:absolute;left:7745;top:19221;width:11075;height:477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SblpsEA&#10;AADcAAAADwAAAGRycy9kb3ducmV2LnhtbESPQYvCMBSE7wv+h/AEb2tqEdFqlLIgeLWr4PHRPNtq&#10;81KTrNZ/bxYEj8PMfMOsNr1pxZ2cbywrmIwTEMSl1Q1XCg6/2+85CB+QNbaWScGTPGzWg68VZto+&#10;eE/3IlQiQthnqKAOocuk9GVNBv3YdsTRO1tnMETpKqkdPiLctDJNkpk02HBcqLGjn5rKa/FnFOT5&#10;pT/eigVuvZwnbqanuspPSo2Gfb4EEagPn/C7vdMK0kkK/2fiEZDrF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OUm5abBAAAA3AAAAA8AAAAAAAAAAAAAAAAAmAIAAGRycy9kb3du&#10;cmV2LnhtbFBLBQYAAAAABAAEAPUAAACGAwAAAAA=&#10;" filled="f" stroked="f" strokeweight=".25pt">
              <v:textbox inset="1pt,1pt,1pt,1pt">
                <w:txbxContent>
                  <w:p w:rsidR="008167D5" w:rsidRDefault="008167D5" w:rsidP="00BA50D8">
                    <w:pPr>
                      <w:pStyle w:val="ab"/>
                      <w:jc w:val="center"/>
                    </w:pPr>
                    <w:r>
                      <w:t>НАЗВАНИЕ ДОКУМЕНТА</w:t>
                    </w:r>
                  </w:p>
                </w:txbxContent>
              </v:textbox>
            </v:rect>
            <w10:wrap anchorx="page" anchory="page"/>
            <w10:anchorlock/>
          </v:group>
        </w:pict>
      </w:r>
      <w:r w:rsidR="00BA50D8" w:rsidRPr="00F868F5">
        <w:rPr>
          <w:rFonts w:eastAsia="Times New Roman"/>
          <w:noProof/>
          <w:sz w:val="20"/>
          <w:szCs w:val="28"/>
        </w:rPr>
        <w:t xml:space="preserve"> </w:t>
      </w: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noProof/>
          <w:sz w:val="20"/>
          <w:szCs w:val="28"/>
        </w:rPr>
      </w:pP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noProof/>
          <w:sz w:val="20"/>
          <w:szCs w:val="28"/>
        </w:rPr>
      </w:pP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noProof/>
          <w:sz w:val="20"/>
          <w:szCs w:val="28"/>
        </w:rPr>
      </w:pP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noProof/>
          <w:sz w:val="20"/>
          <w:szCs w:val="28"/>
        </w:rPr>
      </w:pP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noProof/>
          <w:sz w:val="20"/>
          <w:szCs w:val="28"/>
        </w:rPr>
      </w:pP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noProof/>
          <w:sz w:val="20"/>
          <w:szCs w:val="28"/>
        </w:rPr>
      </w:pP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Pr="00F868F5" w:rsidRDefault="00BA50D8" w:rsidP="00BA50D8">
      <w:pPr>
        <w:spacing w:line="360" w:lineRule="auto"/>
        <w:rPr>
          <w:rFonts w:eastAsia="Times New Roman"/>
        </w:rPr>
      </w:pPr>
    </w:p>
    <w:p w:rsidR="00BA50D8" w:rsidRPr="00F868F5" w:rsidRDefault="00BA50D8" w:rsidP="00BA50D8">
      <w:pPr>
        <w:spacing w:line="360" w:lineRule="auto"/>
        <w:rPr>
          <w:rFonts w:eastAsia="Times New Roman"/>
        </w:rPr>
      </w:pPr>
    </w:p>
    <w:p w:rsidR="00BA50D8" w:rsidRPr="00F868F5" w:rsidRDefault="00BA50D8" w:rsidP="00BA50D8">
      <w:pPr>
        <w:spacing w:line="360" w:lineRule="auto"/>
        <w:rPr>
          <w:rFonts w:eastAsia="Times New Roman"/>
        </w:rPr>
      </w:pPr>
    </w:p>
    <w:p w:rsidR="00BA50D8" w:rsidRPr="00F868F5" w:rsidRDefault="00BA50D8" w:rsidP="00BA50D8">
      <w:pPr>
        <w:spacing w:line="360" w:lineRule="auto"/>
        <w:rPr>
          <w:rFonts w:eastAsia="Times New Roman"/>
        </w:rPr>
      </w:pPr>
    </w:p>
    <w:p w:rsidR="00BA50D8" w:rsidRPr="00F868F5" w:rsidRDefault="00BA50D8" w:rsidP="00BA50D8">
      <w:pPr>
        <w:spacing w:line="360" w:lineRule="auto"/>
        <w:rPr>
          <w:rFonts w:eastAsia="Times New Roman"/>
        </w:rPr>
      </w:pPr>
    </w:p>
    <w:p w:rsidR="00BA50D8" w:rsidRPr="00F868F5" w:rsidRDefault="00BA50D8" w:rsidP="00BA50D8">
      <w:pPr>
        <w:spacing w:line="360" w:lineRule="auto"/>
        <w:rPr>
          <w:rFonts w:eastAsia="Times New Roman"/>
        </w:rPr>
      </w:pPr>
    </w:p>
    <w:p w:rsidR="00BA50D8" w:rsidRPr="00F868F5" w:rsidRDefault="00BA50D8" w:rsidP="00BA50D8">
      <w:pPr>
        <w:spacing w:line="360" w:lineRule="auto"/>
        <w:rPr>
          <w:rFonts w:eastAsia="Times New Roman"/>
        </w:rPr>
      </w:pP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noProof/>
          <w:sz w:val="20"/>
          <w:szCs w:val="28"/>
        </w:rPr>
      </w:pP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noProof/>
          <w:sz w:val="20"/>
          <w:szCs w:val="28"/>
        </w:rPr>
      </w:pP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noProof/>
          <w:sz w:val="20"/>
          <w:szCs w:val="28"/>
        </w:rPr>
      </w:pP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noProof/>
          <w:sz w:val="20"/>
          <w:szCs w:val="28"/>
        </w:rPr>
      </w:pP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noProof/>
          <w:sz w:val="20"/>
          <w:szCs w:val="28"/>
        </w:rPr>
      </w:pP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noProof/>
          <w:sz w:val="20"/>
          <w:szCs w:val="28"/>
        </w:rPr>
      </w:pPr>
    </w:p>
    <w:p w:rsidR="00BA50D8" w:rsidRPr="00F868F5" w:rsidRDefault="001F1CF4" w:rsidP="00BA50D8">
      <w:pPr>
        <w:spacing w:line="360" w:lineRule="auto"/>
        <w:jc w:val="center"/>
        <w:rPr>
          <w:rFonts w:eastAsia="Times New Roman"/>
          <w:noProof/>
          <w:sz w:val="20"/>
          <w:szCs w:val="28"/>
        </w:rPr>
      </w:pPr>
      <w:r>
        <w:rPr>
          <w:rFonts w:eastAsia="Times New Roman"/>
          <w:noProof/>
          <w:sz w:val="20"/>
          <w:szCs w:val="28"/>
        </w:rPr>
        <w:pict>
          <v:group id="_x0000_s1723" style="position:absolute;left:0;text-align:left;margin-left:56.7pt;margin-top:19.85pt;width:518.8pt;height:802.3pt;z-index:251714560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" o:allowincell="f">
            <v:rect id="Rectangle 390" o:spid="_x0000_s1724" style="position:absolute;width:20000;height:20000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nhakcEA&#10;AADcAAAADwAAAGRycy9kb3ducmV2LnhtbERPzYrCMBC+C75DmAVvmq6I2K5RqiB4kt3qAwzNbFts&#10;JrWJbfXpN8KCt/n4fme9HUwtOmpdZVnB5ywCQZxbXXGh4HI+TFcgnEfWWFsmBQ9ysN2MR2tMtO35&#10;h7rMFyKEsEtQQel9k0jp8pIMupltiAP3a1uDPsC2kLrFPoSbWs6jaCkNVhwaSmxoX1J+ze5GwdUP&#10;3Sktsuchvuzi/HuX9vdbqtTkY0i/QHga/Fv87z7qMD9ewOuZcIHc/AE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F54WpHBAAAA3AAAAA8AAAAAAAAAAAAAAAAAmAIAAGRycy9kb3du&#10;cmV2LnhtbFBLBQYAAAAABAAEAPUAAACGAwAAAAA=&#10;" filled="f" strokeweight="2pt"/>
            <v:line id="Line 391" o:spid="_x0000_s1725" style="position:absolute;visibility:visible" from="1093,18949" to="1095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" strokeweight="2pt"/>
            <v:line id="Line 392" o:spid="_x0000_s1726" style="position:absolute;visibility:visible" from="10,18941" to="19977,1894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" strokeweight="2pt"/>
            <v:line id="Line 393" o:spid="_x0000_s1727" style="position:absolute;visibility:visible" from="2186,18949" to="2188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5ApJ8EAAADcAAAADwAAAGRycy9kb3ducmV2LnhtbERPS4vCMBC+C/sfwix403QXXLU2iggV&#10;b7KtF29jM31gMylN1PrvzcKCt/n4npNsBtOKO/WusazgaxqBIC6sbrhScMrTyQKE88gaW8uk4EkO&#10;NuuPUYKxtg/+pXvmKxFC2MWooPa+i6V0RU0G3dR2xIErbW/QB9hXUvf4COGmld9R9CMNNhwaauxo&#10;V1NxzW5GwfV8mqX7407nbbbVlyr150uplRp/DtsVCE+Df4v/3Qcd5i/n8PdMuECuX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ADkCknwQAAANwAAAAPAAAAAAAAAAAAAAAA&#10;AKECAABkcnMvZG93bnJldi54bWxQSwUGAAAAAAQABAD5AAAAjwMAAAAA&#10;" strokeweight="2pt"/>
            <v:line id="Line 394" o:spid="_x0000_s1728" style="position:absolute;visibility:visible" from="4919,18949" to="4921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g+9VcIAAADcAAAADwAAAGRycy9kb3ducmV2LnhtbESPQYvCQAyF74L/YYiwN50q7KLVUUSo&#10;eFu2evEWO7EtdjKlM2r99+aw4C3hvbz3ZbXpXaMe1IXas4HpJAFFXHhbc2ngdMzGc1AhIltsPJOB&#10;FwXYrIeDFabWP/mPHnkslYRwSNFAFWObah2KihyGiW+JRbv6zmGUtSu17fAp4a7RsyT50Q5rloYK&#10;W9pVVNzyuzNwO5++s/3vzh6bfGsvZRbPl6s15mvUb5egIvXxY/6/PljBXwitPCMT6PUb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cg+9VcIAAADcAAAADwAAAAAAAAAAAAAA&#10;AAChAgAAZHJzL2Rvd25yZXYueG1sUEsFBgAAAAAEAAQA+QAAAJADAAAAAA==&#10;" strokeweight="2pt"/>
            <v:line id="Line 395" o:spid="_x0000_s1729" style="position:absolute;visibility:visible" from="6557,18959" to="6559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" strokeweight="2pt"/>
            <v:line id="Line 396" o:spid="_x0000_s1730" style="position:absolute;visibility:visible" from="7650,18949" to="7652,1997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" strokeweight="2pt"/>
            <v:line id="Line 397" o:spid="_x0000_s1731" style="position:absolute;visibility:visible" from="18905,18949" to="18909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0BrgM78AAADcAAAADwAAAGRycy9kb3ducmV2LnhtbESPwQrCMBBE74L/EFbwpqmCItUoIlS8&#10;idVLb2uztsVmU5qo9e+NIHgcZuYNs9p0phZPal1lWcFkHIEgzq2uuFBwOSejBQjnkTXWlknBmxxs&#10;1v3eCmNtX3yiZ+oLESDsYlRQet/EUrq8JINubBvi4N1sa9AH2RZSt/gKcFPLaRTNpcGKw0KJDe1K&#10;yu/pwyi4Z5dZsj/u9LlOt/paJD673rRSw0G3XYLw1Pl/+Nc+aAXTaALfM+EIyPUH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0BrgM78AAADcAAAADwAAAAAAAAAAAAAAAACh&#10;AgAAZHJzL2Rvd25yZXYueG1sUEsFBgAAAAAEAAQA+QAAAI0DAAAAAA==&#10;" strokeweight="2pt"/>
            <v:line id="Line 398" o:spid="_x0000_s1732" style="position:absolute;visibility:visible" from="10,19293" to="7631,1929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Hv898QAAADcAAAADwAAAGRycy9kb3ducmV2LnhtbESP3WoCMRSE7wu+QziCdzXrXki7NUrx&#10;B5RelKoPcNycbrZuTpYk6urTN4Lg5TAz3zCTWWcbcSYfascKRsMMBHHpdM2Vgv1u9foGIkRkjY1j&#10;UnClALNp72WChXYX/qHzNlYiQTgUqMDE2BZShtKQxTB0LXHyfp23GJP0ldQeLwluG5ln2VharDkt&#10;GGxpbqg8bk9WwcYfvo6jW2XkgTd+2Xwv3oP9U2rQ7z4/QETq4jP8aK+1gjzL4X4mHQE5/Qc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ke/z3xAAAANwAAAAPAAAAAAAAAAAA&#10;AAAAAKECAABkcnMvZG93bnJldi54bWxQSwUGAAAAAAQABAD5AAAAkgMAAAAA&#10;" strokeweight="1pt"/>
            <v:line id="Line 399" o:spid="_x0000_s1733" style="position:absolute;visibility:visible" from="10,19646" to="7631,1964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4Tb38AAAADcAAAADwAAAGRycy9kb3ducmV2LnhtbESPwQrCMBBE74L/EFbwpqmKItUoIlS8&#10;idWLt7VZ22KzKU3U+vdGEDwOM/OGWa5bU4knNa60rGA0jEAQZ1aXnCs4n5LBHITzyBory6TgTQ7W&#10;q25nibG2Lz7SM/W5CBB2MSoovK9jKV1WkEE3tDVx8G62MeiDbHKpG3wFuKnkOIpm0mDJYaHAmrYF&#10;Zff0YRTcL+dpsjts9alKN/qaJ/5yvWml+r12swDhqfX/8K+91wrG0QS+Z8IRkKsP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E+E29/AAAAA3AAAAA8AAAAAAAAAAAAAAAAA&#10;oQIAAGRycy9kb3ducmV2LnhtbFBLBQYAAAAABAAEAPkAAACOAwAAAAA=&#10;" strokeweight="2pt"/>
            <v:line id="Line 400" o:spid="_x0000_s1734" style="position:absolute;visibility:visible" from="18919,19296" to="19990,1929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N7BGMUAAADcAAAADwAAAGRycy9kb3ducmV2LnhtbESP3WoCMRSE74W+QziF3tWsUsSuZhfp&#10;D1S8kKoPcNwcN6ubkyVJde3TN0LBy2FmvmHmZW9bcSYfGscKRsMMBHHldMO1gt3283kKIkRkja1j&#10;UnClAGXxMJhjrt2Fv+m8ibVIEA45KjAxdrmUoTJkMQxdR5y8g/MWY5K+ltrjJcFtK8dZNpEWG04L&#10;Bjt6M1SdNj9WwdLvV6fRb23knpf+o12/vwZ7VOrpsV/MQETq4z383/7SCsbZC9zOpCMgiz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RN7BGMUAAADcAAAADwAAAAAAAAAA&#10;AAAAAAChAgAAZHJzL2Rvd25yZXYueG1sUEsFBgAAAAAEAAQA+QAAAJMDAAAAAA==&#10;" strokeweight="1pt"/>
            <v:rect id="Rectangle 401" o:spid="_x0000_s1735" style="position:absolute;left:54;top:19660;width:1000;height:309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xbrD8IA&#10;AADcAAAADwAAAGRycy9kb3ducmV2LnhtbESPQWsCMRSE7wX/Q3iCt5ooKro1ylIQvLpW8PjYvO5u&#10;u3lZk1TXf28EocdhZr5h1tvetuJKPjSONUzGCgRx6UzDlYav4+59CSJEZIOtY9JwpwDbzeBtjZlx&#10;Nz7QtYiVSBAOGWqoY+wyKUNZk8Uwdh1x8r6dtxiT9JU0Hm8Jbls5VWohLTacFmrs6LOm8rf4sxry&#10;/Kc/XYoV7oJcKr8wM1PlZ61Hwz7/ABGpj//hV3tvNEzVHJ5n0hGQmwc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vFusPwgAAANwAAAAPAAAAAAAAAAAAAAAAAJgCAABkcnMvZG93&#10;bnJldi54bWxQSwUGAAAAAAQABAD1AAAAhwMAAAAA&#10;" filled="f" stroked="f" strokeweight=".25pt">
              <v:textbox inset="1pt,1pt,1pt,1pt">
                <w:txbxContent>
                  <w:p w:rsidR="008167D5" w:rsidRDefault="008167D5" w:rsidP="00BA50D8">
                    <w:pPr>
                      <w:pStyle w:val="ab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Изм.</w:t>
                    </w:r>
                  </w:p>
                </w:txbxContent>
              </v:textbox>
            </v:rect>
            <v:rect id="Rectangle 402" o:spid="_x0000_s1736" style="position:absolute;left:1139;top:19660;width:1001;height:309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8R1eMIA&#10;AADcAAAADwAAAGRycy9kb3ducmV2LnhtbESPQWvCQBSE70L/w/IKveluQwk2dQ2hIHg1KvT4yL4m&#10;abNv092txn/vCoLHYWa+YVblZAdxIh96xxpeFwoEceNMz62Gw34zX4IIEdng4Jg0XChAuX6arbAw&#10;7sw7OtWxFQnCoUANXYxjIWVoOrIYFm4kTt638xZjkr6VxuM5we0gM6VyabHntNDhSJ8dNb/1v9VQ&#10;VT/T8a9+x02QS+Vz82ba6kvrl+ep+gARaYqP8L29NRoylcPtTDoCcn0F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fxHV4wgAAANwAAAAPAAAAAAAAAAAAAAAAAJgCAABkcnMvZG93&#10;bnJldi54bWxQSwUGAAAAAAQABAD1AAAAhwMAAAAA&#10;" filled="f" stroked="f" strokeweight=".25pt">
              <v:textbox inset="1pt,1pt,1pt,1pt">
                <w:txbxContent>
                  <w:p w:rsidR="008167D5" w:rsidRDefault="008167D5" w:rsidP="00BA50D8">
                    <w:pPr>
                      <w:pStyle w:val="ab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Лист</w:t>
                    </w:r>
                  </w:p>
                </w:txbxContent>
              </v:textbox>
            </v:rect>
            <v:rect id="Rectangle 403" o:spid="_x0000_s1737" style="position:absolute;left:2267;top:19660;width:2573;height:309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IjQ48IA&#10;AADcAAAADwAAAGRycy9kb3ducmV2LnhtbESPQWsCMRSE7wX/Q3iCt5ooYnVrlKUgeHWt4PGxed3d&#10;dvOyJqmu/94IgsdhZr5hVpvetuJCPjSONUzGCgRx6UzDlYbvw/Z9ASJEZIOtY9JwowCb9eBthZlx&#10;V97TpYiVSBAOGWqoY+wyKUNZk8Uwdh1x8n6ctxiT9JU0Hq8Jbls5VWouLTacFmrs6Kum8q/4txry&#10;/Lc/noslboNcKD83M1PlJ61Hwz7/BBGpj6/ws70zGqbqAx5n0hGQ6zs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wiNDjwgAAANwAAAAPAAAAAAAAAAAAAAAAAJgCAABkcnMvZG93&#10;bnJldi54bWxQSwUGAAAAAAQABAD1AAAAhwMAAAAA&#10;" filled="f" stroked="f" strokeweight=".25pt">
              <v:textbox inset="1pt,1pt,1pt,1pt">
                <w:txbxContent>
                  <w:p w:rsidR="008167D5" w:rsidRDefault="008167D5" w:rsidP="00BA50D8">
                    <w:pPr>
                      <w:pStyle w:val="ab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№ докум.</w:t>
                    </w:r>
                  </w:p>
                </w:txbxContent>
              </v:textbox>
            </v:rect>
            <v:rect id="Rectangle 404" o:spid="_x0000_s1738" style="position:absolute;left:4983;top:19660;width:1534;height:309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RdEkb8A&#10;AADcAAAADwAAAGRycy9kb3ducmV2LnhtbERPz2vCMBS+D/wfwhN2m4kyRGtTKUJh13UbeHw0z7ba&#10;vNQkq91/vxwGO358v/PjbAcxkQ+9Yw3rlQJB3DjTc6vh86N62YEIEdng4Jg0/FCAY7F4yjEz7sHv&#10;NNWxFSmEQ4YauhjHTMrQdGQxrNxInLiL8xZjgr6VxuMjhdtBbpTaSos9p4YORzp11Nzqb6uhLK/z&#10;173eYxXkTvmteTVtedb6eTmXBxCR5vgv/nO/GQ0bldamM+kIyOIX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ABF0SRvwAAANwAAAAPAAAAAAAAAAAAAAAAAJgCAABkcnMvZG93bnJl&#10;di54bWxQSwUGAAAAAAQABAD1AAAAhAMAAAAA&#10;" filled="f" stroked="f" strokeweight=".25pt">
              <v:textbox inset="1pt,1pt,1pt,1pt">
                <w:txbxContent>
                  <w:p w:rsidR="008167D5" w:rsidRDefault="008167D5" w:rsidP="00BA50D8">
                    <w:pPr>
                      <w:pStyle w:val="ab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Подпись</w:t>
                    </w:r>
                  </w:p>
                </w:txbxContent>
              </v:textbox>
            </v:rect>
            <v:rect id="Rectangle 405" o:spid="_x0000_s1739" style="position:absolute;left:6604;top:19660;width:1000;height:309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lvhCsEA&#10;AADcAAAADwAAAGRycy9kb3ducmV2LnhtbESPQYvCMBSE7wv+h/CEva2JsohWoxRB8Gp3Fzw+mmdb&#10;bV5qErX+e7MgeBxm5htmue5tK27kQ+NYw3ikQBCXzjRcafj92X7NQISIbLB1TBoeFGC9GnwsMTPu&#10;znu6FbESCcIhQw11jF0mZShrshhGriNO3tF5izFJX0nj8Z7gtpUTpabSYsNpocaONjWV5+JqNeT5&#10;qf+7FHPcBjlTfmq+TZUftP4c9vkCRKQ+vsOv9s5omKg5/J9JR0Cung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G5b4QrBAAAA3AAAAA8AAAAAAAAAAAAAAAAAmAIAAGRycy9kb3du&#10;cmV2LnhtbFBLBQYAAAAABAAEAPUAAACGAwAAAAA=&#10;" filled="f" stroked="f" strokeweight=".25pt">
              <v:textbox inset="1pt,1pt,1pt,1pt">
                <w:txbxContent>
                  <w:p w:rsidR="008167D5" w:rsidRDefault="008167D5" w:rsidP="00BA50D8">
                    <w:pPr>
                      <w:pStyle w:val="ab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Дата</w:t>
                    </w:r>
                  </w:p>
                </w:txbxContent>
              </v:textbox>
            </v:rect>
            <v:rect id="Rectangle 406" o:spid="_x0000_s1740" style="position:absolute;left:18949;top:18977;width:1001;height:309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rjeSsAA&#10;AADcAAAADwAAAGRycy9kb3ducmV2LnhtbERPz2uDMBS+F/o/hFforY2WUTpnFBkUep3bYMeHeVNb&#10;8+KSVO1/vxwGO358v/NyMYOYyPnesoJ0n4AgbqzuuVXw8X7enUD4gKxxsEwKHuShLNarHDNtZ36j&#10;qQ6tiCHsM1TQhTBmUvqmI4N+b0fiyH1bZzBE6FqpHc4x3AzykCRHabDn2NDhSK8dNbf6bhRU1XX5&#10;/Kmf8ezlKXFH/aTb6kup7WapXkAEWsK/+M990QoOaZwfz8QjIItf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erjeSsAAAADcAAAADwAAAAAAAAAAAAAAAACYAgAAZHJzL2Rvd25y&#10;ZXYueG1sUEsFBgAAAAAEAAQA9QAAAIUDAAAAAA==&#10;" filled="f" stroked="f" strokeweight=".25pt">
              <v:textbox inset="1pt,1pt,1pt,1pt">
                <w:txbxContent>
                  <w:p w:rsidR="008167D5" w:rsidRDefault="008167D5" w:rsidP="00BA50D8">
                    <w:pPr>
                      <w:pStyle w:val="ab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Лист</w:t>
                    </w:r>
                  </w:p>
                </w:txbxContent>
              </v:textbox>
            </v:rect>
            <v:rect id="Rectangle 407" o:spid="_x0000_s1741" style="position:absolute;left:18949;top:19435;width:1001;height:423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fR70cEA&#10;AADcAAAADwAAAGRycy9kb3ducmV2LnhtbESPQYvCMBSE7wv+h/AEb2taEdFqlLIgeLWr4PHRPNtq&#10;81KTrNZ/bxYEj8PMfMOsNr1pxZ2cbywrSMcJCOLS6oYrBYff7fcchA/IGlvLpOBJHjbrwdcKM20f&#10;vKd7ESoRIewzVFCH0GVS+rImg35sO+Lona0zGKJ0ldQOHxFuWjlJkpk02HBcqLGjn5rKa/FnFOT5&#10;pT/eigVuvZwnbqanuspPSo2Gfb4EEagPn/C7vdMKJmkK/2fiEZDrF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BX0e9HBAAAA3AAAAA8AAAAAAAAAAAAAAAAAmAIAAGRycy9kb3du&#10;cmV2LnhtbFBLBQYAAAAABAAEAPUAAACGAwAAAAA=&#10;" filled="f" stroked="f" strokeweight=".25pt">
              <v:textbox inset="1pt,1pt,1pt,1pt">
                <w:txbxContent>
                  <w:p w:rsidR="008167D5" w:rsidRDefault="008167D5" w:rsidP="00BA50D8">
                    <w:pPr>
                      <w:pStyle w:val="ab"/>
                      <w:jc w:val="center"/>
                      <w:rPr>
                        <w:sz w:val="24"/>
                      </w:rPr>
                    </w:pPr>
                    <w:r>
                      <w:rPr>
                        <w:sz w:val="24"/>
                      </w:rPr>
                      <w:fldChar w:fldCharType="begin"/>
                    </w:r>
                    <w:r>
                      <w:rPr>
                        <w:sz w:val="24"/>
                      </w:rPr>
                      <w:instrText xml:space="preserve"> PAGE  \* LOWER </w:instrText>
                    </w:r>
                    <w:r>
                      <w:rPr>
                        <w:sz w:val="24"/>
                      </w:rPr>
                      <w:fldChar w:fldCharType="separate"/>
                    </w:r>
                    <w:r>
                      <w:rPr>
                        <w:sz w:val="24"/>
                      </w:rPr>
                      <w:t>1</w:t>
                    </w:r>
                    <w:r>
                      <w:rPr>
                        <w:sz w:val="24"/>
                      </w:rPr>
                      <w:fldChar w:fldCharType="end"/>
                    </w:r>
                  </w:p>
                </w:txbxContent>
              </v:textbox>
            </v:rect>
            <v:rect id="Rectangle 408" o:spid="_x0000_s1742" style="position:absolute;left:7745;top:19221;width:11075;height:477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SblpsEA&#10;AADcAAAADwAAAGRycy9kb3ducmV2LnhtbESPQYvCMBSE7wv+h/AEb2tqEdFqlLIgeLWr4PHRPNtq&#10;81KTrNZ/bxYEj8PMfMOsNr1pxZ2cbywrmIwTEMSl1Q1XCg6/2+85CB+QNbaWScGTPGzWg68VZto+&#10;eE/3IlQiQthnqKAOocuk9GVNBv3YdsTRO1tnMETpKqkdPiLctDJNkpk02HBcqLGjn5rKa/FnFOT5&#10;pT/eigVuvZwnbqanuspPSo2Gfb4EEagPn/C7vdMK0kkK/2fiEZDrF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OUm5abBAAAA3AAAAA8AAAAAAAAAAAAAAAAAmAIAAGRycy9kb3du&#10;cmV2LnhtbFBLBQYAAAAABAAEAPUAAACGAwAAAAA=&#10;" filled="f" stroked="f" strokeweight=".25pt">
              <v:textbox inset="1pt,1pt,1pt,1pt">
                <w:txbxContent>
                  <w:p w:rsidR="008167D5" w:rsidRDefault="008167D5" w:rsidP="00BA50D8">
                    <w:pPr>
                      <w:pStyle w:val="ab"/>
                      <w:jc w:val="center"/>
                    </w:pPr>
                    <w:r>
                      <w:t>НАЗВАНИЕ ДОКУМЕНТА</w:t>
                    </w:r>
                  </w:p>
                </w:txbxContent>
              </v:textbox>
            </v:rect>
            <w10:wrap anchorx="page" anchory="page"/>
            <w10:anchorlock/>
          </v:group>
        </w:pict>
      </w:r>
      <w:r w:rsidR="00BA50D8" w:rsidRPr="00F868F5">
        <w:rPr>
          <w:rFonts w:eastAsia="Times New Roman"/>
          <w:noProof/>
          <w:sz w:val="20"/>
          <w:szCs w:val="28"/>
        </w:rPr>
        <w:t xml:space="preserve"> </w:t>
      </w: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noProof/>
          <w:sz w:val="20"/>
          <w:szCs w:val="28"/>
        </w:rPr>
      </w:pP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noProof/>
          <w:sz w:val="20"/>
          <w:szCs w:val="28"/>
        </w:rPr>
      </w:pP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noProof/>
          <w:sz w:val="20"/>
          <w:szCs w:val="28"/>
        </w:rPr>
      </w:pP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noProof/>
          <w:sz w:val="20"/>
          <w:szCs w:val="28"/>
        </w:rPr>
      </w:pP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noProof/>
          <w:sz w:val="20"/>
          <w:szCs w:val="28"/>
        </w:rPr>
      </w:pP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noProof/>
          <w:sz w:val="20"/>
          <w:szCs w:val="28"/>
        </w:rPr>
      </w:pP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Pr="00F868F5" w:rsidRDefault="00BA50D8" w:rsidP="00BA50D8">
      <w:pPr>
        <w:spacing w:line="360" w:lineRule="auto"/>
        <w:rPr>
          <w:rFonts w:eastAsia="Times New Roman"/>
        </w:rPr>
      </w:pPr>
    </w:p>
    <w:p w:rsidR="00BA50D8" w:rsidRPr="00F868F5" w:rsidRDefault="00BA50D8" w:rsidP="00BA50D8">
      <w:pPr>
        <w:spacing w:line="360" w:lineRule="auto"/>
        <w:rPr>
          <w:rFonts w:eastAsia="Times New Roman"/>
        </w:rPr>
      </w:pPr>
    </w:p>
    <w:p w:rsidR="00BA50D8" w:rsidRPr="00F868F5" w:rsidRDefault="00BA50D8" w:rsidP="00BA50D8">
      <w:pPr>
        <w:spacing w:line="360" w:lineRule="auto"/>
        <w:rPr>
          <w:rFonts w:eastAsia="Times New Roman"/>
        </w:rPr>
      </w:pPr>
    </w:p>
    <w:p w:rsidR="00BA50D8" w:rsidRPr="00F868F5" w:rsidRDefault="00BA50D8" w:rsidP="00BA50D8">
      <w:pPr>
        <w:spacing w:line="360" w:lineRule="auto"/>
        <w:rPr>
          <w:rFonts w:eastAsia="Times New Roman"/>
        </w:rPr>
      </w:pPr>
    </w:p>
    <w:p w:rsidR="00BA50D8" w:rsidRPr="00F868F5" w:rsidRDefault="00BA50D8" w:rsidP="00BA50D8">
      <w:pPr>
        <w:spacing w:line="360" w:lineRule="auto"/>
        <w:rPr>
          <w:rFonts w:eastAsia="Times New Roman"/>
        </w:rPr>
      </w:pPr>
    </w:p>
    <w:p w:rsidR="00BA50D8" w:rsidRPr="00F868F5" w:rsidRDefault="00BA50D8" w:rsidP="00BA50D8">
      <w:pPr>
        <w:spacing w:line="360" w:lineRule="auto"/>
        <w:rPr>
          <w:rFonts w:eastAsia="Times New Roman"/>
        </w:rPr>
      </w:pPr>
    </w:p>
    <w:p w:rsidR="00BA50D8" w:rsidRPr="00F868F5" w:rsidRDefault="00BA50D8" w:rsidP="00BA50D8">
      <w:pPr>
        <w:spacing w:line="360" w:lineRule="auto"/>
        <w:rPr>
          <w:rFonts w:eastAsia="Times New Roman"/>
        </w:rPr>
      </w:pP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noProof/>
          <w:sz w:val="20"/>
          <w:szCs w:val="28"/>
        </w:rPr>
      </w:pP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noProof/>
          <w:sz w:val="20"/>
          <w:szCs w:val="28"/>
        </w:rPr>
      </w:pP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noProof/>
          <w:sz w:val="20"/>
          <w:szCs w:val="28"/>
        </w:rPr>
      </w:pP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noProof/>
          <w:sz w:val="20"/>
          <w:szCs w:val="28"/>
        </w:rPr>
      </w:pP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noProof/>
          <w:sz w:val="20"/>
          <w:szCs w:val="28"/>
        </w:rPr>
      </w:pP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noProof/>
          <w:sz w:val="20"/>
          <w:szCs w:val="28"/>
        </w:rPr>
      </w:pPr>
    </w:p>
    <w:p w:rsidR="00BA50D8" w:rsidRPr="00F868F5" w:rsidRDefault="001F1CF4" w:rsidP="00BA50D8">
      <w:pPr>
        <w:spacing w:line="360" w:lineRule="auto"/>
        <w:jc w:val="center"/>
        <w:rPr>
          <w:rFonts w:eastAsia="Times New Roman"/>
          <w:noProof/>
          <w:sz w:val="20"/>
          <w:szCs w:val="28"/>
        </w:rPr>
      </w:pPr>
      <w:r>
        <w:rPr>
          <w:rFonts w:eastAsia="Times New Roman"/>
          <w:noProof/>
          <w:sz w:val="20"/>
          <w:szCs w:val="28"/>
        </w:rPr>
        <w:pict>
          <v:group id="_x0000_s1743" style="position:absolute;left:0;text-align:left;margin-left:56.7pt;margin-top:19.85pt;width:518.8pt;height:802.3pt;z-index:251716608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" o:allowincell="f">
            <v:rect id="Rectangle 390" o:spid="_x0000_s1744" style="position:absolute;width:20000;height:20000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nhakcEA&#10;AADcAAAADwAAAGRycy9kb3ducmV2LnhtbERPzYrCMBC+C75DmAVvmq6I2K5RqiB4kt3qAwzNbFts&#10;JrWJbfXpN8KCt/n4fme9HUwtOmpdZVnB5ywCQZxbXXGh4HI+TFcgnEfWWFsmBQ9ysN2MR2tMtO35&#10;h7rMFyKEsEtQQel9k0jp8pIMupltiAP3a1uDPsC2kLrFPoSbWs6jaCkNVhwaSmxoX1J+ze5GwdUP&#10;3Sktsuchvuzi/HuX9vdbqtTkY0i/QHga/Fv87z7qMD9ewOuZcIHc/AE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F54WpHBAAAA3AAAAA8AAAAAAAAAAAAAAAAAmAIAAGRycy9kb3du&#10;cmV2LnhtbFBLBQYAAAAABAAEAPUAAACGAwAAAAA=&#10;" filled="f" strokeweight="2pt"/>
            <v:line id="Line 391" o:spid="_x0000_s1745" style="position:absolute;visibility:visible" from="1093,18949" to="1095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" strokeweight="2pt"/>
            <v:line id="Line 392" o:spid="_x0000_s1746" style="position:absolute;visibility:visible" from="10,18941" to="19977,1894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" strokeweight="2pt"/>
            <v:line id="Line 393" o:spid="_x0000_s1747" style="position:absolute;visibility:visible" from="2186,18949" to="2188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5ApJ8EAAADcAAAADwAAAGRycy9kb3ducmV2LnhtbERPS4vCMBC+C/sfwix403QXXLU2iggV&#10;b7KtF29jM31gMylN1PrvzcKCt/n4npNsBtOKO/WusazgaxqBIC6sbrhScMrTyQKE88gaW8uk4EkO&#10;NuuPUYKxtg/+pXvmKxFC2MWooPa+i6V0RU0G3dR2xIErbW/QB9hXUvf4COGmld9R9CMNNhwaauxo&#10;V1NxzW5GwfV8mqX7407nbbbVlyr150uplRp/DtsVCE+Df4v/3Qcd5i/n8PdMuECuX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ADkCknwQAAANwAAAAPAAAAAAAAAAAAAAAA&#10;AKECAABkcnMvZG93bnJldi54bWxQSwUGAAAAAAQABAD5AAAAjwMAAAAA&#10;" strokeweight="2pt"/>
            <v:line id="Line 394" o:spid="_x0000_s1748" style="position:absolute;visibility:visible" from="4919,18949" to="4921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g+9VcIAAADcAAAADwAAAGRycy9kb3ducmV2LnhtbESPQYvCQAyF74L/YYiwN50q7KLVUUSo&#10;eFu2evEWO7EtdjKlM2r99+aw4C3hvbz3ZbXpXaMe1IXas4HpJAFFXHhbc2ngdMzGc1AhIltsPJOB&#10;FwXYrIeDFabWP/mPHnkslYRwSNFAFWObah2KihyGiW+JRbv6zmGUtSu17fAp4a7RsyT50Q5rloYK&#10;W9pVVNzyuzNwO5++s/3vzh6bfGsvZRbPl6s15mvUb5egIvXxY/6/PljBXwitPCMT6PUb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cg+9VcIAAADcAAAADwAAAAAAAAAAAAAA&#10;AAChAgAAZHJzL2Rvd25yZXYueG1sUEsFBgAAAAAEAAQA+QAAAJADAAAAAA==&#10;" strokeweight="2pt"/>
            <v:line id="Line 395" o:spid="_x0000_s1749" style="position:absolute;visibility:visible" from="6557,18959" to="6559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" strokeweight="2pt"/>
            <v:line id="Line 396" o:spid="_x0000_s1750" style="position:absolute;visibility:visible" from="7650,18949" to="7652,1997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" strokeweight="2pt"/>
            <v:line id="Line 397" o:spid="_x0000_s1751" style="position:absolute;visibility:visible" from="18905,18949" to="18909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0BrgM78AAADcAAAADwAAAGRycy9kb3ducmV2LnhtbESPwQrCMBBE74L/EFbwpqmCItUoIlS8&#10;idVLb2uztsVmU5qo9e+NIHgcZuYNs9p0phZPal1lWcFkHIEgzq2uuFBwOSejBQjnkTXWlknBmxxs&#10;1v3eCmNtX3yiZ+oLESDsYlRQet/EUrq8JINubBvi4N1sa9AH2RZSt/gKcFPLaRTNpcGKw0KJDe1K&#10;yu/pwyi4Z5dZsj/u9LlOt/paJD673rRSw0G3XYLw1Pl/+Nc+aAXTaALfM+EIyPUH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0BrgM78AAADcAAAADwAAAAAAAAAAAAAAAACh&#10;AgAAZHJzL2Rvd25yZXYueG1sUEsFBgAAAAAEAAQA+QAAAI0DAAAAAA==&#10;" strokeweight="2pt"/>
            <v:line id="Line 398" o:spid="_x0000_s1752" style="position:absolute;visibility:visible" from="10,19293" to="7631,1929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Hv898QAAADcAAAADwAAAGRycy9kb3ducmV2LnhtbESP3WoCMRSE7wu+QziCdzXrXki7NUrx&#10;B5RelKoPcNycbrZuTpYk6urTN4Lg5TAz3zCTWWcbcSYfascKRsMMBHHpdM2Vgv1u9foGIkRkjY1j&#10;UnClALNp72WChXYX/qHzNlYiQTgUqMDE2BZShtKQxTB0LXHyfp23GJP0ldQeLwluG5ln2VharDkt&#10;GGxpbqg8bk9WwcYfvo6jW2XkgTd+2Xwv3oP9U2rQ7z4/QETq4jP8aK+1gjzL4X4mHQE5/Qc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ke/z3xAAAANwAAAAPAAAAAAAAAAAA&#10;AAAAAKECAABkcnMvZG93bnJldi54bWxQSwUGAAAAAAQABAD5AAAAkgMAAAAA&#10;" strokeweight="1pt"/>
            <v:line id="Line 399" o:spid="_x0000_s1753" style="position:absolute;visibility:visible" from="10,19646" to="7631,1964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4Tb38AAAADcAAAADwAAAGRycy9kb3ducmV2LnhtbESPwQrCMBBE74L/EFbwpqmKItUoIlS8&#10;idWLt7VZ22KzKU3U+vdGEDwOM/OGWa5bU4knNa60rGA0jEAQZ1aXnCs4n5LBHITzyBory6TgTQ7W&#10;q25nibG2Lz7SM/W5CBB2MSoovK9jKV1WkEE3tDVx8G62MeiDbHKpG3wFuKnkOIpm0mDJYaHAmrYF&#10;Zff0YRTcL+dpsjts9alKN/qaJ/5yvWml+r12swDhqfX/8K+91wrG0QS+Z8IRkKsP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E+E29/AAAAA3AAAAA8AAAAAAAAAAAAAAAAA&#10;oQIAAGRycy9kb3ducmV2LnhtbFBLBQYAAAAABAAEAPkAAACOAwAAAAA=&#10;" strokeweight="2pt"/>
            <v:line id="Line 400" o:spid="_x0000_s1754" style="position:absolute;visibility:visible" from="18919,19296" to="19990,1929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N7BGMUAAADcAAAADwAAAGRycy9kb3ducmV2LnhtbESP3WoCMRSE74W+QziF3tWsUsSuZhfp&#10;D1S8kKoPcNwcN6ubkyVJde3TN0LBy2FmvmHmZW9bcSYfGscKRsMMBHHldMO1gt3283kKIkRkja1j&#10;UnClAGXxMJhjrt2Fv+m8ibVIEA45KjAxdrmUoTJkMQxdR5y8g/MWY5K+ltrjJcFtK8dZNpEWG04L&#10;Bjt6M1SdNj9WwdLvV6fRb23knpf+o12/vwZ7VOrpsV/MQETq4z383/7SCsbZC9zOpCMgiz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RN7BGMUAAADcAAAADwAAAAAAAAAA&#10;AAAAAAChAgAAZHJzL2Rvd25yZXYueG1sUEsFBgAAAAAEAAQA+QAAAJMDAAAAAA==&#10;" strokeweight="1pt"/>
            <v:rect id="Rectangle 401" o:spid="_x0000_s1755" style="position:absolute;left:54;top:19660;width:1000;height:309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xbrD8IA&#10;AADcAAAADwAAAGRycy9kb3ducmV2LnhtbESPQWsCMRSE7wX/Q3iCt5ooKro1ylIQvLpW8PjYvO5u&#10;u3lZk1TXf28EocdhZr5h1tvetuJKPjSONUzGCgRx6UzDlYav4+59CSJEZIOtY9JwpwDbzeBtjZlx&#10;Nz7QtYiVSBAOGWqoY+wyKUNZk8Uwdh1x8r6dtxiT9JU0Hm8Jbls5VWohLTacFmrs6LOm8rf4sxry&#10;/Kc/XYoV7oJcKr8wM1PlZ61Hwz7/ABGpj//hV3tvNEzVHJ5n0hGQmwc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vFusPwgAAANwAAAAPAAAAAAAAAAAAAAAAAJgCAABkcnMvZG93&#10;bnJldi54bWxQSwUGAAAAAAQABAD1AAAAhwMAAAAA&#10;" filled="f" stroked="f" strokeweight=".25pt">
              <v:textbox inset="1pt,1pt,1pt,1pt">
                <w:txbxContent>
                  <w:p w:rsidR="008167D5" w:rsidRDefault="008167D5" w:rsidP="00BA50D8">
                    <w:pPr>
                      <w:pStyle w:val="ab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Изм.</w:t>
                    </w:r>
                  </w:p>
                </w:txbxContent>
              </v:textbox>
            </v:rect>
            <v:rect id="Rectangle 402" o:spid="_x0000_s1756" style="position:absolute;left:1139;top:19660;width:1001;height:309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8R1eMIA&#10;AADcAAAADwAAAGRycy9kb3ducmV2LnhtbESPQWvCQBSE70L/w/IKveluQwk2dQ2hIHg1KvT4yL4m&#10;abNv092txn/vCoLHYWa+YVblZAdxIh96xxpeFwoEceNMz62Gw34zX4IIEdng4Jg0XChAuX6arbAw&#10;7sw7OtWxFQnCoUANXYxjIWVoOrIYFm4kTt638xZjkr6VxuM5we0gM6VyabHntNDhSJ8dNb/1v9VQ&#10;VT/T8a9+x02QS+Vz82ba6kvrl+ep+gARaYqP8L29NRoylcPtTDoCcn0F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fxHV4wgAAANwAAAAPAAAAAAAAAAAAAAAAAJgCAABkcnMvZG93&#10;bnJldi54bWxQSwUGAAAAAAQABAD1AAAAhwMAAAAA&#10;" filled="f" stroked="f" strokeweight=".25pt">
              <v:textbox inset="1pt,1pt,1pt,1pt">
                <w:txbxContent>
                  <w:p w:rsidR="008167D5" w:rsidRDefault="008167D5" w:rsidP="00BA50D8">
                    <w:pPr>
                      <w:pStyle w:val="ab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Лист</w:t>
                    </w:r>
                  </w:p>
                </w:txbxContent>
              </v:textbox>
            </v:rect>
            <v:rect id="Rectangle 403" o:spid="_x0000_s1757" style="position:absolute;left:2267;top:19660;width:2573;height:309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IjQ48IA&#10;AADcAAAADwAAAGRycy9kb3ducmV2LnhtbESPQWsCMRSE7wX/Q3iCt5ooYnVrlKUgeHWt4PGxed3d&#10;dvOyJqmu/94IgsdhZr5hVpvetuJCPjSONUzGCgRx6UzDlYbvw/Z9ASJEZIOtY9JwowCb9eBthZlx&#10;V97TpYiVSBAOGWqoY+wyKUNZk8Uwdh1x8n6ctxiT9JU0Hq8Jbls5VWouLTacFmrs6Kum8q/4txry&#10;/Lc/noslboNcKD83M1PlJ61Hwz7/BBGpj6/ws70zGqbqAx5n0hGQ6zs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wiNDjwgAAANwAAAAPAAAAAAAAAAAAAAAAAJgCAABkcnMvZG93&#10;bnJldi54bWxQSwUGAAAAAAQABAD1AAAAhwMAAAAA&#10;" filled="f" stroked="f" strokeweight=".25pt">
              <v:textbox inset="1pt,1pt,1pt,1pt">
                <w:txbxContent>
                  <w:p w:rsidR="008167D5" w:rsidRDefault="008167D5" w:rsidP="00BA50D8">
                    <w:pPr>
                      <w:pStyle w:val="ab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№ докум.</w:t>
                    </w:r>
                  </w:p>
                </w:txbxContent>
              </v:textbox>
            </v:rect>
            <v:rect id="Rectangle 404" o:spid="_x0000_s1758" style="position:absolute;left:4983;top:19660;width:1534;height:309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RdEkb8A&#10;AADcAAAADwAAAGRycy9kb3ducmV2LnhtbERPz2vCMBS+D/wfwhN2m4kyRGtTKUJh13UbeHw0z7ba&#10;vNQkq91/vxwGO358v/PjbAcxkQ+9Yw3rlQJB3DjTc6vh86N62YEIEdng4Jg0/FCAY7F4yjEz7sHv&#10;NNWxFSmEQ4YauhjHTMrQdGQxrNxInLiL8xZjgr6VxuMjhdtBbpTaSos9p4YORzp11Nzqb6uhLK/z&#10;173eYxXkTvmteTVtedb6eTmXBxCR5vgv/nO/GQ0bldamM+kIyOIX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ABF0SRvwAAANwAAAAPAAAAAAAAAAAAAAAAAJgCAABkcnMvZG93bnJl&#10;di54bWxQSwUGAAAAAAQABAD1AAAAhAMAAAAA&#10;" filled="f" stroked="f" strokeweight=".25pt">
              <v:textbox inset="1pt,1pt,1pt,1pt">
                <w:txbxContent>
                  <w:p w:rsidR="008167D5" w:rsidRDefault="008167D5" w:rsidP="00BA50D8">
                    <w:pPr>
                      <w:pStyle w:val="ab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Подпись</w:t>
                    </w:r>
                  </w:p>
                </w:txbxContent>
              </v:textbox>
            </v:rect>
            <v:rect id="Rectangle 405" o:spid="_x0000_s1759" style="position:absolute;left:6604;top:19660;width:1000;height:309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lvhCsEA&#10;AADcAAAADwAAAGRycy9kb3ducmV2LnhtbESPQYvCMBSE7wv+h/CEva2JsohWoxRB8Gp3Fzw+mmdb&#10;bV5qErX+e7MgeBxm5htmue5tK27kQ+NYw3ikQBCXzjRcafj92X7NQISIbLB1TBoeFGC9GnwsMTPu&#10;znu6FbESCcIhQw11jF0mZShrshhGriNO3tF5izFJX0nj8Z7gtpUTpabSYsNpocaONjWV5+JqNeT5&#10;qf+7FHPcBjlTfmq+TZUftP4c9vkCRKQ+vsOv9s5omKg5/J9JR0Cung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G5b4QrBAAAA3AAAAA8AAAAAAAAAAAAAAAAAmAIAAGRycy9kb3du&#10;cmV2LnhtbFBLBQYAAAAABAAEAPUAAACGAwAAAAA=&#10;" filled="f" stroked="f" strokeweight=".25pt">
              <v:textbox inset="1pt,1pt,1pt,1pt">
                <w:txbxContent>
                  <w:p w:rsidR="008167D5" w:rsidRDefault="008167D5" w:rsidP="00BA50D8">
                    <w:pPr>
                      <w:pStyle w:val="ab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Дата</w:t>
                    </w:r>
                  </w:p>
                </w:txbxContent>
              </v:textbox>
            </v:rect>
            <v:rect id="Rectangle 406" o:spid="_x0000_s1760" style="position:absolute;left:18949;top:18977;width:1001;height:309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rjeSsAA&#10;AADcAAAADwAAAGRycy9kb3ducmV2LnhtbERPz2uDMBS+F/o/hFforY2WUTpnFBkUep3bYMeHeVNb&#10;8+KSVO1/vxwGO358v/NyMYOYyPnesoJ0n4AgbqzuuVXw8X7enUD4gKxxsEwKHuShLNarHDNtZ36j&#10;qQ6tiCHsM1TQhTBmUvqmI4N+b0fiyH1bZzBE6FqpHc4x3AzykCRHabDn2NDhSK8dNbf6bhRU1XX5&#10;/Kmf8ezlKXFH/aTb6kup7WapXkAEWsK/+M990QoOaZwfz8QjIItf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erjeSsAAAADcAAAADwAAAAAAAAAAAAAAAACYAgAAZHJzL2Rvd25y&#10;ZXYueG1sUEsFBgAAAAAEAAQA9QAAAIUDAAAAAA==&#10;" filled="f" stroked="f" strokeweight=".25pt">
              <v:textbox inset="1pt,1pt,1pt,1pt">
                <w:txbxContent>
                  <w:p w:rsidR="008167D5" w:rsidRDefault="008167D5" w:rsidP="00BA50D8">
                    <w:pPr>
                      <w:pStyle w:val="ab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Лист</w:t>
                    </w:r>
                  </w:p>
                </w:txbxContent>
              </v:textbox>
            </v:rect>
            <v:rect id="Rectangle 407" o:spid="_x0000_s1761" style="position:absolute;left:18949;top:19435;width:1001;height:423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fR70cEA&#10;AADcAAAADwAAAGRycy9kb3ducmV2LnhtbESPQYvCMBSE7wv+h/AEb2taEdFqlLIgeLWr4PHRPNtq&#10;81KTrNZ/bxYEj8PMfMOsNr1pxZ2cbywrSMcJCOLS6oYrBYff7fcchA/IGlvLpOBJHjbrwdcKM20f&#10;vKd7ESoRIewzVFCH0GVS+rImg35sO+Lona0zGKJ0ldQOHxFuWjlJkpk02HBcqLGjn5rKa/FnFOT5&#10;pT/eigVuvZwnbqanuspPSo2Gfb4EEagPn/C7vdMKJmkK/2fiEZDrF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BX0e9HBAAAA3AAAAA8AAAAAAAAAAAAAAAAAmAIAAGRycy9kb3du&#10;cmV2LnhtbFBLBQYAAAAABAAEAPUAAACGAwAAAAA=&#10;" filled="f" stroked="f" strokeweight=".25pt">
              <v:textbox inset="1pt,1pt,1pt,1pt">
                <w:txbxContent>
                  <w:p w:rsidR="008167D5" w:rsidRDefault="008167D5" w:rsidP="00BA50D8">
                    <w:pPr>
                      <w:pStyle w:val="ab"/>
                      <w:jc w:val="center"/>
                      <w:rPr>
                        <w:sz w:val="24"/>
                      </w:rPr>
                    </w:pPr>
                    <w:r>
                      <w:rPr>
                        <w:sz w:val="24"/>
                      </w:rPr>
                      <w:fldChar w:fldCharType="begin"/>
                    </w:r>
                    <w:r>
                      <w:rPr>
                        <w:sz w:val="24"/>
                      </w:rPr>
                      <w:instrText xml:space="preserve"> PAGE  \* LOWER </w:instrText>
                    </w:r>
                    <w:r>
                      <w:rPr>
                        <w:sz w:val="24"/>
                      </w:rPr>
                      <w:fldChar w:fldCharType="separate"/>
                    </w:r>
                    <w:r>
                      <w:rPr>
                        <w:sz w:val="24"/>
                      </w:rPr>
                      <w:t>1</w:t>
                    </w:r>
                    <w:r>
                      <w:rPr>
                        <w:sz w:val="24"/>
                      </w:rPr>
                      <w:fldChar w:fldCharType="end"/>
                    </w:r>
                  </w:p>
                </w:txbxContent>
              </v:textbox>
            </v:rect>
            <v:rect id="Rectangle 408" o:spid="_x0000_s1762" style="position:absolute;left:7745;top:19221;width:11075;height:477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SblpsEA&#10;AADcAAAADwAAAGRycy9kb3ducmV2LnhtbESPQYvCMBSE7wv+h/AEb2tqEdFqlLIgeLWr4PHRPNtq&#10;81KTrNZ/bxYEj8PMfMOsNr1pxZ2cbywrmIwTEMSl1Q1XCg6/2+85CB+QNbaWScGTPGzWg68VZto+&#10;eE/3IlQiQthnqKAOocuk9GVNBv3YdsTRO1tnMETpKqkdPiLctDJNkpk02HBcqLGjn5rKa/FnFOT5&#10;pT/eigVuvZwnbqanuspPSo2Gfb4EEagPn/C7vdMK0kkK/2fiEZDrF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OUm5abBAAAA3AAAAA8AAAAAAAAAAAAAAAAAmAIAAGRycy9kb3du&#10;cmV2LnhtbFBLBQYAAAAABAAEAPUAAACGAwAAAAA=&#10;" filled="f" stroked="f" strokeweight=".25pt">
              <v:textbox inset="1pt,1pt,1pt,1pt">
                <w:txbxContent>
                  <w:p w:rsidR="008167D5" w:rsidRDefault="008167D5" w:rsidP="00BA50D8">
                    <w:pPr>
                      <w:pStyle w:val="ab"/>
                      <w:jc w:val="center"/>
                    </w:pPr>
                    <w:r>
                      <w:t>НАЗВАНИЕ ДОКУМЕНТА</w:t>
                    </w:r>
                  </w:p>
                </w:txbxContent>
              </v:textbox>
            </v:rect>
            <w10:wrap anchorx="page" anchory="page"/>
            <w10:anchorlock/>
          </v:group>
        </w:pict>
      </w:r>
      <w:r w:rsidR="00BA50D8" w:rsidRPr="00F868F5">
        <w:rPr>
          <w:rFonts w:eastAsia="Times New Roman"/>
          <w:noProof/>
          <w:sz w:val="20"/>
          <w:szCs w:val="28"/>
        </w:rPr>
        <w:t xml:space="preserve"> </w:t>
      </w: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noProof/>
          <w:sz w:val="20"/>
          <w:szCs w:val="28"/>
        </w:rPr>
      </w:pP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noProof/>
          <w:sz w:val="20"/>
          <w:szCs w:val="28"/>
        </w:rPr>
      </w:pP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noProof/>
          <w:sz w:val="20"/>
          <w:szCs w:val="28"/>
        </w:rPr>
      </w:pP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noProof/>
          <w:sz w:val="20"/>
          <w:szCs w:val="28"/>
        </w:rPr>
      </w:pP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noProof/>
          <w:sz w:val="20"/>
          <w:szCs w:val="28"/>
        </w:rPr>
      </w:pP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noProof/>
          <w:sz w:val="20"/>
          <w:szCs w:val="28"/>
        </w:rPr>
      </w:pP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Pr="00F868F5" w:rsidRDefault="00BA50D8" w:rsidP="00BA50D8">
      <w:pPr>
        <w:spacing w:line="360" w:lineRule="auto"/>
        <w:rPr>
          <w:rFonts w:eastAsia="Times New Roman"/>
        </w:rPr>
      </w:pPr>
    </w:p>
    <w:p w:rsidR="00BA50D8" w:rsidRPr="00F868F5" w:rsidRDefault="00BA50D8" w:rsidP="00BA50D8">
      <w:pPr>
        <w:spacing w:line="360" w:lineRule="auto"/>
        <w:rPr>
          <w:rFonts w:eastAsia="Times New Roman"/>
        </w:rPr>
      </w:pPr>
    </w:p>
    <w:p w:rsidR="00BA50D8" w:rsidRPr="00F868F5" w:rsidRDefault="00BA50D8" w:rsidP="00BA50D8">
      <w:pPr>
        <w:spacing w:line="360" w:lineRule="auto"/>
        <w:rPr>
          <w:rFonts w:eastAsia="Times New Roman"/>
        </w:rPr>
      </w:pPr>
    </w:p>
    <w:p w:rsidR="00BA50D8" w:rsidRPr="00F868F5" w:rsidRDefault="00BA50D8" w:rsidP="00BA50D8">
      <w:pPr>
        <w:spacing w:line="360" w:lineRule="auto"/>
        <w:rPr>
          <w:rFonts w:eastAsia="Times New Roman"/>
        </w:rPr>
      </w:pPr>
    </w:p>
    <w:p w:rsidR="00BA50D8" w:rsidRPr="00F868F5" w:rsidRDefault="00BA50D8" w:rsidP="00BA50D8">
      <w:pPr>
        <w:spacing w:line="360" w:lineRule="auto"/>
        <w:rPr>
          <w:rFonts w:eastAsia="Times New Roman"/>
        </w:rPr>
      </w:pPr>
    </w:p>
    <w:p w:rsidR="00BA50D8" w:rsidRPr="00F868F5" w:rsidRDefault="00BA50D8" w:rsidP="00BA50D8">
      <w:pPr>
        <w:spacing w:line="360" w:lineRule="auto"/>
        <w:rPr>
          <w:rFonts w:eastAsia="Times New Roman"/>
        </w:rPr>
      </w:pPr>
    </w:p>
    <w:p w:rsidR="00BA50D8" w:rsidRPr="00F868F5" w:rsidRDefault="00BA50D8" w:rsidP="00BA50D8">
      <w:pPr>
        <w:spacing w:line="360" w:lineRule="auto"/>
        <w:rPr>
          <w:rFonts w:eastAsia="Times New Roman"/>
        </w:rPr>
      </w:pP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noProof/>
          <w:sz w:val="20"/>
          <w:szCs w:val="28"/>
        </w:rPr>
      </w:pP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noProof/>
          <w:sz w:val="20"/>
          <w:szCs w:val="28"/>
        </w:rPr>
      </w:pP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noProof/>
          <w:sz w:val="20"/>
          <w:szCs w:val="28"/>
        </w:rPr>
      </w:pP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noProof/>
          <w:sz w:val="20"/>
          <w:szCs w:val="28"/>
        </w:rPr>
      </w:pP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noProof/>
          <w:sz w:val="20"/>
          <w:szCs w:val="28"/>
        </w:rPr>
      </w:pP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noProof/>
          <w:sz w:val="20"/>
          <w:szCs w:val="28"/>
        </w:rPr>
      </w:pPr>
    </w:p>
    <w:p w:rsidR="00BA50D8" w:rsidRPr="00F868F5" w:rsidRDefault="001F1CF4" w:rsidP="00BA50D8">
      <w:pPr>
        <w:spacing w:line="360" w:lineRule="auto"/>
        <w:jc w:val="center"/>
        <w:rPr>
          <w:rFonts w:eastAsia="Times New Roman"/>
          <w:noProof/>
          <w:sz w:val="20"/>
          <w:szCs w:val="28"/>
        </w:rPr>
      </w:pPr>
      <w:r>
        <w:rPr>
          <w:rFonts w:eastAsia="Times New Roman"/>
          <w:noProof/>
          <w:sz w:val="20"/>
          <w:szCs w:val="28"/>
        </w:rPr>
        <w:pict>
          <v:group id="_x0000_s1763" style="position:absolute;left:0;text-align:left;margin-left:56.7pt;margin-top:19.85pt;width:518.8pt;height:802.3pt;z-index:251718656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" o:allowincell="f">
            <v:rect id="Rectangle 390" o:spid="_x0000_s1764" style="position:absolute;width:20000;height:20000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nhakcEA&#10;AADcAAAADwAAAGRycy9kb3ducmV2LnhtbERPzYrCMBC+C75DmAVvmq6I2K5RqiB4kt3qAwzNbFts&#10;JrWJbfXpN8KCt/n4fme9HUwtOmpdZVnB5ywCQZxbXXGh4HI+TFcgnEfWWFsmBQ9ysN2MR2tMtO35&#10;h7rMFyKEsEtQQel9k0jp8pIMupltiAP3a1uDPsC2kLrFPoSbWs6jaCkNVhwaSmxoX1J+ze5GwdUP&#10;3Sktsuchvuzi/HuX9vdbqtTkY0i/QHga/Fv87z7qMD9ewOuZcIHc/AE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F54WpHBAAAA3AAAAA8AAAAAAAAAAAAAAAAAmAIAAGRycy9kb3du&#10;cmV2LnhtbFBLBQYAAAAABAAEAPUAAACGAwAAAAA=&#10;" filled="f" strokeweight="2pt"/>
            <v:line id="Line 391" o:spid="_x0000_s1765" style="position:absolute;visibility:visible" from="1093,18949" to="1095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" strokeweight="2pt"/>
            <v:line id="Line 392" o:spid="_x0000_s1766" style="position:absolute;visibility:visible" from="10,18941" to="19977,1894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" strokeweight="2pt"/>
            <v:line id="Line 393" o:spid="_x0000_s1767" style="position:absolute;visibility:visible" from="2186,18949" to="2188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5ApJ8EAAADcAAAADwAAAGRycy9kb3ducmV2LnhtbERPS4vCMBC+C/sfwix403QXXLU2iggV&#10;b7KtF29jM31gMylN1PrvzcKCt/n4npNsBtOKO/WusazgaxqBIC6sbrhScMrTyQKE88gaW8uk4EkO&#10;NuuPUYKxtg/+pXvmKxFC2MWooPa+i6V0RU0G3dR2xIErbW/QB9hXUvf4COGmld9R9CMNNhwaauxo&#10;V1NxzW5GwfV8mqX7407nbbbVlyr150uplRp/DtsVCE+Df4v/3Qcd5i/n8PdMuECuX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ADkCknwQAAANwAAAAPAAAAAAAAAAAAAAAA&#10;AKECAABkcnMvZG93bnJldi54bWxQSwUGAAAAAAQABAD5AAAAjwMAAAAA&#10;" strokeweight="2pt"/>
            <v:line id="Line 394" o:spid="_x0000_s1768" style="position:absolute;visibility:visible" from="4919,18949" to="4921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g+9VcIAAADcAAAADwAAAGRycy9kb3ducmV2LnhtbESPQYvCQAyF74L/YYiwN50q7KLVUUSo&#10;eFu2evEWO7EtdjKlM2r99+aw4C3hvbz3ZbXpXaMe1IXas4HpJAFFXHhbc2ngdMzGc1AhIltsPJOB&#10;FwXYrIeDFabWP/mPHnkslYRwSNFAFWObah2KihyGiW+JRbv6zmGUtSu17fAp4a7RsyT50Q5rloYK&#10;W9pVVNzyuzNwO5++s/3vzh6bfGsvZRbPl6s15mvUb5egIvXxY/6/PljBXwitPCMT6PUb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cg+9VcIAAADcAAAADwAAAAAAAAAAAAAA&#10;AAChAgAAZHJzL2Rvd25yZXYueG1sUEsFBgAAAAAEAAQA+QAAAJADAAAAAA==&#10;" strokeweight="2pt"/>
            <v:line id="Line 395" o:spid="_x0000_s1769" style="position:absolute;visibility:visible" from="6557,18959" to="6559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" strokeweight="2pt"/>
            <v:line id="Line 396" o:spid="_x0000_s1770" style="position:absolute;visibility:visible" from="7650,18949" to="7652,1997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" strokeweight="2pt"/>
            <v:line id="Line 397" o:spid="_x0000_s1771" style="position:absolute;visibility:visible" from="18905,18949" to="18909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0BrgM78AAADcAAAADwAAAGRycy9kb3ducmV2LnhtbESPwQrCMBBE74L/EFbwpqmCItUoIlS8&#10;idVLb2uztsVmU5qo9e+NIHgcZuYNs9p0phZPal1lWcFkHIEgzq2uuFBwOSejBQjnkTXWlknBmxxs&#10;1v3eCmNtX3yiZ+oLESDsYlRQet/EUrq8JINubBvi4N1sa9AH2RZSt/gKcFPLaRTNpcGKw0KJDe1K&#10;yu/pwyi4Z5dZsj/u9LlOt/paJD673rRSw0G3XYLw1Pl/+Nc+aAXTaALfM+EIyPUH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0BrgM78AAADcAAAADwAAAAAAAAAAAAAAAACh&#10;AgAAZHJzL2Rvd25yZXYueG1sUEsFBgAAAAAEAAQA+QAAAI0DAAAAAA==&#10;" strokeweight="2pt"/>
            <v:line id="Line 398" o:spid="_x0000_s1772" style="position:absolute;visibility:visible" from="10,19293" to="7631,1929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Hv898QAAADcAAAADwAAAGRycy9kb3ducmV2LnhtbESP3WoCMRSE7wu+QziCdzXrXki7NUrx&#10;B5RelKoPcNycbrZuTpYk6urTN4Lg5TAz3zCTWWcbcSYfascKRsMMBHHpdM2Vgv1u9foGIkRkjY1j&#10;UnClALNp72WChXYX/qHzNlYiQTgUqMDE2BZShtKQxTB0LXHyfp23GJP0ldQeLwluG5ln2VharDkt&#10;GGxpbqg8bk9WwcYfvo6jW2XkgTd+2Xwv3oP9U2rQ7z4/QETq4jP8aK+1gjzL4X4mHQE5/Qc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ke/z3xAAAANwAAAAPAAAAAAAAAAAA&#10;AAAAAKECAABkcnMvZG93bnJldi54bWxQSwUGAAAAAAQABAD5AAAAkgMAAAAA&#10;" strokeweight="1pt"/>
            <v:line id="Line 399" o:spid="_x0000_s1773" style="position:absolute;visibility:visible" from="10,19646" to="7631,1964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4Tb38AAAADcAAAADwAAAGRycy9kb3ducmV2LnhtbESPwQrCMBBE74L/EFbwpqmKItUoIlS8&#10;idWLt7VZ22KzKU3U+vdGEDwOM/OGWa5bU4knNa60rGA0jEAQZ1aXnCs4n5LBHITzyBory6TgTQ7W&#10;q25nibG2Lz7SM/W5CBB2MSoovK9jKV1WkEE3tDVx8G62MeiDbHKpG3wFuKnkOIpm0mDJYaHAmrYF&#10;Zff0YRTcL+dpsjts9alKN/qaJ/5yvWml+r12swDhqfX/8K+91wrG0QS+Z8IRkKsP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E+E29/AAAAA3AAAAA8AAAAAAAAAAAAAAAAA&#10;oQIAAGRycy9kb3ducmV2LnhtbFBLBQYAAAAABAAEAPkAAACOAwAAAAA=&#10;" strokeweight="2pt"/>
            <v:line id="Line 400" o:spid="_x0000_s1774" style="position:absolute;visibility:visible" from="18919,19296" to="19990,1929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N7BGMUAAADcAAAADwAAAGRycy9kb3ducmV2LnhtbESP3WoCMRSE74W+QziF3tWsUsSuZhfp&#10;D1S8kKoPcNwcN6ubkyVJde3TN0LBy2FmvmHmZW9bcSYfGscKRsMMBHHldMO1gt3283kKIkRkja1j&#10;UnClAGXxMJhjrt2Fv+m8ibVIEA45KjAxdrmUoTJkMQxdR5y8g/MWY5K+ltrjJcFtK8dZNpEWG04L&#10;Bjt6M1SdNj9WwdLvV6fRb23knpf+o12/vwZ7VOrpsV/MQETq4z383/7SCsbZC9zOpCMgiz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RN7BGMUAAADcAAAADwAAAAAAAAAA&#10;AAAAAAChAgAAZHJzL2Rvd25yZXYueG1sUEsFBgAAAAAEAAQA+QAAAJMDAAAAAA==&#10;" strokeweight="1pt"/>
            <v:rect id="Rectangle 401" o:spid="_x0000_s1775" style="position:absolute;left:54;top:19660;width:1000;height:309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xbrD8IA&#10;AADcAAAADwAAAGRycy9kb3ducmV2LnhtbESPQWsCMRSE7wX/Q3iCt5ooKro1ylIQvLpW8PjYvO5u&#10;u3lZk1TXf28EocdhZr5h1tvetuJKPjSONUzGCgRx6UzDlYav4+59CSJEZIOtY9JwpwDbzeBtjZlx&#10;Nz7QtYiVSBAOGWqoY+wyKUNZk8Uwdh1x8r6dtxiT9JU0Hm8Jbls5VWohLTacFmrs6LOm8rf4sxry&#10;/Kc/XYoV7oJcKr8wM1PlZ61Hwz7/ABGpj//hV3tvNEzVHJ5n0hGQmwc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vFusPwgAAANwAAAAPAAAAAAAAAAAAAAAAAJgCAABkcnMvZG93&#10;bnJldi54bWxQSwUGAAAAAAQABAD1AAAAhwMAAAAA&#10;" filled="f" stroked="f" strokeweight=".25pt">
              <v:textbox inset="1pt,1pt,1pt,1pt">
                <w:txbxContent>
                  <w:p w:rsidR="008167D5" w:rsidRDefault="008167D5" w:rsidP="00BA50D8">
                    <w:pPr>
                      <w:pStyle w:val="ab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Изм.</w:t>
                    </w:r>
                  </w:p>
                </w:txbxContent>
              </v:textbox>
            </v:rect>
            <v:rect id="Rectangle 402" o:spid="_x0000_s1776" style="position:absolute;left:1139;top:19660;width:1001;height:309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8R1eMIA&#10;AADcAAAADwAAAGRycy9kb3ducmV2LnhtbESPQWvCQBSE70L/w/IKveluQwk2dQ2hIHg1KvT4yL4m&#10;abNv092txn/vCoLHYWa+YVblZAdxIh96xxpeFwoEceNMz62Gw34zX4IIEdng4Jg0XChAuX6arbAw&#10;7sw7OtWxFQnCoUANXYxjIWVoOrIYFm4kTt638xZjkr6VxuM5we0gM6VyabHntNDhSJ8dNb/1v9VQ&#10;VT/T8a9+x02QS+Vz82ba6kvrl+ep+gARaYqP8L29NRoylcPtTDoCcn0F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fxHV4wgAAANwAAAAPAAAAAAAAAAAAAAAAAJgCAABkcnMvZG93&#10;bnJldi54bWxQSwUGAAAAAAQABAD1AAAAhwMAAAAA&#10;" filled="f" stroked="f" strokeweight=".25pt">
              <v:textbox inset="1pt,1pt,1pt,1pt">
                <w:txbxContent>
                  <w:p w:rsidR="008167D5" w:rsidRDefault="008167D5" w:rsidP="00BA50D8">
                    <w:pPr>
                      <w:pStyle w:val="ab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Лист</w:t>
                    </w:r>
                  </w:p>
                </w:txbxContent>
              </v:textbox>
            </v:rect>
            <v:rect id="Rectangle 403" o:spid="_x0000_s1777" style="position:absolute;left:2267;top:19660;width:2573;height:309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IjQ48IA&#10;AADcAAAADwAAAGRycy9kb3ducmV2LnhtbESPQWsCMRSE7wX/Q3iCt5ooYnVrlKUgeHWt4PGxed3d&#10;dvOyJqmu/94IgsdhZr5hVpvetuJCPjSONUzGCgRx6UzDlYbvw/Z9ASJEZIOtY9JwowCb9eBthZlx&#10;V97TpYiVSBAOGWqoY+wyKUNZk8Uwdh1x8n6ctxiT9JU0Hq8Jbls5VWouLTacFmrs6Kum8q/4txry&#10;/Lc/noslboNcKD83M1PlJ61Hwz7/BBGpj6/ws70zGqbqAx5n0hGQ6zs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wiNDjwgAAANwAAAAPAAAAAAAAAAAAAAAAAJgCAABkcnMvZG93&#10;bnJldi54bWxQSwUGAAAAAAQABAD1AAAAhwMAAAAA&#10;" filled="f" stroked="f" strokeweight=".25pt">
              <v:textbox inset="1pt,1pt,1pt,1pt">
                <w:txbxContent>
                  <w:p w:rsidR="008167D5" w:rsidRDefault="008167D5" w:rsidP="00BA50D8">
                    <w:pPr>
                      <w:pStyle w:val="ab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№ докум.</w:t>
                    </w:r>
                  </w:p>
                </w:txbxContent>
              </v:textbox>
            </v:rect>
            <v:rect id="Rectangle 404" o:spid="_x0000_s1778" style="position:absolute;left:4983;top:19660;width:1534;height:309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RdEkb8A&#10;AADcAAAADwAAAGRycy9kb3ducmV2LnhtbERPz2vCMBS+D/wfwhN2m4kyRGtTKUJh13UbeHw0z7ba&#10;vNQkq91/vxwGO358v/PjbAcxkQ+9Yw3rlQJB3DjTc6vh86N62YEIEdng4Jg0/FCAY7F4yjEz7sHv&#10;NNWxFSmEQ4YauhjHTMrQdGQxrNxInLiL8xZjgr6VxuMjhdtBbpTaSos9p4YORzp11Nzqb6uhLK/z&#10;173eYxXkTvmteTVtedb6eTmXBxCR5vgv/nO/GQ0bldamM+kIyOIX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ABF0SRvwAAANwAAAAPAAAAAAAAAAAAAAAAAJgCAABkcnMvZG93bnJl&#10;di54bWxQSwUGAAAAAAQABAD1AAAAhAMAAAAA&#10;" filled="f" stroked="f" strokeweight=".25pt">
              <v:textbox inset="1pt,1pt,1pt,1pt">
                <w:txbxContent>
                  <w:p w:rsidR="008167D5" w:rsidRDefault="008167D5" w:rsidP="00BA50D8">
                    <w:pPr>
                      <w:pStyle w:val="ab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Подпись</w:t>
                    </w:r>
                  </w:p>
                </w:txbxContent>
              </v:textbox>
            </v:rect>
            <v:rect id="Rectangle 405" o:spid="_x0000_s1779" style="position:absolute;left:6604;top:19660;width:1000;height:309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lvhCsEA&#10;AADcAAAADwAAAGRycy9kb3ducmV2LnhtbESPQYvCMBSE7wv+h/CEva2JsohWoxRB8Gp3Fzw+mmdb&#10;bV5qErX+e7MgeBxm5htmue5tK27kQ+NYw3ikQBCXzjRcafj92X7NQISIbLB1TBoeFGC9GnwsMTPu&#10;znu6FbESCcIhQw11jF0mZShrshhGriNO3tF5izFJX0nj8Z7gtpUTpabSYsNpocaONjWV5+JqNeT5&#10;qf+7FHPcBjlTfmq+TZUftP4c9vkCRKQ+vsOv9s5omKg5/J9JR0Cung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G5b4QrBAAAA3AAAAA8AAAAAAAAAAAAAAAAAmAIAAGRycy9kb3du&#10;cmV2LnhtbFBLBQYAAAAABAAEAPUAAACGAwAAAAA=&#10;" filled="f" stroked="f" strokeweight=".25pt">
              <v:textbox inset="1pt,1pt,1pt,1pt">
                <w:txbxContent>
                  <w:p w:rsidR="008167D5" w:rsidRDefault="008167D5" w:rsidP="00BA50D8">
                    <w:pPr>
                      <w:pStyle w:val="ab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Дата</w:t>
                    </w:r>
                  </w:p>
                </w:txbxContent>
              </v:textbox>
            </v:rect>
            <v:rect id="Rectangle 406" o:spid="_x0000_s1780" style="position:absolute;left:18949;top:18977;width:1001;height:309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rjeSsAA&#10;AADcAAAADwAAAGRycy9kb3ducmV2LnhtbERPz2uDMBS+F/o/hFforY2WUTpnFBkUep3bYMeHeVNb&#10;8+KSVO1/vxwGO358v/NyMYOYyPnesoJ0n4AgbqzuuVXw8X7enUD4gKxxsEwKHuShLNarHDNtZ36j&#10;qQ6tiCHsM1TQhTBmUvqmI4N+b0fiyH1bZzBE6FqpHc4x3AzykCRHabDn2NDhSK8dNbf6bhRU1XX5&#10;/Kmf8ezlKXFH/aTb6kup7WapXkAEWsK/+M990QoOaZwfz8QjIItf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erjeSsAAAADcAAAADwAAAAAAAAAAAAAAAACYAgAAZHJzL2Rvd25y&#10;ZXYueG1sUEsFBgAAAAAEAAQA9QAAAIUDAAAAAA==&#10;" filled="f" stroked="f" strokeweight=".25pt">
              <v:textbox inset="1pt,1pt,1pt,1pt">
                <w:txbxContent>
                  <w:p w:rsidR="008167D5" w:rsidRDefault="008167D5" w:rsidP="00BA50D8">
                    <w:pPr>
                      <w:pStyle w:val="ab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Лист</w:t>
                    </w:r>
                  </w:p>
                </w:txbxContent>
              </v:textbox>
            </v:rect>
            <v:rect id="Rectangle 407" o:spid="_x0000_s1781" style="position:absolute;left:18949;top:19435;width:1001;height:423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fR70cEA&#10;AADcAAAADwAAAGRycy9kb3ducmV2LnhtbESPQYvCMBSE7wv+h/AEb2taEdFqlLIgeLWr4PHRPNtq&#10;81KTrNZ/bxYEj8PMfMOsNr1pxZ2cbywrSMcJCOLS6oYrBYff7fcchA/IGlvLpOBJHjbrwdcKM20f&#10;vKd7ESoRIewzVFCH0GVS+rImg35sO+Lona0zGKJ0ldQOHxFuWjlJkpk02HBcqLGjn5rKa/FnFOT5&#10;pT/eigVuvZwnbqanuspPSo2Gfb4EEagPn/C7vdMKJmkK/2fiEZDrF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BX0e9HBAAAA3AAAAA8AAAAAAAAAAAAAAAAAmAIAAGRycy9kb3du&#10;cmV2LnhtbFBLBQYAAAAABAAEAPUAAACGAwAAAAA=&#10;" filled="f" stroked="f" strokeweight=".25pt">
              <v:textbox inset="1pt,1pt,1pt,1pt">
                <w:txbxContent>
                  <w:p w:rsidR="008167D5" w:rsidRDefault="008167D5" w:rsidP="00BA50D8">
                    <w:pPr>
                      <w:pStyle w:val="ab"/>
                      <w:jc w:val="center"/>
                      <w:rPr>
                        <w:sz w:val="24"/>
                      </w:rPr>
                    </w:pPr>
                    <w:r>
                      <w:rPr>
                        <w:sz w:val="24"/>
                      </w:rPr>
                      <w:fldChar w:fldCharType="begin"/>
                    </w:r>
                    <w:r>
                      <w:rPr>
                        <w:sz w:val="24"/>
                      </w:rPr>
                      <w:instrText xml:space="preserve"> PAGE  \* LOWER </w:instrText>
                    </w:r>
                    <w:r>
                      <w:rPr>
                        <w:sz w:val="24"/>
                      </w:rPr>
                      <w:fldChar w:fldCharType="separate"/>
                    </w:r>
                    <w:r>
                      <w:rPr>
                        <w:sz w:val="24"/>
                      </w:rPr>
                      <w:t>1</w:t>
                    </w:r>
                    <w:r>
                      <w:rPr>
                        <w:sz w:val="24"/>
                      </w:rPr>
                      <w:fldChar w:fldCharType="end"/>
                    </w:r>
                  </w:p>
                </w:txbxContent>
              </v:textbox>
            </v:rect>
            <v:rect id="Rectangle 408" o:spid="_x0000_s1782" style="position:absolute;left:7745;top:19221;width:11075;height:477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SblpsEA&#10;AADcAAAADwAAAGRycy9kb3ducmV2LnhtbESPQYvCMBSE7wv+h/AEb2tqEdFqlLIgeLWr4PHRPNtq&#10;81KTrNZ/bxYEj8PMfMOsNr1pxZ2cbywrmIwTEMSl1Q1XCg6/2+85CB+QNbaWScGTPGzWg68VZto+&#10;eE/3IlQiQthnqKAOocuk9GVNBv3YdsTRO1tnMETpKqkdPiLctDJNkpk02HBcqLGjn5rKa/FnFOT5&#10;pT/eigVuvZwnbqanuspPSo2Gfb4EEagPn/C7vdMK0kkK/2fiEZDrF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OUm5abBAAAA3AAAAA8AAAAAAAAAAAAAAAAAmAIAAGRycy9kb3du&#10;cmV2LnhtbFBLBQYAAAAABAAEAPUAAACGAwAAAAA=&#10;" filled="f" stroked="f" strokeweight=".25pt">
              <v:textbox inset="1pt,1pt,1pt,1pt">
                <w:txbxContent>
                  <w:p w:rsidR="008167D5" w:rsidRDefault="008167D5" w:rsidP="00BA50D8">
                    <w:pPr>
                      <w:pStyle w:val="ab"/>
                      <w:jc w:val="center"/>
                    </w:pPr>
                    <w:r>
                      <w:t>НАЗВАНИЕ ДОКУМЕНТА</w:t>
                    </w:r>
                  </w:p>
                </w:txbxContent>
              </v:textbox>
            </v:rect>
            <w10:wrap anchorx="page" anchory="page"/>
            <w10:anchorlock/>
          </v:group>
        </w:pict>
      </w:r>
      <w:r w:rsidR="00BA50D8" w:rsidRPr="00F868F5">
        <w:rPr>
          <w:rFonts w:eastAsia="Times New Roman"/>
          <w:noProof/>
          <w:sz w:val="20"/>
          <w:szCs w:val="28"/>
        </w:rPr>
        <w:t xml:space="preserve"> </w:t>
      </w: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noProof/>
          <w:sz w:val="20"/>
          <w:szCs w:val="28"/>
        </w:rPr>
      </w:pP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noProof/>
          <w:sz w:val="20"/>
          <w:szCs w:val="28"/>
        </w:rPr>
      </w:pP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noProof/>
          <w:sz w:val="20"/>
          <w:szCs w:val="28"/>
        </w:rPr>
      </w:pP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noProof/>
          <w:sz w:val="20"/>
          <w:szCs w:val="28"/>
        </w:rPr>
      </w:pP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noProof/>
          <w:sz w:val="20"/>
          <w:szCs w:val="28"/>
        </w:rPr>
      </w:pP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noProof/>
          <w:sz w:val="20"/>
          <w:szCs w:val="28"/>
        </w:rPr>
      </w:pP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Pr="00F868F5" w:rsidRDefault="00BA50D8" w:rsidP="00BA50D8">
      <w:pPr>
        <w:spacing w:line="360" w:lineRule="auto"/>
        <w:rPr>
          <w:rFonts w:eastAsia="Times New Roman"/>
        </w:rPr>
      </w:pPr>
    </w:p>
    <w:p w:rsidR="00BA50D8" w:rsidRPr="00F868F5" w:rsidRDefault="00BA50D8" w:rsidP="00BA50D8">
      <w:pPr>
        <w:spacing w:line="360" w:lineRule="auto"/>
        <w:rPr>
          <w:rFonts w:eastAsia="Times New Roman"/>
        </w:rPr>
      </w:pPr>
    </w:p>
    <w:p w:rsidR="00BA50D8" w:rsidRPr="00F868F5" w:rsidRDefault="00BA50D8" w:rsidP="00BA50D8">
      <w:pPr>
        <w:spacing w:line="360" w:lineRule="auto"/>
        <w:rPr>
          <w:rFonts w:eastAsia="Times New Roman"/>
        </w:rPr>
      </w:pPr>
    </w:p>
    <w:p w:rsidR="00BA50D8" w:rsidRPr="00F868F5" w:rsidRDefault="00BA50D8" w:rsidP="00BA50D8">
      <w:pPr>
        <w:spacing w:line="360" w:lineRule="auto"/>
        <w:rPr>
          <w:rFonts w:eastAsia="Times New Roman"/>
        </w:rPr>
      </w:pPr>
    </w:p>
    <w:p w:rsidR="00BA50D8" w:rsidRPr="00F868F5" w:rsidRDefault="00BA50D8" w:rsidP="00BA50D8">
      <w:pPr>
        <w:spacing w:line="360" w:lineRule="auto"/>
        <w:rPr>
          <w:rFonts w:eastAsia="Times New Roman"/>
        </w:rPr>
      </w:pPr>
    </w:p>
    <w:p w:rsidR="00BA50D8" w:rsidRPr="00F868F5" w:rsidRDefault="00BA50D8" w:rsidP="00BA50D8">
      <w:pPr>
        <w:spacing w:line="360" w:lineRule="auto"/>
        <w:rPr>
          <w:rFonts w:eastAsia="Times New Roman"/>
        </w:rPr>
      </w:pPr>
    </w:p>
    <w:p w:rsidR="00BA50D8" w:rsidRPr="00F868F5" w:rsidRDefault="00BA50D8" w:rsidP="00BA50D8">
      <w:pPr>
        <w:spacing w:line="360" w:lineRule="auto"/>
        <w:rPr>
          <w:rFonts w:eastAsia="Times New Roman"/>
        </w:rPr>
      </w:pP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noProof/>
          <w:sz w:val="20"/>
          <w:szCs w:val="28"/>
        </w:rPr>
      </w:pP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noProof/>
          <w:sz w:val="20"/>
          <w:szCs w:val="28"/>
        </w:rPr>
      </w:pP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noProof/>
          <w:sz w:val="20"/>
          <w:szCs w:val="28"/>
        </w:rPr>
      </w:pP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noProof/>
          <w:sz w:val="20"/>
          <w:szCs w:val="28"/>
        </w:rPr>
      </w:pP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noProof/>
          <w:sz w:val="20"/>
          <w:szCs w:val="28"/>
        </w:rPr>
      </w:pP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noProof/>
          <w:sz w:val="20"/>
          <w:szCs w:val="28"/>
        </w:rPr>
      </w:pPr>
    </w:p>
    <w:p w:rsidR="00BA50D8" w:rsidRPr="00F868F5" w:rsidRDefault="001F1CF4" w:rsidP="00BA50D8">
      <w:pPr>
        <w:spacing w:line="360" w:lineRule="auto"/>
        <w:jc w:val="center"/>
        <w:rPr>
          <w:rFonts w:eastAsia="Times New Roman"/>
          <w:noProof/>
          <w:sz w:val="20"/>
          <w:szCs w:val="28"/>
        </w:rPr>
      </w:pPr>
      <w:r>
        <w:rPr>
          <w:rFonts w:eastAsia="Times New Roman"/>
          <w:noProof/>
          <w:sz w:val="20"/>
          <w:szCs w:val="28"/>
        </w:rPr>
        <w:pict>
          <v:group id="_x0000_s1783" style="position:absolute;left:0;text-align:left;margin-left:56.7pt;margin-top:19.85pt;width:518.8pt;height:802.3pt;z-index:251720704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" o:allowincell="f">
            <v:rect id="Rectangle 390" o:spid="_x0000_s1784" style="position:absolute;width:20000;height:20000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nhakcEA&#10;AADcAAAADwAAAGRycy9kb3ducmV2LnhtbERPzYrCMBC+C75DmAVvmq6I2K5RqiB4kt3qAwzNbFts&#10;JrWJbfXpN8KCt/n4fme9HUwtOmpdZVnB5ywCQZxbXXGh4HI+TFcgnEfWWFsmBQ9ysN2MR2tMtO35&#10;h7rMFyKEsEtQQel9k0jp8pIMupltiAP3a1uDPsC2kLrFPoSbWs6jaCkNVhwaSmxoX1J+ze5GwdUP&#10;3Sktsuchvuzi/HuX9vdbqtTkY0i/QHga/Fv87z7qMD9ewOuZcIHc/AE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F54WpHBAAAA3AAAAA8AAAAAAAAAAAAAAAAAmAIAAGRycy9kb3du&#10;cmV2LnhtbFBLBQYAAAAABAAEAPUAAACGAwAAAAA=&#10;" filled="f" strokeweight="2pt"/>
            <v:line id="Line 391" o:spid="_x0000_s1785" style="position:absolute;visibility:visible" from="1093,18949" to="1095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" strokeweight="2pt"/>
            <v:line id="Line 392" o:spid="_x0000_s1786" style="position:absolute;visibility:visible" from="10,18941" to="19977,1894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" strokeweight="2pt"/>
            <v:line id="Line 393" o:spid="_x0000_s1787" style="position:absolute;visibility:visible" from="2186,18949" to="2188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5ApJ8EAAADcAAAADwAAAGRycy9kb3ducmV2LnhtbERPS4vCMBC+C/sfwix403QXXLU2iggV&#10;b7KtF29jM31gMylN1PrvzcKCt/n4npNsBtOKO/WusazgaxqBIC6sbrhScMrTyQKE88gaW8uk4EkO&#10;NuuPUYKxtg/+pXvmKxFC2MWooPa+i6V0RU0G3dR2xIErbW/QB9hXUvf4COGmld9R9CMNNhwaauxo&#10;V1NxzW5GwfV8mqX7407nbbbVlyr150uplRp/DtsVCE+Df4v/3Qcd5i/n8PdMuECuX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ADkCknwQAAANwAAAAPAAAAAAAAAAAAAAAA&#10;AKECAABkcnMvZG93bnJldi54bWxQSwUGAAAAAAQABAD5AAAAjwMAAAAA&#10;" strokeweight="2pt"/>
            <v:line id="Line 394" o:spid="_x0000_s1788" style="position:absolute;visibility:visible" from="4919,18949" to="4921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g+9VcIAAADcAAAADwAAAGRycy9kb3ducmV2LnhtbESPQYvCQAyF74L/YYiwN50q7KLVUUSo&#10;eFu2evEWO7EtdjKlM2r99+aw4C3hvbz3ZbXpXaMe1IXas4HpJAFFXHhbc2ngdMzGc1AhIltsPJOB&#10;FwXYrIeDFabWP/mPHnkslYRwSNFAFWObah2KihyGiW+JRbv6zmGUtSu17fAp4a7RsyT50Q5rloYK&#10;W9pVVNzyuzNwO5++s/3vzh6bfGsvZRbPl6s15mvUb5egIvXxY/6/PljBXwitPCMT6PUb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cg+9VcIAAADcAAAADwAAAAAAAAAAAAAA&#10;AAChAgAAZHJzL2Rvd25yZXYueG1sUEsFBgAAAAAEAAQA+QAAAJADAAAAAA==&#10;" strokeweight="2pt"/>
            <v:line id="Line 395" o:spid="_x0000_s1789" style="position:absolute;visibility:visible" from="6557,18959" to="6559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" strokeweight="2pt"/>
            <v:line id="Line 396" o:spid="_x0000_s1790" style="position:absolute;visibility:visible" from="7650,18949" to="7652,1997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" strokeweight="2pt"/>
            <v:line id="Line 397" o:spid="_x0000_s1791" style="position:absolute;visibility:visible" from="18905,18949" to="18909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0BrgM78AAADcAAAADwAAAGRycy9kb3ducmV2LnhtbESPwQrCMBBE74L/EFbwpqmCItUoIlS8&#10;idVLb2uztsVmU5qo9e+NIHgcZuYNs9p0phZPal1lWcFkHIEgzq2uuFBwOSejBQjnkTXWlknBmxxs&#10;1v3eCmNtX3yiZ+oLESDsYlRQet/EUrq8JINubBvi4N1sa9AH2RZSt/gKcFPLaRTNpcGKw0KJDe1K&#10;yu/pwyi4Z5dZsj/u9LlOt/paJD673rRSw0G3XYLw1Pl/+Nc+aAXTaALfM+EIyPUH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0BrgM78AAADcAAAADwAAAAAAAAAAAAAAAACh&#10;AgAAZHJzL2Rvd25yZXYueG1sUEsFBgAAAAAEAAQA+QAAAI0DAAAAAA==&#10;" strokeweight="2pt"/>
            <v:line id="Line 398" o:spid="_x0000_s1792" style="position:absolute;visibility:visible" from="10,19293" to="7631,1929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Hv898QAAADcAAAADwAAAGRycy9kb3ducmV2LnhtbESP3WoCMRSE7wu+QziCdzXrXki7NUrx&#10;B5RelKoPcNycbrZuTpYk6urTN4Lg5TAz3zCTWWcbcSYfascKRsMMBHHpdM2Vgv1u9foGIkRkjY1j&#10;UnClALNp72WChXYX/qHzNlYiQTgUqMDE2BZShtKQxTB0LXHyfp23GJP0ldQeLwluG5ln2VharDkt&#10;GGxpbqg8bk9WwcYfvo6jW2XkgTd+2Xwv3oP9U2rQ7z4/QETq4jP8aK+1gjzL4X4mHQE5/Qc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ke/z3xAAAANwAAAAPAAAAAAAAAAAA&#10;AAAAAKECAABkcnMvZG93bnJldi54bWxQSwUGAAAAAAQABAD5AAAAkgMAAAAA&#10;" strokeweight="1pt"/>
            <v:line id="Line 399" o:spid="_x0000_s1793" style="position:absolute;visibility:visible" from="10,19646" to="7631,1964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4Tb38AAAADcAAAADwAAAGRycy9kb3ducmV2LnhtbESPwQrCMBBE74L/EFbwpqmKItUoIlS8&#10;idWLt7VZ22KzKU3U+vdGEDwOM/OGWa5bU4knNa60rGA0jEAQZ1aXnCs4n5LBHITzyBory6TgTQ7W&#10;q25nibG2Lz7SM/W5CBB2MSoovK9jKV1WkEE3tDVx8G62MeiDbHKpG3wFuKnkOIpm0mDJYaHAmrYF&#10;Zff0YRTcL+dpsjts9alKN/qaJ/5yvWml+r12swDhqfX/8K+91wrG0QS+Z8IRkKsP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E+E29/AAAAA3AAAAA8AAAAAAAAAAAAAAAAA&#10;oQIAAGRycy9kb3ducmV2LnhtbFBLBQYAAAAABAAEAPkAAACOAwAAAAA=&#10;" strokeweight="2pt"/>
            <v:line id="Line 400" o:spid="_x0000_s1794" style="position:absolute;visibility:visible" from="18919,19296" to="19990,1929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N7BGMUAAADcAAAADwAAAGRycy9kb3ducmV2LnhtbESP3WoCMRSE74W+QziF3tWsUsSuZhfp&#10;D1S8kKoPcNwcN6ubkyVJde3TN0LBy2FmvmHmZW9bcSYfGscKRsMMBHHldMO1gt3283kKIkRkja1j&#10;UnClAGXxMJhjrt2Fv+m8ibVIEA45KjAxdrmUoTJkMQxdR5y8g/MWY5K+ltrjJcFtK8dZNpEWG04L&#10;Bjt6M1SdNj9WwdLvV6fRb23knpf+o12/vwZ7VOrpsV/MQETq4z383/7SCsbZC9zOpCMgiz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RN7BGMUAAADcAAAADwAAAAAAAAAA&#10;AAAAAAChAgAAZHJzL2Rvd25yZXYueG1sUEsFBgAAAAAEAAQA+QAAAJMDAAAAAA==&#10;" strokeweight="1pt"/>
            <v:rect id="Rectangle 401" o:spid="_x0000_s1795" style="position:absolute;left:54;top:19660;width:1000;height:309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xbrD8IA&#10;AADcAAAADwAAAGRycy9kb3ducmV2LnhtbESPQWsCMRSE7wX/Q3iCt5ooKro1ylIQvLpW8PjYvO5u&#10;u3lZk1TXf28EocdhZr5h1tvetuJKPjSONUzGCgRx6UzDlYav4+59CSJEZIOtY9JwpwDbzeBtjZlx&#10;Nz7QtYiVSBAOGWqoY+wyKUNZk8Uwdh1x8r6dtxiT9JU0Hm8Jbls5VWohLTacFmrs6LOm8rf4sxry&#10;/Kc/XYoV7oJcKr8wM1PlZ61Hwz7/ABGpj//hV3tvNEzVHJ5n0hGQmwc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vFusPwgAAANwAAAAPAAAAAAAAAAAAAAAAAJgCAABkcnMvZG93&#10;bnJldi54bWxQSwUGAAAAAAQABAD1AAAAhwMAAAAA&#10;" filled="f" stroked="f" strokeweight=".25pt">
              <v:textbox inset="1pt,1pt,1pt,1pt">
                <w:txbxContent>
                  <w:p w:rsidR="008167D5" w:rsidRDefault="008167D5" w:rsidP="00BA50D8">
                    <w:pPr>
                      <w:pStyle w:val="ab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Изм.</w:t>
                    </w:r>
                  </w:p>
                </w:txbxContent>
              </v:textbox>
            </v:rect>
            <v:rect id="Rectangle 402" o:spid="_x0000_s1796" style="position:absolute;left:1139;top:19660;width:1001;height:309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8R1eMIA&#10;AADcAAAADwAAAGRycy9kb3ducmV2LnhtbESPQWvCQBSE70L/w/IKveluQwk2dQ2hIHg1KvT4yL4m&#10;abNv092txn/vCoLHYWa+YVblZAdxIh96xxpeFwoEceNMz62Gw34zX4IIEdng4Jg0XChAuX6arbAw&#10;7sw7OtWxFQnCoUANXYxjIWVoOrIYFm4kTt638xZjkr6VxuM5we0gM6VyabHntNDhSJ8dNb/1v9VQ&#10;VT/T8a9+x02QS+Vz82ba6kvrl+ep+gARaYqP8L29NRoylcPtTDoCcn0F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fxHV4wgAAANwAAAAPAAAAAAAAAAAAAAAAAJgCAABkcnMvZG93&#10;bnJldi54bWxQSwUGAAAAAAQABAD1AAAAhwMAAAAA&#10;" filled="f" stroked="f" strokeweight=".25pt">
              <v:textbox inset="1pt,1pt,1pt,1pt">
                <w:txbxContent>
                  <w:p w:rsidR="008167D5" w:rsidRDefault="008167D5" w:rsidP="00BA50D8">
                    <w:pPr>
                      <w:pStyle w:val="ab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Лист</w:t>
                    </w:r>
                  </w:p>
                </w:txbxContent>
              </v:textbox>
            </v:rect>
            <v:rect id="Rectangle 403" o:spid="_x0000_s1797" style="position:absolute;left:2267;top:19660;width:2573;height:309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IjQ48IA&#10;AADcAAAADwAAAGRycy9kb3ducmV2LnhtbESPQWsCMRSE7wX/Q3iCt5ooYnVrlKUgeHWt4PGxed3d&#10;dvOyJqmu/94IgsdhZr5hVpvetuJCPjSONUzGCgRx6UzDlYbvw/Z9ASJEZIOtY9JwowCb9eBthZlx&#10;V97TpYiVSBAOGWqoY+wyKUNZk8Uwdh1x8n6ctxiT9JU0Hq8Jbls5VWouLTacFmrs6Kum8q/4txry&#10;/Lc/noslboNcKD83M1PlJ61Hwz7/BBGpj6/ws70zGqbqAx5n0hGQ6zs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wiNDjwgAAANwAAAAPAAAAAAAAAAAAAAAAAJgCAABkcnMvZG93&#10;bnJldi54bWxQSwUGAAAAAAQABAD1AAAAhwMAAAAA&#10;" filled="f" stroked="f" strokeweight=".25pt">
              <v:textbox inset="1pt,1pt,1pt,1pt">
                <w:txbxContent>
                  <w:p w:rsidR="008167D5" w:rsidRDefault="008167D5" w:rsidP="00BA50D8">
                    <w:pPr>
                      <w:pStyle w:val="ab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№ докум.</w:t>
                    </w:r>
                  </w:p>
                </w:txbxContent>
              </v:textbox>
            </v:rect>
            <v:rect id="Rectangle 404" o:spid="_x0000_s1798" style="position:absolute;left:4983;top:19660;width:1534;height:309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RdEkb8A&#10;AADcAAAADwAAAGRycy9kb3ducmV2LnhtbERPz2vCMBS+D/wfwhN2m4kyRGtTKUJh13UbeHw0z7ba&#10;vNQkq91/vxwGO358v/PjbAcxkQ+9Yw3rlQJB3DjTc6vh86N62YEIEdng4Jg0/FCAY7F4yjEz7sHv&#10;NNWxFSmEQ4YauhjHTMrQdGQxrNxInLiL8xZjgr6VxuMjhdtBbpTaSos9p4YORzp11Nzqb6uhLK/z&#10;173eYxXkTvmteTVtedb6eTmXBxCR5vgv/nO/GQ0bldamM+kIyOIX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ABF0SRvwAAANwAAAAPAAAAAAAAAAAAAAAAAJgCAABkcnMvZG93bnJl&#10;di54bWxQSwUGAAAAAAQABAD1AAAAhAMAAAAA&#10;" filled="f" stroked="f" strokeweight=".25pt">
              <v:textbox inset="1pt,1pt,1pt,1pt">
                <w:txbxContent>
                  <w:p w:rsidR="008167D5" w:rsidRDefault="008167D5" w:rsidP="00BA50D8">
                    <w:pPr>
                      <w:pStyle w:val="ab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Подпись</w:t>
                    </w:r>
                  </w:p>
                </w:txbxContent>
              </v:textbox>
            </v:rect>
            <v:rect id="Rectangle 405" o:spid="_x0000_s1799" style="position:absolute;left:6604;top:19660;width:1000;height:309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lvhCsEA&#10;AADcAAAADwAAAGRycy9kb3ducmV2LnhtbESPQYvCMBSE7wv+h/CEva2JsohWoxRB8Gp3Fzw+mmdb&#10;bV5qErX+e7MgeBxm5htmue5tK27kQ+NYw3ikQBCXzjRcafj92X7NQISIbLB1TBoeFGC9GnwsMTPu&#10;znu6FbESCcIhQw11jF0mZShrshhGriNO3tF5izFJX0nj8Z7gtpUTpabSYsNpocaONjWV5+JqNeT5&#10;qf+7FHPcBjlTfmq+TZUftP4c9vkCRKQ+vsOv9s5omKg5/J9JR0Cung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G5b4QrBAAAA3AAAAA8AAAAAAAAAAAAAAAAAmAIAAGRycy9kb3du&#10;cmV2LnhtbFBLBQYAAAAABAAEAPUAAACGAwAAAAA=&#10;" filled="f" stroked="f" strokeweight=".25pt">
              <v:textbox inset="1pt,1pt,1pt,1pt">
                <w:txbxContent>
                  <w:p w:rsidR="008167D5" w:rsidRDefault="008167D5" w:rsidP="00BA50D8">
                    <w:pPr>
                      <w:pStyle w:val="ab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Дата</w:t>
                    </w:r>
                  </w:p>
                </w:txbxContent>
              </v:textbox>
            </v:rect>
            <v:rect id="Rectangle 406" o:spid="_x0000_s1800" style="position:absolute;left:18949;top:18977;width:1001;height:309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rjeSsAA&#10;AADcAAAADwAAAGRycy9kb3ducmV2LnhtbERPz2uDMBS+F/o/hFforY2WUTpnFBkUep3bYMeHeVNb&#10;8+KSVO1/vxwGO358v/NyMYOYyPnesoJ0n4AgbqzuuVXw8X7enUD4gKxxsEwKHuShLNarHDNtZ36j&#10;qQ6tiCHsM1TQhTBmUvqmI4N+b0fiyH1bZzBE6FqpHc4x3AzykCRHabDn2NDhSK8dNbf6bhRU1XX5&#10;/Kmf8ezlKXFH/aTb6kup7WapXkAEWsK/+M990QoOaZwfz8QjIItf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erjeSsAAAADcAAAADwAAAAAAAAAAAAAAAACYAgAAZHJzL2Rvd25y&#10;ZXYueG1sUEsFBgAAAAAEAAQA9QAAAIUDAAAAAA==&#10;" filled="f" stroked="f" strokeweight=".25pt">
              <v:textbox inset="1pt,1pt,1pt,1pt">
                <w:txbxContent>
                  <w:p w:rsidR="008167D5" w:rsidRDefault="008167D5" w:rsidP="00BA50D8">
                    <w:pPr>
                      <w:pStyle w:val="ab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Лист</w:t>
                    </w:r>
                  </w:p>
                </w:txbxContent>
              </v:textbox>
            </v:rect>
            <v:rect id="Rectangle 407" o:spid="_x0000_s1801" style="position:absolute;left:18949;top:19435;width:1001;height:423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fR70cEA&#10;AADcAAAADwAAAGRycy9kb3ducmV2LnhtbESPQYvCMBSE7wv+h/AEb2taEdFqlLIgeLWr4PHRPNtq&#10;81KTrNZ/bxYEj8PMfMOsNr1pxZ2cbywrSMcJCOLS6oYrBYff7fcchA/IGlvLpOBJHjbrwdcKM20f&#10;vKd7ESoRIewzVFCH0GVS+rImg35sO+Lona0zGKJ0ldQOHxFuWjlJkpk02HBcqLGjn5rKa/FnFOT5&#10;pT/eigVuvZwnbqanuspPSo2Gfb4EEagPn/C7vdMKJmkK/2fiEZDrF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BX0e9HBAAAA3AAAAA8AAAAAAAAAAAAAAAAAmAIAAGRycy9kb3du&#10;cmV2LnhtbFBLBQYAAAAABAAEAPUAAACGAwAAAAA=&#10;" filled="f" stroked="f" strokeweight=".25pt">
              <v:textbox inset="1pt,1pt,1pt,1pt">
                <w:txbxContent>
                  <w:p w:rsidR="008167D5" w:rsidRDefault="008167D5" w:rsidP="00BA50D8">
                    <w:pPr>
                      <w:pStyle w:val="ab"/>
                      <w:jc w:val="center"/>
                      <w:rPr>
                        <w:sz w:val="24"/>
                      </w:rPr>
                    </w:pPr>
                    <w:r>
                      <w:rPr>
                        <w:sz w:val="24"/>
                      </w:rPr>
                      <w:fldChar w:fldCharType="begin"/>
                    </w:r>
                    <w:r>
                      <w:rPr>
                        <w:sz w:val="24"/>
                      </w:rPr>
                      <w:instrText xml:space="preserve"> PAGE  \* LOWER </w:instrText>
                    </w:r>
                    <w:r>
                      <w:rPr>
                        <w:sz w:val="24"/>
                      </w:rPr>
                      <w:fldChar w:fldCharType="separate"/>
                    </w:r>
                    <w:r>
                      <w:rPr>
                        <w:sz w:val="24"/>
                      </w:rPr>
                      <w:t>1</w:t>
                    </w:r>
                    <w:r>
                      <w:rPr>
                        <w:sz w:val="24"/>
                      </w:rPr>
                      <w:fldChar w:fldCharType="end"/>
                    </w:r>
                  </w:p>
                </w:txbxContent>
              </v:textbox>
            </v:rect>
            <v:rect id="Rectangle 408" o:spid="_x0000_s1802" style="position:absolute;left:7745;top:19221;width:11075;height:477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SblpsEA&#10;AADcAAAADwAAAGRycy9kb3ducmV2LnhtbESPQYvCMBSE7wv+h/AEb2tqEdFqlLIgeLWr4PHRPNtq&#10;81KTrNZ/bxYEj8PMfMOsNr1pxZ2cbywrmIwTEMSl1Q1XCg6/2+85CB+QNbaWScGTPGzWg68VZto+&#10;eE/3IlQiQthnqKAOocuk9GVNBv3YdsTRO1tnMETpKqkdPiLctDJNkpk02HBcqLGjn5rKa/FnFOT5&#10;pT/eigVuvZwnbqanuspPSo2Gfb4EEagPn/C7vdMK0kkK/2fiEZDrF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OUm5abBAAAA3AAAAA8AAAAAAAAAAAAAAAAAmAIAAGRycy9kb3du&#10;cmV2LnhtbFBLBQYAAAAABAAEAPUAAACGAwAAAAA=&#10;" filled="f" stroked="f" strokeweight=".25pt">
              <v:textbox inset="1pt,1pt,1pt,1pt">
                <w:txbxContent>
                  <w:p w:rsidR="008167D5" w:rsidRDefault="008167D5" w:rsidP="00BA50D8">
                    <w:pPr>
                      <w:pStyle w:val="ab"/>
                      <w:jc w:val="center"/>
                    </w:pPr>
                    <w:r>
                      <w:t>НАЗВАНИЕ ДОКУМЕНТА</w:t>
                    </w:r>
                  </w:p>
                </w:txbxContent>
              </v:textbox>
            </v:rect>
            <w10:wrap anchorx="page" anchory="page"/>
            <w10:anchorlock/>
          </v:group>
        </w:pict>
      </w:r>
      <w:r w:rsidR="00BA50D8" w:rsidRPr="00F868F5">
        <w:rPr>
          <w:rFonts w:eastAsia="Times New Roman"/>
          <w:noProof/>
          <w:sz w:val="20"/>
          <w:szCs w:val="28"/>
        </w:rPr>
        <w:t xml:space="preserve"> </w:t>
      </w: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noProof/>
          <w:sz w:val="20"/>
          <w:szCs w:val="28"/>
        </w:rPr>
      </w:pP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noProof/>
          <w:sz w:val="20"/>
          <w:szCs w:val="28"/>
        </w:rPr>
      </w:pP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noProof/>
          <w:sz w:val="20"/>
          <w:szCs w:val="28"/>
        </w:rPr>
      </w:pP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noProof/>
          <w:sz w:val="20"/>
          <w:szCs w:val="28"/>
        </w:rPr>
      </w:pP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noProof/>
          <w:sz w:val="20"/>
          <w:szCs w:val="28"/>
        </w:rPr>
      </w:pP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noProof/>
          <w:sz w:val="20"/>
          <w:szCs w:val="28"/>
        </w:rPr>
      </w:pP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Pr="00F868F5" w:rsidRDefault="00BA50D8" w:rsidP="00BA50D8">
      <w:pPr>
        <w:spacing w:line="360" w:lineRule="auto"/>
        <w:rPr>
          <w:rFonts w:eastAsia="Times New Roman"/>
        </w:rPr>
      </w:pPr>
    </w:p>
    <w:p w:rsidR="00BA50D8" w:rsidRPr="00F868F5" w:rsidRDefault="00BA50D8" w:rsidP="00BA50D8">
      <w:pPr>
        <w:spacing w:line="360" w:lineRule="auto"/>
        <w:rPr>
          <w:rFonts w:eastAsia="Times New Roman"/>
        </w:rPr>
      </w:pPr>
    </w:p>
    <w:p w:rsidR="00BA50D8" w:rsidRPr="00F868F5" w:rsidRDefault="00BA50D8" w:rsidP="00BA50D8">
      <w:pPr>
        <w:spacing w:line="360" w:lineRule="auto"/>
        <w:rPr>
          <w:rFonts w:eastAsia="Times New Roman"/>
        </w:rPr>
      </w:pPr>
    </w:p>
    <w:p w:rsidR="00BA50D8" w:rsidRPr="00F868F5" w:rsidRDefault="00BA50D8" w:rsidP="00BA50D8">
      <w:pPr>
        <w:spacing w:line="360" w:lineRule="auto"/>
        <w:rPr>
          <w:rFonts w:eastAsia="Times New Roman"/>
        </w:rPr>
      </w:pPr>
    </w:p>
    <w:p w:rsidR="00BA50D8" w:rsidRPr="00F868F5" w:rsidRDefault="00BA50D8" w:rsidP="00BA50D8">
      <w:pPr>
        <w:spacing w:line="360" w:lineRule="auto"/>
        <w:rPr>
          <w:rFonts w:eastAsia="Times New Roman"/>
        </w:rPr>
      </w:pPr>
    </w:p>
    <w:p w:rsidR="00BA50D8" w:rsidRPr="00F868F5" w:rsidRDefault="00BA50D8" w:rsidP="00BA50D8">
      <w:pPr>
        <w:spacing w:line="360" w:lineRule="auto"/>
        <w:rPr>
          <w:rFonts w:eastAsia="Times New Roman"/>
        </w:rPr>
      </w:pPr>
    </w:p>
    <w:p w:rsidR="00BA50D8" w:rsidRPr="00F868F5" w:rsidRDefault="00BA50D8" w:rsidP="00BA50D8">
      <w:pPr>
        <w:spacing w:line="360" w:lineRule="auto"/>
        <w:rPr>
          <w:rFonts w:eastAsia="Times New Roman"/>
        </w:rPr>
      </w:pP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noProof/>
          <w:sz w:val="20"/>
          <w:szCs w:val="28"/>
        </w:rPr>
      </w:pP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noProof/>
          <w:sz w:val="20"/>
          <w:szCs w:val="28"/>
        </w:rPr>
      </w:pP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noProof/>
          <w:sz w:val="20"/>
          <w:szCs w:val="28"/>
        </w:rPr>
      </w:pP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noProof/>
          <w:sz w:val="20"/>
          <w:szCs w:val="28"/>
        </w:rPr>
      </w:pP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noProof/>
          <w:sz w:val="20"/>
          <w:szCs w:val="28"/>
        </w:rPr>
      </w:pP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noProof/>
          <w:sz w:val="20"/>
          <w:szCs w:val="28"/>
        </w:rPr>
      </w:pPr>
    </w:p>
    <w:p w:rsidR="00BA50D8" w:rsidRPr="00F868F5" w:rsidRDefault="001F1CF4" w:rsidP="00BA50D8">
      <w:pPr>
        <w:spacing w:line="360" w:lineRule="auto"/>
        <w:jc w:val="center"/>
        <w:rPr>
          <w:rFonts w:eastAsia="Times New Roman"/>
          <w:noProof/>
          <w:sz w:val="20"/>
          <w:szCs w:val="28"/>
        </w:rPr>
      </w:pPr>
      <w:r>
        <w:rPr>
          <w:rFonts w:eastAsia="Times New Roman"/>
          <w:noProof/>
          <w:sz w:val="20"/>
          <w:szCs w:val="28"/>
        </w:rPr>
        <w:pict>
          <v:group id="_x0000_s1803" style="position:absolute;left:0;text-align:left;margin-left:56.7pt;margin-top:19.85pt;width:518.8pt;height:802.3pt;z-index:251722752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" o:allowincell="f">
            <v:rect id="Rectangle 390" o:spid="_x0000_s1804" style="position:absolute;width:20000;height:20000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nhakcEA&#10;AADcAAAADwAAAGRycy9kb3ducmV2LnhtbERPzYrCMBC+C75DmAVvmq6I2K5RqiB4kt3qAwzNbFts&#10;JrWJbfXpN8KCt/n4fme9HUwtOmpdZVnB5ywCQZxbXXGh4HI+TFcgnEfWWFsmBQ9ysN2MR2tMtO35&#10;h7rMFyKEsEtQQel9k0jp8pIMupltiAP3a1uDPsC2kLrFPoSbWs6jaCkNVhwaSmxoX1J+ze5GwdUP&#10;3Sktsuchvuzi/HuX9vdbqtTkY0i/QHga/Fv87z7qMD9ewOuZcIHc/AE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F54WpHBAAAA3AAAAA8AAAAAAAAAAAAAAAAAmAIAAGRycy9kb3du&#10;cmV2LnhtbFBLBQYAAAAABAAEAPUAAACGAwAAAAA=&#10;" filled="f" strokeweight="2pt"/>
            <v:line id="Line 391" o:spid="_x0000_s1805" style="position:absolute;visibility:visible" from="1093,18949" to="1095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" strokeweight="2pt"/>
            <v:line id="Line 392" o:spid="_x0000_s1806" style="position:absolute;visibility:visible" from="10,18941" to="19977,1894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" strokeweight="2pt"/>
            <v:line id="Line 393" o:spid="_x0000_s1807" style="position:absolute;visibility:visible" from="2186,18949" to="2188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5ApJ8EAAADcAAAADwAAAGRycy9kb3ducmV2LnhtbERPS4vCMBC+C/sfwix403QXXLU2iggV&#10;b7KtF29jM31gMylN1PrvzcKCt/n4npNsBtOKO/WusazgaxqBIC6sbrhScMrTyQKE88gaW8uk4EkO&#10;NuuPUYKxtg/+pXvmKxFC2MWooPa+i6V0RU0G3dR2xIErbW/QB9hXUvf4COGmld9R9CMNNhwaauxo&#10;V1NxzW5GwfV8mqX7407nbbbVlyr150uplRp/DtsVCE+Df4v/3Qcd5i/n8PdMuECuX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ADkCknwQAAANwAAAAPAAAAAAAAAAAAAAAA&#10;AKECAABkcnMvZG93bnJldi54bWxQSwUGAAAAAAQABAD5AAAAjwMAAAAA&#10;" strokeweight="2pt"/>
            <v:line id="Line 394" o:spid="_x0000_s1808" style="position:absolute;visibility:visible" from="4919,18949" to="4921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g+9VcIAAADcAAAADwAAAGRycy9kb3ducmV2LnhtbESPQYvCQAyF74L/YYiwN50q7KLVUUSo&#10;eFu2evEWO7EtdjKlM2r99+aw4C3hvbz3ZbXpXaMe1IXas4HpJAFFXHhbc2ngdMzGc1AhIltsPJOB&#10;FwXYrIeDFabWP/mPHnkslYRwSNFAFWObah2KihyGiW+JRbv6zmGUtSu17fAp4a7RsyT50Q5rloYK&#10;W9pVVNzyuzNwO5++s/3vzh6bfGsvZRbPl6s15mvUb5egIvXxY/6/PljBXwitPCMT6PUb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cg+9VcIAAADcAAAADwAAAAAAAAAAAAAA&#10;AAChAgAAZHJzL2Rvd25yZXYueG1sUEsFBgAAAAAEAAQA+QAAAJADAAAAAA==&#10;" strokeweight="2pt"/>
            <v:line id="Line 395" o:spid="_x0000_s1809" style="position:absolute;visibility:visible" from="6557,18959" to="6559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" strokeweight="2pt"/>
            <v:line id="Line 396" o:spid="_x0000_s1810" style="position:absolute;visibility:visible" from="7650,18949" to="7652,1997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" strokeweight="2pt"/>
            <v:line id="Line 397" o:spid="_x0000_s1811" style="position:absolute;visibility:visible" from="18905,18949" to="18909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0BrgM78AAADcAAAADwAAAGRycy9kb3ducmV2LnhtbESPwQrCMBBE74L/EFbwpqmCItUoIlS8&#10;idVLb2uztsVmU5qo9e+NIHgcZuYNs9p0phZPal1lWcFkHIEgzq2uuFBwOSejBQjnkTXWlknBmxxs&#10;1v3eCmNtX3yiZ+oLESDsYlRQet/EUrq8JINubBvi4N1sa9AH2RZSt/gKcFPLaRTNpcGKw0KJDe1K&#10;yu/pwyi4Z5dZsj/u9LlOt/paJD673rRSw0G3XYLw1Pl/+Nc+aAXTaALfM+EIyPUH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0BrgM78AAADcAAAADwAAAAAAAAAAAAAAAACh&#10;AgAAZHJzL2Rvd25yZXYueG1sUEsFBgAAAAAEAAQA+QAAAI0DAAAAAA==&#10;" strokeweight="2pt"/>
            <v:line id="Line 398" o:spid="_x0000_s1812" style="position:absolute;visibility:visible" from="10,19293" to="7631,1929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Hv898QAAADcAAAADwAAAGRycy9kb3ducmV2LnhtbESP3WoCMRSE7wu+QziCdzXrXki7NUrx&#10;B5RelKoPcNycbrZuTpYk6urTN4Lg5TAz3zCTWWcbcSYfascKRsMMBHHpdM2Vgv1u9foGIkRkjY1j&#10;UnClALNp72WChXYX/qHzNlYiQTgUqMDE2BZShtKQxTB0LXHyfp23GJP0ldQeLwluG5ln2VharDkt&#10;GGxpbqg8bk9WwcYfvo6jW2XkgTd+2Xwv3oP9U2rQ7z4/QETq4jP8aK+1gjzL4X4mHQE5/Qc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ke/z3xAAAANwAAAAPAAAAAAAAAAAA&#10;AAAAAKECAABkcnMvZG93bnJldi54bWxQSwUGAAAAAAQABAD5AAAAkgMAAAAA&#10;" strokeweight="1pt"/>
            <v:line id="Line 399" o:spid="_x0000_s1813" style="position:absolute;visibility:visible" from="10,19646" to="7631,1964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4Tb38AAAADcAAAADwAAAGRycy9kb3ducmV2LnhtbESPwQrCMBBE74L/EFbwpqmKItUoIlS8&#10;idWLt7VZ22KzKU3U+vdGEDwOM/OGWa5bU4knNa60rGA0jEAQZ1aXnCs4n5LBHITzyBory6TgTQ7W&#10;q25nibG2Lz7SM/W5CBB2MSoovK9jKV1WkEE3tDVx8G62MeiDbHKpG3wFuKnkOIpm0mDJYaHAmrYF&#10;Zff0YRTcL+dpsjts9alKN/qaJ/5yvWml+r12swDhqfX/8K+91wrG0QS+Z8IRkKsP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E+E29/AAAAA3AAAAA8AAAAAAAAAAAAAAAAA&#10;oQIAAGRycy9kb3ducmV2LnhtbFBLBQYAAAAABAAEAPkAAACOAwAAAAA=&#10;" strokeweight="2pt"/>
            <v:line id="Line 400" o:spid="_x0000_s1814" style="position:absolute;visibility:visible" from="18919,19296" to="19990,1929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N7BGMUAAADcAAAADwAAAGRycy9kb3ducmV2LnhtbESP3WoCMRSE74W+QziF3tWsUsSuZhfp&#10;D1S8kKoPcNwcN6ubkyVJde3TN0LBy2FmvmHmZW9bcSYfGscKRsMMBHHldMO1gt3283kKIkRkja1j&#10;UnClAGXxMJhjrt2Fv+m8ibVIEA45KjAxdrmUoTJkMQxdR5y8g/MWY5K+ltrjJcFtK8dZNpEWG04L&#10;Bjt6M1SdNj9WwdLvV6fRb23knpf+o12/vwZ7VOrpsV/MQETq4z383/7SCsbZC9zOpCMgiz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RN7BGMUAAADcAAAADwAAAAAAAAAA&#10;AAAAAAChAgAAZHJzL2Rvd25yZXYueG1sUEsFBgAAAAAEAAQA+QAAAJMDAAAAAA==&#10;" strokeweight="1pt"/>
            <v:rect id="Rectangle 401" o:spid="_x0000_s1815" style="position:absolute;left:54;top:19660;width:1000;height:309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xbrD8IA&#10;AADcAAAADwAAAGRycy9kb3ducmV2LnhtbESPQWsCMRSE7wX/Q3iCt5ooKro1ylIQvLpW8PjYvO5u&#10;u3lZk1TXf28EocdhZr5h1tvetuJKPjSONUzGCgRx6UzDlYav4+59CSJEZIOtY9JwpwDbzeBtjZlx&#10;Nz7QtYiVSBAOGWqoY+wyKUNZk8Uwdh1x8r6dtxiT9JU0Hm8Jbls5VWohLTacFmrs6LOm8rf4sxry&#10;/Kc/XYoV7oJcKr8wM1PlZ61Hwz7/ABGpj//hV3tvNEzVHJ5n0hGQmwc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vFusPwgAAANwAAAAPAAAAAAAAAAAAAAAAAJgCAABkcnMvZG93&#10;bnJldi54bWxQSwUGAAAAAAQABAD1AAAAhwMAAAAA&#10;" filled="f" stroked="f" strokeweight=".25pt">
              <v:textbox inset="1pt,1pt,1pt,1pt">
                <w:txbxContent>
                  <w:p w:rsidR="008167D5" w:rsidRDefault="008167D5" w:rsidP="00BA50D8">
                    <w:pPr>
                      <w:pStyle w:val="ab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Изм.</w:t>
                    </w:r>
                  </w:p>
                </w:txbxContent>
              </v:textbox>
            </v:rect>
            <v:rect id="Rectangle 402" o:spid="_x0000_s1816" style="position:absolute;left:1139;top:19660;width:1001;height:309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8R1eMIA&#10;AADcAAAADwAAAGRycy9kb3ducmV2LnhtbESPQWvCQBSE70L/w/IKveluQwk2dQ2hIHg1KvT4yL4m&#10;abNv092txn/vCoLHYWa+YVblZAdxIh96xxpeFwoEceNMz62Gw34zX4IIEdng4Jg0XChAuX6arbAw&#10;7sw7OtWxFQnCoUANXYxjIWVoOrIYFm4kTt638xZjkr6VxuM5we0gM6VyabHntNDhSJ8dNb/1v9VQ&#10;VT/T8a9+x02QS+Vz82ba6kvrl+ep+gARaYqP8L29NRoylcPtTDoCcn0F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fxHV4wgAAANwAAAAPAAAAAAAAAAAAAAAAAJgCAABkcnMvZG93&#10;bnJldi54bWxQSwUGAAAAAAQABAD1AAAAhwMAAAAA&#10;" filled="f" stroked="f" strokeweight=".25pt">
              <v:textbox inset="1pt,1pt,1pt,1pt">
                <w:txbxContent>
                  <w:p w:rsidR="008167D5" w:rsidRDefault="008167D5" w:rsidP="00BA50D8">
                    <w:pPr>
                      <w:pStyle w:val="ab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Лист</w:t>
                    </w:r>
                  </w:p>
                </w:txbxContent>
              </v:textbox>
            </v:rect>
            <v:rect id="Rectangle 403" o:spid="_x0000_s1817" style="position:absolute;left:2267;top:19660;width:2573;height:309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IjQ48IA&#10;AADcAAAADwAAAGRycy9kb3ducmV2LnhtbESPQWsCMRSE7wX/Q3iCt5ooYnVrlKUgeHWt4PGxed3d&#10;dvOyJqmu/94IgsdhZr5hVpvetuJCPjSONUzGCgRx6UzDlYbvw/Z9ASJEZIOtY9JwowCb9eBthZlx&#10;V97TpYiVSBAOGWqoY+wyKUNZk8Uwdh1x8n6ctxiT9JU0Hq8Jbls5VWouLTacFmrs6Kum8q/4txry&#10;/Lc/noslboNcKD83M1PlJ61Hwz7/BBGpj6/ws70zGqbqAx5n0hGQ6zs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wiNDjwgAAANwAAAAPAAAAAAAAAAAAAAAAAJgCAABkcnMvZG93&#10;bnJldi54bWxQSwUGAAAAAAQABAD1AAAAhwMAAAAA&#10;" filled="f" stroked="f" strokeweight=".25pt">
              <v:textbox inset="1pt,1pt,1pt,1pt">
                <w:txbxContent>
                  <w:p w:rsidR="008167D5" w:rsidRDefault="008167D5" w:rsidP="00BA50D8">
                    <w:pPr>
                      <w:pStyle w:val="ab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№ докум.</w:t>
                    </w:r>
                  </w:p>
                </w:txbxContent>
              </v:textbox>
            </v:rect>
            <v:rect id="Rectangle 404" o:spid="_x0000_s1818" style="position:absolute;left:4983;top:19660;width:1534;height:309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RdEkb8A&#10;AADcAAAADwAAAGRycy9kb3ducmV2LnhtbERPz2vCMBS+D/wfwhN2m4kyRGtTKUJh13UbeHw0z7ba&#10;vNQkq91/vxwGO358v/PjbAcxkQ+9Yw3rlQJB3DjTc6vh86N62YEIEdng4Jg0/FCAY7F4yjEz7sHv&#10;NNWxFSmEQ4YauhjHTMrQdGQxrNxInLiL8xZjgr6VxuMjhdtBbpTaSos9p4YORzp11Nzqb6uhLK/z&#10;173eYxXkTvmteTVtedb6eTmXBxCR5vgv/nO/GQ0bldamM+kIyOIX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ABF0SRvwAAANwAAAAPAAAAAAAAAAAAAAAAAJgCAABkcnMvZG93bnJl&#10;di54bWxQSwUGAAAAAAQABAD1AAAAhAMAAAAA&#10;" filled="f" stroked="f" strokeweight=".25pt">
              <v:textbox inset="1pt,1pt,1pt,1pt">
                <w:txbxContent>
                  <w:p w:rsidR="008167D5" w:rsidRDefault="008167D5" w:rsidP="00BA50D8">
                    <w:pPr>
                      <w:pStyle w:val="ab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Подпись</w:t>
                    </w:r>
                  </w:p>
                </w:txbxContent>
              </v:textbox>
            </v:rect>
            <v:rect id="Rectangle 405" o:spid="_x0000_s1819" style="position:absolute;left:6604;top:19660;width:1000;height:309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lvhCsEA&#10;AADcAAAADwAAAGRycy9kb3ducmV2LnhtbESPQYvCMBSE7wv+h/CEva2JsohWoxRB8Gp3Fzw+mmdb&#10;bV5qErX+e7MgeBxm5htmue5tK27kQ+NYw3ikQBCXzjRcafj92X7NQISIbLB1TBoeFGC9GnwsMTPu&#10;znu6FbESCcIhQw11jF0mZShrshhGriNO3tF5izFJX0nj8Z7gtpUTpabSYsNpocaONjWV5+JqNeT5&#10;qf+7FHPcBjlTfmq+TZUftP4c9vkCRKQ+vsOv9s5omKg5/J9JR0Cung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G5b4QrBAAAA3AAAAA8AAAAAAAAAAAAAAAAAmAIAAGRycy9kb3du&#10;cmV2LnhtbFBLBQYAAAAABAAEAPUAAACGAwAAAAA=&#10;" filled="f" stroked="f" strokeweight=".25pt">
              <v:textbox inset="1pt,1pt,1pt,1pt">
                <w:txbxContent>
                  <w:p w:rsidR="008167D5" w:rsidRDefault="008167D5" w:rsidP="00BA50D8">
                    <w:pPr>
                      <w:pStyle w:val="ab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Дата</w:t>
                    </w:r>
                  </w:p>
                </w:txbxContent>
              </v:textbox>
            </v:rect>
            <v:rect id="Rectangle 406" o:spid="_x0000_s1820" style="position:absolute;left:18949;top:18977;width:1001;height:309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rjeSsAA&#10;AADcAAAADwAAAGRycy9kb3ducmV2LnhtbERPz2uDMBS+F/o/hFforY2WUTpnFBkUep3bYMeHeVNb&#10;8+KSVO1/vxwGO358v/NyMYOYyPnesoJ0n4AgbqzuuVXw8X7enUD4gKxxsEwKHuShLNarHDNtZ36j&#10;qQ6tiCHsM1TQhTBmUvqmI4N+b0fiyH1bZzBE6FqpHc4x3AzykCRHabDn2NDhSK8dNbf6bhRU1XX5&#10;/Kmf8ezlKXFH/aTb6kup7WapXkAEWsK/+M990QoOaZwfz8QjIItf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erjeSsAAAADcAAAADwAAAAAAAAAAAAAAAACYAgAAZHJzL2Rvd25y&#10;ZXYueG1sUEsFBgAAAAAEAAQA9QAAAIUDAAAAAA==&#10;" filled="f" stroked="f" strokeweight=".25pt">
              <v:textbox inset="1pt,1pt,1pt,1pt">
                <w:txbxContent>
                  <w:p w:rsidR="008167D5" w:rsidRDefault="008167D5" w:rsidP="00BA50D8">
                    <w:pPr>
                      <w:pStyle w:val="ab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Лист</w:t>
                    </w:r>
                  </w:p>
                </w:txbxContent>
              </v:textbox>
            </v:rect>
            <v:rect id="Rectangle 407" o:spid="_x0000_s1821" style="position:absolute;left:18949;top:19435;width:1001;height:423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fR70cEA&#10;AADcAAAADwAAAGRycy9kb3ducmV2LnhtbESPQYvCMBSE7wv+h/AEb2taEdFqlLIgeLWr4PHRPNtq&#10;81KTrNZ/bxYEj8PMfMOsNr1pxZ2cbywrSMcJCOLS6oYrBYff7fcchA/IGlvLpOBJHjbrwdcKM20f&#10;vKd7ESoRIewzVFCH0GVS+rImg35sO+Lona0zGKJ0ldQOHxFuWjlJkpk02HBcqLGjn5rKa/FnFOT5&#10;pT/eigVuvZwnbqanuspPSo2Gfb4EEagPn/C7vdMKJmkK/2fiEZDrF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BX0e9HBAAAA3AAAAA8AAAAAAAAAAAAAAAAAmAIAAGRycy9kb3du&#10;cmV2LnhtbFBLBQYAAAAABAAEAPUAAACGAwAAAAA=&#10;" filled="f" stroked="f" strokeweight=".25pt">
              <v:textbox inset="1pt,1pt,1pt,1pt">
                <w:txbxContent>
                  <w:p w:rsidR="008167D5" w:rsidRDefault="008167D5" w:rsidP="00BA50D8">
                    <w:pPr>
                      <w:pStyle w:val="ab"/>
                      <w:jc w:val="center"/>
                      <w:rPr>
                        <w:sz w:val="24"/>
                      </w:rPr>
                    </w:pPr>
                    <w:r>
                      <w:rPr>
                        <w:sz w:val="24"/>
                      </w:rPr>
                      <w:fldChar w:fldCharType="begin"/>
                    </w:r>
                    <w:r>
                      <w:rPr>
                        <w:sz w:val="24"/>
                      </w:rPr>
                      <w:instrText xml:space="preserve"> PAGE  \* LOWER </w:instrText>
                    </w:r>
                    <w:r>
                      <w:rPr>
                        <w:sz w:val="24"/>
                      </w:rPr>
                      <w:fldChar w:fldCharType="separate"/>
                    </w:r>
                    <w:r>
                      <w:rPr>
                        <w:sz w:val="24"/>
                      </w:rPr>
                      <w:t>1</w:t>
                    </w:r>
                    <w:r>
                      <w:rPr>
                        <w:sz w:val="24"/>
                      </w:rPr>
                      <w:fldChar w:fldCharType="end"/>
                    </w:r>
                  </w:p>
                </w:txbxContent>
              </v:textbox>
            </v:rect>
            <v:rect id="Rectangle 408" o:spid="_x0000_s1822" style="position:absolute;left:7745;top:19221;width:11075;height:477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SblpsEA&#10;AADcAAAADwAAAGRycy9kb3ducmV2LnhtbESPQYvCMBSE7wv+h/AEb2tqEdFqlLIgeLWr4PHRPNtq&#10;81KTrNZ/bxYEj8PMfMOsNr1pxZ2cbywrmIwTEMSl1Q1XCg6/2+85CB+QNbaWScGTPGzWg68VZto+&#10;eE/3IlQiQthnqKAOocuk9GVNBv3YdsTRO1tnMETpKqkdPiLctDJNkpk02HBcqLGjn5rKa/FnFOT5&#10;pT/eigVuvZwnbqanuspPSo2Gfb4EEagPn/C7vdMK0kkK/2fiEZDrF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OUm5abBAAAA3AAAAA8AAAAAAAAAAAAAAAAAmAIAAGRycy9kb3du&#10;cmV2LnhtbFBLBQYAAAAABAAEAPUAAACGAwAAAAA=&#10;" filled="f" stroked="f" strokeweight=".25pt">
              <v:textbox inset="1pt,1pt,1pt,1pt">
                <w:txbxContent>
                  <w:p w:rsidR="008167D5" w:rsidRDefault="008167D5" w:rsidP="00BA50D8">
                    <w:pPr>
                      <w:pStyle w:val="ab"/>
                      <w:jc w:val="center"/>
                    </w:pPr>
                    <w:r>
                      <w:t>НАЗВАНИЕ ДОКУМЕНТА</w:t>
                    </w:r>
                  </w:p>
                </w:txbxContent>
              </v:textbox>
            </v:rect>
            <w10:wrap anchorx="page" anchory="page"/>
            <w10:anchorlock/>
          </v:group>
        </w:pict>
      </w:r>
      <w:r w:rsidR="00BA50D8" w:rsidRPr="00F868F5">
        <w:rPr>
          <w:rFonts w:eastAsia="Times New Roman"/>
          <w:noProof/>
          <w:sz w:val="20"/>
          <w:szCs w:val="28"/>
        </w:rPr>
        <w:t xml:space="preserve"> </w:t>
      </w: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noProof/>
          <w:sz w:val="20"/>
          <w:szCs w:val="28"/>
        </w:rPr>
      </w:pP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noProof/>
          <w:sz w:val="20"/>
          <w:szCs w:val="28"/>
        </w:rPr>
      </w:pP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noProof/>
          <w:sz w:val="20"/>
          <w:szCs w:val="28"/>
        </w:rPr>
      </w:pP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noProof/>
          <w:sz w:val="20"/>
          <w:szCs w:val="28"/>
        </w:rPr>
      </w:pP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noProof/>
          <w:sz w:val="20"/>
          <w:szCs w:val="28"/>
        </w:rPr>
      </w:pP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noProof/>
          <w:sz w:val="20"/>
          <w:szCs w:val="28"/>
        </w:rPr>
      </w:pP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Pr="00F868F5" w:rsidRDefault="00BA50D8" w:rsidP="00BA50D8">
      <w:pPr>
        <w:spacing w:line="360" w:lineRule="auto"/>
        <w:rPr>
          <w:rFonts w:eastAsia="Times New Roman"/>
        </w:rPr>
      </w:pPr>
    </w:p>
    <w:p w:rsidR="00BA50D8" w:rsidRPr="00F868F5" w:rsidRDefault="00BA50D8" w:rsidP="00BA50D8">
      <w:pPr>
        <w:spacing w:line="360" w:lineRule="auto"/>
        <w:rPr>
          <w:rFonts w:eastAsia="Times New Roman"/>
        </w:rPr>
      </w:pPr>
    </w:p>
    <w:p w:rsidR="00BA50D8" w:rsidRPr="00F868F5" w:rsidRDefault="00BA50D8" w:rsidP="00BA50D8">
      <w:pPr>
        <w:spacing w:line="360" w:lineRule="auto"/>
        <w:rPr>
          <w:rFonts w:eastAsia="Times New Roman"/>
        </w:rPr>
      </w:pPr>
    </w:p>
    <w:p w:rsidR="00BA50D8" w:rsidRPr="00F868F5" w:rsidRDefault="00BA50D8" w:rsidP="00BA50D8">
      <w:pPr>
        <w:spacing w:line="360" w:lineRule="auto"/>
        <w:rPr>
          <w:rFonts w:eastAsia="Times New Roman"/>
        </w:rPr>
      </w:pPr>
    </w:p>
    <w:p w:rsidR="00BA50D8" w:rsidRPr="00F868F5" w:rsidRDefault="00BA50D8" w:rsidP="00BA50D8">
      <w:pPr>
        <w:spacing w:line="360" w:lineRule="auto"/>
        <w:rPr>
          <w:rFonts w:eastAsia="Times New Roman"/>
        </w:rPr>
      </w:pPr>
    </w:p>
    <w:p w:rsidR="00BA50D8" w:rsidRPr="00F868F5" w:rsidRDefault="00BA50D8" w:rsidP="00BA50D8">
      <w:pPr>
        <w:spacing w:line="360" w:lineRule="auto"/>
        <w:rPr>
          <w:rFonts w:eastAsia="Times New Roman"/>
        </w:rPr>
      </w:pPr>
    </w:p>
    <w:p w:rsidR="00BA50D8" w:rsidRPr="00F868F5" w:rsidRDefault="00BA50D8" w:rsidP="00BA50D8">
      <w:pPr>
        <w:spacing w:line="360" w:lineRule="auto"/>
        <w:rPr>
          <w:rFonts w:eastAsia="Times New Roman"/>
        </w:rPr>
      </w:pP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noProof/>
          <w:sz w:val="20"/>
          <w:szCs w:val="28"/>
        </w:rPr>
      </w:pP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noProof/>
          <w:sz w:val="20"/>
          <w:szCs w:val="28"/>
        </w:rPr>
      </w:pP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noProof/>
          <w:sz w:val="20"/>
          <w:szCs w:val="28"/>
        </w:rPr>
      </w:pP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noProof/>
          <w:sz w:val="20"/>
          <w:szCs w:val="28"/>
        </w:rPr>
      </w:pP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noProof/>
          <w:sz w:val="20"/>
          <w:szCs w:val="28"/>
        </w:rPr>
      </w:pP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noProof/>
          <w:sz w:val="20"/>
          <w:szCs w:val="28"/>
        </w:rPr>
      </w:pPr>
    </w:p>
    <w:p w:rsidR="00BA50D8" w:rsidRPr="00F868F5" w:rsidRDefault="001F1CF4" w:rsidP="00BA50D8">
      <w:pPr>
        <w:spacing w:line="360" w:lineRule="auto"/>
        <w:jc w:val="center"/>
        <w:rPr>
          <w:rFonts w:eastAsia="Times New Roman"/>
          <w:noProof/>
          <w:sz w:val="20"/>
          <w:szCs w:val="28"/>
        </w:rPr>
      </w:pPr>
      <w:r>
        <w:rPr>
          <w:rFonts w:eastAsia="Times New Roman"/>
          <w:noProof/>
          <w:sz w:val="20"/>
          <w:szCs w:val="28"/>
        </w:rPr>
        <w:pict>
          <v:group id="_x0000_s1823" style="position:absolute;left:0;text-align:left;margin-left:56.7pt;margin-top:19.85pt;width:518.8pt;height:802.3pt;z-index:251724800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" o:allowincell="f">
            <v:rect id="Rectangle 390" o:spid="_x0000_s1824" style="position:absolute;width:20000;height:20000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nhakcEA&#10;AADcAAAADwAAAGRycy9kb3ducmV2LnhtbERPzYrCMBC+C75DmAVvmq6I2K5RqiB4kt3qAwzNbFts&#10;JrWJbfXpN8KCt/n4fme9HUwtOmpdZVnB5ywCQZxbXXGh4HI+TFcgnEfWWFsmBQ9ysN2MR2tMtO35&#10;h7rMFyKEsEtQQel9k0jp8pIMupltiAP3a1uDPsC2kLrFPoSbWs6jaCkNVhwaSmxoX1J+ze5GwdUP&#10;3Sktsuchvuzi/HuX9vdbqtTkY0i/QHga/Fv87z7qMD9ewOuZcIHc/AE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F54WpHBAAAA3AAAAA8AAAAAAAAAAAAAAAAAmAIAAGRycy9kb3du&#10;cmV2LnhtbFBLBQYAAAAABAAEAPUAAACGAwAAAAA=&#10;" filled="f" strokeweight="2pt"/>
            <v:line id="Line 391" o:spid="_x0000_s1825" style="position:absolute;visibility:visible" from="1093,18949" to="1095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" strokeweight="2pt"/>
            <v:line id="Line 392" o:spid="_x0000_s1826" style="position:absolute;visibility:visible" from="10,18941" to="19977,1894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" strokeweight="2pt"/>
            <v:line id="Line 393" o:spid="_x0000_s1827" style="position:absolute;visibility:visible" from="2186,18949" to="2188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5ApJ8EAAADcAAAADwAAAGRycy9kb3ducmV2LnhtbERPS4vCMBC+C/sfwix403QXXLU2iggV&#10;b7KtF29jM31gMylN1PrvzcKCt/n4npNsBtOKO/WusazgaxqBIC6sbrhScMrTyQKE88gaW8uk4EkO&#10;NuuPUYKxtg/+pXvmKxFC2MWooPa+i6V0RU0G3dR2xIErbW/QB9hXUvf4COGmld9R9CMNNhwaauxo&#10;V1NxzW5GwfV8mqX7407nbbbVlyr150uplRp/DtsVCE+Df4v/3Qcd5i/n8PdMuECuX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ADkCknwQAAANwAAAAPAAAAAAAAAAAAAAAA&#10;AKECAABkcnMvZG93bnJldi54bWxQSwUGAAAAAAQABAD5AAAAjwMAAAAA&#10;" strokeweight="2pt"/>
            <v:line id="Line 394" o:spid="_x0000_s1828" style="position:absolute;visibility:visible" from="4919,18949" to="4921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g+9VcIAAADcAAAADwAAAGRycy9kb3ducmV2LnhtbESPQYvCQAyF74L/YYiwN50q7KLVUUSo&#10;eFu2evEWO7EtdjKlM2r99+aw4C3hvbz3ZbXpXaMe1IXas4HpJAFFXHhbc2ngdMzGc1AhIltsPJOB&#10;FwXYrIeDFabWP/mPHnkslYRwSNFAFWObah2KihyGiW+JRbv6zmGUtSu17fAp4a7RsyT50Q5rloYK&#10;W9pVVNzyuzNwO5++s/3vzh6bfGsvZRbPl6s15mvUb5egIvXxY/6/PljBXwitPCMT6PUb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cg+9VcIAAADcAAAADwAAAAAAAAAAAAAA&#10;AAChAgAAZHJzL2Rvd25yZXYueG1sUEsFBgAAAAAEAAQA+QAAAJADAAAAAA==&#10;" strokeweight="2pt"/>
            <v:line id="Line 395" o:spid="_x0000_s1829" style="position:absolute;visibility:visible" from="6557,18959" to="6559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" strokeweight="2pt"/>
            <v:line id="Line 396" o:spid="_x0000_s1830" style="position:absolute;visibility:visible" from="7650,18949" to="7652,1997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" strokeweight="2pt"/>
            <v:line id="Line 397" o:spid="_x0000_s1831" style="position:absolute;visibility:visible" from="18905,18949" to="18909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0BrgM78AAADcAAAADwAAAGRycy9kb3ducmV2LnhtbESPwQrCMBBE74L/EFbwpqmCItUoIlS8&#10;idVLb2uztsVmU5qo9e+NIHgcZuYNs9p0phZPal1lWcFkHIEgzq2uuFBwOSejBQjnkTXWlknBmxxs&#10;1v3eCmNtX3yiZ+oLESDsYlRQet/EUrq8JINubBvi4N1sa9AH2RZSt/gKcFPLaRTNpcGKw0KJDe1K&#10;yu/pwyi4Z5dZsj/u9LlOt/paJD673rRSw0G3XYLw1Pl/+Nc+aAXTaALfM+EIyPUH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0BrgM78AAADcAAAADwAAAAAAAAAAAAAAAACh&#10;AgAAZHJzL2Rvd25yZXYueG1sUEsFBgAAAAAEAAQA+QAAAI0DAAAAAA==&#10;" strokeweight="2pt"/>
            <v:line id="Line 398" o:spid="_x0000_s1832" style="position:absolute;visibility:visible" from="10,19293" to="7631,1929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Hv898QAAADcAAAADwAAAGRycy9kb3ducmV2LnhtbESP3WoCMRSE7wu+QziCdzXrXki7NUrx&#10;B5RelKoPcNycbrZuTpYk6urTN4Lg5TAz3zCTWWcbcSYfascKRsMMBHHpdM2Vgv1u9foGIkRkjY1j&#10;UnClALNp72WChXYX/qHzNlYiQTgUqMDE2BZShtKQxTB0LXHyfp23GJP0ldQeLwluG5ln2VharDkt&#10;GGxpbqg8bk9WwcYfvo6jW2XkgTd+2Xwv3oP9U2rQ7z4/QETq4jP8aK+1gjzL4X4mHQE5/Qc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ke/z3xAAAANwAAAAPAAAAAAAAAAAA&#10;AAAAAKECAABkcnMvZG93bnJldi54bWxQSwUGAAAAAAQABAD5AAAAkgMAAAAA&#10;" strokeweight="1pt"/>
            <v:line id="Line 399" o:spid="_x0000_s1833" style="position:absolute;visibility:visible" from="10,19646" to="7631,1964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4Tb38AAAADcAAAADwAAAGRycy9kb3ducmV2LnhtbESPwQrCMBBE74L/EFbwpqmKItUoIlS8&#10;idWLt7VZ22KzKU3U+vdGEDwOM/OGWa5bU4knNa60rGA0jEAQZ1aXnCs4n5LBHITzyBory6TgTQ7W&#10;q25nibG2Lz7SM/W5CBB2MSoovK9jKV1WkEE3tDVx8G62MeiDbHKpG3wFuKnkOIpm0mDJYaHAmrYF&#10;Zff0YRTcL+dpsjts9alKN/qaJ/5yvWml+r12swDhqfX/8K+91wrG0QS+Z8IRkKsP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E+E29/AAAAA3AAAAA8AAAAAAAAAAAAAAAAA&#10;oQIAAGRycy9kb3ducmV2LnhtbFBLBQYAAAAABAAEAPkAAACOAwAAAAA=&#10;" strokeweight="2pt"/>
            <v:line id="Line 400" o:spid="_x0000_s1834" style="position:absolute;visibility:visible" from="18919,19296" to="19990,1929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N7BGMUAAADcAAAADwAAAGRycy9kb3ducmV2LnhtbESP3WoCMRSE74W+QziF3tWsUsSuZhfp&#10;D1S8kKoPcNwcN6ubkyVJde3TN0LBy2FmvmHmZW9bcSYfGscKRsMMBHHldMO1gt3283kKIkRkja1j&#10;UnClAGXxMJhjrt2Fv+m8ibVIEA45KjAxdrmUoTJkMQxdR5y8g/MWY5K+ltrjJcFtK8dZNpEWG04L&#10;Bjt6M1SdNj9WwdLvV6fRb23knpf+o12/vwZ7VOrpsV/MQETq4z383/7SCsbZC9zOpCMgiz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RN7BGMUAAADcAAAADwAAAAAAAAAA&#10;AAAAAAChAgAAZHJzL2Rvd25yZXYueG1sUEsFBgAAAAAEAAQA+QAAAJMDAAAAAA==&#10;" strokeweight="1pt"/>
            <v:rect id="Rectangle 401" o:spid="_x0000_s1835" style="position:absolute;left:54;top:19660;width:1000;height:309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xbrD8IA&#10;AADcAAAADwAAAGRycy9kb3ducmV2LnhtbESPQWsCMRSE7wX/Q3iCt5ooKro1ylIQvLpW8PjYvO5u&#10;u3lZk1TXf28EocdhZr5h1tvetuJKPjSONUzGCgRx6UzDlYav4+59CSJEZIOtY9JwpwDbzeBtjZlx&#10;Nz7QtYiVSBAOGWqoY+wyKUNZk8Uwdh1x8r6dtxiT9JU0Hm8Jbls5VWohLTacFmrs6LOm8rf4sxry&#10;/Kc/XYoV7oJcKr8wM1PlZ61Hwz7/ABGpj//hV3tvNEzVHJ5n0hGQmwc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vFusPwgAAANwAAAAPAAAAAAAAAAAAAAAAAJgCAABkcnMvZG93&#10;bnJldi54bWxQSwUGAAAAAAQABAD1AAAAhwMAAAAA&#10;" filled="f" stroked="f" strokeweight=".25pt">
              <v:textbox inset="1pt,1pt,1pt,1pt">
                <w:txbxContent>
                  <w:p w:rsidR="008167D5" w:rsidRDefault="008167D5" w:rsidP="00BA50D8">
                    <w:pPr>
                      <w:pStyle w:val="ab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Изм.</w:t>
                    </w:r>
                  </w:p>
                </w:txbxContent>
              </v:textbox>
            </v:rect>
            <v:rect id="Rectangle 402" o:spid="_x0000_s1836" style="position:absolute;left:1139;top:19660;width:1001;height:309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8R1eMIA&#10;AADcAAAADwAAAGRycy9kb3ducmV2LnhtbESPQWvCQBSE70L/w/IKveluQwk2dQ2hIHg1KvT4yL4m&#10;abNv092txn/vCoLHYWa+YVblZAdxIh96xxpeFwoEceNMz62Gw34zX4IIEdng4Jg0XChAuX6arbAw&#10;7sw7OtWxFQnCoUANXYxjIWVoOrIYFm4kTt638xZjkr6VxuM5we0gM6VyabHntNDhSJ8dNb/1v9VQ&#10;VT/T8a9+x02QS+Vz82ba6kvrl+ep+gARaYqP8L29NRoylcPtTDoCcn0F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fxHV4wgAAANwAAAAPAAAAAAAAAAAAAAAAAJgCAABkcnMvZG93&#10;bnJldi54bWxQSwUGAAAAAAQABAD1AAAAhwMAAAAA&#10;" filled="f" stroked="f" strokeweight=".25pt">
              <v:textbox inset="1pt,1pt,1pt,1pt">
                <w:txbxContent>
                  <w:p w:rsidR="008167D5" w:rsidRDefault="008167D5" w:rsidP="00BA50D8">
                    <w:pPr>
                      <w:pStyle w:val="ab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Лист</w:t>
                    </w:r>
                  </w:p>
                </w:txbxContent>
              </v:textbox>
            </v:rect>
            <v:rect id="Rectangle 403" o:spid="_x0000_s1837" style="position:absolute;left:2267;top:19660;width:2573;height:309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IjQ48IA&#10;AADcAAAADwAAAGRycy9kb3ducmV2LnhtbESPQWsCMRSE7wX/Q3iCt5ooYnVrlKUgeHWt4PGxed3d&#10;dvOyJqmu/94IgsdhZr5hVpvetuJCPjSONUzGCgRx6UzDlYbvw/Z9ASJEZIOtY9JwowCb9eBthZlx&#10;V97TpYiVSBAOGWqoY+wyKUNZk8Uwdh1x8n6ctxiT9JU0Hq8Jbls5VWouLTacFmrs6Kum8q/4txry&#10;/Lc/noslboNcKD83M1PlJ61Hwz7/BBGpj6/ws70zGqbqAx5n0hGQ6zs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wiNDjwgAAANwAAAAPAAAAAAAAAAAAAAAAAJgCAABkcnMvZG93&#10;bnJldi54bWxQSwUGAAAAAAQABAD1AAAAhwMAAAAA&#10;" filled="f" stroked="f" strokeweight=".25pt">
              <v:textbox inset="1pt,1pt,1pt,1pt">
                <w:txbxContent>
                  <w:p w:rsidR="008167D5" w:rsidRDefault="008167D5" w:rsidP="00BA50D8">
                    <w:pPr>
                      <w:pStyle w:val="ab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№ докум.</w:t>
                    </w:r>
                  </w:p>
                </w:txbxContent>
              </v:textbox>
            </v:rect>
            <v:rect id="Rectangle 404" o:spid="_x0000_s1838" style="position:absolute;left:4983;top:19660;width:1534;height:309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RdEkb8A&#10;AADcAAAADwAAAGRycy9kb3ducmV2LnhtbERPz2vCMBS+D/wfwhN2m4kyRGtTKUJh13UbeHw0z7ba&#10;vNQkq91/vxwGO358v/PjbAcxkQ+9Yw3rlQJB3DjTc6vh86N62YEIEdng4Jg0/FCAY7F4yjEz7sHv&#10;NNWxFSmEQ4YauhjHTMrQdGQxrNxInLiL8xZjgr6VxuMjhdtBbpTaSos9p4YORzp11Nzqb6uhLK/z&#10;173eYxXkTvmteTVtedb6eTmXBxCR5vgv/nO/GQ0bldamM+kIyOIX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ABF0SRvwAAANwAAAAPAAAAAAAAAAAAAAAAAJgCAABkcnMvZG93bnJl&#10;di54bWxQSwUGAAAAAAQABAD1AAAAhAMAAAAA&#10;" filled="f" stroked="f" strokeweight=".25pt">
              <v:textbox inset="1pt,1pt,1pt,1pt">
                <w:txbxContent>
                  <w:p w:rsidR="008167D5" w:rsidRDefault="008167D5" w:rsidP="00BA50D8">
                    <w:pPr>
                      <w:pStyle w:val="ab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Подпись</w:t>
                    </w:r>
                  </w:p>
                </w:txbxContent>
              </v:textbox>
            </v:rect>
            <v:rect id="Rectangle 405" o:spid="_x0000_s1839" style="position:absolute;left:6604;top:19660;width:1000;height:309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lvhCsEA&#10;AADcAAAADwAAAGRycy9kb3ducmV2LnhtbESPQYvCMBSE7wv+h/CEva2JsohWoxRB8Gp3Fzw+mmdb&#10;bV5qErX+e7MgeBxm5htmue5tK27kQ+NYw3ikQBCXzjRcafj92X7NQISIbLB1TBoeFGC9GnwsMTPu&#10;znu6FbESCcIhQw11jF0mZShrshhGriNO3tF5izFJX0nj8Z7gtpUTpabSYsNpocaONjWV5+JqNeT5&#10;qf+7FHPcBjlTfmq+TZUftP4c9vkCRKQ+vsOv9s5omKg5/J9JR0Cung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G5b4QrBAAAA3AAAAA8AAAAAAAAAAAAAAAAAmAIAAGRycy9kb3du&#10;cmV2LnhtbFBLBQYAAAAABAAEAPUAAACGAwAAAAA=&#10;" filled="f" stroked="f" strokeweight=".25pt">
              <v:textbox inset="1pt,1pt,1pt,1pt">
                <w:txbxContent>
                  <w:p w:rsidR="008167D5" w:rsidRDefault="008167D5" w:rsidP="00BA50D8">
                    <w:pPr>
                      <w:pStyle w:val="ab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Дата</w:t>
                    </w:r>
                  </w:p>
                </w:txbxContent>
              </v:textbox>
            </v:rect>
            <v:rect id="Rectangle 406" o:spid="_x0000_s1840" style="position:absolute;left:18949;top:18977;width:1001;height:309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rjeSsAA&#10;AADcAAAADwAAAGRycy9kb3ducmV2LnhtbERPz2uDMBS+F/o/hFforY2WUTpnFBkUep3bYMeHeVNb&#10;8+KSVO1/vxwGO358v/NyMYOYyPnesoJ0n4AgbqzuuVXw8X7enUD4gKxxsEwKHuShLNarHDNtZ36j&#10;qQ6tiCHsM1TQhTBmUvqmI4N+b0fiyH1bZzBE6FqpHc4x3AzykCRHabDn2NDhSK8dNbf6bhRU1XX5&#10;/Kmf8ezlKXFH/aTb6kup7WapXkAEWsK/+M990QoOaZwfz8QjIItf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erjeSsAAAADcAAAADwAAAAAAAAAAAAAAAACYAgAAZHJzL2Rvd25y&#10;ZXYueG1sUEsFBgAAAAAEAAQA9QAAAIUDAAAAAA==&#10;" filled="f" stroked="f" strokeweight=".25pt">
              <v:textbox inset="1pt,1pt,1pt,1pt">
                <w:txbxContent>
                  <w:p w:rsidR="008167D5" w:rsidRDefault="008167D5" w:rsidP="00BA50D8">
                    <w:pPr>
                      <w:pStyle w:val="ab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Лист</w:t>
                    </w:r>
                  </w:p>
                </w:txbxContent>
              </v:textbox>
            </v:rect>
            <v:rect id="Rectangle 407" o:spid="_x0000_s1841" style="position:absolute;left:18949;top:19435;width:1001;height:423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fR70cEA&#10;AADcAAAADwAAAGRycy9kb3ducmV2LnhtbESPQYvCMBSE7wv+h/AEb2taEdFqlLIgeLWr4PHRPNtq&#10;81KTrNZ/bxYEj8PMfMOsNr1pxZ2cbywrSMcJCOLS6oYrBYff7fcchA/IGlvLpOBJHjbrwdcKM20f&#10;vKd7ESoRIewzVFCH0GVS+rImg35sO+Lona0zGKJ0ldQOHxFuWjlJkpk02HBcqLGjn5rKa/FnFOT5&#10;pT/eigVuvZwnbqanuspPSo2Gfb4EEagPn/C7vdMKJmkK/2fiEZDrF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BX0e9HBAAAA3AAAAA8AAAAAAAAAAAAAAAAAmAIAAGRycy9kb3du&#10;cmV2LnhtbFBLBQYAAAAABAAEAPUAAACGAwAAAAA=&#10;" filled="f" stroked="f" strokeweight=".25pt">
              <v:textbox inset="1pt,1pt,1pt,1pt">
                <w:txbxContent>
                  <w:p w:rsidR="008167D5" w:rsidRDefault="008167D5" w:rsidP="00BA50D8">
                    <w:pPr>
                      <w:pStyle w:val="ab"/>
                      <w:jc w:val="center"/>
                      <w:rPr>
                        <w:sz w:val="24"/>
                      </w:rPr>
                    </w:pPr>
                    <w:r>
                      <w:rPr>
                        <w:sz w:val="24"/>
                      </w:rPr>
                      <w:fldChar w:fldCharType="begin"/>
                    </w:r>
                    <w:r>
                      <w:rPr>
                        <w:sz w:val="24"/>
                      </w:rPr>
                      <w:instrText xml:space="preserve"> PAGE  \* LOWER </w:instrText>
                    </w:r>
                    <w:r>
                      <w:rPr>
                        <w:sz w:val="24"/>
                      </w:rPr>
                      <w:fldChar w:fldCharType="separate"/>
                    </w:r>
                    <w:r>
                      <w:rPr>
                        <w:sz w:val="24"/>
                      </w:rPr>
                      <w:t>1</w:t>
                    </w:r>
                    <w:r>
                      <w:rPr>
                        <w:sz w:val="24"/>
                      </w:rPr>
                      <w:fldChar w:fldCharType="end"/>
                    </w:r>
                  </w:p>
                </w:txbxContent>
              </v:textbox>
            </v:rect>
            <v:rect id="Rectangle 408" o:spid="_x0000_s1842" style="position:absolute;left:7745;top:19221;width:11075;height:477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SblpsEA&#10;AADcAAAADwAAAGRycy9kb3ducmV2LnhtbESPQYvCMBSE7wv+h/AEb2tqEdFqlLIgeLWr4PHRPNtq&#10;81KTrNZ/bxYEj8PMfMOsNr1pxZ2cbywrmIwTEMSl1Q1XCg6/2+85CB+QNbaWScGTPGzWg68VZto+&#10;eE/3IlQiQthnqKAOocuk9GVNBv3YdsTRO1tnMETpKqkdPiLctDJNkpk02HBcqLGjn5rKa/FnFOT5&#10;pT/eigVuvZwnbqanuspPSo2Gfb4EEagPn/C7vdMK0kkK/2fiEZDrF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OUm5abBAAAA3AAAAA8AAAAAAAAAAAAAAAAAmAIAAGRycy9kb3du&#10;cmV2LnhtbFBLBQYAAAAABAAEAPUAAACGAwAAAAA=&#10;" filled="f" stroked="f" strokeweight=".25pt">
              <v:textbox inset="1pt,1pt,1pt,1pt">
                <w:txbxContent>
                  <w:p w:rsidR="008167D5" w:rsidRDefault="008167D5" w:rsidP="00BA50D8">
                    <w:pPr>
                      <w:pStyle w:val="ab"/>
                      <w:jc w:val="center"/>
                    </w:pPr>
                    <w:r>
                      <w:t>НАЗВАНИЕ ДОКУМЕНТА</w:t>
                    </w:r>
                  </w:p>
                </w:txbxContent>
              </v:textbox>
            </v:rect>
            <w10:wrap anchorx="page" anchory="page"/>
            <w10:anchorlock/>
          </v:group>
        </w:pict>
      </w:r>
      <w:r w:rsidR="00BA50D8" w:rsidRPr="00F868F5">
        <w:rPr>
          <w:rFonts w:eastAsia="Times New Roman"/>
          <w:noProof/>
          <w:sz w:val="20"/>
          <w:szCs w:val="28"/>
        </w:rPr>
        <w:t xml:space="preserve"> </w:t>
      </w: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noProof/>
          <w:sz w:val="20"/>
          <w:szCs w:val="28"/>
        </w:rPr>
      </w:pP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noProof/>
          <w:sz w:val="20"/>
          <w:szCs w:val="28"/>
        </w:rPr>
      </w:pP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noProof/>
          <w:sz w:val="20"/>
          <w:szCs w:val="28"/>
        </w:rPr>
      </w:pP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noProof/>
          <w:sz w:val="20"/>
          <w:szCs w:val="28"/>
        </w:rPr>
      </w:pP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noProof/>
          <w:sz w:val="20"/>
          <w:szCs w:val="28"/>
        </w:rPr>
      </w:pP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noProof/>
          <w:sz w:val="20"/>
          <w:szCs w:val="28"/>
        </w:rPr>
      </w:pP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Pr="00F868F5" w:rsidRDefault="00BA50D8" w:rsidP="00BA50D8">
      <w:pPr>
        <w:spacing w:line="360" w:lineRule="auto"/>
        <w:rPr>
          <w:rFonts w:eastAsia="Times New Roman"/>
        </w:rPr>
      </w:pPr>
    </w:p>
    <w:p w:rsidR="00BA50D8" w:rsidRPr="00F868F5" w:rsidRDefault="00BA50D8" w:rsidP="00BA50D8">
      <w:pPr>
        <w:spacing w:line="360" w:lineRule="auto"/>
        <w:rPr>
          <w:rFonts w:eastAsia="Times New Roman"/>
        </w:rPr>
      </w:pPr>
    </w:p>
    <w:p w:rsidR="00BA50D8" w:rsidRPr="00F868F5" w:rsidRDefault="00BA50D8" w:rsidP="00BA50D8">
      <w:pPr>
        <w:spacing w:line="360" w:lineRule="auto"/>
        <w:rPr>
          <w:rFonts w:eastAsia="Times New Roman"/>
        </w:rPr>
      </w:pPr>
    </w:p>
    <w:p w:rsidR="00BA50D8" w:rsidRPr="00F868F5" w:rsidRDefault="00BA50D8" w:rsidP="00BA50D8">
      <w:pPr>
        <w:spacing w:line="360" w:lineRule="auto"/>
        <w:rPr>
          <w:rFonts w:eastAsia="Times New Roman"/>
        </w:rPr>
      </w:pPr>
    </w:p>
    <w:p w:rsidR="00BA50D8" w:rsidRPr="00F868F5" w:rsidRDefault="00BA50D8" w:rsidP="00BA50D8">
      <w:pPr>
        <w:spacing w:line="360" w:lineRule="auto"/>
        <w:rPr>
          <w:rFonts w:eastAsia="Times New Roman"/>
        </w:rPr>
      </w:pPr>
    </w:p>
    <w:p w:rsidR="00BA50D8" w:rsidRPr="00F868F5" w:rsidRDefault="00BA50D8" w:rsidP="00BA50D8">
      <w:pPr>
        <w:spacing w:line="360" w:lineRule="auto"/>
        <w:rPr>
          <w:rFonts w:eastAsia="Times New Roman"/>
        </w:rPr>
      </w:pPr>
    </w:p>
    <w:p w:rsidR="00BA50D8" w:rsidRPr="00F868F5" w:rsidRDefault="00BA50D8" w:rsidP="00BA50D8">
      <w:pPr>
        <w:spacing w:line="360" w:lineRule="auto"/>
        <w:rPr>
          <w:rFonts w:eastAsia="Times New Roman"/>
        </w:rPr>
      </w:pP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noProof/>
          <w:sz w:val="20"/>
          <w:szCs w:val="28"/>
        </w:rPr>
      </w:pP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noProof/>
          <w:sz w:val="20"/>
          <w:szCs w:val="28"/>
        </w:rPr>
      </w:pP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noProof/>
          <w:sz w:val="20"/>
          <w:szCs w:val="28"/>
        </w:rPr>
      </w:pP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noProof/>
          <w:sz w:val="20"/>
          <w:szCs w:val="28"/>
        </w:rPr>
      </w:pP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noProof/>
          <w:sz w:val="20"/>
          <w:szCs w:val="28"/>
        </w:rPr>
      </w:pP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noProof/>
          <w:sz w:val="20"/>
          <w:szCs w:val="28"/>
        </w:rPr>
      </w:pPr>
    </w:p>
    <w:p w:rsidR="00BA50D8" w:rsidRPr="00F868F5" w:rsidRDefault="001F1CF4" w:rsidP="00BA50D8">
      <w:pPr>
        <w:spacing w:line="360" w:lineRule="auto"/>
        <w:jc w:val="center"/>
        <w:rPr>
          <w:rFonts w:eastAsia="Times New Roman"/>
          <w:noProof/>
          <w:sz w:val="20"/>
          <w:szCs w:val="28"/>
        </w:rPr>
      </w:pPr>
      <w:r>
        <w:rPr>
          <w:rFonts w:eastAsia="Times New Roman"/>
          <w:noProof/>
          <w:sz w:val="20"/>
          <w:szCs w:val="28"/>
        </w:rPr>
        <w:pict>
          <v:group id="_x0000_s1843" style="position:absolute;left:0;text-align:left;margin-left:56.7pt;margin-top:19.85pt;width:518.8pt;height:802.3pt;z-index:251726848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" o:allowincell="f">
            <v:rect id="Rectangle 390" o:spid="_x0000_s1844" style="position:absolute;width:20000;height:20000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nhakcEA&#10;AADcAAAADwAAAGRycy9kb3ducmV2LnhtbERPzYrCMBC+C75DmAVvmq6I2K5RqiB4kt3qAwzNbFts&#10;JrWJbfXpN8KCt/n4fme9HUwtOmpdZVnB5ywCQZxbXXGh4HI+TFcgnEfWWFsmBQ9ysN2MR2tMtO35&#10;h7rMFyKEsEtQQel9k0jp8pIMupltiAP3a1uDPsC2kLrFPoSbWs6jaCkNVhwaSmxoX1J+ze5GwdUP&#10;3Sktsuchvuzi/HuX9vdbqtTkY0i/QHga/Fv87z7qMD9ewOuZcIHc/AE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F54WpHBAAAA3AAAAA8AAAAAAAAAAAAAAAAAmAIAAGRycy9kb3du&#10;cmV2LnhtbFBLBQYAAAAABAAEAPUAAACGAwAAAAA=&#10;" filled="f" strokeweight="2pt"/>
            <v:line id="Line 391" o:spid="_x0000_s1845" style="position:absolute;visibility:visible" from="1093,18949" to="1095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" strokeweight="2pt"/>
            <v:line id="Line 392" o:spid="_x0000_s1846" style="position:absolute;visibility:visible" from="10,18941" to="19977,1894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" strokeweight="2pt"/>
            <v:line id="Line 393" o:spid="_x0000_s1847" style="position:absolute;visibility:visible" from="2186,18949" to="2188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5ApJ8EAAADcAAAADwAAAGRycy9kb3ducmV2LnhtbERPS4vCMBC+C/sfwix403QXXLU2iggV&#10;b7KtF29jM31gMylN1PrvzcKCt/n4npNsBtOKO/WusazgaxqBIC6sbrhScMrTyQKE88gaW8uk4EkO&#10;NuuPUYKxtg/+pXvmKxFC2MWooPa+i6V0RU0G3dR2xIErbW/QB9hXUvf4COGmld9R9CMNNhwaauxo&#10;V1NxzW5GwfV8mqX7407nbbbVlyr150uplRp/DtsVCE+Df4v/3Qcd5i/n8PdMuECuX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ADkCknwQAAANwAAAAPAAAAAAAAAAAAAAAA&#10;AKECAABkcnMvZG93bnJldi54bWxQSwUGAAAAAAQABAD5AAAAjwMAAAAA&#10;" strokeweight="2pt"/>
            <v:line id="Line 394" o:spid="_x0000_s1848" style="position:absolute;visibility:visible" from="4919,18949" to="4921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g+9VcIAAADcAAAADwAAAGRycy9kb3ducmV2LnhtbESPQYvCQAyF74L/YYiwN50q7KLVUUSo&#10;eFu2evEWO7EtdjKlM2r99+aw4C3hvbz3ZbXpXaMe1IXas4HpJAFFXHhbc2ngdMzGc1AhIltsPJOB&#10;FwXYrIeDFabWP/mPHnkslYRwSNFAFWObah2KihyGiW+JRbv6zmGUtSu17fAp4a7RsyT50Q5rloYK&#10;W9pVVNzyuzNwO5++s/3vzh6bfGsvZRbPl6s15mvUb5egIvXxY/6/PljBXwitPCMT6PUb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cg+9VcIAAADcAAAADwAAAAAAAAAAAAAA&#10;AAChAgAAZHJzL2Rvd25yZXYueG1sUEsFBgAAAAAEAAQA+QAAAJADAAAAAA==&#10;" strokeweight="2pt"/>
            <v:line id="Line 395" o:spid="_x0000_s1849" style="position:absolute;visibility:visible" from="6557,18959" to="6559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" strokeweight="2pt"/>
            <v:line id="Line 396" o:spid="_x0000_s1850" style="position:absolute;visibility:visible" from="7650,18949" to="7652,1997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" strokeweight="2pt"/>
            <v:line id="Line 397" o:spid="_x0000_s1851" style="position:absolute;visibility:visible" from="18905,18949" to="18909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0BrgM78AAADcAAAADwAAAGRycy9kb3ducmV2LnhtbESPwQrCMBBE74L/EFbwpqmCItUoIlS8&#10;idVLb2uztsVmU5qo9e+NIHgcZuYNs9p0phZPal1lWcFkHIEgzq2uuFBwOSejBQjnkTXWlknBmxxs&#10;1v3eCmNtX3yiZ+oLESDsYlRQet/EUrq8JINubBvi4N1sa9AH2RZSt/gKcFPLaRTNpcGKw0KJDe1K&#10;yu/pwyi4Z5dZsj/u9LlOt/paJD673rRSw0G3XYLw1Pl/+Nc+aAXTaALfM+EIyPUH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0BrgM78AAADcAAAADwAAAAAAAAAAAAAAAACh&#10;AgAAZHJzL2Rvd25yZXYueG1sUEsFBgAAAAAEAAQA+QAAAI0DAAAAAA==&#10;" strokeweight="2pt"/>
            <v:line id="Line 398" o:spid="_x0000_s1852" style="position:absolute;visibility:visible" from="10,19293" to="7631,1929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Hv898QAAADcAAAADwAAAGRycy9kb3ducmV2LnhtbESP3WoCMRSE7wu+QziCdzXrXki7NUrx&#10;B5RelKoPcNycbrZuTpYk6urTN4Lg5TAz3zCTWWcbcSYfascKRsMMBHHpdM2Vgv1u9foGIkRkjY1j&#10;UnClALNp72WChXYX/qHzNlYiQTgUqMDE2BZShtKQxTB0LXHyfp23GJP0ldQeLwluG5ln2VharDkt&#10;GGxpbqg8bk9WwcYfvo6jW2XkgTd+2Xwv3oP9U2rQ7z4/QETq4jP8aK+1gjzL4X4mHQE5/Qc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ke/z3xAAAANwAAAAPAAAAAAAAAAAA&#10;AAAAAKECAABkcnMvZG93bnJldi54bWxQSwUGAAAAAAQABAD5AAAAkgMAAAAA&#10;" strokeweight="1pt"/>
            <v:line id="Line 399" o:spid="_x0000_s1853" style="position:absolute;visibility:visible" from="10,19646" to="7631,1964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4Tb38AAAADcAAAADwAAAGRycy9kb3ducmV2LnhtbESPwQrCMBBE74L/EFbwpqmKItUoIlS8&#10;idWLt7VZ22KzKU3U+vdGEDwOM/OGWa5bU4knNa60rGA0jEAQZ1aXnCs4n5LBHITzyBory6TgTQ7W&#10;q25nibG2Lz7SM/W5CBB2MSoovK9jKV1WkEE3tDVx8G62MeiDbHKpG3wFuKnkOIpm0mDJYaHAmrYF&#10;Zff0YRTcL+dpsjts9alKN/qaJ/5yvWml+r12swDhqfX/8K+91wrG0QS+Z8IRkKsP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E+E29/AAAAA3AAAAA8AAAAAAAAAAAAAAAAA&#10;oQIAAGRycy9kb3ducmV2LnhtbFBLBQYAAAAABAAEAPkAAACOAwAAAAA=&#10;" strokeweight="2pt"/>
            <v:line id="Line 400" o:spid="_x0000_s1854" style="position:absolute;visibility:visible" from="18919,19296" to="19990,1929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N7BGMUAAADcAAAADwAAAGRycy9kb3ducmV2LnhtbESP3WoCMRSE74W+QziF3tWsUsSuZhfp&#10;D1S8kKoPcNwcN6ubkyVJde3TN0LBy2FmvmHmZW9bcSYfGscKRsMMBHHldMO1gt3283kKIkRkja1j&#10;UnClAGXxMJhjrt2Fv+m8ibVIEA45KjAxdrmUoTJkMQxdR5y8g/MWY5K+ltrjJcFtK8dZNpEWG04L&#10;Bjt6M1SdNj9WwdLvV6fRb23knpf+o12/vwZ7VOrpsV/MQETq4z383/7SCsbZC9zOpCMgiz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RN7BGMUAAADcAAAADwAAAAAAAAAA&#10;AAAAAAChAgAAZHJzL2Rvd25yZXYueG1sUEsFBgAAAAAEAAQA+QAAAJMDAAAAAA==&#10;" strokeweight="1pt"/>
            <v:rect id="Rectangle 401" o:spid="_x0000_s1855" style="position:absolute;left:54;top:19660;width:1000;height:309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xbrD8IA&#10;AADcAAAADwAAAGRycy9kb3ducmV2LnhtbESPQWsCMRSE7wX/Q3iCt5ooKro1ylIQvLpW8PjYvO5u&#10;u3lZk1TXf28EocdhZr5h1tvetuJKPjSONUzGCgRx6UzDlYav4+59CSJEZIOtY9JwpwDbzeBtjZlx&#10;Nz7QtYiVSBAOGWqoY+wyKUNZk8Uwdh1x8r6dtxiT9JU0Hm8Jbls5VWohLTacFmrs6LOm8rf4sxry&#10;/Kc/XYoV7oJcKr8wM1PlZ61Hwz7/ABGpj//hV3tvNEzVHJ5n0hGQmwc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vFusPwgAAANwAAAAPAAAAAAAAAAAAAAAAAJgCAABkcnMvZG93&#10;bnJldi54bWxQSwUGAAAAAAQABAD1AAAAhwMAAAAA&#10;" filled="f" stroked="f" strokeweight=".25pt">
              <v:textbox inset="1pt,1pt,1pt,1pt">
                <w:txbxContent>
                  <w:p w:rsidR="008167D5" w:rsidRDefault="008167D5" w:rsidP="00BA50D8">
                    <w:pPr>
                      <w:pStyle w:val="ab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Изм.</w:t>
                    </w:r>
                  </w:p>
                </w:txbxContent>
              </v:textbox>
            </v:rect>
            <v:rect id="Rectangle 402" o:spid="_x0000_s1856" style="position:absolute;left:1139;top:19660;width:1001;height:309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8R1eMIA&#10;AADcAAAADwAAAGRycy9kb3ducmV2LnhtbESPQWvCQBSE70L/w/IKveluQwk2dQ2hIHg1KvT4yL4m&#10;abNv092txn/vCoLHYWa+YVblZAdxIh96xxpeFwoEceNMz62Gw34zX4IIEdng4Jg0XChAuX6arbAw&#10;7sw7OtWxFQnCoUANXYxjIWVoOrIYFm4kTt638xZjkr6VxuM5we0gM6VyabHntNDhSJ8dNb/1v9VQ&#10;VT/T8a9+x02QS+Vz82ba6kvrl+ep+gARaYqP8L29NRoylcPtTDoCcn0F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fxHV4wgAAANwAAAAPAAAAAAAAAAAAAAAAAJgCAABkcnMvZG93&#10;bnJldi54bWxQSwUGAAAAAAQABAD1AAAAhwMAAAAA&#10;" filled="f" stroked="f" strokeweight=".25pt">
              <v:textbox inset="1pt,1pt,1pt,1pt">
                <w:txbxContent>
                  <w:p w:rsidR="008167D5" w:rsidRDefault="008167D5" w:rsidP="00BA50D8">
                    <w:pPr>
                      <w:pStyle w:val="ab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Лист</w:t>
                    </w:r>
                  </w:p>
                </w:txbxContent>
              </v:textbox>
            </v:rect>
            <v:rect id="Rectangle 403" o:spid="_x0000_s1857" style="position:absolute;left:2267;top:19660;width:2573;height:309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IjQ48IA&#10;AADcAAAADwAAAGRycy9kb3ducmV2LnhtbESPQWsCMRSE7wX/Q3iCt5ooYnVrlKUgeHWt4PGxed3d&#10;dvOyJqmu/94IgsdhZr5hVpvetuJCPjSONUzGCgRx6UzDlYbvw/Z9ASJEZIOtY9JwowCb9eBthZlx&#10;V97TpYiVSBAOGWqoY+wyKUNZk8Uwdh1x8n6ctxiT9JU0Hq8Jbls5VWouLTacFmrs6Kum8q/4txry&#10;/Lc/noslboNcKD83M1PlJ61Hwz7/BBGpj6/ws70zGqbqAx5n0hGQ6zs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wiNDjwgAAANwAAAAPAAAAAAAAAAAAAAAAAJgCAABkcnMvZG93&#10;bnJldi54bWxQSwUGAAAAAAQABAD1AAAAhwMAAAAA&#10;" filled="f" stroked="f" strokeweight=".25pt">
              <v:textbox inset="1pt,1pt,1pt,1pt">
                <w:txbxContent>
                  <w:p w:rsidR="008167D5" w:rsidRDefault="008167D5" w:rsidP="00BA50D8">
                    <w:pPr>
                      <w:pStyle w:val="ab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№ докум.</w:t>
                    </w:r>
                  </w:p>
                </w:txbxContent>
              </v:textbox>
            </v:rect>
            <v:rect id="Rectangle 404" o:spid="_x0000_s1858" style="position:absolute;left:4983;top:19660;width:1534;height:309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RdEkb8A&#10;AADcAAAADwAAAGRycy9kb3ducmV2LnhtbERPz2vCMBS+D/wfwhN2m4kyRGtTKUJh13UbeHw0z7ba&#10;vNQkq91/vxwGO358v/PjbAcxkQ+9Yw3rlQJB3DjTc6vh86N62YEIEdng4Jg0/FCAY7F4yjEz7sHv&#10;NNWxFSmEQ4YauhjHTMrQdGQxrNxInLiL8xZjgr6VxuMjhdtBbpTaSos9p4YORzp11Nzqb6uhLK/z&#10;173eYxXkTvmteTVtedb6eTmXBxCR5vgv/nO/GQ0bldamM+kIyOIX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ABF0SRvwAAANwAAAAPAAAAAAAAAAAAAAAAAJgCAABkcnMvZG93bnJl&#10;di54bWxQSwUGAAAAAAQABAD1AAAAhAMAAAAA&#10;" filled="f" stroked="f" strokeweight=".25pt">
              <v:textbox inset="1pt,1pt,1pt,1pt">
                <w:txbxContent>
                  <w:p w:rsidR="008167D5" w:rsidRDefault="008167D5" w:rsidP="00BA50D8">
                    <w:pPr>
                      <w:pStyle w:val="ab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Подпись</w:t>
                    </w:r>
                  </w:p>
                </w:txbxContent>
              </v:textbox>
            </v:rect>
            <v:rect id="Rectangle 405" o:spid="_x0000_s1859" style="position:absolute;left:6604;top:19660;width:1000;height:309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lvhCsEA&#10;AADcAAAADwAAAGRycy9kb3ducmV2LnhtbESPQYvCMBSE7wv+h/CEva2JsohWoxRB8Gp3Fzw+mmdb&#10;bV5qErX+e7MgeBxm5htmue5tK27kQ+NYw3ikQBCXzjRcafj92X7NQISIbLB1TBoeFGC9GnwsMTPu&#10;znu6FbESCcIhQw11jF0mZShrshhGriNO3tF5izFJX0nj8Z7gtpUTpabSYsNpocaONjWV5+JqNeT5&#10;qf+7FHPcBjlTfmq+TZUftP4c9vkCRKQ+vsOv9s5omKg5/J9JR0Cung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G5b4QrBAAAA3AAAAA8AAAAAAAAAAAAAAAAAmAIAAGRycy9kb3du&#10;cmV2LnhtbFBLBQYAAAAABAAEAPUAAACGAwAAAAA=&#10;" filled="f" stroked="f" strokeweight=".25pt">
              <v:textbox inset="1pt,1pt,1pt,1pt">
                <w:txbxContent>
                  <w:p w:rsidR="008167D5" w:rsidRDefault="008167D5" w:rsidP="00BA50D8">
                    <w:pPr>
                      <w:pStyle w:val="ab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Дата</w:t>
                    </w:r>
                  </w:p>
                </w:txbxContent>
              </v:textbox>
            </v:rect>
            <v:rect id="Rectangle 406" o:spid="_x0000_s1860" style="position:absolute;left:18949;top:18977;width:1001;height:309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rjeSsAA&#10;AADcAAAADwAAAGRycy9kb3ducmV2LnhtbERPz2uDMBS+F/o/hFforY2WUTpnFBkUep3bYMeHeVNb&#10;8+KSVO1/vxwGO358v/NyMYOYyPnesoJ0n4AgbqzuuVXw8X7enUD4gKxxsEwKHuShLNarHDNtZ36j&#10;qQ6tiCHsM1TQhTBmUvqmI4N+b0fiyH1bZzBE6FqpHc4x3AzykCRHabDn2NDhSK8dNbf6bhRU1XX5&#10;/Kmf8ezlKXFH/aTb6kup7WapXkAEWsK/+M990QoOaZwfz8QjIItf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erjeSsAAAADcAAAADwAAAAAAAAAAAAAAAACYAgAAZHJzL2Rvd25y&#10;ZXYueG1sUEsFBgAAAAAEAAQA9QAAAIUDAAAAAA==&#10;" filled="f" stroked="f" strokeweight=".25pt">
              <v:textbox inset="1pt,1pt,1pt,1pt">
                <w:txbxContent>
                  <w:p w:rsidR="008167D5" w:rsidRDefault="008167D5" w:rsidP="00BA50D8">
                    <w:pPr>
                      <w:pStyle w:val="ab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Лист</w:t>
                    </w:r>
                  </w:p>
                </w:txbxContent>
              </v:textbox>
            </v:rect>
            <v:rect id="Rectangle 407" o:spid="_x0000_s1861" style="position:absolute;left:18949;top:19435;width:1001;height:423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fR70cEA&#10;AADcAAAADwAAAGRycy9kb3ducmV2LnhtbESPQYvCMBSE7wv+h/AEb2taEdFqlLIgeLWr4PHRPNtq&#10;81KTrNZ/bxYEj8PMfMOsNr1pxZ2cbywrSMcJCOLS6oYrBYff7fcchA/IGlvLpOBJHjbrwdcKM20f&#10;vKd7ESoRIewzVFCH0GVS+rImg35sO+Lona0zGKJ0ldQOHxFuWjlJkpk02HBcqLGjn5rKa/FnFOT5&#10;pT/eigVuvZwnbqanuspPSo2Gfb4EEagPn/C7vdMKJmkK/2fiEZDrF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BX0e9HBAAAA3AAAAA8AAAAAAAAAAAAAAAAAmAIAAGRycy9kb3du&#10;cmV2LnhtbFBLBQYAAAAABAAEAPUAAACGAwAAAAA=&#10;" filled="f" stroked="f" strokeweight=".25pt">
              <v:textbox inset="1pt,1pt,1pt,1pt">
                <w:txbxContent>
                  <w:p w:rsidR="008167D5" w:rsidRDefault="008167D5" w:rsidP="00BA50D8">
                    <w:pPr>
                      <w:pStyle w:val="ab"/>
                      <w:jc w:val="center"/>
                      <w:rPr>
                        <w:sz w:val="24"/>
                      </w:rPr>
                    </w:pPr>
                    <w:r>
                      <w:rPr>
                        <w:sz w:val="24"/>
                      </w:rPr>
                      <w:fldChar w:fldCharType="begin"/>
                    </w:r>
                    <w:r>
                      <w:rPr>
                        <w:sz w:val="24"/>
                      </w:rPr>
                      <w:instrText xml:space="preserve"> PAGE  \* LOWER </w:instrText>
                    </w:r>
                    <w:r>
                      <w:rPr>
                        <w:sz w:val="24"/>
                      </w:rPr>
                      <w:fldChar w:fldCharType="separate"/>
                    </w:r>
                    <w:r>
                      <w:rPr>
                        <w:sz w:val="24"/>
                      </w:rPr>
                      <w:t>1</w:t>
                    </w:r>
                    <w:r>
                      <w:rPr>
                        <w:sz w:val="24"/>
                      </w:rPr>
                      <w:fldChar w:fldCharType="end"/>
                    </w:r>
                  </w:p>
                </w:txbxContent>
              </v:textbox>
            </v:rect>
            <v:rect id="Rectangle 408" o:spid="_x0000_s1862" style="position:absolute;left:7745;top:19221;width:11075;height:477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SblpsEA&#10;AADcAAAADwAAAGRycy9kb3ducmV2LnhtbESPQYvCMBSE7wv+h/AEb2tqEdFqlLIgeLWr4PHRPNtq&#10;81KTrNZ/bxYEj8PMfMOsNr1pxZ2cbywrmIwTEMSl1Q1XCg6/2+85CB+QNbaWScGTPGzWg68VZto+&#10;eE/3IlQiQthnqKAOocuk9GVNBv3YdsTRO1tnMETpKqkdPiLctDJNkpk02HBcqLGjn5rKa/FnFOT5&#10;pT/eigVuvZwnbqanuspPSo2Gfb4EEagPn/C7vdMK0kkK/2fiEZDrF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OUm5abBAAAA3AAAAA8AAAAAAAAAAAAAAAAAmAIAAGRycy9kb3du&#10;cmV2LnhtbFBLBQYAAAAABAAEAPUAAACGAwAAAAA=&#10;" filled="f" stroked="f" strokeweight=".25pt">
              <v:textbox inset="1pt,1pt,1pt,1pt">
                <w:txbxContent>
                  <w:p w:rsidR="008167D5" w:rsidRDefault="008167D5" w:rsidP="00BA50D8">
                    <w:pPr>
                      <w:pStyle w:val="ab"/>
                      <w:jc w:val="center"/>
                    </w:pPr>
                    <w:r>
                      <w:t>НАЗВАНИЕ ДОКУМЕНТА</w:t>
                    </w:r>
                  </w:p>
                </w:txbxContent>
              </v:textbox>
            </v:rect>
            <w10:wrap anchorx="page" anchory="page"/>
            <w10:anchorlock/>
          </v:group>
        </w:pict>
      </w:r>
      <w:r w:rsidR="00BA50D8" w:rsidRPr="00F868F5">
        <w:rPr>
          <w:rFonts w:eastAsia="Times New Roman"/>
          <w:noProof/>
          <w:sz w:val="20"/>
          <w:szCs w:val="28"/>
        </w:rPr>
        <w:t xml:space="preserve"> </w:t>
      </w: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noProof/>
          <w:sz w:val="20"/>
          <w:szCs w:val="28"/>
        </w:rPr>
      </w:pP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noProof/>
          <w:sz w:val="20"/>
          <w:szCs w:val="28"/>
        </w:rPr>
      </w:pP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noProof/>
          <w:sz w:val="20"/>
          <w:szCs w:val="28"/>
        </w:rPr>
      </w:pP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noProof/>
          <w:sz w:val="20"/>
          <w:szCs w:val="28"/>
        </w:rPr>
      </w:pP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noProof/>
          <w:sz w:val="20"/>
          <w:szCs w:val="28"/>
        </w:rPr>
      </w:pP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noProof/>
          <w:sz w:val="20"/>
          <w:szCs w:val="28"/>
        </w:rPr>
      </w:pP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Pr="00F868F5" w:rsidRDefault="00BA50D8" w:rsidP="00BA50D8">
      <w:pPr>
        <w:spacing w:line="360" w:lineRule="auto"/>
        <w:rPr>
          <w:rFonts w:eastAsia="Times New Roman"/>
        </w:rPr>
      </w:pPr>
    </w:p>
    <w:p w:rsidR="00BA50D8" w:rsidRPr="00F868F5" w:rsidRDefault="00BA50D8" w:rsidP="00BA50D8">
      <w:pPr>
        <w:spacing w:line="360" w:lineRule="auto"/>
        <w:rPr>
          <w:rFonts w:eastAsia="Times New Roman"/>
        </w:rPr>
      </w:pPr>
    </w:p>
    <w:p w:rsidR="00BA50D8" w:rsidRPr="00F868F5" w:rsidRDefault="00BA50D8" w:rsidP="00BA50D8">
      <w:pPr>
        <w:spacing w:line="360" w:lineRule="auto"/>
        <w:rPr>
          <w:rFonts w:eastAsia="Times New Roman"/>
        </w:rPr>
      </w:pPr>
    </w:p>
    <w:p w:rsidR="00BA50D8" w:rsidRPr="00F868F5" w:rsidRDefault="00BA50D8" w:rsidP="00BA50D8">
      <w:pPr>
        <w:spacing w:line="360" w:lineRule="auto"/>
        <w:rPr>
          <w:rFonts w:eastAsia="Times New Roman"/>
        </w:rPr>
      </w:pPr>
    </w:p>
    <w:p w:rsidR="00BA50D8" w:rsidRPr="00F868F5" w:rsidRDefault="00BA50D8" w:rsidP="00BA50D8">
      <w:pPr>
        <w:spacing w:line="360" w:lineRule="auto"/>
        <w:rPr>
          <w:rFonts w:eastAsia="Times New Roman"/>
        </w:rPr>
      </w:pPr>
    </w:p>
    <w:p w:rsidR="00BA50D8" w:rsidRPr="00F868F5" w:rsidRDefault="00BA50D8" w:rsidP="00BA50D8">
      <w:pPr>
        <w:spacing w:line="360" w:lineRule="auto"/>
        <w:rPr>
          <w:rFonts w:eastAsia="Times New Roman"/>
        </w:rPr>
      </w:pPr>
    </w:p>
    <w:p w:rsidR="00BA50D8" w:rsidRPr="00F868F5" w:rsidRDefault="00BA50D8" w:rsidP="00BA50D8">
      <w:pPr>
        <w:spacing w:line="360" w:lineRule="auto"/>
        <w:rPr>
          <w:rFonts w:eastAsia="Times New Roman"/>
        </w:rPr>
      </w:pP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noProof/>
          <w:sz w:val="20"/>
          <w:szCs w:val="28"/>
        </w:rPr>
      </w:pP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noProof/>
          <w:sz w:val="20"/>
          <w:szCs w:val="28"/>
        </w:rPr>
      </w:pP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noProof/>
          <w:sz w:val="20"/>
          <w:szCs w:val="28"/>
        </w:rPr>
      </w:pP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noProof/>
          <w:sz w:val="20"/>
          <w:szCs w:val="28"/>
        </w:rPr>
      </w:pP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noProof/>
          <w:sz w:val="20"/>
          <w:szCs w:val="28"/>
        </w:rPr>
      </w:pP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noProof/>
          <w:sz w:val="20"/>
          <w:szCs w:val="28"/>
        </w:rPr>
      </w:pPr>
    </w:p>
    <w:p w:rsidR="00BA50D8" w:rsidRPr="00F868F5" w:rsidRDefault="001F1CF4" w:rsidP="00BA50D8">
      <w:pPr>
        <w:spacing w:line="360" w:lineRule="auto"/>
        <w:jc w:val="center"/>
        <w:rPr>
          <w:rFonts w:eastAsia="Times New Roman"/>
          <w:noProof/>
          <w:sz w:val="20"/>
          <w:szCs w:val="28"/>
        </w:rPr>
      </w:pPr>
      <w:r>
        <w:rPr>
          <w:rFonts w:eastAsia="Times New Roman"/>
          <w:noProof/>
          <w:sz w:val="20"/>
          <w:szCs w:val="28"/>
        </w:rPr>
        <w:pict>
          <v:group id="_x0000_s1863" style="position:absolute;left:0;text-align:left;margin-left:56.7pt;margin-top:19.85pt;width:518.8pt;height:802.3pt;z-index:251728896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" o:allowincell="f">
            <v:rect id="Rectangle 390" o:spid="_x0000_s1864" style="position:absolute;width:20000;height:20000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nhakcEA&#10;AADcAAAADwAAAGRycy9kb3ducmV2LnhtbERPzYrCMBC+C75DmAVvmq6I2K5RqiB4kt3qAwzNbFts&#10;JrWJbfXpN8KCt/n4fme9HUwtOmpdZVnB5ywCQZxbXXGh4HI+TFcgnEfWWFsmBQ9ysN2MR2tMtO35&#10;h7rMFyKEsEtQQel9k0jp8pIMupltiAP3a1uDPsC2kLrFPoSbWs6jaCkNVhwaSmxoX1J+ze5GwdUP&#10;3Sktsuchvuzi/HuX9vdbqtTkY0i/QHga/Fv87z7qMD9ewOuZcIHc/AE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F54WpHBAAAA3AAAAA8AAAAAAAAAAAAAAAAAmAIAAGRycy9kb3du&#10;cmV2LnhtbFBLBQYAAAAABAAEAPUAAACGAwAAAAA=&#10;" filled="f" strokeweight="2pt"/>
            <v:line id="Line 391" o:spid="_x0000_s1865" style="position:absolute;visibility:visible" from="1093,18949" to="1095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" strokeweight="2pt"/>
            <v:line id="Line 392" o:spid="_x0000_s1866" style="position:absolute;visibility:visible" from="10,18941" to="19977,1894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" strokeweight="2pt"/>
            <v:line id="Line 393" o:spid="_x0000_s1867" style="position:absolute;visibility:visible" from="2186,18949" to="2188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5ApJ8EAAADcAAAADwAAAGRycy9kb3ducmV2LnhtbERPS4vCMBC+C/sfwix403QXXLU2iggV&#10;b7KtF29jM31gMylN1PrvzcKCt/n4npNsBtOKO/WusazgaxqBIC6sbrhScMrTyQKE88gaW8uk4EkO&#10;NuuPUYKxtg/+pXvmKxFC2MWooPa+i6V0RU0G3dR2xIErbW/QB9hXUvf4COGmld9R9CMNNhwaauxo&#10;V1NxzW5GwfV8mqX7407nbbbVlyr150uplRp/DtsVCE+Df4v/3Qcd5i/n8PdMuECuX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ADkCknwQAAANwAAAAPAAAAAAAAAAAAAAAA&#10;AKECAABkcnMvZG93bnJldi54bWxQSwUGAAAAAAQABAD5AAAAjwMAAAAA&#10;" strokeweight="2pt"/>
            <v:line id="Line 394" o:spid="_x0000_s1868" style="position:absolute;visibility:visible" from="4919,18949" to="4921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g+9VcIAAADcAAAADwAAAGRycy9kb3ducmV2LnhtbESPQYvCQAyF74L/YYiwN50q7KLVUUSo&#10;eFu2evEWO7EtdjKlM2r99+aw4C3hvbz3ZbXpXaMe1IXas4HpJAFFXHhbc2ngdMzGc1AhIltsPJOB&#10;FwXYrIeDFabWP/mPHnkslYRwSNFAFWObah2KihyGiW+JRbv6zmGUtSu17fAp4a7RsyT50Q5rloYK&#10;W9pVVNzyuzNwO5++s/3vzh6bfGsvZRbPl6s15mvUb5egIvXxY/6/PljBXwitPCMT6PUb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cg+9VcIAAADcAAAADwAAAAAAAAAAAAAA&#10;AAChAgAAZHJzL2Rvd25yZXYueG1sUEsFBgAAAAAEAAQA+QAAAJADAAAAAA==&#10;" strokeweight="2pt"/>
            <v:line id="Line 395" o:spid="_x0000_s1869" style="position:absolute;visibility:visible" from="6557,18959" to="6559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" strokeweight="2pt"/>
            <v:line id="Line 396" o:spid="_x0000_s1870" style="position:absolute;visibility:visible" from="7650,18949" to="7652,1997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" strokeweight="2pt"/>
            <v:line id="Line 397" o:spid="_x0000_s1871" style="position:absolute;visibility:visible" from="18905,18949" to="18909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0BrgM78AAADcAAAADwAAAGRycy9kb3ducmV2LnhtbESPwQrCMBBE74L/EFbwpqmCItUoIlS8&#10;idVLb2uztsVmU5qo9e+NIHgcZuYNs9p0phZPal1lWcFkHIEgzq2uuFBwOSejBQjnkTXWlknBmxxs&#10;1v3eCmNtX3yiZ+oLESDsYlRQet/EUrq8JINubBvi4N1sa9AH2RZSt/gKcFPLaRTNpcGKw0KJDe1K&#10;yu/pwyi4Z5dZsj/u9LlOt/paJD673rRSw0G3XYLw1Pl/+Nc+aAXTaALfM+EIyPUH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0BrgM78AAADcAAAADwAAAAAAAAAAAAAAAACh&#10;AgAAZHJzL2Rvd25yZXYueG1sUEsFBgAAAAAEAAQA+QAAAI0DAAAAAA==&#10;" strokeweight="2pt"/>
            <v:line id="Line 398" o:spid="_x0000_s1872" style="position:absolute;visibility:visible" from="10,19293" to="7631,1929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Hv898QAAADcAAAADwAAAGRycy9kb3ducmV2LnhtbESP3WoCMRSE7wu+QziCdzXrXki7NUrx&#10;B5RelKoPcNycbrZuTpYk6urTN4Lg5TAz3zCTWWcbcSYfascKRsMMBHHpdM2Vgv1u9foGIkRkjY1j&#10;UnClALNp72WChXYX/qHzNlYiQTgUqMDE2BZShtKQxTB0LXHyfp23GJP0ldQeLwluG5ln2VharDkt&#10;GGxpbqg8bk9WwcYfvo6jW2XkgTd+2Xwv3oP9U2rQ7z4/QETq4jP8aK+1gjzL4X4mHQE5/Qc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ke/z3xAAAANwAAAAPAAAAAAAAAAAA&#10;AAAAAKECAABkcnMvZG93bnJldi54bWxQSwUGAAAAAAQABAD5AAAAkgMAAAAA&#10;" strokeweight="1pt"/>
            <v:line id="Line 399" o:spid="_x0000_s1873" style="position:absolute;visibility:visible" from="10,19646" to="7631,1964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4Tb38AAAADcAAAADwAAAGRycy9kb3ducmV2LnhtbESPwQrCMBBE74L/EFbwpqmKItUoIlS8&#10;idWLt7VZ22KzKU3U+vdGEDwOM/OGWa5bU4knNa60rGA0jEAQZ1aXnCs4n5LBHITzyBory6TgTQ7W&#10;q25nibG2Lz7SM/W5CBB2MSoovK9jKV1WkEE3tDVx8G62MeiDbHKpG3wFuKnkOIpm0mDJYaHAmrYF&#10;Zff0YRTcL+dpsjts9alKN/qaJ/5yvWml+r12swDhqfX/8K+91wrG0QS+Z8IRkKsP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E+E29/AAAAA3AAAAA8AAAAAAAAAAAAAAAAA&#10;oQIAAGRycy9kb3ducmV2LnhtbFBLBQYAAAAABAAEAPkAAACOAwAAAAA=&#10;" strokeweight="2pt"/>
            <v:line id="Line 400" o:spid="_x0000_s1874" style="position:absolute;visibility:visible" from="18919,19296" to="19990,1929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N7BGMUAAADcAAAADwAAAGRycy9kb3ducmV2LnhtbESP3WoCMRSE74W+QziF3tWsUsSuZhfp&#10;D1S8kKoPcNwcN6ubkyVJde3TN0LBy2FmvmHmZW9bcSYfGscKRsMMBHHldMO1gt3283kKIkRkja1j&#10;UnClAGXxMJhjrt2Fv+m8ibVIEA45KjAxdrmUoTJkMQxdR5y8g/MWY5K+ltrjJcFtK8dZNpEWG04L&#10;Bjt6M1SdNj9WwdLvV6fRb23knpf+o12/vwZ7VOrpsV/MQETq4z383/7SCsbZC9zOpCMgiz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RN7BGMUAAADcAAAADwAAAAAAAAAA&#10;AAAAAAChAgAAZHJzL2Rvd25yZXYueG1sUEsFBgAAAAAEAAQA+QAAAJMDAAAAAA==&#10;" strokeweight="1pt"/>
            <v:rect id="Rectangle 401" o:spid="_x0000_s1875" style="position:absolute;left:54;top:19660;width:1000;height:309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xbrD8IA&#10;AADcAAAADwAAAGRycy9kb3ducmV2LnhtbESPQWsCMRSE7wX/Q3iCt5ooKro1ylIQvLpW8PjYvO5u&#10;u3lZk1TXf28EocdhZr5h1tvetuJKPjSONUzGCgRx6UzDlYav4+59CSJEZIOtY9JwpwDbzeBtjZlx&#10;Nz7QtYiVSBAOGWqoY+wyKUNZk8Uwdh1x8r6dtxiT9JU0Hm8Jbls5VWohLTacFmrs6LOm8rf4sxry&#10;/Kc/XYoV7oJcKr8wM1PlZ61Hwz7/ABGpj//hV3tvNEzVHJ5n0hGQmwc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vFusPwgAAANwAAAAPAAAAAAAAAAAAAAAAAJgCAABkcnMvZG93&#10;bnJldi54bWxQSwUGAAAAAAQABAD1AAAAhwMAAAAA&#10;" filled="f" stroked="f" strokeweight=".25pt">
              <v:textbox inset="1pt,1pt,1pt,1pt">
                <w:txbxContent>
                  <w:p w:rsidR="008167D5" w:rsidRDefault="008167D5" w:rsidP="00BA50D8">
                    <w:pPr>
                      <w:pStyle w:val="ab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Изм.</w:t>
                    </w:r>
                  </w:p>
                </w:txbxContent>
              </v:textbox>
            </v:rect>
            <v:rect id="Rectangle 402" o:spid="_x0000_s1876" style="position:absolute;left:1139;top:19660;width:1001;height:309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8R1eMIA&#10;AADcAAAADwAAAGRycy9kb3ducmV2LnhtbESPQWvCQBSE70L/w/IKveluQwk2dQ2hIHg1KvT4yL4m&#10;abNv092txn/vCoLHYWa+YVblZAdxIh96xxpeFwoEceNMz62Gw34zX4IIEdng4Jg0XChAuX6arbAw&#10;7sw7OtWxFQnCoUANXYxjIWVoOrIYFm4kTt638xZjkr6VxuM5we0gM6VyabHntNDhSJ8dNb/1v9VQ&#10;VT/T8a9+x02QS+Vz82ba6kvrl+ep+gARaYqP8L29NRoylcPtTDoCcn0F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fxHV4wgAAANwAAAAPAAAAAAAAAAAAAAAAAJgCAABkcnMvZG93&#10;bnJldi54bWxQSwUGAAAAAAQABAD1AAAAhwMAAAAA&#10;" filled="f" stroked="f" strokeweight=".25pt">
              <v:textbox inset="1pt,1pt,1pt,1pt">
                <w:txbxContent>
                  <w:p w:rsidR="008167D5" w:rsidRDefault="008167D5" w:rsidP="00BA50D8">
                    <w:pPr>
                      <w:pStyle w:val="ab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Лист</w:t>
                    </w:r>
                  </w:p>
                </w:txbxContent>
              </v:textbox>
            </v:rect>
            <v:rect id="Rectangle 403" o:spid="_x0000_s1877" style="position:absolute;left:2267;top:19660;width:2573;height:309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IjQ48IA&#10;AADcAAAADwAAAGRycy9kb3ducmV2LnhtbESPQWsCMRSE7wX/Q3iCt5ooYnVrlKUgeHWt4PGxed3d&#10;dvOyJqmu/94IgsdhZr5hVpvetuJCPjSONUzGCgRx6UzDlYbvw/Z9ASJEZIOtY9JwowCb9eBthZlx&#10;V97TpYiVSBAOGWqoY+wyKUNZk8Uwdh1x8n6ctxiT9JU0Hq8Jbls5VWouLTacFmrs6Kum8q/4txry&#10;/Lc/noslboNcKD83M1PlJ61Hwz7/BBGpj6/ws70zGqbqAx5n0hGQ6zs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wiNDjwgAAANwAAAAPAAAAAAAAAAAAAAAAAJgCAABkcnMvZG93&#10;bnJldi54bWxQSwUGAAAAAAQABAD1AAAAhwMAAAAA&#10;" filled="f" stroked="f" strokeweight=".25pt">
              <v:textbox inset="1pt,1pt,1pt,1pt">
                <w:txbxContent>
                  <w:p w:rsidR="008167D5" w:rsidRDefault="008167D5" w:rsidP="00BA50D8">
                    <w:pPr>
                      <w:pStyle w:val="ab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№ докум.</w:t>
                    </w:r>
                  </w:p>
                </w:txbxContent>
              </v:textbox>
            </v:rect>
            <v:rect id="Rectangle 404" o:spid="_x0000_s1878" style="position:absolute;left:4983;top:19660;width:1534;height:309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RdEkb8A&#10;AADcAAAADwAAAGRycy9kb3ducmV2LnhtbERPz2vCMBS+D/wfwhN2m4kyRGtTKUJh13UbeHw0z7ba&#10;vNQkq91/vxwGO358v/PjbAcxkQ+9Yw3rlQJB3DjTc6vh86N62YEIEdng4Jg0/FCAY7F4yjEz7sHv&#10;NNWxFSmEQ4YauhjHTMrQdGQxrNxInLiL8xZjgr6VxuMjhdtBbpTaSos9p4YORzp11Nzqb6uhLK/z&#10;173eYxXkTvmteTVtedb6eTmXBxCR5vgv/nO/GQ0bldamM+kIyOIX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ABF0SRvwAAANwAAAAPAAAAAAAAAAAAAAAAAJgCAABkcnMvZG93bnJl&#10;di54bWxQSwUGAAAAAAQABAD1AAAAhAMAAAAA&#10;" filled="f" stroked="f" strokeweight=".25pt">
              <v:textbox inset="1pt,1pt,1pt,1pt">
                <w:txbxContent>
                  <w:p w:rsidR="008167D5" w:rsidRDefault="008167D5" w:rsidP="00BA50D8">
                    <w:pPr>
                      <w:pStyle w:val="ab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Подпись</w:t>
                    </w:r>
                  </w:p>
                </w:txbxContent>
              </v:textbox>
            </v:rect>
            <v:rect id="Rectangle 405" o:spid="_x0000_s1879" style="position:absolute;left:6604;top:19660;width:1000;height:309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lvhCsEA&#10;AADcAAAADwAAAGRycy9kb3ducmV2LnhtbESPQYvCMBSE7wv+h/CEva2JsohWoxRB8Gp3Fzw+mmdb&#10;bV5qErX+e7MgeBxm5htmue5tK27kQ+NYw3ikQBCXzjRcafj92X7NQISIbLB1TBoeFGC9GnwsMTPu&#10;znu6FbESCcIhQw11jF0mZShrshhGriNO3tF5izFJX0nj8Z7gtpUTpabSYsNpocaONjWV5+JqNeT5&#10;qf+7FHPcBjlTfmq+TZUftP4c9vkCRKQ+vsOv9s5omKg5/J9JR0Cung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G5b4QrBAAAA3AAAAA8AAAAAAAAAAAAAAAAAmAIAAGRycy9kb3du&#10;cmV2LnhtbFBLBQYAAAAABAAEAPUAAACGAwAAAAA=&#10;" filled="f" stroked="f" strokeweight=".25pt">
              <v:textbox inset="1pt,1pt,1pt,1pt">
                <w:txbxContent>
                  <w:p w:rsidR="008167D5" w:rsidRDefault="008167D5" w:rsidP="00BA50D8">
                    <w:pPr>
                      <w:pStyle w:val="ab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Дата</w:t>
                    </w:r>
                  </w:p>
                </w:txbxContent>
              </v:textbox>
            </v:rect>
            <v:rect id="Rectangle 406" o:spid="_x0000_s1880" style="position:absolute;left:18949;top:18977;width:1001;height:309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rjeSsAA&#10;AADcAAAADwAAAGRycy9kb3ducmV2LnhtbERPz2uDMBS+F/o/hFforY2WUTpnFBkUep3bYMeHeVNb&#10;8+KSVO1/vxwGO358v/NyMYOYyPnesoJ0n4AgbqzuuVXw8X7enUD4gKxxsEwKHuShLNarHDNtZ36j&#10;qQ6tiCHsM1TQhTBmUvqmI4N+b0fiyH1bZzBE6FqpHc4x3AzykCRHabDn2NDhSK8dNbf6bhRU1XX5&#10;/Kmf8ezlKXFH/aTb6kup7WapXkAEWsK/+M990QoOaZwfz8QjIItf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erjeSsAAAADcAAAADwAAAAAAAAAAAAAAAACYAgAAZHJzL2Rvd25y&#10;ZXYueG1sUEsFBgAAAAAEAAQA9QAAAIUDAAAAAA==&#10;" filled="f" stroked="f" strokeweight=".25pt">
              <v:textbox inset="1pt,1pt,1pt,1pt">
                <w:txbxContent>
                  <w:p w:rsidR="008167D5" w:rsidRDefault="008167D5" w:rsidP="00BA50D8">
                    <w:pPr>
                      <w:pStyle w:val="ab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Лист</w:t>
                    </w:r>
                  </w:p>
                </w:txbxContent>
              </v:textbox>
            </v:rect>
            <v:rect id="Rectangle 407" o:spid="_x0000_s1881" style="position:absolute;left:18949;top:19435;width:1001;height:423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fR70cEA&#10;AADcAAAADwAAAGRycy9kb3ducmV2LnhtbESPQYvCMBSE7wv+h/AEb2taEdFqlLIgeLWr4PHRPNtq&#10;81KTrNZ/bxYEj8PMfMOsNr1pxZ2cbywrSMcJCOLS6oYrBYff7fcchA/IGlvLpOBJHjbrwdcKM20f&#10;vKd7ESoRIewzVFCH0GVS+rImg35sO+Lona0zGKJ0ldQOHxFuWjlJkpk02HBcqLGjn5rKa/FnFOT5&#10;pT/eigVuvZwnbqanuspPSo2Gfb4EEagPn/C7vdMKJmkK/2fiEZDrF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BX0e9HBAAAA3AAAAA8AAAAAAAAAAAAAAAAAmAIAAGRycy9kb3du&#10;cmV2LnhtbFBLBQYAAAAABAAEAPUAAACGAwAAAAA=&#10;" filled="f" stroked="f" strokeweight=".25pt">
              <v:textbox inset="1pt,1pt,1pt,1pt">
                <w:txbxContent>
                  <w:p w:rsidR="008167D5" w:rsidRDefault="008167D5" w:rsidP="00BA50D8">
                    <w:pPr>
                      <w:pStyle w:val="ab"/>
                      <w:jc w:val="center"/>
                      <w:rPr>
                        <w:sz w:val="24"/>
                      </w:rPr>
                    </w:pPr>
                    <w:r>
                      <w:rPr>
                        <w:sz w:val="24"/>
                      </w:rPr>
                      <w:fldChar w:fldCharType="begin"/>
                    </w:r>
                    <w:r>
                      <w:rPr>
                        <w:sz w:val="24"/>
                      </w:rPr>
                      <w:instrText xml:space="preserve"> PAGE  \* LOWER </w:instrText>
                    </w:r>
                    <w:r>
                      <w:rPr>
                        <w:sz w:val="24"/>
                      </w:rPr>
                      <w:fldChar w:fldCharType="separate"/>
                    </w:r>
                    <w:r>
                      <w:rPr>
                        <w:sz w:val="24"/>
                      </w:rPr>
                      <w:t>1</w:t>
                    </w:r>
                    <w:r>
                      <w:rPr>
                        <w:sz w:val="24"/>
                      </w:rPr>
                      <w:fldChar w:fldCharType="end"/>
                    </w:r>
                  </w:p>
                </w:txbxContent>
              </v:textbox>
            </v:rect>
            <v:rect id="Rectangle 408" o:spid="_x0000_s1882" style="position:absolute;left:7745;top:19221;width:11075;height:477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SblpsEA&#10;AADcAAAADwAAAGRycy9kb3ducmV2LnhtbESPQYvCMBSE7wv+h/AEb2tqEdFqlLIgeLWr4PHRPNtq&#10;81KTrNZ/bxYEj8PMfMOsNr1pxZ2cbywrmIwTEMSl1Q1XCg6/2+85CB+QNbaWScGTPGzWg68VZto+&#10;eE/3IlQiQthnqKAOocuk9GVNBv3YdsTRO1tnMETpKqkdPiLctDJNkpk02HBcqLGjn5rKa/FnFOT5&#10;pT/eigVuvZwnbqanuspPSo2Gfb4EEagPn/C7vdMK0kkK/2fiEZDrF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OUm5abBAAAA3AAAAA8AAAAAAAAAAAAAAAAAmAIAAGRycy9kb3du&#10;cmV2LnhtbFBLBQYAAAAABAAEAPUAAACGAwAAAAA=&#10;" filled="f" stroked="f" strokeweight=".25pt">
              <v:textbox inset="1pt,1pt,1pt,1pt">
                <w:txbxContent>
                  <w:p w:rsidR="008167D5" w:rsidRDefault="008167D5" w:rsidP="00BA50D8">
                    <w:pPr>
                      <w:pStyle w:val="ab"/>
                      <w:jc w:val="center"/>
                    </w:pPr>
                    <w:r>
                      <w:t>НАЗВАНИЕ ДОКУМЕНТА</w:t>
                    </w:r>
                  </w:p>
                </w:txbxContent>
              </v:textbox>
            </v:rect>
            <w10:wrap anchorx="page" anchory="page"/>
            <w10:anchorlock/>
          </v:group>
        </w:pict>
      </w:r>
      <w:r w:rsidR="00BA50D8" w:rsidRPr="00F868F5">
        <w:rPr>
          <w:rFonts w:eastAsia="Times New Roman"/>
          <w:noProof/>
          <w:sz w:val="20"/>
          <w:szCs w:val="28"/>
        </w:rPr>
        <w:t xml:space="preserve"> </w:t>
      </w: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noProof/>
          <w:sz w:val="20"/>
          <w:szCs w:val="28"/>
        </w:rPr>
      </w:pP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noProof/>
          <w:sz w:val="20"/>
          <w:szCs w:val="28"/>
        </w:rPr>
      </w:pP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noProof/>
          <w:sz w:val="20"/>
          <w:szCs w:val="28"/>
        </w:rPr>
      </w:pP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noProof/>
          <w:sz w:val="20"/>
          <w:szCs w:val="28"/>
        </w:rPr>
      </w:pP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noProof/>
          <w:sz w:val="20"/>
          <w:szCs w:val="28"/>
        </w:rPr>
      </w:pP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noProof/>
          <w:sz w:val="20"/>
          <w:szCs w:val="28"/>
        </w:rPr>
      </w:pP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Pr="00F868F5" w:rsidRDefault="00BA50D8" w:rsidP="00BA50D8">
      <w:pPr>
        <w:spacing w:line="360" w:lineRule="auto"/>
        <w:rPr>
          <w:rFonts w:eastAsia="Times New Roman"/>
        </w:rPr>
      </w:pPr>
    </w:p>
    <w:p w:rsidR="00BA50D8" w:rsidRPr="00F868F5" w:rsidRDefault="00BA50D8" w:rsidP="00BA50D8">
      <w:pPr>
        <w:spacing w:line="360" w:lineRule="auto"/>
        <w:rPr>
          <w:rFonts w:eastAsia="Times New Roman"/>
        </w:rPr>
      </w:pPr>
    </w:p>
    <w:p w:rsidR="00BA50D8" w:rsidRPr="00F868F5" w:rsidRDefault="00BA50D8" w:rsidP="00BA50D8">
      <w:pPr>
        <w:spacing w:line="360" w:lineRule="auto"/>
        <w:rPr>
          <w:rFonts w:eastAsia="Times New Roman"/>
        </w:rPr>
      </w:pPr>
    </w:p>
    <w:p w:rsidR="00BA50D8" w:rsidRPr="00F868F5" w:rsidRDefault="00BA50D8" w:rsidP="00BA50D8">
      <w:pPr>
        <w:spacing w:line="360" w:lineRule="auto"/>
        <w:rPr>
          <w:rFonts w:eastAsia="Times New Roman"/>
        </w:rPr>
      </w:pPr>
    </w:p>
    <w:p w:rsidR="00BA50D8" w:rsidRPr="00F868F5" w:rsidRDefault="00BA50D8" w:rsidP="00BA50D8">
      <w:pPr>
        <w:spacing w:line="360" w:lineRule="auto"/>
        <w:rPr>
          <w:rFonts w:eastAsia="Times New Roman"/>
        </w:rPr>
      </w:pPr>
    </w:p>
    <w:p w:rsidR="00BA50D8" w:rsidRPr="00F868F5" w:rsidRDefault="00BA50D8" w:rsidP="00BA50D8">
      <w:pPr>
        <w:spacing w:line="360" w:lineRule="auto"/>
        <w:rPr>
          <w:rFonts w:eastAsia="Times New Roman"/>
        </w:rPr>
      </w:pPr>
    </w:p>
    <w:p w:rsidR="00BA50D8" w:rsidRPr="00F868F5" w:rsidRDefault="00BA50D8" w:rsidP="00BA50D8">
      <w:pPr>
        <w:spacing w:line="360" w:lineRule="auto"/>
        <w:rPr>
          <w:rFonts w:eastAsia="Times New Roman"/>
        </w:rPr>
      </w:pP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noProof/>
          <w:sz w:val="20"/>
          <w:szCs w:val="28"/>
        </w:rPr>
      </w:pP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noProof/>
          <w:sz w:val="20"/>
          <w:szCs w:val="28"/>
        </w:rPr>
      </w:pP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noProof/>
          <w:sz w:val="20"/>
          <w:szCs w:val="28"/>
        </w:rPr>
      </w:pP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noProof/>
          <w:sz w:val="20"/>
          <w:szCs w:val="28"/>
        </w:rPr>
      </w:pP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noProof/>
          <w:sz w:val="20"/>
          <w:szCs w:val="28"/>
        </w:rPr>
      </w:pP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noProof/>
          <w:sz w:val="20"/>
          <w:szCs w:val="28"/>
        </w:rPr>
      </w:pPr>
    </w:p>
    <w:p w:rsidR="00BA50D8" w:rsidRPr="00F868F5" w:rsidRDefault="001F1CF4" w:rsidP="00BA50D8">
      <w:pPr>
        <w:spacing w:line="360" w:lineRule="auto"/>
        <w:jc w:val="center"/>
        <w:rPr>
          <w:rFonts w:eastAsia="Times New Roman"/>
          <w:noProof/>
          <w:sz w:val="20"/>
          <w:szCs w:val="28"/>
        </w:rPr>
      </w:pPr>
      <w:r>
        <w:rPr>
          <w:rFonts w:eastAsia="Times New Roman"/>
          <w:noProof/>
          <w:sz w:val="20"/>
          <w:szCs w:val="28"/>
        </w:rPr>
        <w:pict>
          <v:group id="_x0000_s1883" style="position:absolute;left:0;text-align:left;margin-left:56.7pt;margin-top:19.85pt;width:518.8pt;height:802.3pt;z-index:251730944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" o:allowincell="f">
            <v:rect id="Rectangle 390" o:spid="_x0000_s1884" style="position:absolute;width:20000;height:20000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nhakcEA&#10;AADcAAAADwAAAGRycy9kb3ducmV2LnhtbERPzYrCMBC+C75DmAVvmq6I2K5RqiB4kt3qAwzNbFts&#10;JrWJbfXpN8KCt/n4fme9HUwtOmpdZVnB5ywCQZxbXXGh4HI+TFcgnEfWWFsmBQ9ysN2MR2tMtO35&#10;h7rMFyKEsEtQQel9k0jp8pIMupltiAP3a1uDPsC2kLrFPoSbWs6jaCkNVhwaSmxoX1J+ze5GwdUP&#10;3Sktsuchvuzi/HuX9vdbqtTkY0i/QHga/Fv87z7qMD9ewOuZcIHc/AE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F54WpHBAAAA3AAAAA8AAAAAAAAAAAAAAAAAmAIAAGRycy9kb3du&#10;cmV2LnhtbFBLBQYAAAAABAAEAPUAAACGAwAAAAA=&#10;" filled="f" strokeweight="2pt"/>
            <v:line id="Line 391" o:spid="_x0000_s1885" style="position:absolute;visibility:visible" from="1093,18949" to="1095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" strokeweight="2pt"/>
            <v:line id="Line 392" o:spid="_x0000_s1886" style="position:absolute;visibility:visible" from="10,18941" to="19977,1894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" strokeweight="2pt"/>
            <v:line id="Line 393" o:spid="_x0000_s1887" style="position:absolute;visibility:visible" from="2186,18949" to="2188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5ApJ8EAAADcAAAADwAAAGRycy9kb3ducmV2LnhtbERPS4vCMBC+C/sfwix403QXXLU2iggV&#10;b7KtF29jM31gMylN1PrvzcKCt/n4npNsBtOKO/WusazgaxqBIC6sbrhScMrTyQKE88gaW8uk4EkO&#10;NuuPUYKxtg/+pXvmKxFC2MWooPa+i6V0RU0G3dR2xIErbW/QB9hXUvf4COGmld9R9CMNNhwaauxo&#10;V1NxzW5GwfV8mqX7407nbbbVlyr150uplRp/DtsVCE+Df4v/3Qcd5i/n8PdMuECuX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ADkCknwQAAANwAAAAPAAAAAAAAAAAAAAAA&#10;AKECAABkcnMvZG93bnJldi54bWxQSwUGAAAAAAQABAD5AAAAjwMAAAAA&#10;" strokeweight="2pt"/>
            <v:line id="Line 394" o:spid="_x0000_s1888" style="position:absolute;visibility:visible" from="4919,18949" to="4921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g+9VcIAAADcAAAADwAAAGRycy9kb3ducmV2LnhtbESPQYvCQAyF74L/YYiwN50q7KLVUUSo&#10;eFu2evEWO7EtdjKlM2r99+aw4C3hvbz3ZbXpXaMe1IXas4HpJAFFXHhbc2ngdMzGc1AhIltsPJOB&#10;FwXYrIeDFabWP/mPHnkslYRwSNFAFWObah2KihyGiW+JRbv6zmGUtSu17fAp4a7RsyT50Q5rloYK&#10;W9pVVNzyuzNwO5++s/3vzh6bfGsvZRbPl6s15mvUb5egIvXxY/6/PljBXwitPCMT6PUb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cg+9VcIAAADcAAAADwAAAAAAAAAAAAAA&#10;AAChAgAAZHJzL2Rvd25yZXYueG1sUEsFBgAAAAAEAAQA+QAAAJADAAAAAA==&#10;" strokeweight="2pt"/>
            <v:line id="Line 395" o:spid="_x0000_s1889" style="position:absolute;visibility:visible" from="6557,18959" to="6559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" strokeweight="2pt"/>
            <v:line id="Line 396" o:spid="_x0000_s1890" style="position:absolute;visibility:visible" from="7650,18949" to="7652,1997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" strokeweight="2pt"/>
            <v:line id="Line 397" o:spid="_x0000_s1891" style="position:absolute;visibility:visible" from="18905,18949" to="18909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0BrgM78AAADcAAAADwAAAGRycy9kb3ducmV2LnhtbESPwQrCMBBE74L/EFbwpqmCItUoIlS8&#10;idVLb2uztsVmU5qo9e+NIHgcZuYNs9p0phZPal1lWcFkHIEgzq2uuFBwOSejBQjnkTXWlknBmxxs&#10;1v3eCmNtX3yiZ+oLESDsYlRQet/EUrq8JINubBvi4N1sa9AH2RZSt/gKcFPLaRTNpcGKw0KJDe1K&#10;yu/pwyi4Z5dZsj/u9LlOt/paJD673rRSw0G3XYLw1Pl/+Nc+aAXTaALfM+EIyPUH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0BrgM78AAADcAAAADwAAAAAAAAAAAAAAAACh&#10;AgAAZHJzL2Rvd25yZXYueG1sUEsFBgAAAAAEAAQA+QAAAI0DAAAAAA==&#10;" strokeweight="2pt"/>
            <v:line id="Line 398" o:spid="_x0000_s1892" style="position:absolute;visibility:visible" from="10,19293" to="7631,1929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Hv898QAAADcAAAADwAAAGRycy9kb3ducmV2LnhtbESP3WoCMRSE7wu+QziCdzXrXki7NUrx&#10;B5RelKoPcNycbrZuTpYk6urTN4Lg5TAz3zCTWWcbcSYfascKRsMMBHHpdM2Vgv1u9foGIkRkjY1j&#10;UnClALNp72WChXYX/qHzNlYiQTgUqMDE2BZShtKQxTB0LXHyfp23GJP0ldQeLwluG5ln2VharDkt&#10;GGxpbqg8bk9WwcYfvo6jW2XkgTd+2Xwv3oP9U2rQ7z4/QETq4jP8aK+1gjzL4X4mHQE5/Qc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ke/z3xAAAANwAAAAPAAAAAAAAAAAA&#10;AAAAAKECAABkcnMvZG93bnJldi54bWxQSwUGAAAAAAQABAD5AAAAkgMAAAAA&#10;" strokeweight="1pt"/>
            <v:line id="Line 399" o:spid="_x0000_s1893" style="position:absolute;visibility:visible" from="10,19646" to="7631,1964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4Tb38AAAADcAAAADwAAAGRycy9kb3ducmV2LnhtbESPwQrCMBBE74L/EFbwpqmKItUoIlS8&#10;idWLt7VZ22KzKU3U+vdGEDwOM/OGWa5bU4knNa60rGA0jEAQZ1aXnCs4n5LBHITzyBory6TgTQ7W&#10;q25nibG2Lz7SM/W5CBB2MSoovK9jKV1WkEE3tDVx8G62MeiDbHKpG3wFuKnkOIpm0mDJYaHAmrYF&#10;Zff0YRTcL+dpsjts9alKN/qaJ/5yvWml+r12swDhqfX/8K+91wrG0QS+Z8IRkKsP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E+E29/AAAAA3AAAAA8AAAAAAAAAAAAAAAAA&#10;oQIAAGRycy9kb3ducmV2LnhtbFBLBQYAAAAABAAEAPkAAACOAwAAAAA=&#10;" strokeweight="2pt"/>
            <v:line id="Line 400" o:spid="_x0000_s1894" style="position:absolute;visibility:visible" from="18919,19296" to="19990,1929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N7BGMUAAADcAAAADwAAAGRycy9kb3ducmV2LnhtbESP3WoCMRSE74W+QziF3tWsUsSuZhfp&#10;D1S8kKoPcNwcN6ubkyVJde3TN0LBy2FmvmHmZW9bcSYfGscKRsMMBHHldMO1gt3283kKIkRkja1j&#10;UnClAGXxMJhjrt2Fv+m8ibVIEA45KjAxdrmUoTJkMQxdR5y8g/MWY5K+ltrjJcFtK8dZNpEWG04L&#10;Bjt6M1SdNj9WwdLvV6fRb23knpf+o12/vwZ7VOrpsV/MQETq4z383/7SCsbZC9zOpCMgiz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RN7BGMUAAADcAAAADwAAAAAAAAAA&#10;AAAAAAChAgAAZHJzL2Rvd25yZXYueG1sUEsFBgAAAAAEAAQA+QAAAJMDAAAAAA==&#10;" strokeweight="1pt"/>
            <v:rect id="Rectangle 401" o:spid="_x0000_s1895" style="position:absolute;left:54;top:19660;width:1000;height:309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xbrD8IA&#10;AADcAAAADwAAAGRycy9kb3ducmV2LnhtbESPQWsCMRSE7wX/Q3iCt5ooKro1ylIQvLpW8PjYvO5u&#10;u3lZk1TXf28EocdhZr5h1tvetuJKPjSONUzGCgRx6UzDlYav4+59CSJEZIOtY9JwpwDbzeBtjZlx&#10;Nz7QtYiVSBAOGWqoY+wyKUNZk8Uwdh1x8r6dtxiT9JU0Hm8Jbls5VWohLTacFmrs6LOm8rf4sxry&#10;/Kc/XYoV7oJcKr8wM1PlZ61Hwz7/ABGpj//hV3tvNEzVHJ5n0hGQmwc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vFusPwgAAANwAAAAPAAAAAAAAAAAAAAAAAJgCAABkcnMvZG93&#10;bnJldi54bWxQSwUGAAAAAAQABAD1AAAAhwMAAAAA&#10;" filled="f" stroked="f" strokeweight=".25pt">
              <v:textbox inset="1pt,1pt,1pt,1pt">
                <w:txbxContent>
                  <w:p w:rsidR="008167D5" w:rsidRDefault="008167D5" w:rsidP="00BA50D8">
                    <w:pPr>
                      <w:pStyle w:val="ab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Изм.</w:t>
                    </w:r>
                  </w:p>
                </w:txbxContent>
              </v:textbox>
            </v:rect>
            <v:rect id="Rectangle 402" o:spid="_x0000_s1896" style="position:absolute;left:1139;top:19660;width:1001;height:309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8R1eMIA&#10;AADcAAAADwAAAGRycy9kb3ducmV2LnhtbESPQWvCQBSE70L/w/IKveluQwk2dQ2hIHg1KvT4yL4m&#10;abNv092txn/vCoLHYWa+YVblZAdxIh96xxpeFwoEceNMz62Gw34zX4IIEdng4Jg0XChAuX6arbAw&#10;7sw7OtWxFQnCoUANXYxjIWVoOrIYFm4kTt638xZjkr6VxuM5we0gM6VyabHntNDhSJ8dNb/1v9VQ&#10;VT/T8a9+x02QS+Vz82ba6kvrl+ep+gARaYqP8L29NRoylcPtTDoCcn0F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fxHV4wgAAANwAAAAPAAAAAAAAAAAAAAAAAJgCAABkcnMvZG93&#10;bnJldi54bWxQSwUGAAAAAAQABAD1AAAAhwMAAAAA&#10;" filled="f" stroked="f" strokeweight=".25pt">
              <v:textbox inset="1pt,1pt,1pt,1pt">
                <w:txbxContent>
                  <w:p w:rsidR="008167D5" w:rsidRDefault="008167D5" w:rsidP="00BA50D8">
                    <w:pPr>
                      <w:pStyle w:val="ab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Лист</w:t>
                    </w:r>
                  </w:p>
                </w:txbxContent>
              </v:textbox>
            </v:rect>
            <v:rect id="Rectangle 403" o:spid="_x0000_s1897" style="position:absolute;left:2267;top:19660;width:2573;height:309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IjQ48IA&#10;AADcAAAADwAAAGRycy9kb3ducmV2LnhtbESPQWsCMRSE7wX/Q3iCt5ooYnVrlKUgeHWt4PGxed3d&#10;dvOyJqmu/94IgsdhZr5hVpvetuJCPjSONUzGCgRx6UzDlYbvw/Z9ASJEZIOtY9JwowCb9eBthZlx&#10;V97TpYiVSBAOGWqoY+wyKUNZk8Uwdh1x8n6ctxiT9JU0Hq8Jbls5VWouLTacFmrs6Kum8q/4txry&#10;/Lc/noslboNcKD83M1PlJ61Hwz7/BBGpj6/ws70zGqbqAx5n0hGQ6zs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wiNDjwgAAANwAAAAPAAAAAAAAAAAAAAAAAJgCAABkcnMvZG93&#10;bnJldi54bWxQSwUGAAAAAAQABAD1AAAAhwMAAAAA&#10;" filled="f" stroked="f" strokeweight=".25pt">
              <v:textbox inset="1pt,1pt,1pt,1pt">
                <w:txbxContent>
                  <w:p w:rsidR="008167D5" w:rsidRDefault="008167D5" w:rsidP="00BA50D8">
                    <w:pPr>
                      <w:pStyle w:val="ab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№ докум.</w:t>
                    </w:r>
                  </w:p>
                </w:txbxContent>
              </v:textbox>
            </v:rect>
            <v:rect id="Rectangle 404" o:spid="_x0000_s1898" style="position:absolute;left:4983;top:19660;width:1534;height:309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RdEkb8A&#10;AADcAAAADwAAAGRycy9kb3ducmV2LnhtbERPz2vCMBS+D/wfwhN2m4kyRGtTKUJh13UbeHw0z7ba&#10;vNQkq91/vxwGO358v/PjbAcxkQ+9Yw3rlQJB3DjTc6vh86N62YEIEdng4Jg0/FCAY7F4yjEz7sHv&#10;NNWxFSmEQ4YauhjHTMrQdGQxrNxInLiL8xZjgr6VxuMjhdtBbpTaSos9p4YORzp11Nzqb6uhLK/z&#10;173eYxXkTvmteTVtedb6eTmXBxCR5vgv/nO/GQ0bldamM+kIyOIX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ABF0SRvwAAANwAAAAPAAAAAAAAAAAAAAAAAJgCAABkcnMvZG93bnJl&#10;di54bWxQSwUGAAAAAAQABAD1AAAAhAMAAAAA&#10;" filled="f" stroked="f" strokeweight=".25pt">
              <v:textbox inset="1pt,1pt,1pt,1pt">
                <w:txbxContent>
                  <w:p w:rsidR="008167D5" w:rsidRDefault="008167D5" w:rsidP="00BA50D8">
                    <w:pPr>
                      <w:pStyle w:val="ab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Подпись</w:t>
                    </w:r>
                  </w:p>
                </w:txbxContent>
              </v:textbox>
            </v:rect>
            <v:rect id="Rectangle 405" o:spid="_x0000_s1899" style="position:absolute;left:6604;top:19660;width:1000;height:309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lvhCsEA&#10;AADcAAAADwAAAGRycy9kb3ducmV2LnhtbESPQYvCMBSE7wv+h/CEva2JsohWoxRB8Gp3Fzw+mmdb&#10;bV5qErX+e7MgeBxm5htmue5tK27kQ+NYw3ikQBCXzjRcafj92X7NQISIbLB1TBoeFGC9GnwsMTPu&#10;znu6FbESCcIhQw11jF0mZShrshhGriNO3tF5izFJX0nj8Z7gtpUTpabSYsNpocaONjWV5+JqNeT5&#10;qf+7FHPcBjlTfmq+TZUftP4c9vkCRKQ+vsOv9s5omKg5/J9JR0Cung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G5b4QrBAAAA3AAAAA8AAAAAAAAAAAAAAAAAmAIAAGRycy9kb3du&#10;cmV2LnhtbFBLBQYAAAAABAAEAPUAAACGAwAAAAA=&#10;" filled="f" stroked="f" strokeweight=".25pt">
              <v:textbox inset="1pt,1pt,1pt,1pt">
                <w:txbxContent>
                  <w:p w:rsidR="008167D5" w:rsidRDefault="008167D5" w:rsidP="00BA50D8">
                    <w:pPr>
                      <w:pStyle w:val="ab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Дата</w:t>
                    </w:r>
                  </w:p>
                </w:txbxContent>
              </v:textbox>
            </v:rect>
            <v:rect id="Rectangle 406" o:spid="_x0000_s1900" style="position:absolute;left:18949;top:18977;width:1001;height:309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rjeSsAA&#10;AADcAAAADwAAAGRycy9kb3ducmV2LnhtbERPz2uDMBS+F/o/hFforY2WUTpnFBkUep3bYMeHeVNb&#10;8+KSVO1/vxwGO358v/NyMYOYyPnesoJ0n4AgbqzuuVXw8X7enUD4gKxxsEwKHuShLNarHDNtZ36j&#10;qQ6tiCHsM1TQhTBmUvqmI4N+b0fiyH1bZzBE6FqpHc4x3AzykCRHabDn2NDhSK8dNbf6bhRU1XX5&#10;/Kmf8ezlKXFH/aTb6kup7WapXkAEWsK/+M990QoOaZwfz8QjIItf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erjeSsAAAADcAAAADwAAAAAAAAAAAAAAAACYAgAAZHJzL2Rvd25y&#10;ZXYueG1sUEsFBgAAAAAEAAQA9QAAAIUDAAAAAA==&#10;" filled="f" stroked="f" strokeweight=".25pt">
              <v:textbox inset="1pt,1pt,1pt,1pt">
                <w:txbxContent>
                  <w:p w:rsidR="008167D5" w:rsidRDefault="008167D5" w:rsidP="00BA50D8">
                    <w:pPr>
                      <w:pStyle w:val="ab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Лист</w:t>
                    </w:r>
                  </w:p>
                </w:txbxContent>
              </v:textbox>
            </v:rect>
            <v:rect id="Rectangle 407" o:spid="_x0000_s1901" style="position:absolute;left:18949;top:19435;width:1001;height:423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fR70cEA&#10;AADcAAAADwAAAGRycy9kb3ducmV2LnhtbESPQYvCMBSE7wv+h/AEb2taEdFqlLIgeLWr4PHRPNtq&#10;81KTrNZ/bxYEj8PMfMOsNr1pxZ2cbywrSMcJCOLS6oYrBYff7fcchA/IGlvLpOBJHjbrwdcKM20f&#10;vKd7ESoRIewzVFCH0GVS+rImg35sO+Lona0zGKJ0ldQOHxFuWjlJkpk02HBcqLGjn5rKa/FnFOT5&#10;pT/eigVuvZwnbqanuspPSo2Gfb4EEagPn/C7vdMKJmkK/2fiEZDrF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BX0e9HBAAAA3AAAAA8AAAAAAAAAAAAAAAAAmAIAAGRycy9kb3du&#10;cmV2LnhtbFBLBQYAAAAABAAEAPUAAACGAwAAAAA=&#10;" filled="f" stroked="f" strokeweight=".25pt">
              <v:textbox inset="1pt,1pt,1pt,1pt">
                <w:txbxContent>
                  <w:p w:rsidR="008167D5" w:rsidRDefault="008167D5" w:rsidP="00BA50D8">
                    <w:pPr>
                      <w:pStyle w:val="ab"/>
                      <w:jc w:val="center"/>
                      <w:rPr>
                        <w:sz w:val="24"/>
                      </w:rPr>
                    </w:pPr>
                    <w:r>
                      <w:rPr>
                        <w:sz w:val="24"/>
                      </w:rPr>
                      <w:fldChar w:fldCharType="begin"/>
                    </w:r>
                    <w:r>
                      <w:rPr>
                        <w:sz w:val="24"/>
                      </w:rPr>
                      <w:instrText xml:space="preserve"> PAGE  \* LOWER </w:instrText>
                    </w:r>
                    <w:r>
                      <w:rPr>
                        <w:sz w:val="24"/>
                      </w:rPr>
                      <w:fldChar w:fldCharType="separate"/>
                    </w:r>
                    <w:r>
                      <w:rPr>
                        <w:sz w:val="24"/>
                      </w:rPr>
                      <w:t>1</w:t>
                    </w:r>
                    <w:r>
                      <w:rPr>
                        <w:sz w:val="24"/>
                      </w:rPr>
                      <w:fldChar w:fldCharType="end"/>
                    </w:r>
                  </w:p>
                </w:txbxContent>
              </v:textbox>
            </v:rect>
            <v:rect id="Rectangle 408" o:spid="_x0000_s1902" style="position:absolute;left:7745;top:19221;width:11075;height:477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SblpsEA&#10;AADcAAAADwAAAGRycy9kb3ducmV2LnhtbESPQYvCMBSE7wv+h/AEb2tqEdFqlLIgeLWr4PHRPNtq&#10;81KTrNZ/bxYEj8PMfMOsNr1pxZ2cbywrmIwTEMSl1Q1XCg6/2+85CB+QNbaWScGTPGzWg68VZto+&#10;eE/3IlQiQthnqKAOocuk9GVNBv3YdsTRO1tnMETpKqkdPiLctDJNkpk02HBcqLGjn5rKa/FnFOT5&#10;pT/eigVuvZwnbqanuspPSo2Gfb4EEagPn/C7vdMK0kkK/2fiEZDrF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OUm5abBAAAA3AAAAA8AAAAAAAAAAAAAAAAAmAIAAGRycy9kb3du&#10;cmV2LnhtbFBLBQYAAAAABAAEAPUAAACGAwAAAAA=&#10;" filled="f" stroked="f" strokeweight=".25pt">
              <v:textbox inset="1pt,1pt,1pt,1pt">
                <w:txbxContent>
                  <w:p w:rsidR="008167D5" w:rsidRDefault="008167D5" w:rsidP="00BA50D8">
                    <w:pPr>
                      <w:pStyle w:val="ab"/>
                      <w:jc w:val="center"/>
                    </w:pPr>
                    <w:r>
                      <w:t>НАЗВАНИЕ ДОКУМЕНТА</w:t>
                    </w:r>
                  </w:p>
                </w:txbxContent>
              </v:textbox>
            </v:rect>
            <w10:wrap anchorx="page" anchory="page"/>
            <w10:anchorlock/>
          </v:group>
        </w:pict>
      </w:r>
      <w:r w:rsidR="00BA50D8" w:rsidRPr="00F868F5">
        <w:rPr>
          <w:rFonts w:eastAsia="Times New Roman"/>
          <w:noProof/>
          <w:sz w:val="20"/>
          <w:szCs w:val="28"/>
        </w:rPr>
        <w:t xml:space="preserve"> </w:t>
      </w: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noProof/>
          <w:sz w:val="20"/>
          <w:szCs w:val="28"/>
        </w:rPr>
      </w:pP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noProof/>
          <w:sz w:val="20"/>
          <w:szCs w:val="28"/>
        </w:rPr>
      </w:pP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noProof/>
          <w:sz w:val="20"/>
          <w:szCs w:val="28"/>
        </w:rPr>
      </w:pP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noProof/>
          <w:sz w:val="20"/>
          <w:szCs w:val="28"/>
        </w:rPr>
      </w:pP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noProof/>
          <w:sz w:val="20"/>
          <w:szCs w:val="28"/>
        </w:rPr>
      </w:pP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noProof/>
          <w:sz w:val="20"/>
          <w:szCs w:val="28"/>
        </w:rPr>
      </w:pP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Pr="00F868F5" w:rsidRDefault="00BA50D8" w:rsidP="00BA50D8">
      <w:pPr>
        <w:spacing w:line="360" w:lineRule="auto"/>
        <w:rPr>
          <w:rFonts w:eastAsia="Times New Roman"/>
        </w:rPr>
      </w:pPr>
    </w:p>
    <w:p w:rsidR="00BA50D8" w:rsidRPr="00F868F5" w:rsidRDefault="00BA50D8" w:rsidP="00BA50D8">
      <w:pPr>
        <w:spacing w:line="360" w:lineRule="auto"/>
        <w:rPr>
          <w:rFonts w:eastAsia="Times New Roman"/>
        </w:rPr>
      </w:pPr>
    </w:p>
    <w:p w:rsidR="00BA50D8" w:rsidRPr="00F868F5" w:rsidRDefault="00BA50D8" w:rsidP="00BA50D8">
      <w:pPr>
        <w:spacing w:line="360" w:lineRule="auto"/>
        <w:rPr>
          <w:rFonts w:eastAsia="Times New Roman"/>
        </w:rPr>
      </w:pPr>
    </w:p>
    <w:p w:rsidR="00BA50D8" w:rsidRPr="00F868F5" w:rsidRDefault="00BA50D8" w:rsidP="00BA50D8">
      <w:pPr>
        <w:spacing w:line="360" w:lineRule="auto"/>
        <w:rPr>
          <w:rFonts w:eastAsia="Times New Roman"/>
        </w:rPr>
      </w:pPr>
    </w:p>
    <w:p w:rsidR="00BA50D8" w:rsidRPr="00F868F5" w:rsidRDefault="00BA50D8" w:rsidP="00BA50D8">
      <w:pPr>
        <w:spacing w:line="360" w:lineRule="auto"/>
        <w:rPr>
          <w:rFonts w:eastAsia="Times New Roman"/>
        </w:rPr>
      </w:pPr>
    </w:p>
    <w:p w:rsidR="00BA50D8" w:rsidRPr="00F868F5" w:rsidRDefault="00BA50D8" w:rsidP="00BA50D8">
      <w:pPr>
        <w:spacing w:line="360" w:lineRule="auto"/>
        <w:rPr>
          <w:rFonts w:eastAsia="Times New Roman"/>
        </w:rPr>
      </w:pPr>
    </w:p>
    <w:p w:rsidR="00BA50D8" w:rsidRPr="00F868F5" w:rsidRDefault="00BA50D8" w:rsidP="00BA50D8">
      <w:pPr>
        <w:spacing w:line="360" w:lineRule="auto"/>
        <w:rPr>
          <w:rFonts w:eastAsia="Times New Roman"/>
        </w:rPr>
      </w:pP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noProof/>
          <w:sz w:val="20"/>
          <w:szCs w:val="28"/>
        </w:rPr>
      </w:pP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noProof/>
          <w:sz w:val="20"/>
          <w:szCs w:val="28"/>
        </w:rPr>
      </w:pP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noProof/>
          <w:sz w:val="20"/>
          <w:szCs w:val="28"/>
        </w:rPr>
      </w:pP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noProof/>
          <w:sz w:val="20"/>
          <w:szCs w:val="28"/>
        </w:rPr>
      </w:pP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noProof/>
          <w:sz w:val="20"/>
          <w:szCs w:val="28"/>
        </w:rPr>
      </w:pP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noProof/>
          <w:sz w:val="20"/>
          <w:szCs w:val="28"/>
        </w:rPr>
      </w:pPr>
    </w:p>
    <w:p w:rsidR="00BA50D8" w:rsidRPr="00F868F5" w:rsidRDefault="001F1CF4" w:rsidP="00BA50D8">
      <w:pPr>
        <w:spacing w:line="360" w:lineRule="auto"/>
        <w:jc w:val="center"/>
        <w:rPr>
          <w:rFonts w:eastAsia="Times New Roman"/>
          <w:noProof/>
          <w:sz w:val="20"/>
          <w:szCs w:val="28"/>
        </w:rPr>
      </w:pPr>
      <w:r>
        <w:rPr>
          <w:rFonts w:eastAsia="Times New Roman"/>
          <w:noProof/>
          <w:sz w:val="20"/>
          <w:szCs w:val="28"/>
        </w:rPr>
        <w:pict>
          <v:group id="_x0000_s1903" style="position:absolute;left:0;text-align:left;margin-left:56.7pt;margin-top:19.85pt;width:518.8pt;height:802.3pt;z-index:251732992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" o:allowincell="f">
            <v:rect id="Rectangle 390" o:spid="_x0000_s1904" style="position:absolute;width:20000;height:20000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nhakcEA&#10;AADcAAAADwAAAGRycy9kb3ducmV2LnhtbERPzYrCMBC+C75DmAVvmq6I2K5RqiB4kt3qAwzNbFts&#10;JrWJbfXpN8KCt/n4fme9HUwtOmpdZVnB5ywCQZxbXXGh4HI+TFcgnEfWWFsmBQ9ysN2MR2tMtO35&#10;h7rMFyKEsEtQQel9k0jp8pIMupltiAP3a1uDPsC2kLrFPoSbWs6jaCkNVhwaSmxoX1J+ze5GwdUP&#10;3Sktsuchvuzi/HuX9vdbqtTkY0i/QHga/Fv87z7qMD9ewOuZcIHc/AE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F54WpHBAAAA3AAAAA8AAAAAAAAAAAAAAAAAmAIAAGRycy9kb3du&#10;cmV2LnhtbFBLBQYAAAAABAAEAPUAAACGAwAAAAA=&#10;" filled="f" strokeweight="2pt"/>
            <v:line id="Line 391" o:spid="_x0000_s1905" style="position:absolute;visibility:visible" from="1093,18949" to="1095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" strokeweight="2pt"/>
            <v:line id="Line 392" o:spid="_x0000_s1906" style="position:absolute;visibility:visible" from="10,18941" to="19977,1894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" strokeweight="2pt"/>
            <v:line id="Line 393" o:spid="_x0000_s1907" style="position:absolute;visibility:visible" from="2186,18949" to="2188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5ApJ8EAAADcAAAADwAAAGRycy9kb3ducmV2LnhtbERPS4vCMBC+C/sfwix403QXXLU2iggV&#10;b7KtF29jM31gMylN1PrvzcKCt/n4npNsBtOKO/WusazgaxqBIC6sbrhScMrTyQKE88gaW8uk4EkO&#10;NuuPUYKxtg/+pXvmKxFC2MWooPa+i6V0RU0G3dR2xIErbW/QB9hXUvf4COGmld9R9CMNNhwaauxo&#10;V1NxzW5GwfV8mqX7407nbbbVlyr150uplRp/DtsVCE+Df4v/3Qcd5i/n8PdMuECuX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ADkCknwQAAANwAAAAPAAAAAAAAAAAAAAAA&#10;AKECAABkcnMvZG93bnJldi54bWxQSwUGAAAAAAQABAD5AAAAjwMAAAAA&#10;" strokeweight="2pt"/>
            <v:line id="Line 394" o:spid="_x0000_s1908" style="position:absolute;visibility:visible" from="4919,18949" to="4921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g+9VcIAAADcAAAADwAAAGRycy9kb3ducmV2LnhtbESPQYvCQAyF74L/YYiwN50q7KLVUUSo&#10;eFu2evEWO7EtdjKlM2r99+aw4C3hvbz3ZbXpXaMe1IXas4HpJAFFXHhbc2ngdMzGc1AhIltsPJOB&#10;FwXYrIeDFabWP/mPHnkslYRwSNFAFWObah2KihyGiW+JRbv6zmGUtSu17fAp4a7RsyT50Q5rloYK&#10;W9pVVNzyuzNwO5++s/3vzh6bfGsvZRbPl6s15mvUb5egIvXxY/6/PljBXwitPCMT6PUb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cg+9VcIAAADcAAAADwAAAAAAAAAAAAAA&#10;AAChAgAAZHJzL2Rvd25yZXYueG1sUEsFBgAAAAAEAAQA+QAAAJADAAAAAA==&#10;" strokeweight="2pt"/>
            <v:line id="Line 395" o:spid="_x0000_s1909" style="position:absolute;visibility:visible" from="6557,18959" to="6559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" strokeweight="2pt"/>
            <v:line id="Line 396" o:spid="_x0000_s1910" style="position:absolute;visibility:visible" from="7650,18949" to="7652,1997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" strokeweight="2pt"/>
            <v:line id="Line 397" o:spid="_x0000_s1911" style="position:absolute;visibility:visible" from="18905,18949" to="18909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0BrgM78AAADcAAAADwAAAGRycy9kb3ducmV2LnhtbESPwQrCMBBE74L/EFbwpqmCItUoIlS8&#10;idVLb2uztsVmU5qo9e+NIHgcZuYNs9p0phZPal1lWcFkHIEgzq2uuFBwOSejBQjnkTXWlknBmxxs&#10;1v3eCmNtX3yiZ+oLESDsYlRQet/EUrq8JINubBvi4N1sa9AH2RZSt/gKcFPLaRTNpcGKw0KJDe1K&#10;yu/pwyi4Z5dZsj/u9LlOt/paJD673rRSw0G3XYLw1Pl/+Nc+aAXTaALfM+EIyPUH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0BrgM78AAADcAAAADwAAAAAAAAAAAAAAAACh&#10;AgAAZHJzL2Rvd25yZXYueG1sUEsFBgAAAAAEAAQA+QAAAI0DAAAAAA==&#10;" strokeweight="2pt"/>
            <v:line id="Line 398" o:spid="_x0000_s1912" style="position:absolute;visibility:visible" from="10,19293" to="7631,1929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Hv898QAAADcAAAADwAAAGRycy9kb3ducmV2LnhtbESP3WoCMRSE7wu+QziCdzXrXki7NUrx&#10;B5RelKoPcNycbrZuTpYk6urTN4Lg5TAz3zCTWWcbcSYfascKRsMMBHHpdM2Vgv1u9foGIkRkjY1j&#10;UnClALNp72WChXYX/qHzNlYiQTgUqMDE2BZShtKQxTB0LXHyfp23GJP0ldQeLwluG5ln2VharDkt&#10;GGxpbqg8bk9WwcYfvo6jW2XkgTd+2Xwv3oP9U2rQ7z4/QETq4jP8aK+1gjzL4X4mHQE5/Qc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ke/z3xAAAANwAAAAPAAAAAAAAAAAA&#10;AAAAAKECAABkcnMvZG93bnJldi54bWxQSwUGAAAAAAQABAD5AAAAkgMAAAAA&#10;" strokeweight="1pt"/>
            <v:line id="Line 399" o:spid="_x0000_s1913" style="position:absolute;visibility:visible" from="10,19646" to="7631,1964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4Tb38AAAADcAAAADwAAAGRycy9kb3ducmV2LnhtbESPwQrCMBBE74L/EFbwpqmKItUoIlS8&#10;idWLt7VZ22KzKU3U+vdGEDwOM/OGWa5bU4knNa60rGA0jEAQZ1aXnCs4n5LBHITzyBory6TgTQ7W&#10;q25nibG2Lz7SM/W5CBB2MSoovK9jKV1WkEE3tDVx8G62MeiDbHKpG3wFuKnkOIpm0mDJYaHAmrYF&#10;Zff0YRTcL+dpsjts9alKN/qaJ/5yvWml+r12swDhqfX/8K+91wrG0QS+Z8IRkKsP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E+E29/AAAAA3AAAAA8AAAAAAAAAAAAAAAAA&#10;oQIAAGRycy9kb3ducmV2LnhtbFBLBQYAAAAABAAEAPkAAACOAwAAAAA=&#10;" strokeweight="2pt"/>
            <v:line id="Line 400" o:spid="_x0000_s1914" style="position:absolute;visibility:visible" from="18919,19296" to="19990,1929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N7BGMUAAADcAAAADwAAAGRycy9kb3ducmV2LnhtbESP3WoCMRSE74W+QziF3tWsUsSuZhfp&#10;D1S8kKoPcNwcN6ubkyVJde3TN0LBy2FmvmHmZW9bcSYfGscKRsMMBHHldMO1gt3283kKIkRkja1j&#10;UnClAGXxMJhjrt2Fv+m8ibVIEA45KjAxdrmUoTJkMQxdR5y8g/MWY5K+ltrjJcFtK8dZNpEWG04L&#10;Bjt6M1SdNj9WwdLvV6fRb23knpf+o12/vwZ7VOrpsV/MQETq4z383/7SCsbZC9zOpCMgiz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RN7BGMUAAADcAAAADwAAAAAAAAAA&#10;AAAAAAChAgAAZHJzL2Rvd25yZXYueG1sUEsFBgAAAAAEAAQA+QAAAJMDAAAAAA==&#10;" strokeweight="1pt"/>
            <v:rect id="Rectangle 401" o:spid="_x0000_s1915" style="position:absolute;left:54;top:19660;width:1000;height:309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xbrD8IA&#10;AADcAAAADwAAAGRycy9kb3ducmV2LnhtbESPQWsCMRSE7wX/Q3iCt5ooKro1ylIQvLpW8PjYvO5u&#10;u3lZk1TXf28EocdhZr5h1tvetuJKPjSONUzGCgRx6UzDlYav4+59CSJEZIOtY9JwpwDbzeBtjZlx&#10;Nz7QtYiVSBAOGWqoY+wyKUNZk8Uwdh1x8r6dtxiT9JU0Hm8Jbls5VWohLTacFmrs6LOm8rf4sxry&#10;/Kc/XYoV7oJcKr8wM1PlZ61Hwz7/ABGpj//hV3tvNEzVHJ5n0hGQmwc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vFusPwgAAANwAAAAPAAAAAAAAAAAAAAAAAJgCAABkcnMvZG93&#10;bnJldi54bWxQSwUGAAAAAAQABAD1AAAAhwMAAAAA&#10;" filled="f" stroked="f" strokeweight=".25pt">
              <v:textbox inset="1pt,1pt,1pt,1pt">
                <w:txbxContent>
                  <w:p w:rsidR="008167D5" w:rsidRDefault="008167D5" w:rsidP="00BA50D8">
                    <w:pPr>
                      <w:pStyle w:val="ab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Изм.</w:t>
                    </w:r>
                  </w:p>
                </w:txbxContent>
              </v:textbox>
            </v:rect>
            <v:rect id="Rectangle 402" o:spid="_x0000_s1916" style="position:absolute;left:1139;top:19660;width:1001;height:309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8R1eMIA&#10;AADcAAAADwAAAGRycy9kb3ducmV2LnhtbESPQWvCQBSE70L/w/IKveluQwk2dQ2hIHg1KvT4yL4m&#10;abNv092txn/vCoLHYWa+YVblZAdxIh96xxpeFwoEceNMz62Gw34zX4IIEdng4Jg0XChAuX6arbAw&#10;7sw7OtWxFQnCoUANXYxjIWVoOrIYFm4kTt638xZjkr6VxuM5we0gM6VyabHntNDhSJ8dNb/1v9VQ&#10;VT/T8a9+x02QS+Vz82ba6kvrl+ep+gARaYqP8L29NRoylcPtTDoCcn0F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fxHV4wgAAANwAAAAPAAAAAAAAAAAAAAAAAJgCAABkcnMvZG93&#10;bnJldi54bWxQSwUGAAAAAAQABAD1AAAAhwMAAAAA&#10;" filled="f" stroked="f" strokeweight=".25pt">
              <v:textbox inset="1pt,1pt,1pt,1pt">
                <w:txbxContent>
                  <w:p w:rsidR="008167D5" w:rsidRDefault="008167D5" w:rsidP="00BA50D8">
                    <w:pPr>
                      <w:pStyle w:val="ab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Лист</w:t>
                    </w:r>
                  </w:p>
                </w:txbxContent>
              </v:textbox>
            </v:rect>
            <v:rect id="Rectangle 403" o:spid="_x0000_s1917" style="position:absolute;left:2267;top:19660;width:2573;height:309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IjQ48IA&#10;AADcAAAADwAAAGRycy9kb3ducmV2LnhtbESPQWsCMRSE7wX/Q3iCt5ooYnVrlKUgeHWt4PGxed3d&#10;dvOyJqmu/94IgsdhZr5hVpvetuJCPjSONUzGCgRx6UzDlYbvw/Z9ASJEZIOtY9JwowCb9eBthZlx&#10;V97TpYiVSBAOGWqoY+wyKUNZk8Uwdh1x8n6ctxiT9JU0Hq8Jbls5VWouLTacFmrs6Kum8q/4txry&#10;/Lc/noslboNcKD83M1PlJ61Hwz7/BBGpj6/ws70zGqbqAx5n0hGQ6zs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wiNDjwgAAANwAAAAPAAAAAAAAAAAAAAAAAJgCAABkcnMvZG93&#10;bnJldi54bWxQSwUGAAAAAAQABAD1AAAAhwMAAAAA&#10;" filled="f" stroked="f" strokeweight=".25pt">
              <v:textbox inset="1pt,1pt,1pt,1pt">
                <w:txbxContent>
                  <w:p w:rsidR="008167D5" w:rsidRDefault="008167D5" w:rsidP="00BA50D8">
                    <w:pPr>
                      <w:pStyle w:val="ab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№ докум.</w:t>
                    </w:r>
                  </w:p>
                </w:txbxContent>
              </v:textbox>
            </v:rect>
            <v:rect id="Rectangle 404" o:spid="_x0000_s1918" style="position:absolute;left:4983;top:19660;width:1534;height:309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RdEkb8A&#10;AADcAAAADwAAAGRycy9kb3ducmV2LnhtbERPz2vCMBS+D/wfwhN2m4kyRGtTKUJh13UbeHw0z7ba&#10;vNQkq91/vxwGO358v/PjbAcxkQ+9Yw3rlQJB3DjTc6vh86N62YEIEdng4Jg0/FCAY7F4yjEz7sHv&#10;NNWxFSmEQ4YauhjHTMrQdGQxrNxInLiL8xZjgr6VxuMjhdtBbpTaSos9p4YORzp11Nzqb6uhLK/z&#10;173eYxXkTvmteTVtedb6eTmXBxCR5vgv/nO/GQ0bldamM+kIyOIX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ABF0SRvwAAANwAAAAPAAAAAAAAAAAAAAAAAJgCAABkcnMvZG93bnJl&#10;di54bWxQSwUGAAAAAAQABAD1AAAAhAMAAAAA&#10;" filled="f" stroked="f" strokeweight=".25pt">
              <v:textbox inset="1pt,1pt,1pt,1pt">
                <w:txbxContent>
                  <w:p w:rsidR="008167D5" w:rsidRDefault="008167D5" w:rsidP="00BA50D8">
                    <w:pPr>
                      <w:pStyle w:val="ab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Подпись</w:t>
                    </w:r>
                  </w:p>
                </w:txbxContent>
              </v:textbox>
            </v:rect>
            <v:rect id="Rectangle 405" o:spid="_x0000_s1919" style="position:absolute;left:6604;top:19660;width:1000;height:309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lvhCsEA&#10;AADcAAAADwAAAGRycy9kb3ducmV2LnhtbESPQYvCMBSE7wv+h/CEva2JsohWoxRB8Gp3Fzw+mmdb&#10;bV5qErX+e7MgeBxm5htmue5tK27kQ+NYw3ikQBCXzjRcafj92X7NQISIbLB1TBoeFGC9GnwsMTPu&#10;znu6FbESCcIhQw11jF0mZShrshhGriNO3tF5izFJX0nj8Z7gtpUTpabSYsNpocaONjWV5+JqNeT5&#10;qf+7FHPcBjlTfmq+TZUftP4c9vkCRKQ+vsOv9s5omKg5/J9JR0Cung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G5b4QrBAAAA3AAAAA8AAAAAAAAAAAAAAAAAmAIAAGRycy9kb3du&#10;cmV2LnhtbFBLBQYAAAAABAAEAPUAAACGAwAAAAA=&#10;" filled="f" stroked="f" strokeweight=".25pt">
              <v:textbox inset="1pt,1pt,1pt,1pt">
                <w:txbxContent>
                  <w:p w:rsidR="008167D5" w:rsidRDefault="008167D5" w:rsidP="00BA50D8">
                    <w:pPr>
                      <w:pStyle w:val="ab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Дата</w:t>
                    </w:r>
                  </w:p>
                </w:txbxContent>
              </v:textbox>
            </v:rect>
            <v:rect id="Rectangle 406" o:spid="_x0000_s1920" style="position:absolute;left:18949;top:18977;width:1001;height:309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rjeSsAA&#10;AADcAAAADwAAAGRycy9kb3ducmV2LnhtbERPz2uDMBS+F/o/hFforY2WUTpnFBkUep3bYMeHeVNb&#10;8+KSVO1/vxwGO358v/NyMYOYyPnesoJ0n4AgbqzuuVXw8X7enUD4gKxxsEwKHuShLNarHDNtZ36j&#10;qQ6tiCHsM1TQhTBmUvqmI4N+b0fiyH1bZzBE6FqpHc4x3AzykCRHabDn2NDhSK8dNbf6bhRU1XX5&#10;/Kmf8ezlKXFH/aTb6kup7WapXkAEWsK/+M990QoOaZwfz8QjIItf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erjeSsAAAADcAAAADwAAAAAAAAAAAAAAAACYAgAAZHJzL2Rvd25y&#10;ZXYueG1sUEsFBgAAAAAEAAQA9QAAAIUDAAAAAA==&#10;" filled="f" stroked="f" strokeweight=".25pt">
              <v:textbox inset="1pt,1pt,1pt,1pt">
                <w:txbxContent>
                  <w:p w:rsidR="008167D5" w:rsidRDefault="008167D5" w:rsidP="00BA50D8">
                    <w:pPr>
                      <w:pStyle w:val="ab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Лист</w:t>
                    </w:r>
                  </w:p>
                </w:txbxContent>
              </v:textbox>
            </v:rect>
            <v:rect id="Rectangle 407" o:spid="_x0000_s1921" style="position:absolute;left:18949;top:19435;width:1001;height:423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fR70cEA&#10;AADcAAAADwAAAGRycy9kb3ducmV2LnhtbESPQYvCMBSE7wv+h/AEb2taEdFqlLIgeLWr4PHRPNtq&#10;81KTrNZ/bxYEj8PMfMOsNr1pxZ2cbywrSMcJCOLS6oYrBYff7fcchA/IGlvLpOBJHjbrwdcKM20f&#10;vKd7ESoRIewzVFCH0GVS+rImg35sO+Lona0zGKJ0ldQOHxFuWjlJkpk02HBcqLGjn5rKa/FnFOT5&#10;pT/eigVuvZwnbqanuspPSo2Gfb4EEagPn/C7vdMKJmkK/2fiEZDrF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BX0e9HBAAAA3AAAAA8AAAAAAAAAAAAAAAAAmAIAAGRycy9kb3du&#10;cmV2LnhtbFBLBQYAAAAABAAEAPUAAACGAwAAAAA=&#10;" filled="f" stroked="f" strokeweight=".25pt">
              <v:textbox inset="1pt,1pt,1pt,1pt">
                <w:txbxContent>
                  <w:p w:rsidR="008167D5" w:rsidRDefault="008167D5" w:rsidP="00BA50D8">
                    <w:pPr>
                      <w:pStyle w:val="ab"/>
                      <w:jc w:val="center"/>
                      <w:rPr>
                        <w:sz w:val="24"/>
                      </w:rPr>
                    </w:pPr>
                    <w:r>
                      <w:rPr>
                        <w:sz w:val="24"/>
                      </w:rPr>
                      <w:fldChar w:fldCharType="begin"/>
                    </w:r>
                    <w:r>
                      <w:rPr>
                        <w:sz w:val="24"/>
                      </w:rPr>
                      <w:instrText xml:space="preserve"> PAGE  \* LOWER </w:instrText>
                    </w:r>
                    <w:r>
                      <w:rPr>
                        <w:sz w:val="24"/>
                      </w:rPr>
                      <w:fldChar w:fldCharType="separate"/>
                    </w:r>
                    <w:r>
                      <w:rPr>
                        <w:sz w:val="24"/>
                      </w:rPr>
                      <w:t>1</w:t>
                    </w:r>
                    <w:r>
                      <w:rPr>
                        <w:sz w:val="24"/>
                      </w:rPr>
                      <w:fldChar w:fldCharType="end"/>
                    </w:r>
                  </w:p>
                </w:txbxContent>
              </v:textbox>
            </v:rect>
            <v:rect id="Rectangle 408" o:spid="_x0000_s1922" style="position:absolute;left:7745;top:19221;width:11075;height:477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SblpsEA&#10;AADcAAAADwAAAGRycy9kb3ducmV2LnhtbESPQYvCMBSE7wv+h/AEb2tqEdFqlLIgeLWr4PHRPNtq&#10;81KTrNZ/bxYEj8PMfMOsNr1pxZ2cbywrmIwTEMSl1Q1XCg6/2+85CB+QNbaWScGTPGzWg68VZto+&#10;eE/3IlQiQthnqKAOocuk9GVNBv3YdsTRO1tnMETpKqkdPiLctDJNkpk02HBcqLGjn5rKa/FnFOT5&#10;pT/eigVuvZwnbqanuspPSo2Gfb4EEagPn/C7vdMK0kkK/2fiEZDrF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OUm5abBAAAA3AAAAA8AAAAAAAAAAAAAAAAAmAIAAGRycy9kb3du&#10;cmV2LnhtbFBLBQYAAAAABAAEAPUAAACGAwAAAAA=&#10;" filled="f" stroked="f" strokeweight=".25pt">
              <v:textbox inset="1pt,1pt,1pt,1pt">
                <w:txbxContent>
                  <w:p w:rsidR="008167D5" w:rsidRDefault="008167D5" w:rsidP="00BA50D8">
                    <w:pPr>
                      <w:pStyle w:val="ab"/>
                      <w:jc w:val="center"/>
                    </w:pPr>
                    <w:r>
                      <w:t>НАЗВАНИЕ ДОКУМЕНТА</w:t>
                    </w:r>
                  </w:p>
                </w:txbxContent>
              </v:textbox>
            </v:rect>
            <w10:wrap anchorx="page" anchory="page"/>
            <w10:anchorlock/>
          </v:group>
        </w:pict>
      </w:r>
      <w:r w:rsidR="00BA50D8" w:rsidRPr="00F868F5">
        <w:rPr>
          <w:rFonts w:eastAsia="Times New Roman"/>
          <w:noProof/>
          <w:sz w:val="20"/>
          <w:szCs w:val="28"/>
        </w:rPr>
        <w:t xml:space="preserve"> </w:t>
      </w: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noProof/>
          <w:sz w:val="20"/>
          <w:szCs w:val="28"/>
        </w:rPr>
      </w:pP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noProof/>
          <w:sz w:val="20"/>
          <w:szCs w:val="28"/>
        </w:rPr>
      </w:pP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noProof/>
          <w:sz w:val="20"/>
          <w:szCs w:val="28"/>
        </w:rPr>
      </w:pP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noProof/>
          <w:sz w:val="20"/>
          <w:szCs w:val="28"/>
        </w:rPr>
      </w:pP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noProof/>
          <w:sz w:val="20"/>
          <w:szCs w:val="28"/>
        </w:rPr>
      </w:pP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noProof/>
          <w:sz w:val="20"/>
          <w:szCs w:val="28"/>
        </w:rPr>
      </w:pP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Pr="00F868F5" w:rsidRDefault="00BA50D8" w:rsidP="00BA50D8">
      <w:pPr>
        <w:spacing w:line="360" w:lineRule="auto"/>
        <w:rPr>
          <w:rFonts w:eastAsia="Times New Roman"/>
        </w:rPr>
      </w:pPr>
    </w:p>
    <w:p w:rsidR="00BA50D8" w:rsidRPr="00F868F5" w:rsidRDefault="00BA50D8" w:rsidP="00BA50D8">
      <w:pPr>
        <w:spacing w:line="360" w:lineRule="auto"/>
        <w:rPr>
          <w:rFonts w:eastAsia="Times New Roman"/>
        </w:rPr>
      </w:pPr>
    </w:p>
    <w:p w:rsidR="00BA50D8" w:rsidRPr="00F868F5" w:rsidRDefault="00BA50D8" w:rsidP="00BA50D8">
      <w:pPr>
        <w:spacing w:line="360" w:lineRule="auto"/>
        <w:rPr>
          <w:rFonts w:eastAsia="Times New Roman"/>
        </w:rPr>
      </w:pPr>
    </w:p>
    <w:p w:rsidR="00BA50D8" w:rsidRPr="00F868F5" w:rsidRDefault="00BA50D8" w:rsidP="00BA50D8">
      <w:pPr>
        <w:spacing w:line="360" w:lineRule="auto"/>
        <w:rPr>
          <w:rFonts w:eastAsia="Times New Roman"/>
        </w:rPr>
      </w:pPr>
    </w:p>
    <w:p w:rsidR="00BA50D8" w:rsidRPr="00F868F5" w:rsidRDefault="00BA50D8" w:rsidP="00BA50D8">
      <w:pPr>
        <w:spacing w:line="360" w:lineRule="auto"/>
        <w:rPr>
          <w:rFonts w:eastAsia="Times New Roman"/>
        </w:rPr>
      </w:pPr>
    </w:p>
    <w:p w:rsidR="00BA50D8" w:rsidRPr="00F868F5" w:rsidRDefault="00BA50D8" w:rsidP="00BA50D8">
      <w:pPr>
        <w:spacing w:line="360" w:lineRule="auto"/>
        <w:rPr>
          <w:rFonts w:eastAsia="Times New Roman"/>
        </w:rPr>
      </w:pPr>
    </w:p>
    <w:p w:rsidR="00BA50D8" w:rsidRPr="00F868F5" w:rsidRDefault="00BA50D8" w:rsidP="00BA50D8">
      <w:pPr>
        <w:spacing w:line="360" w:lineRule="auto"/>
        <w:rPr>
          <w:rFonts w:eastAsia="Times New Roman"/>
        </w:rPr>
      </w:pP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noProof/>
          <w:sz w:val="20"/>
          <w:szCs w:val="28"/>
        </w:rPr>
      </w:pP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noProof/>
          <w:sz w:val="20"/>
          <w:szCs w:val="28"/>
        </w:rPr>
      </w:pP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noProof/>
          <w:sz w:val="20"/>
          <w:szCs w:val="28"/>
        </w:rPr>
      </w:pP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noProof/>
          <w:sz w:val="20"/>
          <w:szCs w:val="28"/>
        </w:rPr>
      </w:pP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noProof/>
          <w:sz w:val="20"/>
          <w:szCs w:val="28"/>
        </w:rPr>
      </w:pP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noProof/>
          <w:sz w:val="20"/>
          <w:szCs w:val="28"/>
        </w:rPr>
      </w:pPr>
    </w:p>
    <w:p w:rsidR="00BA50D8" w:rsidRPr="00F868F5" w:rsidRDefault="001F1CF4" w:rsidP="00BA50D8">
      <w:pPr>
        <w:spacing w:line="360" w:lineRule="auto"/>
        <w:jc w:val="center"/>
        <w:rPr>
          <w:rFonts w:eastAsia="Times New Roman"/>
          <w:noProof/>
          <w:sz w:val="20"/>
          <w:szCs w:val="28"/>
        </w:rPr>
      </w:pPr>
      <w:r>
        <w:rPr>
          <w:rFonts w:eastAsia="Times New Roman"/>
          <w:noProof/>
          <w:sz w:val="20"/>
          <w:szCs w:val="28"/>
        </w:rPr>
        <w:pict>
          <v:group id="_x0000_s1923" style="position:absolute;left:0;text-align:left;margin-left:56.7pt;margin-top:19.85pt;width:518.8pt;height:802.3pt;z-index:251735040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" o:allowincell="f">
            <v:rect id="Rectangle 390" o:spid="_x0000_s1924" style="position:absolute;width:20000;height:20000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nhakcEA&#10;AADcAAAADwAAAGRycy9kb3ducmV2LnhtbERPzYrCMBC+C75DmAVvmq6I2K5RqiB4kt3qAwzNbFts&#10;JrWJbfXpN8KCt/n4fme9HUwtOmpdZVnB5ywCQZxbXXGh4HI+TFcgnEfWWFsmBQ9ysN2MR2tMtO35&#10;h7rMFyKEsEtQQel9k0jp8pIMupltiAP3a1uDPsC2kLrFPoSbWs6jaCkNVhwaSmxoX1J+ze5GwdUP&#10;3Sktsuchvuzi/HuX9vdbqtTkY0i/QHga/Fv87z7qMD9ewOuZcIHc/AE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F54WpHBAAAA3AAAAA8AAAAAAAAAAAAAAAAAmAIAAGRycy9kb3du&#10;cmV2LnhtbFBLBQYAAAAABAAEAPUAAACGAwAAAAA=&#10;" filled="f" strokeweight="2pt"/>
            <v:line id="Line 391" o:spid="_x0000_s1925" style="position:absolute;visibility:visible" from="1093,18949" to="1095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" strokeweight="2pt"/>
            <v:line id="Line 392" o:spid="_x0000_s1926" style="position:absolute;visibility:visible" from="10,18941" to="19977,1894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" strokeweight="2pt"/>
            <v:line id="Line 393" o:spid="_x0000_s1927" style="position:absolute;visibility:visible" from="2186,18949" to="2188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5ApJ8EAAADcAAAADwAAAGRycy9kb3ducmV2LnhtbERPS4vCMBC+C/sfwix403QXXLU2iggV&#10;b7KtF29jM31gMylN1PrvzcKCt/n4npNsBtOKO/WusazgaxqBIC6sbrhScMrTyQKE88gaW8uk4EkO&#10;NuuPUYKxtg/+pXvmKxFC2MWooPa+i6V0RU0G3dR2xIErbW/QB9hXUvf4COGmld9R9CMNNhwaauxo&#10;V1NxzW5GwfV8mqX7407nbbbVlyr150uplRp/DtsVCE+Df4v/3Qcd5i/n8PdMuECuX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ADkCknwQAAANwAAAAPAAAAAAAAAAAAAAAA&#10;AKECAABkcnMvZG93bnJldi54bWxQSwUGAAAAAAQABAD5AAAAjwMAAAAA&#10;" strokeweight="2pt"/>
            <v:line id="Line 394" o:spid="_x0000_s1928" style="position:absolute;visibility:visible" from="4919,18949" to="4921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g+9VcIAAADcAAAADwAAAGRycy9kb3ducmV2LnhtbESPQYvCQAyF74L/YYiwN50q7KLVUUSo&#10;eFu2evEWO7EtdjKlM2r99+aw4C3hvbz3ZbXpXaMe1IXas4HpJAFFXHhbc2ngdMzGc1AhIltsPJOB&#10;FwXYrIeDFabWP/mPHnkslYRwSNFAFWObah2KihyGiW+JRbv6zmGUtSu17fAp4a7RsyT50Q5rloYK&#10;W9pVVNzyuzNwO5++s/3vzh6bfGsvZRbPl6s15mvUb5egIvXxY/6/PljBXwitPCMT6PUb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cg+9VcIAAADcAAAADwAAAAAAAAAAAAAA&#10;AAChAgAAZHJzL2Rvd25yZXYueG1sUEsFBgAAAAAEAAQA+QAAAJADAAAAAA==&#10;" strokeweight="2pt"/>
            <v:line id="Line 395" o:spid="_x0000_s1929" style="position:absolute;visibility:visible" from="6557,18959" to="6559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" strokeweight="2pt"/>
            <v:line id="Line 396" o:spid="_x0000_s1930" style="position:absolute;visibility:visible" from="7650,18949" to="7652,1997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" strokeweight="2pt"/>
            <v:line id="Line 397" o:spid="_x0000_s1931" style="position:absolute;visibility:visible" from="18905,18949" to="18909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0BrgM78AAADcAAAADwAAAGRycy9kb3ducmV2LnhtbESPwQrCMBBE74L/EFbwpqmCItUoIlS8&#10;idVLb2uztsVmU5qo9e+NIHgcZuYNs9p0phZPal1lWcFkHIEgzq2uuFBwOSejBQjnkTXWlknBmxxs&#10;1v3eCmNtX3yiZ+oLESDsYlRQet/EUrq8JINubBvi4N1sa9AH2RZSt/gKcFPLaRTNpcGKw0KJDe1K&#10;yu/pwyi4Z5dZsj/u9LlOt/paJD673rRSw0G3XYLw1Pl/+Nc+aAXTaALfM+EIyPUH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0BrgM78AAADcAAAADwAAAAAAAAAAAAAAAACh&#10;AgAAZHJzL2Rvd25yZXYueG1sUEsFBgAAAAAEAAQA+QAAAI0DAAAAAA==&#10;" strokeweight="2pt"/>
            <v:line id="Line 398" o:spid="_x0000_s1932" style="position:absolute;visibility:visible" from="10,19293" to="7631,1929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Hv898QAAADcAAAADwAAAGRycy9kb3ducmV2LnhtbESP3WoCMRSE7wu+QziCdzXrXki7NUrx&#10;B5RelKoPcNycbrZuTpYk6urTN4Lg5TAz3zCTWWcbcSYfascKRsMMBHHpdM2Vgv1u9foGIkRkjY1j&#10;UnClALNp72WChXYX/qHzNlYiQTgUqMDE2BZShtKQxTB0LXHyfp23GJP0ldQeLwluG5ln2VharDkt&#10;GGxpbqg8bk9WwcYfvo6jW2XkgTd+2Xwv3oP9U2rQ7z4/QETq4jP8aK+1gjzL4X4mHQE5/Qc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ke/z3xAAAANwAAAAPAAAAAAAAAAAA&#10;AAAAAKECAABkcnMvZG93bnJldi54bWxQSwUGAAAAAAQABAD5AAAAkgMAAAAA&#10;" strokeweight="1pt"/>
            <v:line id="Line 399" o:spid="_x0000_s1933" style="position:absolute;visibility:visible" from="10,19646" to="7631,1964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4Tb38AAAADcAAAADwAAAGRycy9kb3ducmV2LnhtbESPwQrCMBBE74L/EFbwpqmKItUoIlS8&#10;idWLt7VZ22KzKU3U+vdGEDwOM/OGWa5bU4knNa60rGA0jEAQZ1aXnCs4n5LBHITzyBory6TgTQ7W&#10;q25nibG2Lz7SM/W5CBB2MSoovK9jKV1WkEE3tDVx8G62MeiDbHKpG3wFuKnkOIpm0mDJYaHAmrYF&#10;Zff0YRTcL+dpsjts9alKN/qaJ/5yvWml+r12swDhqfX/8K+91wrG0QS+Z8IRkKsP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E+E29/AAAAA3AAAAA8AAAAAAAAAAAAAAAAA&#10;oQIAAGRycy9kb3ducmV2LnhtbFBLBQYAAAAABAAEAPkAAACOAwAAAAA=&#10;" strokeweight="2pt"/>
            <v:line id="Line 400" o:spid="_x0000_s1934" style="position:absolute;visibility:visible" from="18919,19296" to="19990,1929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N7BGMUAAADcAAAADwAAAGRycy9kb3ducmV2LnhtbESP3WoCMRSE74W+QziF3tWsUsSuZhfp&#10;D1S8kKoPcNwcN6ubkyVJde3TN0LBy2FmvmHmZW9bcSYfGscKRsMMBHHldMO1gt3283kKIkRkja1j&#10;UnClAGXxMJhjrt2Fv+m8ibVIEA45KjAxdrmUoTJkMQxdR5y8g/MWY5K+ltrjJcFtK8dZNpEWG04L&#10;Bjt6M1SdNj9WwdLvV6fRb23knpf+o12/vwZ7VOrpsV/MQETq4z383/7SCsbZC9zOpCMgiz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RN7BGMUAAADcAAAADwAAAAAAAAAA&#10;AAAAAAChAgAAZHJzL2Rvd25yZXYueG1sUEsFBgAAAAAEAAQA+QAAAJMDAAAAAA==&#10;" strokeweight="1pt"/>
            <v:rect id="Rectangle 401" o:spid="_x0000_s1935" style="position:absolute;left:54;top:19660;width:1000;height:309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xbrD8IA&#10;AADcAAAADwAAAGRycy9kb3ducmV2LnhtbESPQWsCMRSE7wX/Q3iCt5ooKro1ylIQvLpW8PjYvO5u&#10;u3lZk1TXf28EocdhZr5h1tvetuJKPjSONUzGCgRx6UzDlYav4+59CSJEZIOtY9JwpwDbzeBtjZlx&#10;Nz7QtYiVSBAOGWqoY+wyKUNZk8Uwdh1x8r6dtxiT9JU0Hm8Jbls5VWohLTacFmrs6LOm8rf4sxry&#10;/Kc/XYoV7oJcKr8wM1PlZ61Hwz7/ABGpj//hV3tvNEzVHJ5n0hGQmwc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vFusPwgAAANwAAAAPAAAAAAAAAAAAAAAAAJgCAABkcnMvZG93&#10;bnJldi54bWxQSwUGAAAAAAQABAD1AAAAhwMAAAAA&#10;" filled="f" stroked="f" strokeweight=".25pt">
              <v:textbox inset="1pt,1pt,1pt,1pt">
                <w:txbxContent>
                  <w:p w:rsidR="008167D5" w:rsidRDefault="008167D5" w:rsidP="00BA50D8">
                    <w:pPr>
                      <w:pStyle w:val="ab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Изм.</w:t>
                    </w:r>
                  </w:p>
                </w:txbxContent>
              </v:textbox>
            </v:rect>
            <v:rect id="Rectangle 402" o:spid="_x0000_s1936" style="position:absolute;left:1139;top:19660;width:1001;height:309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8R1eMIA&#10;AADcAAAADwAAAGRycy9kb3ducmV2LnhtbESPQWvCQBSE70L/w/IKveluQwk2dQ2hIHg1KvT4yL4m&#10;abNv092txn/vCoLHYWa+YVblZAdxIh96xxpeFwoEceNMz62Gw34zX4IIEdng4Jg0XChAuX6arbAw&#10;7sw7OtWxFQnCoUANXYxjIWVoOrIYFm4kTt638xZjkr6VxuM5we0gM6VyabHntNDhSJ8dNb/1v9VQ&#10;VT/T8a9+x02QS+Vz82ba6kvrl+ep+gARaYqP8L29NRoylcPtTDoCcn0F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fxHV4wgAAANwAAAAPAAAAAAAAAAAAAAAAAJgCAABkcnMvZG93&#10;bnJldi54bWxQSwUGAAAAAAQABAD1AAAAhwMAAAAA&#10;" filled="f" stroked="f" strokeweight=".25pt">
              <v:textbox inset="1pt,1pt,1pt,1pt">
                <w:txbxContent>
                  <w:p w:rsidR="008167D5" w:rsidRDefault="008167D5" w:rsidP="00BA50D8">
                    <w:pPr>
                      <w:pStyle w:val="ab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Лист</w:t>
                    </w:r>
                  </w:p>
                </w:txbxContent>
              </v:textbox>
            </v:rect>
            <v:rect id="Rectangle 403" o:spid="_x0000_s1937" style="position:absolute;left:2267;top:19660;width:2573;height:309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IjQ48IA&#10;AADcAAAADwAAAGRycy9kb3ducmV2LnhtbESPQWsCMRSE7wX/Q3iCt5ooYnVrlKUgeHWt4PGxed3d&#10;dvOyJqmu/94IgsdhZr5hVpvetuJCPjSONUzGCgRx6UzDlYbvw/Z9ASJEZIOtY9JwowCb9eBthZlx&#10;V97TpYiVSBAOGWqoY+wyKUNZk8Uwdh1x8n6ctxiT9JU0Hq8Jbls5VWouLTacFmrs6Kum8q/4txry&#10;/Lc/noslboNcKD83M1PlJ61Hwz7/BBGpj6/ws70zGqbqAx5n0hGQ6zs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wiNDjwgAAANwAAAAPAAAAAAAAAAAAAAAAAJgCAABkcnMvZG93&#10;bnJldi54bWxQSwUGAAAAAAQABAD1AAAAhwMAAAAA&#10;" filled="f" stroked="f" strokeweight=".25pt">
              <v:textbox inset="1pt,1pt,1pt,1pt">
                <w:txbxContent>
                  <w:p w:rsidR="008167D5" w:rsidRDefault="008167D5" w:rsidP="00BA50D8">
                    <w:pPr>
                      <w:pStyle w:val="ab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№ докум.</w:t>
                    </w:r>
                  </w:p>
                </w:txbxContent>
              </v:textbox>
            </v:rect>
            <v:rect id="Rectangle 404" o:spid="_x0000_s1938" style="position:absolute;left:4983;top:19660;width:1534;height:309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RdEkb8A&#10;AADcAAAADwAAAGRycy9kb3ducmV2LnhtbERPz2vCMBS+D/wfwhN2m4kyRGtTKUJh13UbeHw0z7ba&#10;vNQkq91/vxwGO358v/PjbAcxkQ+9Yw3rlQJB3DjTc6vh86N62YEIEdng4Jg0/FCAY7F4yjEz7sHv&#10;NNWxFSmEQ4YauhjHTMrQdGQxrNxInLiL8xZjgr6VxuMjhdtBbpTaSos9p4YORzp11Nzqb6uhLK/z&#10;173eYxXkTvmteTVtedb6eTmXBxCR5vgv/nO/GQ0bldamM+kIyOIX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ABF0SRvwAAANwAAAAPAAAAAAAAAAAAAAAAAJgCAABkcnMvZG93bnJl&#10;di54bWxQSwUGAAAAAAQABAD1AAAAhAMAAAAA&#10;" filled="f" stroked="f" strokeweight=".25pt">
              <v:textbox inset="1pt,1pt,1pt,1pt">
                <w:txbxContent>
                  <w:p w:rsidR="008167D5" w:rsidRDefault="008167D5" w:rsidP="00BA50D8">
                    <w:pPr>
                      <w:pStyle w:val="ab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Подпись</w:t>
                    </w:r>
                  </w:p>
                </w:txbxContent>
              </v:textbox>
            </v:rect>
            <v:rect id="Rectangle 405" o:spid="_x0000_s1939" style="position:absolute;left:6604;top:19660;width:1000;height:309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lvhCsEA&#10;AADcAAAADwAAAGRycy9kb3ducmV2LnhtbESPQYvCMBSE7wv+h/CEva2JsohWoxRB8Gp3Fzw+mmdb&#10;bV5qErX+e7MgeBxm5htmue5tK27kQ+NYw3ikQBCXzjRcafj92X7NQISIbLB1TBoeFGC9GnwsMTPu&#10;znu6FbESCcIhQw11jF0mZShrshhGriNO3tF5izFJX0nj8Z7gtpUTpabSYsNpocaONjWV5+JqNeT5&#10;qf+7FHPcBjlTfmq+TZUftP4c9vkCRKQ+vsOv9s5omKg5/J9JR0Cung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G5b4QrBAAAA3AAAAA8AAAAAAAAAAAAAAAAAmAIAAGRycy9kb3du&#10;cmV2LnhtbFBLBQYAAAAABAAEAPUAAACGAwAAAAA=&#10;" filled="f" stroked="f" strokeweight=".25pt">
              <v:textbox inset="1pt,1pt,1pt,1pt">
                <w:txbxContent>
                  <w:p w:rsidR="008167D5" w:rsidRDefault="008167D5" w:rsidP="00BA50D8">
                    <w:pPr>
                      <w:pStyle w:val="ab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Дата</w:t>
                    </w:r>
                  </w:p>
                </w:txbxContent>
              </v:textbox>
            </v:rect>
            <v:rect id="Rectangle 406" o:spid="_x0000_s1940" style="position:absolute;left:18949;top:18977;width:1001;height:309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rjeSsAA&#10;AADcAAAADwAAAGRycy9kb3ducmV2LnhtbERPz2uDMBS+F/o/hFforY2WUTpnFBkUep3bYMeHeVNb&#10;8+KSVO1/vxwGO358v/NyMYOYyPnesoJ0n4AgbqzuuVXw8X7enUD4gKxxsEwKHuShLNarHDNtZ36j&#10;qQ6tiCHsM1TQhTBmUvqmI4N+b0fiyH1bZzBE6FqpHc4x3AzykCRHabDn2NDhSK8dNbf6bhRU1XX5&#10;/Kmf8ezlKXFH/aTb6kup7WapXkAEWsK/+M990QoOaZwfz8QjIItf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erjeSsAAAADcAAAADwAAAAAAAAAAAAAAAACYAgAAZHJzL2Rvd25y&#10;ZXYueG1sUEsFBgAAAAAEAAQA9QAAAIUDAAAAAA==&#10;" filled="f" stroked="f" strokeweight=".25pt">
              <v:textbox inset="1pt,1pt,1pt,1pt">
                <w:txbxContent>
                  <w:p w:rsidR="008167D5" w:rsidRDefault="008167D5" w:rsidP="00BA50D8">
                    <w:pPr>
                      <w:pStyle w:val="ab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Лист</w:t>
                    </w:r>
                  </w:p>
                </w:txbxContent>
              </v:textbox>
            </v:rect>
            <v:rect id="Rectangle 407" o:spid="_x0000_s1941" style="position:absolute;left:18949;top:19435;width:1001;height:423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fR70cEA&#10;AADcAAAADwAAAGRycy9kb3ducmV2LnhtbESPQYvCMBSE7wv+h/AEb2taEdFqlLIgeLWr4PHRPNtq&#10;81KTrNZ/bxYEj8PMfMOsNr1pxZ2cbywrSMcJCOLS6oYrBYff7fcchA/IGlvLpOBJHjbrwdcKM20f&#10;vKd7ESoRIewzVFCH0GVS+rImg35sO+Lona0zGKJ0ldQOHxFuWjlJkpk02HBcqLGjn5rKa/FnFOT5&#10;pT/eigVuvZwnbqanuspPSo2Gfb4EEagPn/C7vdMKJmkK/2fiEZDrF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BX0e9HBAAAA3AAAAA8AAAAAAAAAAAAAAAAAmAIAAGRycy9kb3du&#10;cmV2LnhtbFBLBQYAAAAABAAEAPUAAACGAwAAAAA=&#10;" filled="f" stroked="f" strokeweight=".25pt">
              <v:textbox inset="1pt,1pt,1pt,1pt">
                <w:txbxContent>
                  <w:p w:rsidR="008167D5" w:rsidRDefault="008167D5" w:rsidP="00BA50D8">
                    <w:pPr>
                      <w:pStyle w:val="ab"/>
                      <w:jc w:val="center"/>
                      <w:rPr>
                        <w:sz w:val="24"/>
                      </w:rPr>
                    </w:pPr>
                    <w:r>
                      <w:rPr>
                        <w:sz w:val="24"/>
                      </w:rPr>
                      <w:fldChar w:fldCharType="begin"/>
                    </w:r>
                    <w:r>
                      <w:rPr>
                        <w:sz w:val="24"/>
                      </w:rPr>
                      <w:instrText xml:space="preserve"> PAGE  \* LOWER </w:instrText>
                    </w:r>
                    <w:r>
                      <w:rPr>
                        <w:sz w:val="24"/>
                      </w:rPr>
                      <w:fldChar w:fldCharType="separate"/>
                    </w:r>
                    <w:r>
                      <w:rPr>
                        <w:sz w:val="24"/>
                      </w:rPr>
                      <w:t>1</w:t>
                    </w:r>
                    <w:r>
                      <w:rPr>
                        <w:sz w:val="24"/>
                      </w:rPr>
                      <w:fldChar w:fldCharType="end"/>
                    </w:r>
                  </w:p>
                </w:txbxContent>
              </v:textbox>
            </v:rect>
            <v:rect id="Rectangle 408" o:spid="_x0000_s1942" style="position:absolute;left:7745;top:19221;width:11075;height:477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SblpsEA&#10;AADcAAAADwAAAGRycy9kb3ducmV2LnhtbESPQYvCMBSE7wv+h/AEb2tqEdFqlLIgeLWr4PHRPNtq&#10;81KTrNZ/bxYEj8PMfMOsNr1pxZ2cbywrmIwTEMSl1Q1XCg6/2+85CB+QNbaWScGTPGzWg68VZto+&#10;eE/3IlQiQthnqKAOocuk9GVNBv3YdsTRO1tnMETpKqkdPiLctDJNkpk02HBcqLGjn5rKa/FnFOT5&#10;pT/eigVuvZwnbqanuspPSo2Gfb4EEagPn/C7vdMK0kkK/2fiEZDrF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OUm5abBAAAA3AAAAA8AAAAAAAAAAAAAAAAAmAIAAGRycy9kb3du&#10;cmV2LnhtbFBLBQYAAAAABAAEAPUAAACGAwAAAAA=&#10;" filled="f" stroked="f" strokeweight=".25pt">
              <v:textbox inset="1pt,1pt,1pt,1pt">
                <w:txbxContent>
                  <w:p w:rsidR="008167D5" w:rsidRDefault="008167D5" w:rsidP="00BA50D8">
                    <w:pPr>
                      <w:pStyle w:val="ab"/>
                      <w:jc w:val="center"/>
                    </w:pPr>
                    <w:r>
                      <w:t>НАЗВАНИЕ ДОКУМЕНТА</w:t>
                    </w:r>
                  </w:p>
                </w:txbxContent>
              </v:textbox>
            </v:rect>
            <w10:wrap anchorx="page" anchory="page"/>
            <w10:anchorlock/>
          </v:group>
        </w:pict>
      </w:r>
      <w:r w:rsidR="00BA50D8" w:rsidRPr="00F868F5">
        <w:rPr>
          <w:rFonts w:eastAsia="Times New Roman"/>
          <w:noProof/>
          <w:sz w:val="20"/>
          <w:szCs w:val="28"/>
        </w:rPr>
        <w:t xml:space="preserve"> </w:t>
      </w: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noProof/>
          <w:sz w:val="20"/>
          <w:szCs w:val="28"/>
        </w:rPr>
      </w:pP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noProof/>
          <w:sz w:val="20"/>
          <w:szCs w:val="28"/>
        </w:rPr>
      </w:pP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noProof/>
          <w:sz w:val="20"/>
          <w:szCs w:val="28"/>
        </w:rPr>
      </w:pP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noProof/>
          <w:sz w:val="20"/>
          <w:szCs w:val="28"/>
        </w:rPr>
      </w:pP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noProof/>
          <w:sz w:val="20"/>
          <w:szCs w:val="28"/>
        </w:rPr>
      </w:pP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noProof/>
          <w:sz w:val="20"/>
          <w:szCs w:val="28"/>
        </w:rPr>
      </w:pP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Pr="00F868F5" w:rsidRDefault="00BA50D8" w:rsidP="00BA50D8">
      <w:pPr>
        <w:spacing w:line="360" w:lineRule="auto"/>
        <w:rPr>
          <w:rFonts w:eastAsia="Times New Roman"/>
        </w:rPr>
      </w:pPr>
    </w:p>
    <w:p w:rsidR="00BA50D8" w:rsidRPr="00F868F5" w:rsidRDefault="00BA50D8" w:rsidP="00BA50D8">
      <w:pPr>
        <w:spacing w:line="360" w:lineRule="auto"/>
        <w:rPr>
          <w:rFonts w:eastAsia="Times New Roman"/>
        </w:rPr>
      </w:pPr>
    </w:p>
    <w:p w:rsidR="00BA50D8" w:rsidRPr="00F868F5" w:rsidRDefault="00BA50D8" w:rsidP="00BA50D8">
      <w:pPr>
        <w:spacing w:line="360" w:lineRule="auto"/>
        <w:rPr>
          <w:rFonts w:eastAsia="Times New Roman"/>
        </w:rPr>
      </w:pPr>
    </w:p>
    <w:p w:rsidR="00BA50D8" w:rsidRPr="00F868F5" w:rsidRDefault="00BA50D8" w:rsidP="00BA50D8">
      <w:pPr>
        <w:spacing w:line="360" w:lineRule="auto"/>
        <w:rPr>
          <w:rFonts w:eastAsia="Times New Roman"/>
        </w:rPr>
      </w:pPr>
    </w:p>
    <w:p w:rsidR="00BA50D8" w:rsidRPr="00F868F5" w:rsidRDefault="00BA50D8" w:rsidP="00BA50D8">
      <w:pPr>
        <w:spacing w:line="360" w:lineRule="auto"/>
        <w:rPr>
          <w:rFonts w:eastAsia="Times New Roman"/>
        </w:rPr>
      </w:pPr>
    </w:p>
    <w:p w:rsidR="00BA50D8" w:rsidRPr="00F868F5" w:rsidRDefault="00BA50D8" w:rsidP="00BA50D8">
      <w:pPr>
        <w:spacing w:line="360" w:lineRule="auto"/>
        <w:rPr>
          <w:rFonts w:eastAsia="Times New Roman"/>
        </w:rPr>
      </w:pPr>
    </w:p>
    <w:p w:rsidR="00BA50D8" w:rsidRPr="00F868F5" w:rsidRDefault="00BA50D8" w:rsidP="00BA50D8">
      <w:pPr>
        <w:spacing w:line="360" w:lineRule="auto"/>
        <w:rPr>
          <w:rFonts w:eastAsia="Times New Roman"/>
        </w:rPr>
      </w:pP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noProof/>
          <w:sz w:val="20"/>
          <w:szCs w:val="28"/>
        </w:rPr>
      </w:pP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noProof/>
          <w:sz w:val="20"/>
          <w:szCs w:val="28"/>
        </w:rPr>
      </w:pP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noProof/>
          <w:sz w:val="20"/>
          <w:szCs w:val="28"/>
        </w:rPr>
      </w:pP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noProof/>
          <w:sz w:val="20"/>
          <w:szCs w:val="28"/>
        </w:rPr>
      </w:pP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noProof/>
          <w:sz w:val="20"/>
          <w:szCs w:val="28"/>
        </w:rPr>
      </w:pP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noProof/>
          <w:sz w:val="20"/>
          <w:szCs w:val="28"/>
        </w:rPr>
      </w:pPr>
    </w:p>
    <w:p w:rsidR="00BA50D8" w:rsidRPr="00F868F5" w:rsidRDefault="001F1CF4" w:rsidP="00BA50D8">
      <w:pPr>
        <w:spacing w:line="360" w:lineRule="auto"/>
        <w:jc w:val="center"/>
        <w:rPr>
          <w:rFonts w:eastAsia="Times New Roman"/>
          <w:noProof/>
          <w:sz w:val="20"/>
          <w:szCs w:val="28"/>
        </w:rPr>
      </w:pPr>
      <w:r>
        <w:rPr>
          <w:rFonts w:eastAsia="Times New Roman"/>
          <w:noProof/>
          <w:sz w:val="20"/>
          <w:szCs w:val="28"/>
        </w:rPr>
        <w:pict>
          <v:group id="_x0000_s1943" style="position:absolute;left:0;text-align:left;margin-left:56.7pt;margin-top:19.85pt;width:518.8pt;height:802.3pt;z-index:251737088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" o:allowincell="f">
            <v:rect id="Rectangle 390" o:spid="_x0000_s1944" style="position:absolute;width:20000;height:20000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nhakcEA&#10;AADcAAAADwAAAGRycy9kb3ducmV2LnhtbERPzYrCMBC+C75DmAVvmq6I2K5RqiB4kt3qAwzNbFts&#10;JrWJbfXpN8KCt/n4fme9HUwtOmpdZVnB5ywCQZxbXXGh4HI+TFcgnEfWWFsmBQ9ysN2MR2tMtO35&#10;h7rMFyKEsEtQQel9k0jp8pIMupltiAP3a1uDPsC2kLrFPoSbWs6jaCkNVhwaSmxoX1J+ze5GwdUP&#10;3Sktsuchvuzi/HuX9vdbqtTkY0i/QHga/Fv87z7qMD9ewOuZcIHc/AE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F54WpHBAAAA3AAAAA8AAAAAAAAAAAAAAAAAmAIAAGRycy9kb3du&#10;cmV2LnhtbFBLBQYAAAAABAAEAPUAAACGAwAAAAA=&#10;" filled="f" strokeweight="2pt"/>
            <v:line id="Line 391" o:spid="_x0000_s1945" style="position:absolute;visibility:visible" from="1093,18949" to="1095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" strokeweight="2pt"/>
            <v:line id="Line 392" o:spid="_x0000_s1946" style="position:absolute;visibility:visible" from="10,18941" to="19977,1894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" strokeweight="2pt"/>
            <v:line id="Line 393" o:spid="_x0000_s1947" style="position:absolute;visibility:visible" from="2186,18949" to="2188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5ApJ8EAAADcAAAADwAAAGRycy9kb3ducmV2LnhtbERPS4vCMBC+C/sfwix403QXXLU2iggV&#10;b7KtF29jM31gMylN1PrvzcKCt/n4npNsBtOKO/WusazgaxqBIC6sbrhScMrTyQKE88gaW8uk4EkO&#10;NuuPUYKxtg/+pXvmKxFC2MWooPa+i6V0RU0G3dR2xIErbW/QB9hXUvf4COGmld9R9CMNNhwaauxo&#10;V1NxzW5GwfV8mqX7407nbbbVlyr150uplRp/DtsVCE+Df4v/3Qcd5i/n8PdMuECuX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ADkCknwQAAANwAAAAPAAAAAAAAAAAAAAAA&#10;AKECAABkcnMvZG93bnJldi54bWxQSwUGAAAAAAQABAD5AAAAjwMAAAAA&#10;" strokeweight="2pt"/>
            <v:line id="Line 394" o:spid="_x0000_s1948" style="position:absolute;visibility:visible" from="4919,18949" to="4921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g+9VcIAAADcAAAADwAAAGRycy9kb3ducmV2LnhtbESPQYvCQAyF74L/YYiwN50q7KLVUUSo&#10;eFu2evEWO7EtdjKlM2r99+aw4C3hvbz3ZbXpXaMe1IXas4HpJAFFXHhbc2ngdMzGc1AhIltsPJOB&#10;FwXYrIeDFabWP/mPHnkslYRwSNFAFWObah2KihyGiW+JRbv6zmGUtSu17fAp4a7RsyT50Q5rloYK&#10;W9pVVNzyuzNwO5++s/3vzh6bfGsvZRbPl6s15mvUb5egIvXxY/6/PljBXwitPCMT6PUb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cg+9VcIAAADcAAAADwAAAAAAAAAAAAAA&#10;AAChAgAAZHJzL2Rvd25yZXYueG1sUEsFBgAAAAAEAAQA+QAAAJADAAAAAA==&#10;" strokeweight="2pt"/>
            <v:line id="Line 395" o:spid="_x0000_s1949" style="position:absolute;visibility:visible" from="6557,18959" to="6559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" strokeweight="2pt"/>
            <v:line id="Line 396" o:spid="_x0000_s1950" style="position:absolute;visibility:visible" from="7650,18949" to="7652,1997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" strokeweight="2pt"/>
            <v:line id="Line 397" o:spid="_x0000_s1951" style="position:absolute;visibility:visible" from="18905,18949" to="18909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0BrgM78AAADcAAAADwAAAGRycy9kb3ducmV2LnhtbESPwQrCMBBE74L/EFbwpqmCItUoIlS8&#10;idVLb2uztsVmU5qo9e+NIHgcZuYNs9p0phZPal1lWcFkHIEgzq2uuFBwOSejBQjnkTXWlknBmxxs&#10;1v3eCmNtX3yiZ+oLESDsYlRQet/EUrq8JINubBvi4N1sa9AH2RZSt/gKcFPLaRTNpcGKw0KJDe1K&#10;yu/pwyi4Z5dZsj/u9LlOt/paJD673rRSw0G3XYLw1Pl/+Nc+aAXTaALfM+EIyPUH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0BrgM78AAADcAAAADwAAAAAAAAAAAAAAAACh&#10;AgAAZHJzL2Rvd25yZXYueG1sUEsFBgAAAAAEAAQA+QAAAI0DAAAAAA==&#10;" strokeweight="2pt"/>
            <v:line id="Line 398" o:spid="_x0000_s1952" style="position:absolute;visibility:visible" from="10,19293" to="7631,1929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Hv898QAAADcAAAADwAAAGRycy9kb3ducmV2LnhtbESP3WoCMRSE7wu+QziCdzXrXki7NUrx&#10;B5RelKoPcNycbrZuTpYk6urTN4Lg5TAz3zCTWWcbcSYfascKRsMMBHHpdM2Vgv1u9foGIkRkjY1j&#10;UnClALNp72WChXYX/qHzNlYiQTgUqMDE2BZShtKQxTB0LXHyfp23GJP0ldQeLwluG5ln2VharDkt&#10;GGxpbqg8bk9WwcYfvo6jW2XkgTd+2Xwv3oP9U2rQ7z4/QETq4jP8aK+1gjzL4X4mHQE5/Qc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ke/z3xAAAANwAAAAPAAAAAAAAAAAA&#10;AAAAAKECAABkcnMvZG93bnJldi54bWxQSwUGAAAAAAQABAD5AAAAkgMAAAAA&#10;" strokeweight="1pt"/>
            <v:line id="Line 399" o:spid="_x0000_s1953" style="position:absolute;visibility:visible" from="10,19646" to="7631,1964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4Tb38AAAADcAAAADwAAAGRycy9kb3ducmV2LnhtbESPwQrCMBBE74L/EFbwpqmKItUoIlS8&#10;idWLt7VZ22KzKU3U+vdGEDwOM/OGWa5bU4knNa60rGA0jEAQZ1aXnCs4n5LBHITzyBory6TgTQ7W&#10;q25nibG2Lz7SM/W5CBB2MSoovK9jKV1WkEE3tDVx8G62MeiDbHKpG3wFuKnkOIpm0mDJYaHAmrYF&#10;Zff0YRTcL+dpsjts9alKN/qaJ/5yvWml+r12swDhqfX/8K+91wrG0QS+Z8IRkKsP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E+E29/AAAAA3AAAAA8AAAAAAAAAAAAAAAAA&#10;oQIAAGRycy9kb3ducmV2LnhtbFBLBQYAAAAABAAEAPkAAACOAwAAAAA=&#10;" strokeweight="2pt"/>
            <v:line id="Line 400" o:spid="_x0000_s1954" style="position:absolute;visibility:visible" from="18919,19296" to="19990,1929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N7BGMUAAADcAAAADwAAAGRycy9kb3ducmV2LnhtbESP3WoCMRSE74W+QziF3tWsUsSuZhfp&#10;D1S8kKoPcNwcN6ubkyVJde3TN0LBy2FmvmHmZW9bcSYfGscKRsMMBHHldMO1gt3283kKIkRkja1j&#10;UnClAGXxMJhjrt2Fv+m8ibVIEA45KjAxdrmUoTJkMQxdR5y8g/MWY5K+ltrjJcFtK8dZNpEWG04L&#10;Bjt6M1SdNj9WwdLvV6fRb23knpf+o12/vwZ7VOrpsV/MQETq4z383/7SCsbZC9zOpCMgiz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RN7BGMUAAADcAAAADwAAAAAAAAAA&#10;AAAAAAChAgAAZHJzL2Rvd25yZXYueG1sUEsFBgAAAAAEAAQA+QAAAJMDAAAAAA==&#10;" strokeweight="1pt"/>
            <v:rect id="Rectangle 401" o:spid="_x0000_s1955" style="position:absolute;left:54;top:19660;width:1000;height:309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xbrD8IA&#10;AADcAAAADwAAAGRycy9kb3ducmV2LnhtbESPQWsCMRSE7wX/Q3iCt5ooKro1ylIQvLpW8PjYvO5u&#10;u3lZk1TXf28EocdhZr5h1tvetuJKPjSONUzGCgRx6UzDlYav4+59CSJEZIOtY9JwpwDbzeBtjZlx&#10;Nz7QtYiVSBAOGWqoY+wyKUNZk8Uwdh1x8r6dtxiT9JU0Hm8Jbls5VWohLTacFmrs6LOm8rf4sxry&#10;/Kc/XYoV7oJcKr8wM1PlZ61Hwz7/ABGpj//hV3tvNEzVHJ5n0hGQmwc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vFusPwgAAANwAAAAPAAAAAAAAAAAAAAAAAJgCAABkcnMvZG93&#10;bnJldi54bWxQSwUGAAAAAAQABAD1AAAAhwMAAAAA&#10;" filled="f" stroked="f" strokeweight=".25pt">
              <v:textbox inset="1pt,1pt,1pt,1pt">
                <w:txbxContent>
                  <w:p w:rsidR="008167D5" w:rsidRDefault="008167D5" w:rsidP="00BA50D8">
                    <w:pPr>
                      <w:pStyle w:val="ab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Изм.</w:t>
                    </w:r>
                  </w:p>
                </w:txbxContent>
              </v:textbox>
            </v:rect>
            <v:rect id="Rectangle 402" o:spid="_x0000_s1956" style="position:absolute;left:1139;top:19660;width:1001;height:309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8R1eMIA&#10;AADcAAAADwAAAGRycy9kb3ducmV2LnhtbESPQWvCQBSE70L/w/IKveluQwk2dQ2hIHg1KvT4yL4m&#10;abNv092txn/vCoLHYWa+YVblZAdxIh96xxpeFwoEceNMz62Gw34zX4IIEdng4Jg0XChAuX6arbAw&#10;7sw7OtWxFQnCoUANXYxjIWVoOrIYFm4kTt638xZjkr6VxuM5we0gM6VyabHntNDhSJ8dNb/1v9VQ&#10;VT/T8a9+x02QS+Vz82ba6kvrl+ep+gARaYqP8L29NRoylcPtTDoCcn0F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fxHV4wgAAANwAAAAPAAAAAAAAAAAAAAAAAJgCAABkcnMvZG93&#10;bnJldi54bWxQSwUGAAAAAAQABAD1AAAAhwMAAAAA&#10;" filled="f" stroked="f" strokeweight=".25pt">
              <v:textbox inset="1pt,1pt,1pt,1pt">
                <w:txbxContent>
                  <w:p w:rsidR="008167D5" w:rsidRDefault="008167D5" w:rsidP="00BA50D8">
                    <w:pPr>
                      <w:pStyle w:val="ab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Лист</w:t>
                    </w:r>
                  </w:p>
                </w:txbxContent>
              </v:textbox>
            </v:rect>
            <v:rect id="Rectangle 403" o:spid="_x0000_s1957" style="position:absolute;left:2267;top:19660;width:2573;height:309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IjQ48IA&#10;AADcAAAADwAAAGRycy9kb3ducmV2LnhtbESPQWsCMRSE7wX/Q3iCt5ooYnVrlKUgeHWt4PGxed3d&#10;dvOyJqmu/94IgsdhZr5hVpvetuJCPjSONUzGCgRx6UzDlYbvw/Z9ASJEZIOtY9JwowCb9eBthZlx&#10;V97TpYiVSBAOGWqoY+wyKUNZk8Uwdh1x8n6ctxiT9JU0Hq8Jbls5VWouLTacFmrs6Kum8q/4txry&#10;/Lc/noslboNcKD83M1PlJ61Hwz7/BBGpj6/ws70zGqbqAx5n0hGQ6zs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wiNDjwgAAANwAAAAPAAAAAAAAAAAAAAAAAJgCAABkcnMvZG93&#10;bnJldi54bWxQSwUGAAAAAAQABAD1AAAAhwMAAAAA&#10;" filled="f" stroked="f" strokeweight=".25pt">
              <v:textbox inset="1pt,1pt,1pt,1pt">
                <w:txbxContent>
                  <w:p w:rsidR="008167D5" w:rsidRDefault="008167D5" w:rsidP="00BA50D8">
                    <w:pPr>
                      <w:pStyle w:val="ab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№ докум.</w:t>
                    </w:r>
                  </w:p>
                </w:txbxContent>
              </v:textbox>
            </v:rect>
            <v:rect id="Rectangle 404" o:spid="_x0000_s1958" style="position:absolute;left:4983;top:19660;width:1534;height:309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RdEkb8A&#10;AADcAAAADwAAAGRycy9kb3ducmV2LnhtbERPz2vCMBS+D/wfwhN2m4kyRGtTKUJh13UbeHw0z7ba&#10;vNQkq91/vxwGO358v/PjbAcxkQ+9Yw3rlQJB3DjTc6vh86N62YEIEdng4Jg0/FCAY7F4yjEz7sHv&#10;NNWxFSmEQ4YauhjHTMrQdGQxrNxInLiL8xZjgr6VxuMjhdtBbpTaSos9p4YORzp11Nzqb6uhLK/z&#10;173eYxXkTvmteTVtedb6eTmXBxCR5vgv/nO/GQ0bldamM+kIyOIX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ABF0SRvwAAANwAAAAPAAAAAAAAAAAAAAAAAJgCAABkcnMvZG93bnJl&#10;di54bWxQSwUGAAAAAAQABAD1AAAAhAMAAAAA&#10;" filled="f" stroked="f" strokeweight=".25pt">
              <v:textbox inset="1pt,1pt,1pt,1pt">
                <w:txbxContent>
                  <w:p w:rsidR="008167D5" w:rsidRDefault="008167D5" w:rsidP="00BA50D8">
                    <w:pPr>
                      <w:pStyle w:val="ab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Подпись</w:t>
                    </w:r>
                  </w:p>
                </w:txbxContent>
              </v:textbox>
            </v:rect>
            <v:rect id="Rectangle 405" o:spid="_x0000_s1959" style="position:absolute;left:6604;top:19660;width:1000;height:309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lvhCsEA&#10;AADcAAAADwAAAGRycy9kb3ducmV2LnhtbESPQYvCMBSE7wv+h/CEva2JsohWoxRB8Gp3Fzw+mmdb&#10;bV5qErX+e7MgeBxm5htmue5tK27kQ+NYw3ikQBCXzjRcafj92X7NQISIbLB1TBoeFGC9GnwsMTPu&#10;znu6FbESCcIhQw11jF0mZShrshhGriNO3tF5izFJX0nj8Z7gtpUTpabSYsNpocaONjWV5+JqNeT5&#10;qf+7FHPcBjlTfmq+TZUftP4c9vkCRKQ+vsOv9s5omKg5/J9JR0Cung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G5b4QrBAAAA3AAAAA8AAAAAAAAAAAAAAAAAmAIAAGRycy9kb3du&#10;cmV2LnhtbFBLBQYAAAAABAAEAPUAAACGAwAAAAA=&#10;" filled="f" stroked="f" strokeweight=".25pt">
              <v:textbox inset="1pt,1pt,1pt,1pt">
                <w:txbxContent>
                  <w:p w:rsidR="008167D5" w:rsidRDefault="008167D5" w:rsidP="00BA50D8">
                    <w:pPr>
                      <w:pStyle w:val="ab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Дата</w:t>
                    </w:r>
                  </w:p>
                </w:txbxContent>
              </v:textbox>
            </v:rect>
            <v:rect id="Rectangle 406" o:spid="_x0000_s1960" style="position:absolute;left:18949;top:18977;width:1001;height:309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rjeSsAA&#10;AADcAAAADwAAAGRycy9kb3ducmV2LnhtbERPz2uDMBS+F/o/hFforY2WUTpnFBkUep3bYMeHeVNb&#10;8+KSVO1/vxwGO358v/NyMYOYyPnesoJ0n4AgbqzuuVXw8X7enUD4gKxxsEwKHuShLNarHDNtZ36j&#10;qQ6tiCHsM1TQhTBmUvqmI4N+b0fiyH1bZzBE6FqpHc4x3AzykCRHabDn2NDhSK8dNbf6bhRU1XX5&#10;/Kmf8ezlKXFH/aTb6kup7WapXkAEWsK/+M990QoOaZwfz8QjIItf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erjeSsAAAADcAAAADwAAAAAAAAAAAAAAAACYAgAAZHJzL2Rvd25y&#10;ZXYueG1sUEsFBgAAAAAEAAQA9QAAAIUDAAAAAA==&#10;" filled="f" stroked="f" strokeweight=".25pt">
              <v:textbox inset="1pt,1pt,1pt,1pt">
                <w:txbxContent>
                  <w:p w:rsidR="008167D5" w:rsidRDefault="008167D5" w:rsidP="00BA50D8">
                    <w:pPr>
                      <w:pStyle w:val="ab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Лист</w:t>
                    </w:r>
                  </w:p>
                </w:txbxContent>
              </v:textbox>
            </v:rect>
            <v:rect id="Rectangle 407" o:spid="_x0000_s1961" style="position:absolute;left:18949;top:19435;width:1001;height:423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fR70cEA&#10;AADcAAAADwAAAGRycy9kb3ducmV2LnhtbESPQYvCMBSE7wv+h/AEb2taEdFqlLIgeLWr4PHRPNtq&#10;81KTrNZ/bxYEj8PMfMOsNr1pxZ2cbywrSMcJCOLS6oYrBYff7fcchA/IGlvLpOBJHjbrwdcKM20f&#10;vKd7ESoRIewzVFCH0GVS+rImg35sO+Lona0zGKJ0ldQOHxFuWjlJkpk02HBcqLGjn5rKa/FnFOT5&#10;pT/eigVuvZwnbqanuspPSo2Gfb4EEagPn/C7vdMKJmkK/2fiEZDrF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BX0e9HBAAAA3AAAAA8AAAAAAAAAAAAAAAAAmAIAAGRycy9kb3du&#10;cmV2LnhtbFBLBQYAAAAABAAEAPUAAACGAwAAAAA=&#10;" filled="f" stroked="f" strokeweight=".25pt">
              <v:textbox inset="1pt,1pt,1pt,1pt">
                <w:txbxContent>
                  <w:p w:rsidR="008167D5" w:rsidRDefault="008167D5" w:rsidP="00BA50D8">
                    <w:pPr>
                      <w:pStyle w:val="ab"/>
                      <w:jc w:val="center"/>
                      <w:rPr>
                        <w:sz w:val="24"/>
                      </w:rPr>
                    </w:pPr>
                    <w:r>
                      <w:rPr>
                        <w:sz w:val="24"/>
                      </w:rPr>
                      <w:fldChar w:fldCharType="begin"/>
                    </w:r>
                    <w:r>
                      <w:rPr>
                        <w:sz w:val="24"/>
                      </w:rPr>
                      <w:instrText xml:space="preserve"> PAGE  \* LOWER </w:instrText>
                    </w:r>
                    <w:r>
                      <w:rPr>
                        <w:sz w:val="24"/>
                      </w:rPr>
                      <w:fldChar w:fldCharType="separate"/>
                    </w:r>
                    <w:r>
                      <w:rPr>
                        <w:sz w:val="24"/>
                      </w:rPr>
                      <w:t>1</w:t>
                    </w:r>
                    <w:r>
                      <w:rPr>
                        <w:sz w:val="24"/>
                      </w:rPr>
                      <w:fldChar w:fldCharType="end"/>
                    </w:r>
                  </w:p>
                </w:txbxContent>
              </v:textbox>
            </v:rect>
            <v:rect id="Rectangle 408" o:spid="_x0000_s1962" style="position:absolute;left:7745;top:19221;width:11075;height:477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SblpsEA&#10;AADcAAAADwAAAGRycy9kb3ducmV2LnhtbESPQYvCMBSE7wv+h/AEb2tqEdFqlLIgeLWr4PHRPNtq&#10;81KTrNZ/bxYEj8PMfMOsNr1pxZ2cbywrmIwTEMSl1Q1XCg6/2+85CB+QNbaWScGTPGzWg68VZto+&#10;eE/3IlQiQthnqKAOocuk9GVNBv3YdsTRO1tnMETpKqkdPiLctDJNkpk02HBcqLGjn5rKa/FnFOT5&#10;pT/eigVuvZwnbqanuspPSo2Gfb4EEagPn/C7vdMK0kkK/2fiEZDrF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OUm5abBAAAA3AAAAA8AAAAAAAAAAAAAAAAAmAIAAGRycy9kb3du&#10;cmV2LnhtbFBLBQYAAAAABAAEAPUAAACGAwAAAAA=&#10;" filled="f" stroked="f" strokeweight=".25pt">
              <v:textbox inset="1pt,1pt,1pt,1pt">
                <w:txbxContent>
                  <w:p w:rsidR="008167D5" w:rsidRDefault="008167D5" w:rsidP="00BA50D8">
                    <w:pPr>
                      <w:pStyle w:val="ab"/>
                      <w:jc w:val="center"/>
                    </w:pPr>
                    <w:r>
                      <w:t>НАЗВАНИЕ ДОКУМЕНТА</w:t>
                    </w:r>
                  </w:p>
                </w:txbxContent>
              </v:textbox>
            </v:rect>
            <w10:wrap anchorx="page" anchory="page"/>
            <w10:anchorlock/>
          </v:group>
        </w:pict>
      </w:r>
      <w:r w:rsidR="00BA50D8" w:rsidRPr="00F868F5">
        <w:rPr>
          <w:rFonts w:eastAsia="Times New Roman"/>
          <w:noProof/>
          <w:sz w:val="20"/>
          <w:szCs w:val="28"/>
        </w:rPr>
        <w:t xml:space="preserve"> </w:t>
      </w: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noProof/>
          <w:sz w:val="20"/>
          <w:szCs w:val="28"/>
        </w:rPr>
      </w:pP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noProof/>
          <w:sz w:val="20"/>
          <w:szCs w:val="28"/>
        </w:rPr>
      </w:pP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noProof/>
          <w:sz w:val="20"/>
          <w:szCs w:val="28"/>
        </w:rPr>
      </w:pP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noProof/>
          <w:sz w:val="20"/>
          <w:szCs w:val="28"/>
        </w:rPr>
      </w:pP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noProof/>
          <w:sz w:val="20"/>
          <w:szCs w:val="28"/>
        </w:rPr>
      </w:pP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noProof/>
          <w:sz w:val="20"/>
          <w:szCs w:val="28"/>
        </w:rPr>
      </w:pP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Pr="00F868F5" w:rsidRDefault="00BA50D8" w:rsidP="00BA50D8">
      <w:pPr>
        <w:spacing w:line="360" w:lineRule="auto"/>
        <w:rPr>
          <w:rFonts w:eastAsia="Times New Roman"/>
        </w:rPr>
      </w:pPr>
    </w:p>
    <w:p w:rsidR="00BA50D8" w:rsidRPr="00F868F5" w:rsidRDefault="00BA50D8" w:rsidP="00BA50D8">
      <w:pPr>
        <w:spacing w:line="360" w:lineRule="auto"/>
        <w:rPr>
          <w:rFonts w:eastAsia="Times New Roman"/>
        </w:rPr>
      </w:pPr>
    </w:p>
    <w:p w:rsidR="00BA50D8" w:rsidRPr="00F868F5" w:rsidRDefault="00BA50D8" w:rsidP="00BA50D8">
      <w:pPr>
        <w:spacing w:line="360" w:lineRule="auto"/>
        <w:rPr>
          <w:rFonts w:eastAsia="Times New Roman"/>
        </w:rPr>
      </w:pPr>
    </w:p>
    <w:p w:rsidR="00BA50D8" w:rsidRPr="00F868F5" w:rsidRDefault="00BA50D8" w:rsidP="00BA50D8">
      <w:pPr>
        <w:spacing w:line="360" w:lineRule="auto"/>
        <w:rPr>
          <w:rFonts w:eastAsia="Times New Roman"/>
        </w:rPr>
      </w:pPr>
    </w:p>
    <w:p w:rsidR="00BA50D8" w:rsidRPr="00F868F5" w:rsidRDefault="00BA50D8" w:rsidP="00BA50D8">
      <w:pPr>
        <w:spacing w:line="360" w:lineRule="auto"/>
        <w:rPr>
          <w:rFonts w:eastAsia="Times New Roman"/>
        </w:rPr>
      </w:pPr>
    </w:p>
    <w:p w:rsidR="00BA50D8" w:rsidRPr="00F868F5" w:rsidRDefault="00BA50D8" w:rsidP="00BA50D8">
      <w:pPr>
        <w:spacing w:line="360" w:lineRule="auto"/>
        <w:rPr>
          <w:rFonts w:eastAsia="Times New Roman"/>
        </w:rPr>
      </w:pPr>
    </w:p>
    <w:p w:rsidR="00BA50D8" w:rsidRPr="00F868F5" w:rsidRDefault="00BA50D8" w:rsidP="00BA50D8">
      <w:pPr>
        <w:spacing w:line="360" w:lineRule="auto"/>
        <w:rPr>
          <w:rFonts w:eastAsia="Times New Roman"/>
        </w:rPr>
      </w:pP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noProof/>
          <w:sz w:val="20"/>
          <w:szCs w:val="28"/>
        </w:rPr>
      </w:pP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noProof/>
          <w:sz w:val="20"/>
          <w:szCs w:val="28"/>
        </w:rPr>
      </w:pP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noProof/>
          <w:sz w:val="20"/>
          <w:szCs w:val="28"/>
        </w:rPr>
      </w:pP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noProof/>
          <w:sz w:val="20"/>
          <w:szCs w:val="28"/>
        </w:rPr>
      </w:pP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noProof/>
          <w:sz w:val="20"/>
          <w:szCs w:val="28"/>
        </w:rPr>
      </w:pP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noProof/>
          <w:sz w:val="20"/>
          <w:szCs w:val="28"/>
        </w:rPr>
      </w:pPr>
    </w:p>
    <w:p w:rsidR="00BA50D8" w:rsidRPr="00F868F5" w:rsidRDefault="001F1CF4" w:rsidP="00BA50D8">
      <w:pPr>
        <w:spacing w:line="360" w:lineRule="auto"/>
        <w:jc w:val="center"/>
        <w:rPr>
          <w:rFonts w:eastAsia="Times New Roman"/>
          <w:noProof/>
          <w:sz w:val="20"/>
          <w:szCs w:val="28"/>
        </w:rPr>
      </w:pPr>
      <w:r>
        <w:rPr>
          <w:rFonts w:eastAsia="Times New Roman"/>
          <w:noProof/>
          <w:sz w:val="20"/>
          <w:szCs w:val="28"/>
        </w:rPr>
        <w:pict>
          <v:group id="_x0000_s1963" style="position:absolute;left:0;text-align:left;margin-left:56.7pt;margin-top:19.85pt;width:518.8pt;height:802.3pt;z-index:251739136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" o:allowincell="f">
            <v:rect id="Rectangle 390" o:spid="_x0000_s1964" style="position:absolute;width:20000;height:20000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nhakcEA&#10;AADcAAAADwAAAGRycy9kb3ducmV2LnhtbERPzYrCMBC+C75DmAVvmq6I2K5RqiB4kt3qAwzNbFts&#10;JrWJbfXpN8KCt/n4fme9HUwtOmpdZVnB5ywCQZxbXXGh4HI+TFcgnEfWWFsmBQ9ysN2MR2tMtO35&#10;h7rMFyKEsEtQQel9k0jp8pIMupltiAP3a1uDPsC2kLrFPoSbWs6jaCkNVhwaSmxoX1J+ze5GwdUP&#10;3Sktsuchvuzi/HuX9vdbqtTkY0i/QHga/Fv87z7qMD9ewOuZcIHc/AE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F54WpHBAAAA3AAAAA8AAAAAAAAAAAAAAAAAmAIAAGRycy9kb3du&#10;cmV2LnhtbFBLBQYAAAAABAAEAPUAAACGAwAAAAA=&#10;" filled="f" strokeweight="2pt"/>
            <v:line id="Line 391" o:spid="_x0000_s1965" style="position:absolute;visibility:visible" from="1093,18949" to="1095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" strokeweight="2pt"/>
            <v:line id="Line 392" o:spid="_x0000_s1966" style="position:absolute;visibility:visible" from="10,18941" to="19977,1894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" strokeweight="2pt"/>
            <v:line id="Line 393" o:spid="_x0000_s1967" style="position:absolute;visibility:visible" from="2186,18949" to="2188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5ApJ8EAAADcAAAADwAAAGRycy9kb3ducmV2LnhtbERPS4vCMBC+C/sfwix403QXXLU2iggV&#10;b7KtF29jM31gMylN1PrvzcKCt/n4npNsBtOKO/WusazgaxqBIC6sbrhScMrTyQKE88gaW8uk4EkO&#10;NuuPUYKxtg/+pXvmKxFC2MWooPa+i6V0RU0G3dR2xIErbW/QB9hXUvf4COGmld9R9CMNNhwaauxo&#10;V1NxzW5GwfV8mqX7407nbbbVlyr150uplRp/DtsVCE+Df4v/3Qcd5i/n8PdMuECuX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ADkCknwQAAANwAAAAPAAAAAAAAAAAAAAAA&#10;AKECAABkcnMvZG93bnJldi54bWxQSwUGAAAAAAQABAD5AAAAjwMAAAAA&#10;" strokeweight="2pt"/>
            <v:line id="Line 394" o:spid="_x0000_s1968" style="position:absolute;visibility:visible" from="4919,18949" to="4921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g+9VcIAAADcAAAADwAAAGRycy9kb3ducmV2LnhtbESPQYvCQAyF74L/YYiwN50q7KLVUUSo&#10;eFu2evEWO7EtdjKlM2r99+aw4C3hvbz3ZbXpXaMe1IXas4HpJAFFXHhbc2ngdMzGc1AhIltsPJOB&#10;FwXYrIeDFabWP/mPHnkslYRwSNFAFWObah2KihyGiW+JRbv6zmGUtSu17fAp4a7RsyT50Q5rloYK&#10;W9pVVNzyuzNwO5++s/3vzh6bfGsvZRbPl6s15mvUb5egIvXxY/6/PljBXwitPCMT6PUb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cg+9VcIAAADcAAAADwAAAAAAAAAAAAAA&#10;AAChAgAAZHJzL2Rvd25yZXYueG1sUEsFBgAAAAAEAAQA+QAAAJADAAAAAA==&#10;" strokeweight="2pt"/>
            <v:line id="Line 395" o:spid="_x0000_s1969" style="position:absolute;visibility:visible" from="6557,18959" to="6559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" strokeweight="2pt"/>
            <v:line id="Line 396" o:spid="_x0000_s1970" style="position:absolute;visibility:visible" from="7650,18949" to="7652,1997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" strokeweight="2pt"/>
            <v:line id="Line 397" o:spid="_x0000_s1971" style="position:absolute;visibility:visible" from="18905,18949" to="18909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0BrgM78AAADcAAAADwAAAGRycy9kb3ducmV2LnhtbESPwQrCMBBE74L/EFbwpqmCItUoIlS8&#10;idVLb2uztsVmU5qo9e+NIHgcZuYNs9p0phZPal1lWcFkHIEgzq2uuFBwOSejBQjnkTXWlknBmxxs&#10;1v3eCmNtX3yiZ+oLESDsYlRQet/EUrq8JINubBvi4N1sa9AH2RZSt/gKcFPLaRTNpcGKw0KJDe1K&#10;yu/pwyi4Z5dZsj/u9LlOt/paJD673rRSw0G3XYLw1Pl/+Nc+aAXTaALfM+EIyPUH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0BrgM78AAADcAAAADwAAAAAAAAAAAAAAAACh&#10;AgAAZHJzL2Rvd25yZXYueG1sUEsFBgAAAAAEAAQA+QAAAI0DAAAAAA==&#10;" strokeweight="2pt"/>
            <v:line id="Line 398" o:spid="_x0000_s1972" style="position:absolute;visibility:visible" from="10,19293" to="7631,1929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Hv898QAAADcAAAADwAAAGRycy9kb3ducmV2LnhtbESP3WoCMRSE7wu+QziCdzXrXki7NUrx&#10;B5RelKoPcNycbrZuTpYk6urTN4Lg5TAz3zCTWWcbcSYfascKRsMMBHHpdM2Vgv1u9foGIkRkjY1j&#10;UnClALNp72WChXYX/qHzNlYiQTgUqMDE2BZShtKQxTB0LXHyfp23GJP0ldQeLwluG5ln2VharDkt&#10;GGxpbqg8bk9WwcYfvo6jW2XkgTd+2Xwv3oP9U2rQ7z4/QETq4jP8aK+1gjzL4X4mHQE5/Qc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ke/z3xAAAANwAAAAPAAAAAAAAAAAA&#10;AAAAAKECAABkcnMvZG93bnJldi54bWxQSwUGAAAAAAQABAD5AAAAkgMAAAAA&#10;" strokeweight="1pt"/>
            <v:line id="Line 399" o:spid="_x0000_s1973" style="position:absolute;visibility:visible" from="10,19646" to="7631,1964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4Tb38AAAADcAAAADwAAAGRycy9kb3ducmV2LnhtbESPwQrCMBBE74L/EFbwpqmKItUoIlS8&#10;idWLt7VZ22KzKU3U+vdGEDwOM/OGWa5bU4knNa60rGA0jEAQZ1aXnCs4n5LBHITzyBory6TgTQ7W&#10;q25nibG2Lz7SM/W5CBB2MSoovK9jKV1WkEE3tDVx8G62MeiDbHKpG3wFuKnkOIpm0mDJYaHAmrYF&#10;Zff0YRTcL+dpsjts9alKN/qaJ/5yvWml+r12swDhqfX/8K+91wrG0QS+Z8IRkKsP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E+E29/AAAAA3AAAAA8AAAAAAAAAAAAAAAAA&#10;oQIAAGRycy9kb3ducmV2LnhtbFBLBQYAAAAABAAEAPkAAACOAwAAAAA=&#10;" strokeweight="2pt"/>
            <v:line id="Line 400" o:spid="_x0000_s1974" style="position:absolute;visibility:visible" from="18919,19296" to="19990,1929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N7BGMUAAADcAAAADwAAAGRycy9kb3ducmV2LnhtbESP3WoCMRSE74W+QziF3tWsUsSuZhfp&#10;D1S8kKoPcNwcN6ubkyVJde3TN0LBy2FmvmHmZW9bcSYfGscKRsMMBHHldMO1gt3283kKIkRkja1j&#10;UnClAGXxMJhjrt2Fv+m8ibVIEA45KjAxdrmUoTJkMQxdR5y8g/MWY5K+ltrjJcFtK8dZNpEWG04L&#10;Bjt6M1SdNj9WwdLvV6fRb23knpf+o12/vwZ7VOrpsV/MQETq4z383/7SCsbZC9zOpCMgiz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RN7BGMUAAADcAAAADwAAAAAAAAAA&#10;AAAAAAChAgAAZHJzL2Rvd25yZXYueG1sUEsFBgAAAAAEAAQA+QAAAJMDAAAAAA==&#10;" strokeweight="1pt"/>
            <v:rect id="Rectangle 401" o:spid="_x0000_s1975" style="position:absolute;left:54;top:19660;width:1000;height:309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xbrD8IA&#10;AADcAAAADwAAAGRycy9kb3ducmV2LnhtbESPQWsCMRSE7wX/Q3iCt5ooKro1ylIQvLpW8PjYvO5u&#10;u3lZk1TXf28EocdhZr5h1tvetuJKPjSONUzGCgRx6UzDlYav4+59CSJEZIOtY9JwpwDbzeBtjZlx&#10;Nz7QtYiVSBAOGWqoY+wyKUNZk8Uwdh1x8r6dtxiT9JU0Hm8Jbls5VWohLTacFmrs6LOm8rf4sxry&#10;/Kc/XYoV7oJcKr8wM1PlZ61Hwz7/ABGpj//hV3tvNEzVHJ5n0hGQmwc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vFusPwgAAANwAAAAPAAAAAAAAAAAAAAAAAJgCAABkcnMvZG93&#10;bnJldi54bWxQSwUGAAAAAAQABAD1AAAAhwMAAAAA&#10;" filled="f" stroked="f" strokeweight=".25pt">
              <v:textbox inset="1pt,1pt,1pt,1pt">
                <w:txbxContent>
                  <w:p w:rsidR="008167D5" w:rsidRDefault="008167D5" w:rsidP="00BA50D8">
                    <w:pPr>
                      <w:pStyle w:val="ab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Изм.</w:t>
                    </w:r>
                  </w:p>
                </w:txbxContent>
              </v:textbox>
            </v:rect>
            <v:rect id="Rectangle 402" o:spid="_x0000_s1976" style="position:absolute;left:1139;top:19660;width:1001;height:309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8R1eMIA&#10;AADcAAAADwAAAGRycy9kb3ducmV2LnhtbESPQWvCQBSE70L/w/IKveluQwk2dQ2hIHg1KvT4yL4m&#10;abNv092txn/vCoLHYWa+YVblZAdxIh96xxpeFwoEceNMz62Gw34zX4IIEdng4Jg0XChAuX6arbAw&#10;7sw7OtWxFQnCoUANXYxjIWVoOrIYFm4kTt638xZjkr6VxuM5we0gM6VyabHntNDhSJ8dNb/1v9VQ&#10;VT/T8a9+x02QS+Vz82ba6kvrl+ep+gARaYqP8L29NRoylcPtTDoCcn0F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fxHV4wgAAANwAAAAPAAAAAAAAAAAAAAAAAJgCAABkcnMvZG93&#10;bnJldi54bWxQSwUGAAAAAAQABAD1AAAAhwMAAAAA&#10;" filled="f" stroked="f" strokeweight=".25pt">
              <v:textbox inset="1pt,1pt,1pt,1pt">
                <w:txbxContent>
                  <w:p w:rsidR="008167D5" w:rsidRDefault="008167D5" w:rsidP="00BA50D8">
                    <w:pPr>
                      <w:pStyle w:val="ab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Лист</w:t>
                    </w:r>
                  </w:p>
                </w:txbxContent>
              </v:textbox>
            </v:rect>
            <v:rect id="Rectangle 403" o:spid="_x0000_s1977" style="position:absolute;left:2267;top:19660;width:2573;height:309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IjQ48IA&#10;AADcAAAADwAAAGRycy9kb3ducmV2LnhtbESPQWsCMRSE7wX/Q3iCt5ooYnVrlKUgeHWt4PGxed3d&#10;dvOyJqmu/94IgsdhZr5hVpvetuJCPjSONUzGCgRx6UzDlYbvw/Z9ASJEZIOtY9JwowCb9eBthZlx&#10;V97TpYiVSBAOGWqoY+wyKUNZk8Uwdh1x8n6ctxiT9JU0Hq8Jbls5VWouLTacFmrs6Kum8q/4txry&#10;/Lc/noslboNcKD83M1PlJ61Hwz7/BBGpj6/ws70zGqbqAx5n0hGQ6zs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wiNDjwgAAANwAAAAPAAAAAAAAAAAAAAAAAJgCAABkcnMvZG93&#10;bnJldi54bWxQSwUGAAAAAAQABAD1AAAAhwMAAAAA&#10;" filled="f" stroked="f" strokeweight=".25pt">
              <v:textbox inset="1pt,1pt,1pt,1pt">
                <w:txbxContent>
                  <w:p w:rsidR="008167D5" w:rsidRDefault="008167D5" w:rsidP="00BA50D8">
                    <w:pPr>
                      <w:pStyle w:val="ab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№ докум.</w:t>
                    </w:r>
                  </w:p>
                </w:txbxContent>
              </v:textbox>
            </v:rect>
            <v:rect id="Rectangle 404" o:spid="_x0000_s1978" style="position:absolute;left:4983;top:19660;width:1534;height:309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RdEkb8A&#10;AADcAAAADwAAAGRycy9kb3ducmV2LnhtbERPz2vCMBS+D/wfwhN2m4kyRGtTKUJh13UbeHw0z7ba&#10;vNQkq91/vxwGO358v/PjbAcxkQ+9Yw3rlQJB3DjTc6vh86N62YEIEdng4Jg0/FCAY7F4yjEz7sHv&#10;NNWxFSmEQ4YauhjHTMrQdGQxrNxInLiL8xZjgr6VxuMjhdtBbpTaSos9p4YORzp11Nzqb6uhLK/z&#10;173eYxXkTvmteTVtedb6eTmXBxCR5vgv/nO/GQ0bldamM+kIyOIX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ABF0SRvwAAANwAAAAPAAAAAAAAAAAAAAAAAJgCAABkcnMvZG93bnJl&#10;di54bWxQSwUGAAAAAAQABAD1AAAAhAMAAAAA&#10;" filled="f" stroked="f" strokeweight=".25pt">
              <v:textbox inset="1pt,1pt,1pt,1pt">
                <w:txbxContent>
                  <w:p w:rsidR="008167D5" w:rsidRDefault="008167D5" w:rsidP="00BA50D8">
                    <w:pPr>
                      <w:pStyle w:val="ab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Подпись</w:t>
                    </w:r>
                  </w:p>
                </w:txbxContent>
              </v:textbox>
            </v:rect>
            <v:rect id="Rectangle 405" o:spid="_x0000_s1979" style="position:absolute;left:6604;top:19660;width:1000;height:309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lvhCsEA&#10;AADcAAAADwAAAGRycy9kb3ducmV2LnhtbESPQYvCMBSE7wv+h/CEva2JsohWoxRB8Gp3Fzw+mmdb&#10;bV5qErX+e7MgeBxm5htmue5tK27kQ+NYw3ikQBCXzjRcafj92X7NQISIbLB1TBoeFGC9GnwsMTPu&#10;znu6FbESCcIhQw11jF0mZShrshhGriNO3tF5izFJX0nj8Z7gtpUTpabSYsNpocaONjWV5+JqNeT5&#10;qf+7FHPcBjlTfmq+TZUftP4c9vkCRKQ+vsOv9s5omKg5/J9JR0Cung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G5b4QrBAAAA3AAAAA8AAAAAAAAAAAAAAAAAmAIAAGRycy9kb3du&#10;cmV2LnhtbFBLBQYAAAAABAAEAPUAAACGAwAAAAA=&#10;" filled="f" stroked="f" strokeweight=".25pt">
              <v:textbox inset="1pt,1pt,1pt,1pt">
                <w:txbxContent>
                  <w:p w:rsidR="008167D5" w:rsidRDefault="008167D5" w:rsidP="00BA50D8">
                    <w:pPr>
                      <w:pStyle w:val="ab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Дата</w:t>
                    </w:r>
                  </w:p>
                </w:txbxContent>
              </v:textbox>
            </v:rect>
            <v:rect id="Rectangle 406" o:spid="_x0000_s1980" style="position:absolute;left:18949;top:18977;width:1001;height:309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rjeSsAA&#10;AADcAAAADwAAAGRycy9kb3ducmV2LnhtbERPz2uDMBS+F/o/hFforY2WUTpnFBkUep3bYMeHeVNb&#10;8+KSVO1/vxwGO358v/NyMYOYyPnesoJ0n4AgbqzuuVXw8X7enUD4gKxxsEwKHuShLNarHDNtZ36j&#10;qQ6tiCHsM1TQhTBmUvqmI4N+b0fiyH1bZzBE6FqpHc4x3AzykCRHabDn2NDhSK8dNbf6bhRU1XX5&#10;/Kmf8ezlKXFH/aTb6kup7WapXkAEWsK/+M990QoOaZwfz8QjIItf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erjeSsAAAADcAAAADwAAAAAAAAAAAAAAAACYAgAAZHJzL2Rvd25y&#10;ZXYueG1sUEsFBgAAAAAEAAQA9QAAAIUDAAAAAA==&#10;" filled="f" stroked="f" strokeweight=".25pt">
              <v:textbox inset="1pt,1pt,1pt,1pt">
                <w:txbxContent>
                  <w:p w:rsidR="008167D5" w:rsidRDefault="008167D5" w:rsidP="00BA50D8">
                    <w:pPr>
                      <w:pStyle w:val="ab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Лист</w:t>
                    </w:r>
                  </w:p>
                </w:txbxContent>
              </v:textbox>
            </v:rect>
            <v:rect id="Rectangle 407" o:spid="_x0000_s1981" style="position:absolute;left:18949;top:19435;width:1001;height:423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fR70cEA&#10;AADcAAAADwAAAGRycy9kb3ducmV2LnhtbESPQYvCMBSE7wv+h/AEb2taEdFqlLIgeLWr4PHRPNtq&#10;81KTrNZ/bxYEj8PMfMOsNr1pxZ2cbywrSMcJCOLS6oYrBYff7fcchA/IGlvLpOBJHjbrwdcKM20f&#10;vKd7ESoRIewzVFCH0GVS+rImg35sO+Lona0zGKJ0ldQOHxFuWjlJkpk02HBcqLGjn5rKa/FnFOT5&#10;pT/eigVuvZwnbqanuspPSo2Gfb4EEagPn/C7vdMKJmkK/2fiEZDrF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BX0e9HBAAAA3AAAAA8AAAAAAAAAAAAAAAAAmAIAAGRycy9kb3du&#10;cmV2LnhtbFBLBQYAAAAABAAEAPUAAACGAwAAAAA=&#10;" filled="f" stroked="f" strokeweight=".25pt">
              <v:textbox inset="1pt,1pt,1pt,1pt">
                <w:txbxContent>
                  <w:p w:rsidR="008167D5" w:rsidRDefault="008167D5" w:rsidP="00BA50D8">
                    <w:pPr>
                      <w:pStyle w:val="ab"/>
                      <w:jc w:val="center"/>
                      <w:rPr>
                        <w:sz w:val="24"/>
                      </w:rPr>
                    </w:pPr>
                    <w:r>
                      <w:rPr>
                        <w:sz w:val="24"/>
                      </w:rPr>
                      <w:fldChar w:fldCharType="begin"/>
                    </w:r>
                    <w:r>
                      <w:rPr>
                        <w:sz w:val="24"/>
                      </w:rPr>
                      <w:instrText xml:space="preserve"> PAGE  \* LOWER </w:instrText>
                    </w:r>
                    <w:r>
                      <w:rPr>
                        <w:sz w:val="24"/>
                      </w:rPr>
                      <w:fldChar w:fldCharType="separate"/>
                    </w:r>
                    <w:r>
                      <w:rPr>
                        <w:sz w:val="24"/>
                      </w:rPr>
                      <w:t>1</w:t>
                    </w:r>
                    <w:r>
                      <w:rPr>
                        <w:sz w:val="24"/>
                      </w:rPr>
                      <w:fldChar w:fldCharType="end"/>
                    </w:r>
                  </w:p>
                </w:txbxContent>
              </v:textbox>
            </v:rect>
            <v:rect id="Rectangle 408" o:spid="_x0000_s1982" style="position:absolute;left:7745;top:19221;width:11075;height:477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SblpsEA&#10;AADcAAAADwAAAGRycy9kb3ducmV2LnhtbESPQYvCMBSE7wv+h/AEb2tqEdFqlLIgeLWr4PHRPNtq&#10;81KTrNZ/bxYEj8PMfMOsNr1pxZ2cbywrmIwTEMSl1Q1XCg6/2+85CB+QNbaWScGTPGzWg68VZto+&#10;eE/3IlQiQthnqKAOocuk9GVNBv3YdsTRO1tnMETpKqkdPiLctDJNkpk02HBcqLGjn5rKa/FnFOT5&#10;pT/eigVuvZwnbqanuspPSo2Gfb4EEagPn/C7vdMK0kkK/2fiEZDrF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OUm5abBAAAA3AAAAA8AAAAAAAAAAAAAAAAAmAIAAGRycy9kb3du&#10;cmV2LnhtbFBLBQYAAAAABAAEAPUAAACGAwAAAAA=&#10;" filled="f" stroked="f" strokeweight=".25pt">
              <v:textbox inset="1pt,1pt,1pt,1pt">
                <w:txbxContent>
                  <w:p w:rsidR="008167D5" w:rsidRDefault="008167D5" w:rsidP="00BA50D8">
                    <w:pPr>
                      <w:pStyle w:val="ab"/>
                      <w:jc w:val="center"/>
                    </w:pPr>
                    <w:r>
                      <w:t>НАЗВАНИЕ ДОКУМЕНТА</w:t>
                    </w:r>
                  </w:p>
                </w:txbxContent>
              </v:textbox>
            </v:rect>
            <w10:wrap anchorx="page" anchory="page"/>
            <w10:anchorlock/>
          </v:group>
        </w:pict>
      </w:r>
      <w:r w:rsidR="00BA50D8" w:rsidRPr="00F868F5">
        <w:rPr>
          <w:rFonts w:eastAsia="Times New Roman"/>
          <w:noProof/>
          <w:sz w:val="20"/>
          <w:szCs w:val="28"/>
        </w:rPr>
        <w:t xml:space="preserve"> </w:t>
      </w: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noProof/>
          <w:sz w:val="20"/>
          <w:szCs w:val="28"/>
        </w:rPr>
      </w:pP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noProof/>
          <w:sz w:val="20"/>
          <w:szCs w:val="28"/>
        </w:rPr>
      </w:pP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noProof/>
          <w:sz w:val="20"/>
          <w:szCs w:val="28"/>
        </w:rPr>
      </w:pP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noProof/>
          <w:sz w:val="20"/>
          <w:szCs w:val="28"/>
        </w:rPr>
      </w:pP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noProof/>
          <w:sz w:val="20"/>
          <w:szCs w:val="28"/>
        </w:rPr>
      </w:pP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noProof/>
          <w:sz w:val="20"/>
          <w:szCs w:val="28"/>
        </w:rPr>
      </w:pP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Pr="00F868F5" w:rsidRDefault="00BA50D8" w:rsidP="00BA50D8">
      <w:pPr>
        <w:spacing w:line="360" w:lineRule="auto"/>
        <w:rPr>
          <w:rFonts w:eastAsia="Times New Roman"/>
        </w:rPr>
      </w:pPr>
    </w:p>
    <w:p w:rsidR="00BA50D8" w:rsidRPr="00F868F5" w:rsidRDefault="00BA50D8" w:rsidP="00BA50D8">
      <w:pPr>
        <w:spacing w:line="360" w:lineRule="auto"/>
        <w:rPr>
          <w:rFonts w:eastAsia="Times New Roman"/>
        </w:rPr>
      </w:pPr>
    </w:p>
    <w:p w:rsidR="00BA50D8" w:rsidRPr="00F868F5" w:rsidRDefault="00BA50D8" w:rsidP="00BA50D8">
      <w:pPr>
        <w:spacing w:line="360" w:lineRule="auto"/>
        <w:rPr>
          <w:rFonts w:eastAsia="Times New Roman"/>
        </w:rPr>
      </w:pPr>
    </w:p>
    <w:p w:rsidR="00BA50D8" w:rsidRPr="00F868F5" w:rsidRDefault="00BA50D8" w:rsidP="00BA50D8">
      <w:pPr>
        <w:spacing w:line="360" w:lineRule="auto"/>
        <w:rPr>
          <w:rFonts w:eastAsia="Times New Roman"/>
        </w:rPr>
      </w:pPr>
    </w:p>
    <w:p w:rsidR="00BA50D8" w:rsidRPr="00F868F5" w:rsidRDefault="00BA50D8" w:rsidP="00BA50D8">
      <w:pPr>
        <w:spacing w:line="360" w:lineRule="auto"/>
        <w:rPr>
          <w:rFonts w:eastAsia="Times New Roman"/>
        </w:rPr>
      </w:pPr>
    </w:p>
    <w:p w:rsidR="00BA50D8" w:rsidRPr="00F868F5" w:rsidRDefault="00BA50D8" w:rsidP="00BA50D8">
      <w:pPr>
        <w:spacing w:line="360" w:lineRule="auto"/>
        <w:rPr>
          <w:rFonts w:eastAsia="Times New Roman"/>
        </w:rPr>
      </w:pPr>
    </w:p>
    <w:p w:rsidR="00BA50D8" w:rsidRPr="00F868F5" w:rsidRDefault="00BA50D8" w:rsidP="00BA50D8">
      <w:pPr>
        <w:spacing w:line="360" w:lineRule="auto"/>
        <w:rPr>
          <w:rFonts w:eastAsia="Times New Roman"/>
        </w:rPr>
      </w:pP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noProof/>
          <w:sz w:val="20"/>
          <w:szCs w:val="28"/>
        </w:rPr>
      </w:pP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noProof/>
          <w:sz w:val="20"/>
          <w:szCs w:val="28"/>
        </w:rPr>
      </w:pP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noProof/>
          <w:sz w:val="20"/>
          <w:szCs w:val="28"/>
        </w:rPr>
      </w:pP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noProof/>
          <w:sz w:val="20"/>
          <w:szCs w:val="28"/>
        </w:rPr>
      </w:pP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noProof/>
          <w:sz w:val="20"/>
          <w:szCs w:val="28"/>
        </w:rPr>
      </w:pP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noProof/>
          <w:sz w:val="20"/>
          <w:szCs w:val="28"/>
        </w:rPr>
      </w:pPr>
    </w:p>
    <w:p w:rsidR="00BA50D8" w:rsidRPr="00F868F5" w:rsidRDefault="001F1CF4" w:rsidP="00BA50D8">
      <w:pPr>
        <w:spacing w:line="360" w:lineRule="auto"/>
        <w:jc w:val="center"/>
        <w:rPr>
          <w:rFonts w:eastAsia="Times New Roman"/>
          <w:noProof/>
          <w:sz w:val="20"/>
          <w:szCs w:val="28"/>
        </w:rPr>
      </w:pPr>
      <w:r>
        <w:rPr>
          <w:rFonts w:eastAsia="Times New Roman"/>
          <w:noProof/>
          <w:sz w:val="20"/>
          <w:szCs w:val="28"/>
        </w:rPr>
        <w:pict>
          <v:group id="_x0000_s1983" style="position:absolute;left:0;text-align:left;margin-left:56.7pt;margin-top:19.85pt;width:518.8pt;height:802.3pt;z-index:251741184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" o:allowincell="f">
            <v:rect id="Rectangle 390" o:spid="_x0000_s1984" style="position:absolute;width:20000;height:20000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nhakcEA&#10;AADcAAAADwAAAGRycy9kb3ducmV2LnhtbERPzYrCMBC+C75DmAVvmq6I2K5RqiB4kt3qAwzNbFts&#10;JrWJbfXpN8KCt/n4fme9HUwtOmpdZVnB5ywCQZxbXXGh4HI+TFcgnEfWWFsmBQ9ysN2MR2tMtO35&#10;h7rMFyKEsEtQQel9k0jp8pIMupltiAP3a1uDPsC2kLrFPoSbWs6jaCkNVhwaSmxoX1J+ze5GwdUP&#10;3Sktsuchvuzi/HuX9vdbqtTkY0i/QHga/Fv87z7qMD9ewOuZcIHc/AE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F54WpHBAAAA3AAAAA8AAAAAAAAAAAAAAAAAmAIAAGRycy9kb3du&#10;cmV2LnhtbFBLBQYAAAAABAAEAPUAAACGAwAAAAA=&#10;" filled="f" strokeweight="2pt"/>
            <v:line id="Line 391" o:spid="_x0000_s1985" style="position:absolute;visibility:visible" from="1093,18949" to="1095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" strokeweight="2pt"/>
            <v:line id="Line 392" o:spid="_x0000_s1986" style="position:absolute;visibility:visible" from="10,18941" to="19977,1894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" strokeweight="2pt"/>
            <v:line id="Line 393" o:spid="_x0000_s1987" style="position:absolute;visibility:visible" from="2186,18949" to="2188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5ApJ8EAAADcAAAADwAAAGRycy9kb3ducmV2LnhtbERPS4vCMBC+C/sfwix403QXXLU2iggV&#10;b7KtF29jM31gMylN1PrvzcKCt/n4npNsBtOKO/WusazgaxqBIC6sbrhScMrTyQKE88gaW8uk4EkO&#10;NuuPUYKxtg/+pXvmKxFC2MWooPa+i6V0RU0G3dR2xIErbW/QB9hXUvf4COGmld9R9CMNNhwaauxo&#10;V1NxzW5GwfV8mqX7407nbbbVlyr150uplRp/DtsVCE+Df4v/3Qcd5i/n8PdMuECuX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ADkCknwQAAANwAAAAPAAAAAAAAAAAAAAAA&#10;AKECAABkcnMvZG93bnJldi54bWxQSwUGAAAAAAQABAD5AAAAjwMAAAAA&#10;" strokeweight="2pt"/>
            <v:line id="Line 394" o:spid="_x0000_s1988" style="position:absolute;visibility:visible" from="4919,18949" to="4921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g+9VcIAAADcAAAADwAAAGRycy9kb3ducmV2LnhtbESPQYvCQAyF74L/YYiwN50q7KLVUUSo&#10;eFu2evEWO7EtdjKlM2r99+aw4C3hvbz3ZbXpXaMe1IXas4HpJAFFXHhbc2ngdMzGc1AhIltsPJOB&#10;FwXYrIeDFabWP/mPHnkslYRwSNFAFWObah2KihyGiW+JRbv6zmGUtSu17fAp4a7RsyT50Q5rloYK&#10;W9pVVNzyuzNwO5++s/3vzh6bfGsvZRbPl6s15mvUb5egIvXxY/6/PljBXwitPCMT6PUb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cg+9VcIAAADcAAAADwAAAAAAAAAAAAAA&#10;AAChAgAAZHJzL2Rvd25yZXYueG1sUEsFBgAAAAAEAAQA+QAAAJADAAAAAA==&#10;" strokeweight="2pt"/>
            <v:line id="Line 395" o:spid="_x0000_s1989" style="position:absolute;visibility:visible" from="6557,18959" to="6559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" strokeweight="2pt"/>
            <v:line id="Line 396" o:spid="_x0000_s1990" style="position:absolute;visibility:visible" from="7650,18949" to="7652,1997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" strokeweight="2pt"/>
            <v:line id="Line 397" o:spid="_x0000_s1991" style="position:absolute;visibility:visible" from="18905,18949" to="18909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0BrgM78AAADcAAAADwAAAGRycy9kb3ducmV2LnhtbESPwQrCMBBE74L/EFbwpqmCItUoIlS8&#10;idVLb2uztsVmU5qo9e+NIHgcZuYNs9p0phZPal1lWcFkHIEgzq2uuFBwOSejBQjnkTXWlknBmxxs&#10;1v3eCmNtX3yiZ+oLESDsYlRQet/EUrq8JINubBvi4N1sa9AH2RZSt/gKcFPLaRTNpcGKw0KJDe1K&#10;yu/pwyi4Z5dZsj/u9LlOt/paJD673rRSw0G3XYLw1Pl/+Nc+aAXTaALfM+EIyPUH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0BrgM78AAADcAAAADwAAAAAAAAAAAAAAAACh&#10;AgAAZHJzL2Rvd25yZXYueG1sUEsFBgAAAAAEAAQA+QAAAI0DAAAAAA==&#10;" strokeweight="2pt"/>
            <v:line id="Line 398" o:spid="_x0000_s1992" style="position:absolute;visibility:visible" from="10,19293" to="7631,1929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Hv898QAAADcAAAADwAAAGRycy9kb3ducmV2LnhtbESP3WoCMRSE7wu+QziCdzXrXki7NUrx&#10;B5RelKoPcNycbrZuTpYk6urTN4Lg5TAz3zCTWWcbcSYfascKRsMMBHHpdM2Vgv1u9foGIkRkjY1j&#10;UnClALNp72WChXYX/qHzNlYiQTgUqMDE2BZShtKQxTB0LXHyfp23GJP0ldQeLwluG5ln2VharDkt&#10;GGxpbqg8bk9WwcYfvo6jW2XkgTd+2Xwv3oP9U2rQ7z4/QETq4jP8aK+1gjzL4X4mHQE5/Qc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ke/z3xAAAANwAAAAPAAAAAAAAAAAA&#10;AAAAAKECAABkcnMvZG93bnJldi54bWxQSwUGAAAAAAQABAD5AAAAkgMAAAAA&#10;" strokeweight="1pt"/>
            <v:line id="Line 399" o:spid="_x0000_s1993" style="position:absolute;visibility:visible" from="10,19646" to="7631,1964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4Tb38AAAADcAAAADwAAAGRycy9kb3ducmV2LnhtbESPwQrCMBBE74L/EFbwpqmKItUoIlS8&#10;idWLt7VZ22KzKU3U+vdGEDwOM/OGWa5bU4knNa60rGA0jEAQZ1aXnCs4n5LBHITzyBory6TgTQ7W&#10;q25nibG2Lz7SM/W5CBB2MSoovK9jKV1WkEE3tDVx8G62MeiDbHKpG3wFuKnkOIpm0mDJYaHAmrYF&#10;Zff0YRTcL+dpsjts9alKN/qaJ/5yvWml+r12swDhqfX/8K+91wrG0QS+Z8IRkKsP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E+E29/AAAAA3AAAAA8AAAAAAAAAAAAAAAAA&#10;oQIAAGRycy9kb3ducmV2LnhtbFBLBQYAAAAABAAEAPkAAACOAwAAAAA=&#10;" strokeweight="2pt"/>
            <v:line id="Line 400" o:spid="_x0000_s1994" style="position:absolute;visibility:visible" from="18919,19296" to="19990,1929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N7BGMUAAADcAAAADwAAAGRycy9kb3ducmV2LnhtbESP3WoCMRSE74W+QziF3tWsUsSuZhfp&#10;D1S8kKoPcNwcN6ubkyVJde3TN0LBy2FmvmHmZW9bcSYfGscKRsMMBHHldMO1gt3283kKIkRkja1j&#10;UnClAGXxMJhjrt2Fv+m8ibVIEA45KjAxdrmUoTJkMQxdR5y8g/MWY5K+ltrjJcFtK8dZNpEWG04L&#10;Bjt6M1SdNj9WwdLvV6fRb23knpf+o12/vwZ7VOrpsV/MQETq4z383/7SCsbZC9zOpCMgiz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RN7BGMUAAADcAAAADwAAAAAAAAAA&#10;AAAAAAChAgAAZHJzL2Rvd25yZXYueG1sUEsFBgAAAAAEAAQA+QAAAJMDAAAAAA==&#10;" strokeweight="1pt"/>
            <v:rect id="Rectangle 401" o:spid="_x0000_s1995" style="position:absolute;left:54;top:19660;width:1000;height:309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xbrD8IA&#10;AADcAAAADwAAAGRycy9kb3ducmV2LnhtbESPQWsCMRSE7wX/Q3iCt5ooKro1ylIQvLpW8PjYvO5u&#10;u3lZk1TXf28EocdhZr5h1tvetuJKPjSONUzGCgRx6UzDlYav4+59CSJEZIOtY9JwpwDbzeBtjZlx&#10;Nz7QtYiVSBAOGWqoY+wyKUNZk8Uwdh1x8r6dtxiT9JU0Hm8Jbls5VWohLTacFmrs6LOm8rf4sxry&#10;/Kc/XYoV7oJcKr8wM1PlZ61Hwz7/ABGpj//hV3tvNEzVHJ5n0hGQmwc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vFusPwgAAANwAAAAPAAAAAAAAAAAAAAAAAJgCAABkcnMvZG93&#10;bnJldi54bWxQSwUGAAAAAAQABAD1AAAAhwMAAAAA&#10;" filled="f" stroked="f" strokeweight=".25pt">
              <v:textbox inset="1pt,1pt,1pt,1pt">
                <w:txbxContent>
                  <w:p w:rsidR="008167D5" w:rsidRDefault="008167D5" w:rsidP="00BA50D8">
                    <w:pPr>
                      <w:pStyle w:val="ab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Изм.</w:t>
                    </w:r>
                  </w:p>
                </w:txbxContent>
              </v:textbox>
            </v:rect>
            <v:rect id="Rectangle 402" o:spid="_x0000_s1996" style="position:absolute;left:1139;top:19660;width:1001;height:309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8R1eMIA&#10;AADcAAAADwAAAGRycy9kb3ducmV2LnhtbESPQWvCQBSE70L/w/IKveluQwk2dQ2hIHg1KvT4yL4m&#10;abNv092txn/vCoLHYWa+YVblZAdxIh96xxpeFwoEceNMz62Gw34zX4IIEdng4Jg0XChAuX6arbAw&#10;7sw7OtWxFQnCoUANXYxjIWVoOrIYFm4kTt638xZjkr6VxuM5we0gM6VyabHntNDhSJ8dNb/1v9VQ&#10;VT/T8a9+x02QS+Vz82ba6kvrl+ep+gARaYqP8L29NRoylcPtTDoCcn0F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fxHV4wgAAANwAAAAPAAAAAAAAAAAAAAAAAJgCAABkcnMvZG93&#10;bnJldi54bWxQSwUGAAAAAAQABAD1AAAAhwMAAAAA&#10;" filled="f" stroked="f" strokeweight=".25pt">
              <v:textbox inset="1pt,1pt,1pt,1pt">
                <w:txbxContent>
                  <w:p w:rsidR="008167D5" w:rsidRDefault="008167D5" w:rsidP="00BA50D8">
                    <w:pPr>
                      <w:pStyle w:val="ab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Лист</w:t>
                    </w:r>
                  </w:p>
                </w:txbxContent>
              </v:textbox>
            </v:rect>
            <v:rect id="Rectangle 403" o:spid="_x0000_s1997" style="position:absolute;left:2267;top:19660;width:2573;height:309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IjQ48IA&#10;AADcAAAADwAAAGRycy9kb3ducmV2LnhtbESPQWsCMRSE7wX/Q3iCt5ooYnVrlKUgeHWt4PGxed3d&#10;dvOyJqmu/94IgsdhZr5hVpvetuJCPjSONUzGCgRx6UzDlYbvw/Z9ASJEZIOtY9JwowCb9eBthZlx&#10;V97TpYiVSBAOGWqoY+wyKUNZk8Uwdh1x8n6ctxiT9JU0Hq8Jbls5VWouLTacFmrs6Kum8q/4txry&#10;/Lc/noslboNcKD83M1PlJ61Hwz7/BBGpj6/ws70zGqbqAx5n0hGQ6zs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wiNDjwgAAANwAAAAPAAAAAAAAAAAAAAAAAJgCAABkcnMvZG93&#10;bnJldi54bWxQSwUGAAAAAAQABAD1AAAAhwMAAAAA&#10;" filled="f" stroked="f" strokeweight=".25pt">
              <v:textbox inset="1pt,1pt,1pt,1pt">
                <w:txbxContent>
                  <w:p w:rsidR="008167D5" w:rsidRDefault="008167D5" w:rsidP="00BA50D8">
                    <w:pPr>
                      <w:pStyle w:val="ab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№ докум.</w:t>
                    </w:r>
                  </w:p>
                </w:txbxContent>
              </v:textbox>
            </v:rect>
            <v:rect id="Rectangle 404" o:spid="_x0000_s1998" style="position:absolute;left:4983;top:19660;width:1534;height:309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RdEkb8A&#10;AADcAAAADwAAAGRycy9kb3ducmV2LnhtbERPz2vCMBS+D/wfwhN2m4kyRGtTKUJh13UbeHw0z7ba&#10;vNQkq91/vxwGO358v/PjbAcxkQ+9Yw3rlQJB3DjTc6vh86N62YEIEdng4Jg0/FCAY7F4yjEz7sHv&#10;NNWxFSmEQ4YauhjHTMrQdGQxrNxInLiL8xZjgr6VxuMjhdtBbpTaSos9p4YORzp11Nzqb6uhLK/z&#10;173eYxXkTvmteTVtedb6eTmXBxCR5vgv/nO/GQ0bldamM+kIyOIX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ABF0SRvwAAANwAAAAPAAAAAAAAAAAAAAAAAJgCAABkcnMvZG93bnJl&#10;di54bWxQSwUGAAAAAAQABAD1AAAAhAMAAAAA&#10;" filled="f" stroked="f" strokeweight=".25pt">
              <v:textbox inset="1pt,1pt,1pt,1pt">
                <w:txbxContent>
                  <w:p w:rsidR="008167D5" w:rsidRDefault="008167D5" w:rsidP="00BA50D8">
                    <w:pPr>
                      <w:pStyle w:val="ab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Подпись</w:t>
                    </w:r>
                  </w:p>
                </w:txbxContent>
              </v:textbox>
            </v:rect>
            <v:rect id="Rectangle 405" o:spid="_x0000_s1999" style="position:absolute;left:6604;top:19660;width:1000;height:309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lvhCsEA&#10;AADcAAAADwAAAGRycy9kb3ducmV2LnhtbESPQYvCMBSE7wv+h/CEva2JsohWoxRB8Gp3Fzw+mmdb&#10;bV5qErX+e7MgeBxm5htmue5tK27kQ+NYw3ikQBCXzjRcafj92X7NQISIbLB1TBoeFGC9GnwsMTPu&#10;znu6FbESCcIhQw11jF0mZShrshhGriNO3tF5izFJX0nj8Z7gtpUTpabSYsNpocaONjWV5+JqNeT5&#10;qf+7FHPcBjlTfmq+TZUftP4c9vkCRKQ+vsOv9s5omKg5/J9JR0Cung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G5b4QrBAAAA3AAAAA8AAAAAAAAAAAAAAAAAmAIAAGRycy9kb3du&#10;cmV2LnhtbFBLBQYAAAAABAAEAPUAAACGAwAAAAA=&#10;" filled="f" stroked="f" strokeweight=".25pt">
              <v:textbox inset="1pt,1pt,1pt,1pt">
                <w:txbxContent>
                  <w:p w:rsidR="008167D5" w:rsidRDefault="008167D5" w:rsidP="00BA50D8">
                    <w:pPr>
                      <w:pStyle w:val="ab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Дата</w:t>
                    </w:r>
                  </w:p>
                </w:txbxContent>
              </v:textbox>
            </v:rect>
            <v:rect id="Rectangle 406" o:spid="_x0000_s2000" style="position:absolute;left:18949;top:18977;width:1001;height:309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rjeSsAA&#10;AADcAAAADwAAAGRycy9kb3ducmV2LnhtbERPz2uDMBS+F/o/hFforY2WUTpnFBkUep3bYMeHeVNb&#10;8+KSVO1/vxwGO358v/NyMYOYyPnesoJ0n4AgbqzuuVXw8X7enUD4gKxxsEwKHuShLNarHDNtZ36j&#10;qQ6tiCHsM1TQhTBmUvqmI4N+b0fiyH1bZzBE6FqpHc4x3AzykCRHabDn2NDhSK8dNbf6bhRU1XX5&#10;/Kmf8ezlKXFH/aTb6kup7WapXkAEWsK/+M990QoOaZwfz8QjIItf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erjeSsAAAADcAAAADwAAAAAAAAAAAAAAAACYAgAAZHJzL2Rvd25y&#10;ZXYueG1sUEsFBgAAAAAEAAQA9QAAAIUDAAAAAA==&#10;" filled="f" stroked="f" strokeweight=".25pt">
              <v:textbox inset="1pt,1pt,1pt,1pt">
                <w:txbxContent>
                  <w:p w:rsidR="008167D5" w:rsidRDefault="008167D5" w:rsidP="00BA50D8">
                    <w:pPr>
                      <w:pStyle w:val="ab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Лист</w:t>
                    </w:r>
                  </w:p>
                </w:txbxContent>
              </v:textbox>
            </v:rect>
            <v:rect id="Rectangle 407" o:spid="_x0000_s2001" style="position:absolute;left:18949;top:19435;width:1001;height:423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fR70cEA&#10;AADcAAAADwAAAGRycy9kb3ducmV2LnhtbESPQYvCMBSE7wv+h/AEb2taEdFqlLIgeLWr4PHRPNtq&#10;81KTrNZ/bxYEj8PMfMOsNr1pxZ2cbywrSMcJCOLS6oYrBYff7fcchA/IGlvLpOBJHjbrwdcKM20f&#10;vKd7ESoRIewzVFCH0GVS+rImg35sO+Lona0zGKJ0ldQOHxFuWjlJkpk02HBcqLGjn5rKa/FnFOT5&#10;pT/eigVuvZwnbqanuspPSo2Gfb4EEagPn/C7vdMKJmkK/2fiEZDrF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BX0e9HBAAAA3AAAAA8AAAAAAAAAAAAAAAAAmAIAAGRycy9kb3du&#10;cmV2LnhtbFBLBQYAAAAABAAEAPUAAACGAwAAAAA=&#10;" filled="f" stroked="f" strokeweight=".25pt">
              <v:textbox inset="1pt,1pt,1pt,1pt">
                <w:txbxContent>
                  <w:p w:rsidR="008167D5" w:rsidRDefault="008167D5" w:rsidP="00BA50D8">
                    <w:pPr>
                      <w:pStyle w:val="ab"/>
                      <w:jc w:val="center"/>
                      <w:rPr>
                        <w:sz w:val="24"/>
                      </w:rPr>
                    </w:pPr>
                    <w:r>
                      <w:rPr>
                        <w:sz w:val="24"/>
                      </w:rPr>
                      <w:fldChar w:fldCharType="begin"/>
                    </w:r>
                    <w:r>
                      <w:rPr>
                        <w:sz w:val="24"/>
                      </w:rPr>
                      <w:instrText xml:space="preserve"> PAGE  \* LOWER </w:instrText>
                    </w:r>
                    <w:r>
                      <w:rPr>
                        <w:sz w:val="24"/>
                      </w:rPr>
                      <w:fldChar w:fldCharType="separate"/>
                    </w:r>
                    <w:r>
                      <w:rPr>
                        <w:sz w:val="24"/>
                      </w:rPr>
                      <w:t>1</w:t>
                    </w:r>
                    <w:r>
                      <w:rPr>
                        <w:sz w:val="24"/>
                      </w:rPr>
                      <w:fldChar w:fldCharType="end"/>
                    </w:r>
                  </w:p>
                </w:txbxContent>
              </v:textbox>
            </v:rect>
            <v:rect id="Rectangle 408" o:spid="_x0000_s2002" style="position:absolute;left:7745;top:19221;width:11075;height:477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SblpsEA&#10;AADcAAAADwAAAGRycy9kb3ducmV2LnhtbESPQYvCMBSE7wv+h/AEb2tqEdFqlLIgeLWr4PHRPNtq&#10;81KTrNZ/bxYEj8PMfMOsNr1pxZ2cbywrmIwTEMSl1Q1XCg6/2+85CB+QNbaWScGTPGzWg68VZto+&#10;eE/3IlQiQthnqKAOocuk9GVNBv3YdsTRO1tnMETpKqkdPiLctDJNkpk02HBcqLGjn5rKa/FnFOT5&#10;pT/eigVuvZwnbqanuspPSo2Gfb4EEagPn/C7vdMK0kkK/2fiEZDrF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OUm5abBAAAA3AAAAA8AAAAAAAAAAAAAAAAAmAIAAGRycy9kb3du&#10;cmV2LnhtbFBLBQYAAAAABAAEAPUAAACGAwAAAAA=&#10;" filled="f" stroked="f" strokeweight=".25pt">
              <v:textbox inset="1pt,1pt,1pt,1pt">
                <w:txbxContent>
                  <w:p w:rsidR="008167D5" w:rsidRDefault="008167D5" w:rsidP="00BA50D8">
                    <w:pPr>
                      <w:pStyle w:val="ab"/>
                      <w:jc w:val="center"/>
                    </w:pPr>
                    <w:r>
                      <w:t>НАЗВАНИЕ ДОКУМЕНТА</w:t>
                    </w:r>
                  </w:p>
                </w:txbxContent>
              </v:textbox>
            </v:rect>
            <w10:wrap anchorx="page" anchory="page"/>
            <w10:anchorlock/>
          </v:group>
        </w:pict>
      </w:r>
      <w:r w:rsidR="00BA50D8" w:rsidRPr="00F868F5">
        <w:rPr>
          <w:rFonts w:eastAsia="Times New Roman"/>
          <w:noProof/>
          <w:sz w:val="20"/>
          <w:szCs w:val="28"/>
        </w:rPr>
        <w:t xml:space="preserve"> </w:t>
      </w: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noProof/>
          <w:sz w:val="20"/>
          <w:szCs w:val="28"/>
        </w:rPr>
      </w:pP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noProof/>
          <w:sz w:val="20"/>
          <w:szCs w:val="28"/>
        </w:rPr>
      </w:pP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noProof/>
          <w:sz w:val="20"/>
          <w:szCs w:val="28"/>
        </w:rPr>
      </w:pP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noProof/>
          <w:sz w:val="20"/>
          <w:szCs w:val="28"/>
        </w:rPr>
      </w:pP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noProof/>
          <w:sz w:val="20"/>
          <w:szCs w:val="28"/>
        </w:rPr>
      </w:pP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noProof/>
          <w:sz w:val="20"/>
          <w:szCs w:val="28"/>
        </w:rPr>
      </w:pP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Pr="00F868F5" w:rsidRDefault="00BA50D8" w:rsidP="00BA50D8">
      <w:pPr>
        <w:spacing w:line="360" w:lineRule="auto"/>
        <w:rPr>
          <w:rFonts w:eastAsia="Times New Roman"/>
        </w:rPr>
      </w:pPr>
    </w:p>
    <w:p w:rsidR="00BA50D8" w:rsidRPr="00F868F5" w:rsidRDefault="00BA50D8" w:rsidP="00BA50D8">
      <w:pPr>
        <w:spacing w:line="360" w:lineRule="auto"/>
        <w:rPr>
          <w:rFonts w:eastAsia="Times New Roman"/>
        </w:rPr>
      </w:pPr>
    </w:p>
    <w:p w:rsidR="00BA50D8" w:rsidRPr="00F868F5" w:rsidRDefault="00BA50D8" w:rsidP="00BA50D8">
      <w:pPr>
        <w:spacing w:line="360" w:lineRule="auto"/>
        <w:rPr>
          <w:rFonts w:eastAsia="Times New Roman"/>
        </w:rPr>
      </w:pPr>
    </w:p>
    <w:p w:rsidR="00BA50D8" w:rsidRPr="00F868F5" w:rsidRDefault="00BA50D8" w:rsidP="00BA50D8">
      <w:pPr>
        <w:spacing w:line="360" w:lineRule="auto"/>
        <w:rPr>
          <w:rFonts w:eastAsia="Times New Roman"/>
        </w:rPr>
      </w:pPr>
    </w:p>
    <w:p w:rsidR="00BA50D8" w:rsidRPr="00F868F5" w:rsidRDefault="00BA50D8" w:rsidP="00BA50D8">
      <w:pPr>
        <w:spacing w:line="360" w:lineRule="auto"/>
        <w:rPr>
          <w:rFonts w:eastAsia="Times New Roman"/>
        </w:rPr>
      </w:pPr>
    </w:p>
    <w:p w:rsidR="00BA50D8" w:rsidRPr="00F868F5" w:rsidRDefault="00BA50D8" w:rsidP="00BA50D8">
      <w:pPr>
        <w:spacing w:line="360" w:lineRule="auto"/>
        <w:rPr>
          <w:rFonts w:eastAsia="Times New Roman"/>
        </w:rPr>
      </w:pPr>
    </w:p>
    <w:p w:rsidR="00BA50D8" w:rsidRPr="00F868F5" w:rsidRDefault="00BA50D8" w:rsidP="00BA50D8">
      <w:pPr>
        <w:spacing w:line="360" w:lineRule="auto"/>
        <w:rPr>
          <w:rFonts w:eastAsia="Times New Roman"/>
        </w:rPr>
      </w:pP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noProof/>
          <w:sz w:val="20"/>
          <w:szCs w:val="28"/>
        </w:rPr>
      </w:pP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noProof/>
          <w:sz w:val="20"/>
          <w:szCs w:val="28"/>
        </w:rPr>
      </w:pP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noProof/>
          <w:sz w:val="20"/>
          <w:szCs w:val="28"/>
        </w:rPr>
      </w:pP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noProof/>
          <w:sz w:val="20"/>
          <w:szCs w:val="28"/>
        </w:rPr>
      </w:pP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noProof/>
          <w:sz w:val="20"/>
          <w:szCs w:val="28"/>
        </w:rPr>
      </w:pP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noProof/>
          <w:sz w:val="20"/>
          <w:szCs w:val="28"/>
        </w:rPr>
      </w:pPr>
    </w:p>
    <w:p w:rsidR="00BA50D8" w:rsidRPr="00F868F5" w:rsidRDefault="001F1CF4" w:rsidP="00BA50D8">
      <w:pPr>
        <w:spacing w:line="360" w:lineRule="auto"/>
        <w:jc w:val="center"/>
        <w:rPr>
          <w:rFonts w:eastAsia="Times New Roman"/>
          <w:noProof/>
          <w:sz w:val="20"/>
          <w:szCs w:val="28"/>
        </w:rPr>
      </w:pPr>
      <w:r>
        <w:rPr>
          <w:rFonts w:eastAsia="Times New Roman"/>
          <w:noProof/>
          <w:sz w:val="20"/>
          <w:szCs w:val="28"/>
        </w:rPr>
        <w:pict>
          <v:group id="_x0000_s2003" style="position:absolute;left:0;text-align:left;margin-left:56.7pt;margin-top:19.85pt;width:518.8pt;height:802.3pt;z-index:251743232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" o:allowincell="f">
            <v:rect id="Rectangle 390" o:spid="_x0000_s2004" style="position:absolute;width:20000;height:20000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nhakcEA&#10;AADcAAAADwAAAGRycy9kb3ducmV2LnhtbERPzYrCMBC+C75DmAVvmq6I2K5RqiB4kt3qAwzNbFts&#10;JrWJbfXpN8KCt/n4fme9HUwtOmpdZVnB5ywCQZxbXXGh4HI+TFcgnEfWWFsmBQ9ysN2MR2tMtO35&#10;h7rMFyKEsEtQQel9k0jp8pIMupltiAP3a1uDPsC2kLrFPoSbWs6jaCkNVhwaSmxoX1J+ze5GwdUP&#10;3Sktsuchvuzi/HuX9vdbqtTkY0i/QHga/Fv87z7qMD9ewOuZcIHc/AE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F54WpHBAAAA3AAAAA8AAAAAAAAAAAAAAAAAmAIAAGRycy9kb3du&#10;cmV2LnhtbFBLBQYAAAAABAAEAPUAAACGAwAAAAA=&#10;" filled="f" strokeweight="2pt"/>
            <v:line id="Line 391" o:spid="_x0000_s2005" style="position:absolute;visibility:visible" from="1093,18949" to="1095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" strokeweight="2pt"/>
            <v:line id="Line 392" o:spid="_x0000_s2006" style="position:absolute;visibility:visible" from="10,18941" to="19977,1894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" strokeweight="2pt"/>
            <v:line id="Line 393" o:spid="_x0000_s2007" style="position:absolute;visibility:visible" from="2186,18949" to="2188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5ApJ8EAAADcAAAADwAAAGRycy9kb3ducmV2LnhtbERPS4vCMBC+C/sfwix403QXXLU2iggV&#10;b7KtF29jM31gMylN1PrvzcKCt/n4npNsBtOKO/WusazgaxqBIC6sbrhScMrTyQKE88gaW8uk4EkO&#10;NuuPUYKxtg/+pXvmKxFC2MWooPa+i6V0RU0G3dR2xIErbW/QB9hXUvf4COGmld9R9CMNNhwaauxo&#10;V1NxzW5GwfV8mqX7407nbbbVlyr150uplRp/DtsVCE+Df4v/3Qcd5i/n8PdMuECuX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ADkCknwQAAANwAAAAPAAAAAAAAAAAAAAAA&#10;AKECAABkcnMvZG93bnJldi54bWxQSwUGAAAAAAQABAD5AAAAjwMAAAAA&#10;" strokeweight="2pt"/>
            <v:line id="Line 394" o:spid="_x0000_s2008" style="position:absolute;visibility:visible" from="4919,18949" to="4921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g+9VcIAAADcAAAADwAAAGRycy9kb3ducmV2LnhtbESPQYvCQAyF74L/YYiwN50q7KLVUUSo&#10;eFu2evEWO7EtdjKlM2r99+aw4C3hvbz3ZbXpXaMe1IXas4HpJAFFXHhbc2ngdMzGc1AhIltsPJOB&#10;FwXYrIeDFabWP/mPHnkslYRwSNFAFWObah2KihyGiW+JRbv6zmGUtSu17fAp4a7RsyT50Q5rloYK&#10;W9pVVNzyuzNwO5++s/3vzh6bfGsvZRbPl6s15mvUb5egIvXxY/6/PljBXwitPCMT6PUb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cg+9VcIAAADcAAAADwAAAAAAAAAAAAAA&#10;AAChAgAAZHJzL2Rvd25yZXYueG1sUEsFBgAAAAAEAAQA+QAAAJADAAAAAA==&#10;" strokeweight="2pt"/>
            <v:line id="Line 395" o:spid="_x0000_s2009" style="position:absolute;visibility:visible" from="6557,18959" to="6559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" strokeweight="2pt"/>
            <v:line id="Line 396" o:spid="_x0000_s2010" style="position:absolute;visibility:visible" from="7650,18949" to="7652,1997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" strokeweight="2pt"/>
            <v:line id="Line 397" o:spid="_x0000_s2011" style="position:absolute;visibility:visible" from="18905,18949" to="18909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0BrgM78AAADcAAAADwAAAGRycy9kb3ducmV2LnhtbESPwQrCMBBE74L/EFbwpqmCItUoIlS8&#10;idVLb2uztsVmU5qo9e+NIHgcZuYNs9p0phZPal1lWcFkHIEgzq2uuFBwOSejBQjnkTXWlknBmxxs&#10;1v3eCmNtX3yiZ+oLESDsYlRQet/EUrq8JINubBvi4N1sa9AH2RZSt/gKcFPLaRTNpcGKw0KJDe1K&#10;yu/pwyi4Z5dZsj/u9LlOt/paJD673rRSw0G3XYLw1Pl/+Nc+aAXTaALfM+EIyPUH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0BrgM78AAADcAAAADwAAAAAAAAAAAAAAAACh&#10;AgAAZHJzL2Rvd25yZXYueG1sUEsFBgAAAAAEAAQA+QAAAI0DAAAAAA==&#10;" strokeweight="2pt"/>
            <v:line id="Line 398" o:spid="_x0000_s2012" style="position:absolute;visibility:visible" from="10,19293" to="7631,1929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Hv898QAAADcAAAADwAAAGRycy9kb3ducmV2LnhtbESP3WoCMRSE7wu+QziCdzXrXki7NUrx&#10;B5RelKoPcNycbrZuTpYk6urTN4Lg5TAz3zCTWWcbcSYfascKRsMMBHHpdM2Vgv1u9foGIkRkjY1j&#10;UnClALNp72WChXYX/qHzNlYiQTgUqMDE2BZShtKQxTB0LXHyfp23GJP0ldQeLwluG5ln2VharDkt&#10;GGxpbqg8bk9WwcYfvo6jW2XkgTd+2Xwv3oP9U2rQ7z4/QETq4jP8aK+1gjzL4X4mHQE5/Qc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ke/z3xAAAANwAAAAPAAAAAAAAAAAA&#10;AAAAAKECAABkcnMvZG93bnJldi54bWxQSwUGAAAAAAQABAD5AAAAkgMAAAAA&#10;" strokeweight="1pt"/>
            <v:line id="Line 399" o:spid="_x0000_s2013" style="position:absolute;visibility:visible" from="10,19646" to="7631,1964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4Tb38AAAADcAAAADwAAAGRycy9kb3ducmV2LnhtbESPwQrCMBBE74L/EFbwpqmKItUoIlS8&#10;idWLt7VZ22KzKU3U+vdGEDwOM/OGWa5bU4knNa60rGA0jEAQZ1aXnCs4n5LBHITzyBory6TgTQ7W&#10;q25nibG2Lz7SM/W5CBB2MSoovK9jKV1WkEE3tDVx8G62MeiDbHKpG3wFuKnkOIpm0mDJYaHAmrYF&#10;Zff0YRTcL+dpsjts9alKN/qaJ/5yvWml+r12swDhqfX/8K+91wrG0QS+Z8IRkKsP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E+E29/AAAAA3AAAAA8AAAAAAAAAAAAAAAAA&#10;oQIAAGRycy9kb3ducmV2LnhtbFBLBQYAAAAABAAEAPkAAACOAwAAAAA=&#10;" strokeweight="2pt"/>
            <v:line id="Line 400" o:spid="_x0000_s2014" style="position:absolute;visibility:visible" from="18919,19296" to="19990,1929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N7BGMUAAADcAAAADwAAAGRycy9kb3ducmV2LnhtbESP3WoCMRSE74W+QziF3tWsUsSuZhfp&#10;D1S8kKoPcNwcN6ubkyVJde3TN0LBy2FmvmHmZW9bcSYfGscKRsMMBHHldMO1gt3283kKIkRkja1j&#10;UnClAGXxMJhjrt2Fv+m8ibVIEA45KjAxdrmUoTJkMQxdR5y8g/MWY5K+ltrjJcFtK8dZNpEWG04L&#10;Bjt6M1SdNj9WwdLvV6fRb23knpf+o12/vwZ7VOrpsV/MQETq4z383/7SCsbZC9zOpCMgiz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RN7BGMUAAADcAAAADwAAAAAAAAAA&#10;AAAAAAChAgAAZHJzL2Rvd25yZXYueG1sUEsFBgAAAAAEAAQA+QAAAJMDAAAAAA==&#10;" strokeweight="1pt"/>
            <v:rect id="Rectangle 401" o:spid="_x0000_s2015" style="position:absolute;left:54;top:19660;width:1000;height:309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xbrD8IA&#10;AADcAAAADwAAAGRycy9kb3ducmV2LnhtbESPQWsCMRSE7wX/Q3iCt5ooKro1ylIQvLpW8PjYvO5u&#10;u3lZk1TXf28EocdhZr5h1tvetuJKPjSONUzGCgRx6UzDlYav4+59CSJEZIOtY9JwpwDbzeBtjZlx&#10;Nz7QtYiVSBAOGWqoY+wyKUNZk8Uwdh1x8r6dtxiT9JU0Hm8Jbls5VWohLTacFmrs6LOm8rf4sxry&#10;/Kc/XYoV7oJcKr8wM1PlZ61Hwz7/ABGpj//hV3tvNEzVHJ5n0hGQmwc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vFusPwgAAANwAAAAPAAAAAAAAAAAAAAAAAJgCAABkcnMvZG93&#10;bnJldi54bWxQSwUGAAAAAAQABAD1AAAAhwMAAAAA&#10;" filled="f" stroked="f" strokeweight=".25pt">
              <v:textbox inset="1pt,1pt,1pt,1pt">
                <w:txbxContent>
                  <w:p w:rsidR="008167D5" w:rsidRDefault="008167D5" w:rsidP="00BA50D8">
                    <w:pPr>
                      <w:pStyle w:val="ab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Изм.</w:t>
                    </w:r>
                  </w:p>
                </w:txbxContent>
              </v:textbox>
            </v:rect>
            <v:rect id="Rectangle 402" o:spid="_x0000_s2016" style="position:absolute;left:1139;top:19660;width:1001;height:309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8R1eMIA&#10;AADcAAAADwAAAGRycy9kb3ducmV2LnhtbESPQWvCQBSE70L/w/IKveluQwk2dQ2hIHg1KvT4yL4m&#10;abNv092txn/vCoLHYWa+YVblZAdxIh96xxpeFwoEceNMz62Gw34zX4IIEdng4Jg0XChAuX6arbAw&#10;7sw7OtWxFQnCoUANXYxjIWVoOrIYFm4kTt638xZjkr6VxuM5we0gM6VyabHntNDhSJ8dNb/1v9VQ&#10;VT/T8a9+x02QS+Vz82ba6kvrl+ep+gARaYqP8L29NRoylcPtTDoCcn0F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fxHV4wgAAANwAAAAPAAAAAAAAAAAAAAAAAJgCAABkcnMvZG93&#10;bnJldi54bWxQSwUGAAAAAAQABAD1AAAAhwMAAAAA&#10;" filled="f" stroked="f" strokeweight=".25pt">
              <v:textbox inset="1pt,1pt,1pt,1pt">
                <w:txbxContent>
                  <w:p w:rsidR="008167D5" w:rsidRDefault="008167D5" w:rsidP="00BA50D8">
                    <w:pPr>
                      <w:pStyle w:val="ab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Лист</w:t>
                    </w:r>
                  </w:p>
                </w:txbxContent>
              </v:textbox>
            </v:rect>
            <v:rect id="Rectangle 403" o:spid="_x0000_s2017" style="position:absolute;left:2267;top:19660;width:2573;height:309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IjQ48IA&#10;AADcAAAADwAAAGRycy9kb3ducmV2LnhtbESPQWsCMRSE7wX/Q3iCt5ooYnVrlKUgeHWt4PGxed3d&#10;dvOyJqmu/94IgsdhZr5hVpvetuJCPjSONUzGCgRx6UzDlYbvw/Z9ASJEZIOtY9JwowCb9eBthZlx&#10;V97TpYiVSBAOGWqoY+wyKUNZk8Uwdh1x8n6ctxiT9JU0Hq8Jbls5VWouLTacFmrs6Kum8q/4txry&#10;/Lc/noslboNcKD83M1PlJ61Hwz7/BBGpj6/ws70zGqbqAx5n0hGQ6zs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wiNDjwgAAANwAAAAPAAAAAAAAAAAAAAAAAJgCAABkcnMvZG93&#10;bnJldi54bWxQSwUGAAAAAAQABAD1AAAAhwMAAAAA&#10;" filled="f" stroked="f" strokeweight=".25pt">
              <v:textbox inset="1pt,1pt,1pt,1pt">
                <w:txbxContent>
                  <w:p w:rsidR="008167D5" w:rsidRDefault="008167D5" w:rsidP="00BA50D8">
                    <w:pPr>
                      <w:pStyle w:val="ab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№ докум.</w:t>
                    </w:r>
                  </w:p>
                </w:txbxContent>
              </v:textbox>
            </v:rect>
            <v:rect id="Rectangle 404" o:spid="_x0000_s2018" style="position:absolute;left:4983;top:19660;width:1534;height:309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RdEkb8A&#10;AADcAAAADwAAAGRycy9kb3ducmV2LnhtbERPz2vCMBS+D/wfwhN2m4kyRGtTKUJh13UbeHw0z7ba&#10;vNQkq91/vxwGO358v/PjbAcxkQ+9Yw3rlQJB3DjTc6vh86N62YEIEdng4Jg0/FCAY7F4yjEz7sHv&#10;NNWxFSmEQ4YauhjHTMrQdGQxrNxInLiL8xZjgr6VxuMjhdtBbpTaSos9p4YORzp11Nzqb6uhLK/z&#10;173eYxXkTvmteTVtedb6eTmXBxCR5vgv/nO/GQ0bldamM+kIyOIX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ABF0SRvwAAANwAAAAPAAAAAAAAAAAAAAAAAJgCAABkcnMvZG93bnJl&#10;di54bWxQSwUGAAAAAAQABAD1AAAAhAMAAAAA&#10;" filled="f" stroked="f" strokeweight=".25pt">
              <v:textbox inset="1pt,1pt,1pt,1pt">
                <w:txbxContent>
                  <w:p w:rsidR="008167D5" w:rsidRDefault="008167D5" w:rsidP="00BA50D8">
                    <w:pPr>
                      <w:pStyle w:val="ab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Подпись</w:t>
                    </w:r>
                  </w:p>
                </w:txbxContent>
              </v:textbox>
            </v:rect>
            <v:rect id="Rectangle 405" o:spid="_x0000_s2019" style="position:absolute;left:6604;top:19660;width:1000;height:309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lvhCsEA&#10;AADcAAAADwAAAGRycy9kb3ducmV2LnhtbESPQYvCMBSE7wv+h/CEva2JsohWoxRB8Gp3Fzw+mmdb&#10;bV5qErX+e7MgeBxm5htmue5tK27kQ+NYw3ikQBCXzjRcafj92X7NQISIbLB1TBoeFGC9GnwsMTPu&#10;znu6FbESCcIhQw11jF0mZShrshhGriNO3tF5izFJX0nj8Z7gtpUTpabSYsNpocaONjWV5+JqNeT5&#10;qf+7FHPcBjlTfmq+TZUftP4c9vkCRKQ+vsOv9s5omKg5/J9JR0Cung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G5b4QrBAAAA3AAAAA8AAAAAAAAAAAAAAAAAmAIAAGRycy9kb3du&#10;cmV2LnhtbFBLBQYAAAAABAAEAPUAAACGAwAAAAA=&#10;" filled="f" stroked="f" strokeweight=".25pt">
              <v:textbox inset="1pt,1pt,1pt,1pt">
                <w:txbxContent>
                  <w:p w:rsidR="008167D5" w:rsidRDefault="008167D5" w:rsidP="00BA50D8">
                    <w:pPr>
                      <w:pStyle w:val="ab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Дата</w:t>
                    </w:r>
                  </w:p>
                </w:txbxContent>
              </v:textbox>
            </v:rect>
            <v:rect id="Rectangle 406" o:spid="_x0000_s2020" style="position:absolute;left:18949;top:18977;width:1001;height:309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rjeSsAA&#10;AADcAAAADwAAAGRycy9kb3ducmV2LnhtbERPz2uDMBS+F/o/hFforY2WUTpnFBkUep3bYMeHeVNb&#10;8+KSVO1/vxwGO358v/NyMYOYyPnesoJ0n4AgbqzuuVXw8X7enUD4gKxxsEwKHuShLNarHDNtZ36j&#10;qQ6tiCHsM1TQhTBmUvqmI4N+b0fiyH1bZzBE6FqpHc4x3AzykCRHabDn2NDhSK8dNbf6bhRU1XX5&#10;/Kmf8ezlKXFH/aTb6kup7WapXkAEWsK/+M990QoOaZwfz8QjIItf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erjeSsAAAADcAAAADwAAAAAAAAAAAAAAAACYAgAAZHJzL2Rvd25y&#10;ZXYueG1sUEsFBgAAAAAEAAQA9QAAAIUDAAAAAA==&#10;" filled="f" stroked="f" strokeweight=".25pt">
              <v:textbox inset="1pt,1pt,1pt,1pt">
                <w:txbxContent>
                  <w:p w:rsidR="008167D5" w:rsidRDefault="008167D5" w:rsidP="00BA50D8">
                    <w:pPr>
                      <w:pStyle w:val="ab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Лист</w:t>
                    </w:r>
                  </w:p>
                </w:txbxContent>
              </v:textbox>
            </v:rect>
            <v:rect id="Rectangle 407" o:spid="_x0000_s2021" style="position:absolute;left:18949;top:19435;width:1001;height:423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fR70cEA&#10;AADcAAAADwAAAGRycy9kb3ducmV2LnhtbESPQYvCMBSE7wv+h/AEb2taEdFqlLIgeLWr4PHRPNtq&#10;81KTrNZ/bxYEj8PMfMOsNr1pxZ2cbywrSMcJCOLS6oYrBYff7fcchA/IGlvLpOBJHjbrwdcKM20f&#10;vKd7ESoRIewzVFCH0GVS+rImg35sO+Lona0zGKJ0ldQOHxFuWjlJkpk02HBcqLGjn5rKa/FnFOT5&#10;pT/eigVuvZwnbqanuspPSo2Gfb4EEagPn/C7vdMKJmkK/2fiEZDrF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BX0e9HBAAAA3AAAAA8AAAAAAAAAAAAAAAAAmAIAAGRycy9kb3du&#10;cmV2LnhtbFBLBQYAAAAABAAEAPUAAACGAwAAAAA=&#10;" filled="f" stroked="f" strokeweight=".25pt">
              <v:textbox inset="1pt,1pt,1pt,1pt">
                <w:txbxContent>
                  <w:p w:rsidR="008167D5" w:rsidRDefault="008167D5" w:rsidP="00BA50D8">
                    <w:pPr>
                      <w:pStyle w:val="ab"/>
                      <w:jc w:val="center"/>
                      <w:rPr>
                        <w:sz w:val="24"/>
                      </w:rPr>
                    </w:pPr>
                    <w:r>
                      <w:rPr>
                        <w:sz w:val="24"/>
                      </w:rPr>
                      <w:fldChar w:fldCharType="begin"/>
                    </w:r>
                    <w:r>
                      <w:rPr>
                        <w:sz w:val="24"/>
                      </w:rPr>
                      <w:instrText xml:space="preserve"> PAGE  \* LOWER </w:instrText>
                    </w:r>
                    <w:r>
                      <w:rPr>
                        <w:sz w:val="24"/>
                      </w:rPr>
                      <w:fldChar w:fldCharType="separate"/>
                    </w:r>
                    <w:r>
                      <w:rPr>
                        <w:sz w:val="24"/>
                      </w:rPr>
                      <w:t>1</w:t>
                    </w:r>
                    <w:r>
                      <w:rPr>
                        <w:sz w:val="24"/>
                      </w:rPr>
                      <w:fldChar w:fldCharType="end"/>
                    </w:r>
                  </w:p>
                </w:txbxContent>
              </v:textbox>
            </v:rect>
            <v:rect id="Rectangle 408" o:spid="_x0000_s2022" style="position:absolute;left:7745;top:19221;width:11075;height:477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SblpsEA&#10;AADcAAAADwAAAGRycy9kb3ducmV2LnhtbESPQYvCMBSE7wv+h/AEb2tqEdFqlLIgeLWr4PHRPNtq&#10;81KTrNZ/bxYEj8PMfMOsNr1pxZ2cbywrmIwTEMSl1Q1XCg6/2+85CB+QNbaWScGTPGzWg68VZto+&#10;eE/3IlQiQthnqKAOocuk9GVNBv3YdsTRO1tnMETpKqkdPiLctDJNkpk02HBcqLGjn5rKa/FnFOT5&#10;pT/eigVuvZwnbqanuspPSo2Gfb4EEagPn/C7vdMK0kkK/2fiEZDrF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OUm5abBAAAA3AAAAA8AAAAAAAAAAAAAAAAAmAIAAGRycy9kb3du&#10;cmV2LnhtbFBLBQYAAAAABAAEAPUAAACGAwAAAAA=&#10;" filled="f" stroked="f" strokeweight=".25pt">
              <v:textbox inset="1pt,1pt,1pt,1pt">
                <w:txbxContent>
                  <w:p w:rsidR="008167D5" w:rsidRDefault="008167D5" w:rsidP="00BA50D8">
                    <w:pPr>
                      <w:pStyle w:val="ab"/>
                      <w:jc w:val="center"/>
                    </w:pPr>
                    <w:r>
                      <w:t>НАЗВАНИЕ ДОКУМЕНТА</w:t>
                    </w:r>
                  </w:p>
                </w:txbxContent>
              </v:textbox>
            </v:rect>
            <w10:wrap anchorx="page" anchory="page"/>
            <w10:anchorlock/>
          </v:group>
        </w:pict>
      </w:r>
      <w:r w:rsidR="00BA50D8" w:rsidRPr="00F868F5">
        <w:rPr>
          <w:rFonts w:eastAsia="Times New Roman"/>
          <w:noProof/>
          <w:sz w:val="20"/>
          <w:szCs w:val="28"/>
        </w:rPr>
        <w:t xml:space="preserve"> </w:t>
      </w: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noProof/>
          <w:sz w:val="20"/>
          <w:szCs w:val="28"/>
        </w:rPr>
      </w:pP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noProof/>
          <w:sz w:val="20"/>
          <w:szCs w:val="28"/>
        </w:rPr>
      </w:pP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noProof/>
          <w:sz w:val="20"/>
          <w:szCs w:val="28"/>
        </w:rPr>
      </w:pP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noProof/>
          <w:sz w:val="20"/>
          <w:szCs w:val="28"/>
        </w:rPr>
      </w:pP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noProof/>
          <w:sz w:val="20"/>
          <w:szCs w:val="28"/>
        </w:rPr>
      </w:pP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noProof/>
          <w:sz w:val="20"/>
          <w:szCs w:val="28"/>
        </w:rPr>
      </w:pP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Pr="00F868F5" w:rsidRDefault="00BA50D8" w:rsidP="00BA50D8">
      <w:pPr>
        <w:spacing w:line="360" w:lineRule="auto"/>
        <w:rPr>
          <w:rFonts w:eastAsia="Times New Roman"/>
        </w:rPr>
      </w:pPr>
    </w:p>
    <w:p w:rsidR="00BA50D8" w:rsidRPr="00F868F5" w:rsidRDefault="00BA50D8" w:rsidP="00BA50D8">
      <w:pPr>
        <w:spacing w:line="360" w:lineRule="auto"/>
        <w:rPr>
          <w:rFonts w:eastAsia="Times New Roman"/>
        </w:rPr>
      </w:pPr>
    </w:p>
    <w:p w:rsidR="00BA50D8" w:rsidRPr="00F868F5" w:rsidRDefault="00BA50D8" w:rsidP="00BA50D8">
      <w:pPr>
        <w:spacing w:line="360" w:lineRule="auto"/>
        <w:rPr>
          <w:rFonts w:eastAsia="Times New Roman"/>
        </w:rPr>
      </w:pPr>
    </w:p>
    <w:p w:rsidR="00BA50D8" w:rsidRPr="00F868F5" w:rsidRDefault="00BA50D8" w:rsidP="00BA50D8">
      <w:pPr>
        <w:spacing w:line="360" w:lineRule="auto"/>
        <w:rPr>
          <w:rFonts w:eastAsia="Times New Roman"/>
        </w:rPr>
      </w:pPr>
    </w:p>
    <w:p w:rsidR="00BA50D8" w:rsidRPr="00F868F5" w:rsidRDefault="00BA50D8" w:rsidP="00BA50D8">
      <w:pPr>
        <w:spacing w:line="360" w:lineRule="auto"/>
        <w:rPr>
          <w:rFonts w:eastAsia="Times New Roman"/>
        </w:rPr>
      </w:pPr>
    </w:p>
    <w:p w:rsidR="00BA50D8" w:rsidRPr="00F868F5" w:rsidRDefault="00BA50D8" w:rsidP="00BA50D8">
      <w:pPr>
        <w:spacing w:line="360" w:lineRule="auto"/>
        <w:rPr>
          <w:rFonts w:eastAsia="Times New Roman"/>
        </w:rPr>
      </w:pPr>
    </w:p>
    <w:p w:rsidR="00BA50D8" w:rsidRPr="00F868F5" w:rsidRDefault="00BA50D8" w:rsidP="00BA50D8">
      <w:pPr>
        <w:spacing w:line="360" w:lineRule="auto"/>
        <w:rPr>
          <w:rFonts w:eastAsia="Times New Roman"/>
        </w:rPr>
      </w:pP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noProof/>
          <w:sz w:val="20"/>
          <w:szCs w:val="28"/>
        </w:rPr>
      </w:pP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noProof/>
          <w:sz w:val="20"/>
          <w:szCs w:val="28"/>
        </w:rPr>
      </w:pP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noProof/>
          <w:sz w:val="20"/>
          <w:szCs w:val="28"/>
        </w:rPr>
      </w:pP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noProof/>
          <w:sz w:val="20"/>
          <w:szCs w:val="28"/>
        </w:rPr>
      </w:pP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noProof/>
          <w:sz w:val="20"/>
          <w:szCs w:val="28"/>
        </w:rPr>
      </w:pP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noProof/>
          <w:sz w:val="20"/>
          <w:szCs w:val="28"/>
        </w:rPr>
      </w:pPr>
    </w:p>
    <w:p w:rsidR="00BA50D8" w:rsidRPr="00F868F5" w:rsidRDefault="001F1CF4" w:rsidP="00BA50D8">
      <w:pPr>
        <w:spacing w:line="360" w:lineRule="auto"/>
        <w:jc w:val="center"/>
        <w:rPr>
          <w:rFonts w:eastAsia="Times New Roman"/>
          <w:noProof/>
          <w:sz w:val="20"/>
          <w:szCs w:val="28"/>
        </w:rPr>
      </w:pPr>
      <w:r>
        <w:rPr>
          <w:rFonts w:eastAsia="Times New Roman"/>
          <w:noProof/>
          <w:sz w:val="20"/>
          <w:szCs w:val="28"/>
        </w:rPr>
        <w:pict>
          <v:group id="_x0000_s2023" style="position:absolute;left:0;text-align:left;margin-left:56.7pt;margin-top:19.85pt;width:518.8pt;height:802.3pt;z-index:251745280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" o:allowincell="f">
            <v:rect id="Rectangle 390" o:spid="_x0000_s2024" style="position:absolute;width:20000;height:20000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nhakcEA&#10;AADcAAAADwAAAGRycy9kb3ducmV2LnhtbERPzYrCMBC+C75DmAVvmq6I2K5RqiB4kt3qAwzNbFts&#10;JrWJbfXpN8KCt/n4fme9HUwtOmpdZVnB5ywCQZxbXXGh4HI+TFcgnEfWWFsmBQ9ysN2MR2tMtO35&#10;h7rMFyKEsEtQQel9k0jp8pIMupltiAP3a1uDPsC2kLrFPoSbWs6jaCkNVhwaSmxoX1J+ze5GwdUP&#10;3Sktsuchvuzi/HuX9vdbqtTkY0i/QHga/Fv87z7qMD9ewOuZcIHc/AE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F54WpHBAAAA3AAAAA8AAAAAAAAAAAAAAAAAmAIAAGRycy9kb3du&#10;cmV2LnhtbFBLBQYAAAAABAAEAPUAAACGAwAAAAA=&#10;" filled="f" strokeweight="2pt"/>
            <v:line id="Line 391" o:spid="_x0000_s2025" style="position:absolute;visibility:visible" from="1093,18949" to="1095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" strokeweight="2pt"/>
            <v:line id="Line 392" o:spid="_x0000_s2026" style="position:absolute;visibility:visible" from="10,18941" to="19977,1894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" strokeweight="2pt"/>
            <v:line id="Line 393" o:spid="_x0000_s2027" style="position:absolute;visibility:visible" from="2186,18949" to="2188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5ApJ8EAAADcAAAADwAAAGRycy9kb3ducmV2LnhtbERPS4vCMBC+C/sfwix403QXXLU2iggV&#10;b7KtF29jM31gMylN1PrvzcKCt/n4npNsBtOKO/WusazgaxqBIC6sbrhScMrTyQKE88gaW8uk4EkO&#10;NuuPUYKxtg/+pXvmKxFC2MWooPa+i6V0RU0G3dR2xIErbW/QB9hXUvf4COGmld9R9CMNNhwaauxo&#10;V1NxzW5GwfV8mqX7407nbbbVlyr150uplRp/DtsVCE+Df4v/3Qcd5i/n8PdMuECuX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ADkCknwQAAANwAAAAPAAAAAAAAAAAAAAAA&#10;AKECAABkcnMvZG93bnJldi54bWxQSwUGAAAAAAQABAD5AAAAjwMAAAAA&#10;" strokeweight="2pt"/>
            <v:line id="Line 394" o:spid="_x0000_s2028" style="position:absolute;visibility:visible" from="4919,18949" to="4921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g+9VcIAAADcAAAADwAAAGRycy9kb3ducmV2LnhtbESPQYvCQAyF74L/YYiwN50q7KLVUUSo&#10;eFu2evEWO7EtdjKlM2r99+aw4C3hvbz3ZbXpXaMe1IXas4HpJAFFXHhbc2ngdMzGc1AhIltsPJOB&#10;FwXYrIeDFabWP/mPHnkslYRwSNFAFWObah2KihyGiW+JRbv6zmGUtSu17fAp4a7RsyT50Q5rloYK&#10;W9pVVNzyuzNwO5++s/3vzh6bfGsvZRbPl6s15mvUb5egIvXxY/6/PljBXwitPCMT6PUb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cg+9VcIAAADcAAAADwAAAAAAAAAAAAAA&#10;AAChAgAAZHJzL2Rvd25yZXYueG1sUEsFBgAAAAAEAAQA+QAAAJADAAAAAA==&#10;" strokeweight="2pt"/>
            <v:line id="Line 395" o:spid="_x0000_s2029" style="position:absolute;visibility:visible" from="6557,18959" to="6559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" strokeweight="2pt"/>
            <v:line id="Line 396" o:spid="_x0000_s2030" style="position:absolute;visibility:visible" from="7650,18949" to="7652,1997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" strokeweight="2pt"/>
            <v:line id="Line 397" o:spid="_x0000_s2031" style="position:absolute;visibility:visible" from="18905,18949" to="18909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0BrgM78AAADcAAAADwAAAGRycy9kb3ducmV2LnhtbESPwQrCMBBE74L/EFbwpqmCItUoIlS8&#10;idVLb2uztsVmU5qo9e+NIHgcZuYNs9p0phZPal1lWcFkHIEgzq2uuFBwOSejBQjnkTXWlknBmxxs&#10;1v3eCmNtX3yiZ+oLESDsYlRQet/EUrq8JINubBvi4N1sa9AH2RZSt/gKcFPLaRTNpcGKw0KJDe1K&#10;yu/pwyi4Z5dZsj/u9LlOt/paJD673rRSw0G3XYLw1Pl/+Nc+aAXTaALfM+EIyPUH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0BrgM78AAADcAAAADwAAAAAAAAAAAAAAAACh&#10;AgAAZHJzL2Rvd25yZXYueG1sUEsFBgAAAAAEAAQA+QAAAI0DAAAAAA==&#10;" strokeweight="2pt"/>
            <v:line id="Line 398" o:spid="_x0000_s2032" style="position:absolute;visibility:visible" from="10,19293" to="7631,1929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Hv898QAAADcAAAADwAAAGRycy9kb3ducmV2LnhtbESP3WoCMRSE7wu+QziCdzXrXki7NUrx&#10;B5RelKoPcNycbrZuTpYk6urTN4Lg5TAz3zCTWWcbcSYfascKRsMMBHHpdM2Vgv1u9foGIkRkjY1j&#10;UnClALNp72WChXYX/qHzNlYiQTgUqMDE2BZShtKQxTB0LXHyfp23GJP0ldQeLwluG5ln2VharDkt&#10;GGxpbqg8bk9WwcYfvo6jW2XkgTd+2Xwv3oP9U2rQ7z4/QETq4jP8aK+1gjzL4X4mHQE5/Qc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ke/z3xAAAANwAAAAPAAAAAAAAAAAA&#10;AAAAAKECAABkcnMvZG93bnJldi54bWxQSwUGAAAAAAQABAD5AAAAkgMAAAAA&#10;" strokeweight="1pt"/>
            <v:line id="Line 399" o:spid="_x0000_s2033" style="position:absolute;visibility:visible" from="10,19646" to="7631,1964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4Tb38AAAADcAAAADwAAAGRycy9kb3ducmV2LnhtbESPwQrCMBBE74L/EFbwpqmKItUoIlS8&#10;idWLt7VZ22KzKU3U+vdGEDwOM/OGWa5bU4knNa60rGA0jEAQZ1aXnCs4n5LBHITzyBory6TgTQ7W&#10;q25nibG2Lz7SM/W5CBB2MSoovK9jKV1WkEE3tDVx8G62MeiDbHKpG3wFuKnkOIpm0mDJYaHAmrYF&#10;Zff0YRTcL+dpsjts9alKN/qaJ/5yvWml+r12swDhqfX/8K+91wrG0QS+Z8IRkKsP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E+E29/AAAAA3AAAAA8AAAAAAAAAAAAAAAAA&#10;oQIAAGRycy9kb3ducmV2LnhtbFBLBQYAAAAABAAEAPkAAACOAwAAAAA=&#10;" strokeweight="2pt"/>
            <v:line id="Line 400" o:spid="_x0000_s2034" style="position:absolute;visibility:visible" from="18919,19296" to="19990,1929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N7BGMUAAADcAAAADwAAAGRycy9kb3ducmV2LnhtbESP3WoCMRSE74W+QziF3tWsUsSuZhfp&#10;D1S8kKoPcNwcN6ubkyVJde3TN0LBy2FmvmHmZW9bcSYfGscKRsMMBHHldMO1gt3283kKIkRkja1j&#10;UnClAGXxMJhjrt2Fv+m8ibVIEA45KjAxdrmUoTJkMQxdR5y8g/MWY5K+ltrjJcFtK8dZNpEWG04L&#10;Bjt6M1SdNj9WwdLvV6fRb23knpf+o12/vwZ7VOrpsV/MQETq4z383/7SCsbZC9zOpCMgiz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RN7BGMUAAADcAAAADwAAAAAAAAAA&#10;AAAAAAChAgAAZHJzL2Rvd25yZXYueG1sUEsFBgAAAAAEAAQA+QAAAJMDAAAAAA==&#10;" strokeweight="1pt"/>
            <v:rect id="Rectangle 401" o:spid="_x0000_s2035" style="position:absolute;left:54;top:19660;width:1000;height:309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xbrD8IA&#10;AADcAAAADwAAAGRycy9kb3ducmV2LnhtbESPQWsCMRSE7wX/Q3iCt5ooKro1ylIQvLpW8PjYvO5u&#10;u3lZk1TXf28EocdhZr5h1tvetuJKPjSONUzGCgRx6UzDlYav4+59CSJEZIOtY9JwpwDbzeBtjZlx&#10;Nz7QtYiVSBAOGWqoY+wyKUNZk8Uwdh1x8r6dtxiT9JU0Hm8Jbls5VWohLTacFmrs6LOm8rf4sxry&#10;/Kc/XYoV7oJcKr8wM1PlZ61Hwz7/ABGpj//hV3tvNEzVHJ5n0hGQmwc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vFusPwgAAANwAAAAPAAAAAAAAAAAAAAAAAJgCAABkcnMvZG93&#10;bnJldi54bWxQSwUGAAAAAAQABAD1AAAAhwMAAAAA&#10;" filled="f" stroked="f" strokeweight=".25pt">
              <v:textbox inset="1pt,1pt,1pt,1pt">
                <w:txbxContent>
                  <w:p w:rsidR="008167D5" w:rsidRDefault="008167D5" w:rsidP="00BA50D8">
                    <w:pPr>
                      <w:pStyle w:val="ab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Изм.</w:t>
                    </w:r>
                  </w:p>
                </w:txbxContent>
              </v:textbox>
            </v:rect>
            <v:rect id="Rectangle 402" o:spid="_x0000_s2036" style="position:absolute;left:1139;top:19660;width:1001;height:309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8R1eMIA&#10;AADcAAAADwAAAGRycy9kb3ducmV2LnhtbESPQWvCQBSE70L/w/IKveluQwk2dQ2hIHg1KvT4yL4m&#10;abNv092txn/vCoLHYWa+YVblZAdxIh96xxpeFwoEceNMz62Gw34zX4IIEdng4Jg0XChAuX6arbAw&#10;7sw7OtWxFQnCoUANXYxjIWVoOrIYFm4kTt638xZjkr6VxuM5we0gM6VyabHntNDhSJ8dNb/1v9VQ&#10;VT/T8a9+x02QS+Vz82ba6kvrl+ep+gARaYqP8L29NRoylcPtTDoCcn0F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fxHV4wgAAANwAAAAPAAAAAAAAAAAAAAAAAJgCAABkcnMvZG93&#10;bnJldi54bWxQSwUGAAAAAAQABAD1AAAAhwMAAAAA&#10;" filled="f" stroked="f" strokeweight=".25pt">
              <v:textbox inset="1pt,1pt,1pt,1pt">
                <w:txbxContent>
                  <w:p w:rsidR="008167D5" w:rsidRDefault="008167D5" w:rsidP="00BA50D8">
                    <w:pPr>
                      <w:pStyle w:val="ab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Лист</w:t>
                    </w:r>
                  </w:p>
                </w:txbxContent>
              </v:textbox>
            </v:rect>
            <v:rect id="Rectangle 403" o:spid="_x0000_s2037" style="position:absolute;left:2267;top:19660;width:2573;height:309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IjQ48IA&#10;AADcAAAADwAAAGRycy9kb3ducmV2LnhtbESPQWsCMRSE7wX/Q3iCt5ooYnVrlKUgeHWt4PGxed3d&#10;dvOyJqmu/94IgsdhZr5hVpvetuJCPjSONUzGCgRx6UzDlYbvw/Z9ASJEZIOtY9JwowCb9eBthZlx&#10;V97TpYiVSBAOGWqoY+wyKUNZk8Uwdh1x8n6ctxiT9JU0Hq8Jbls5VWouLTacFmrs6Kum8q/4txry&#10;/Lc/noslboNcKD83M1PlJ61Hwz7/BBGpj6/ws70zGqbqAx5n0hGQ6zs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wiNDjwgAAANwAAAAPAAAAAAAAAAAAAAAAAJgCAABkcnMvZG93&#10;bnJldi54bWxQSwUGAAAAAAQABAD1AAAAhwMAAAAA&#10;" filled="f" stroked="f" strokeweight=".25pt">
              <v:textbox inset="1pt,1pt,1pt,1pt">
                <w:txbxContent>
                  <w:p w:rsidR="008167D5" w:rsidRDefault="008167D5" w:rsidP="00BA50D8">
                    <w:pPr>
                      <w:pStyle w:val="ab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№ докум.</w:t>
                    </w:r>
                  </w:p>
                </w:txbxContent>
              </v:textbox>
            </v:rect>
            <v:rect id="Rectangle 404" o:spid="_x0000_s2038" style="position:absolute;left:4983;top:19660;width:1534;height:309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RdEkb8A&#10;AADcAAAADwAAAGRycy9kb3ducmV2LnhtbERPz2vCMBS+D/wfwhN2m4kyRGtTKUJh13UbeHw0z7ba&#10;vNQkq91/vxwGO358v/PjbAcxkQ+9Yw3rlQJB3DjTc6vh86N62YEIEdng4Jg0/FCAY7F4yjEz7sHv&#10;NNWxFSmEQ4YauhjHTMrQdGQxrNxInLiL8xZjgr6VxuMjhdtBbpTaSos9p4YORzp11Nzqb6uhLK/z&#10;173eYxXkTvmteTVtedb6eTmXBxCR5vgv/nO/GQ0bldamM+kIyOIX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ABF0SRvwAAANwAAAAPAAAAAAAAAAAAAAAAAJgCAABkcnMvZG93bnJl&#10;di54bWxQSwUGAAAAAAQABAD1AAAAhAMAAAAA&#10;" filled="f" stroked="f" strokeweight=".25pt">
              <v:textbox inset="1pt,1pt,1pt,1pt">
                <w:txbxContent>
                  <w:p w:rsidR="008167D5" w:rsidRDefault="008167D5" w:rsidP="00BA50D8">
                    <w:pPr>
                      <w:pStyle w:val="ab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Подпись</w:t>
                    </w:r>
                  </w:p>
                </w:txbxContent>
              </v:textbox>
            </v:rect>
            <v:rect id="Rectangle 405" o:spid="_x0000_s2039" style="position:absolute;left:6604;top:19660;width:1000;height:309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lvhCsEA&#10;AADcAAAADwAAAGRycy9kb3ducmV2LnhtbESPQYvCMBSE7wv+h/CEva2JsohWoxRB8Gp3Fzw+mmdb&#10;bV5qErX+e7MgeBxm5htmue5tK27kQ+NYw3ikQBCXzjRcafj92X7NQISIbLB1TBoeFGC9GnwsMTPu&#10;znu6FbESCcIhQw11jF0mZShrshhGriNO3tF5izFJX0nj8Z7gtpUTpabSYsNpocaONjWV5+JqNeT5&#10;qf+7FHPcBjlTfmq+TZUftP4c9vkCRKQ+vsOv9s5omKg5/J9JR0Cung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G5b4QrBAAAA3AAAAA8AAAAAAAAAAAAAAAAAmAIAAGRycy9kb3du&#10;cmV2LnhtbFBLBQYAAAAABAAEAPUAAACGAwAAAAA=&#10;" filled="f" stroked="f" strokeweight=".25pt">
              <v:textbox inset="1pt,1pt,1pt,1pt">
                <w:txbxContent>
                  <w:p w:rsidR="008167D5" w:rsidRDefault="008167D5" w:rsidP="00BA50D8">
                    <w:pPr>
                      <w:pStyle w:val="ab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Дата</w:t>
                    </w:r>
                  </w:p>
                </w:txbxContent>
              </v:textbox>
            </v:rect>
            <v:rect id="Rectangle 406" o:spid="_x0000_s2040" style="position:absolute;left:18949;top:18977;width:1001;height:309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rjeSsAA&#10;AADcAAAADwAAAGRycy9kb3ducmV2LnhtbERPz2uDMBS+F/o/hFforY2WUTpnFBkUep3bYMeHeVNb&#10;8+KSVO1/vxwGO358v/NyMYOYyPnesoJ0n4AgbqzuuVXw8X7enUD4gKxxsEwKHuShLNarHDNtZ36j&#10;qQ6tiCHsM1TQhTBmUvqmI4N+b0fiyH1bZzBE6FqpHc4x3AzykCRHabDn2NDhSK8dNbf6bhRU1XX5&#10;/Kmf8ezlKXFH/aTb6kup7WapXkAEWsK/+M990QoOaZwfz8QjIItf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erjeSsAAAADcAAAADwAAAAAAAAAAAAAAAACYAgAAZHJzL2Rvd25y&#10;ZXYueG1sUEsFBgAAAAAEAAQA9QAAAIUDAAAAAA==&#10;" filled="f" stroked="f" strokeweight=".25pt">
              <v:textbox inset="1pt,1pt,1pt,1pt">
                <w:txbxContent>
                  <w:p w:rsidR="008167D5" w:rsidRDefault="008167D5" w:rsidP="00BA50D8">
                    <w:pPr>
                      <w:pStyle w:val="ab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Лист</w:t>
                    </w:r>
                  </w:p>
                </w:txbxContent>
              </v:textbox>
            </v:rect>
            <v:rect id="Rectangle 407" o:spid="_x0000_s2041" style="position:absolute;left:18949;top:19435;width:1001;height:423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fR70cEA&#10;AADcAAAADwAAAGRycy9kb3ducmV2LnhtbESPQYvCMBSE7wv+h/AEb2taEdFqlLIgeLWr4PHRPNtq&#10;81KTrNZ/bxYEj8PMfMOsNr1pxZ2cbywrSMcJCOLS6oYrBYff7fcchA/IGlvLpOBJHjbrwdcKM20f&#10;vKd7ESoRIewzVFCH0GVS+rImg35sO+Lona0zGKJ0ldQOHxFuWjlJkpk02HBcqLGjn5rKa/FnFOT5&#10;pT/eigVuvZwnbqanuspPSo2Gfb4EEagPn/C7vdMKJmkK/2fiEZDrF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BX0e9HBAAAA3AAAAA8AAAAAAAAAAAAAAAAAmAIAAGRycy9kb3du&#10;cmV2LnhtbFBLBQYAAAAABAAEAPUAAACGAwAAAAA=&#10;" filled="f" stroked="f" strokeweight=".25pt">
              <v:textbox inset="1pt,1pt,1pt,1pt">
                <w:txbxContent>
                  <w:p w:rsidR="008167D5" w:rsidRDefault="008167D5" w:rsidP="00BA50D8">
                    <w:pPr>
                      <w:pStyle w:val="ab"/>
                      <w:jc w:val="center"/>
                      <w:rPr>
                        <w:sz w:val="24"/>
                      </w:rPr>
                    </w:pPr>
                    <w:r>
                      <w:rPr>
                        <w:sz w:val="24"/>
                      </w:rPr>
                      <w:fldChar w:fldCharType="begin"/>
                    </w:r>
                    <w:r>
                      <w:rPr>
                        <w:sz w:val="24"/>
                      </w:rPr>
                      <w:instrText xml:space="preserve"> PAGE  \* LOWER </w:instrText>
                    </w:r>
                    <w:r>
                      <w:rPr>
                        <w:sz w:val="24"/>
                      </w:rPr>
                      <w:fldChar w:fldCharType="separate"/>
                    </w:r>
                    <w:r>
                      <w:rPr>
                        <w:sz w:val="24"/>
                      </w:rPr>
                      <w:t>1</w:t>
                    </w:r>
                    <w:r>
                      <w:rPr>
                        <w:sz w:val="24"/>
                      </w:rPr>
                      <w:fldChar w:fldCharType="end"/>
                    </w:r>
                  </w:p>
                </w:txbxContent>
              </v:textbox>
            </v:rect>
            <v:rect id="Rectangle 408" o:spid="_x0000_s2042" style="position:absolute;left:7745;top:19221;width:11075;height:477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SblpsEA&#10;AADcAAAADwAAAGRycy9kb3ducmV2LnhtbESPQYvCMBSE7wv+h/AEb2tqEdFqlLIgeLWr4PHRPNtq&#10;81KTrNZ/bxYEj8PMfMOsNr1pxZ2cbywrmIwTEMSl1Q1XCg6/2+85CB+QNbaWScGTPGzWg68VZto+&#10;eE/3IlQiQthnqKAOocuk9GVNBv3YdsTRO1tnMETpKqkdPiLctDJNkpk02HBcqLGjn5rKa/FnFOT5&#10;pT/eigVuvZwnbqanuspPSo2Gfb4EEagPn/C7vdMK0kkK/2fiEZDrF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OUm5abBAAAA3AAAAA8AAAAAAAAAAAAAAAAAmAIAAGRycy9kb3du&#10;cmV2LnhtbFBLBQYAAAAABAAEAPUAAACGAwAAAAA=&#10;" filled="f" stroked="f" strokeweight=".25pt">
              <v:textbox inset="1pt,1pt,1pt,1pt">
                <w:txbxContent>
                  <w:p w:rsidR="008167D5" w:rsidRDefault="008167D5" w:rsidP="00BA50D8">
                    <w:pPr>
                      <w:pStyle w:val="ab"/>
                      <w:jc w:val="center"/>
                    </w:pPr>
                    <w:r>
                      <w:t>НАЗВАНИЕ ДОКУМЕНТА</w:t>
                    </w:r>
                  </w:p>
                </w:txbxContent>
              </v:textbox>
            </v:rect>
            <w10:wrap anchorx="page" anchory="page"/>
            <w10:anchorlock/>
          </v:group>
        </w:pict>
      </w:r>
      <w:r w:rsidR="00BA50D8" w:rsidRPr="00F868F5">
        <w:rPr>
          <w:rFonts w:eastAsia="Times New Roman"/>
          <w:noProof/>
          <w:sz w:val="20"/>
          <w:szCs w:val="28"/>
        </w:rPr>
        <w:t xml:space="preserve"> </w:t>
      </w: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noProof/>
          <w:sz w:val="20"/>
          <w:szCs w:val="28"/>
        </w:rPr>
      </w:pP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noProof/>
          <w:sz w:val="20"/>
          <w:szCs w:val="28"/>
        </w:rPr>
      </w:pP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noProof/>
          <w:sz w:val="20"/>
          <w:szCs w:val="28"/>
        </w:rPr>
      </w:pP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noProof/>
          <w:sz w:val="20"/>
          <w:szCs w:val="28"/>
        </w:rPr>
      </w:pP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noProof/>
          <w:sz w:val="20"/>
          <w:szCs w:val="28"/>
        </w:rPr>
      </w:pP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noProof/>
          <w:sz w:val="20"/>
          <w:szCs w:val="28"/>
        </w:rPr>
      </w:pP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Pr="00F868F5" w:rsidRDefault="00BA50D8" w:rsidP="00BA50D8">
      <w:pPr>
        <w:spacing w:line="360" w:lineRule="auto"/>
        <w:rPr>
          <w:rFonts w:eastAsia="Times New Roman"/>
        </w:rPr>
      </w:pPr>
    </w:p>
    <w:p w:rsidR="00BA50D8" w:rsidRPr="00F868F5" w:rsidRDefault="00BA50D8" w:rsidP="00BA50D8">
      <w:pPr>
        <w:spacing w:line="360" w:lineRule="auto"/>
        <w:rPr>
          <w:rFonts w:eastAsia="Times New Roman"/>
        </w:rPr>
      </w:pPr>
    </w:p>
    <w:p w:rsidR="00BA50D8" w:rsidRPr="00F868F5" w:rsidRDefault="00BA50D8" w:rsidP="00BA50D8">
      <w:pPr>
        <w:spacing w:line="360" w:lineRule="auto"/>
        <w:rPr>
          <w:rFonts w:eastAsia="Times New Roman"/>
        </w:rPr>
      </w:pPr>
    </w:p>
    <w:p w:rsidR="00BA50D8" w:rsidRPr="00F868F5" w:rsidRDefault="00BA50D8" w:rsidP="00BA50D8">
      <w:pPr>
        <w:spacing w:line="360" w:lineRule="auto"/>
        <w:rPr>
          <w:rFonts w:eastAsia="Times New Roman"/>
        </w:rPr>
      </w:pPr>
    </w:p>
    <w:p w:rsidR="00BA50D8" w:rsidRPr="00F868F5" w:rsidRDefault="00BA50D8" w:rsidP="00BA50D8">
      <w:pPr>
        <w:spacing w:line="360" w:lineRule="auto"/>
        <w:rPr>
          <w:rFonts w:eastAsia="Times New Roman"/>
        </w:rPr>
      </w:pPr>
    </w:p>
    <w:p w:rsidR="00BA50D8" w:rsidRPr="00F868F5" w:rsidRDefault="00BA50D8" w:rsidP="00BA50D8">
      <w:pPr>
        <w:spacing w:line="360" w:lineRule="auto"/>
        <w:rPr>
          <w:rFonts w:eastAsia="Times New Roman"/>
        </w:rPr>
      </w:pPr>
    </w:p>
    <w:p w:rsidR="00BA50D8" w:rsidRPr="00F868F5" w:rsidRDefault="00BA50D8" w:rsidP="00BA50D8">
      <w:pPr>
        <w:spacing w:line="360" w:lineRule="auto"/>
        <w:rPr>
          <w:rFonts w:eastAsia="Times New Roman"/>
        </w:rPr>
      </w:pP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noProof/>
          <w:sz w:val="20"/>
          <w:szCs w:val="28"/>
        </w:rPr>
      </w:pP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noProof/>
          <w:sz w:val="20"/>
          <w:szCs w:val="28"/>
        </w:rPr>
      </w:pP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noProof/>
          <w:sz w:val="20"/>
          <w:szCs w:val="28"/>
        </w:rPr>
      </w:pP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noProof/>
          <w:sz w:val="20"/>
          <w:szCs w:val="28"/>
        </w:rPr>
      </w:pP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noProof/>
          <w:sz w:val="20"/>
          <w:szCs w:val="28"/>
        </w:rPr>
      </w:pP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noProof/>
          <w:sz w:val="20"/>
          <w:szCs w:val="28"/>
        </w:rPr>
      </w:pPr>
    </w:p>
    <w:p w:rsidR="00BA50D8" w:rsidRPr="00F868F5" w:rsidRDefault="001F1CF4" w:rsidP="00BA50D8">
      <w:pPr>
        <w:spacing w:line="360" w:lineRule="auto"/>
        <w:jc w:val="center"/>
        <w:rPr>
          <w:rFonts w:eastAsia="Times New Roman"/>
          <w:noProof/>
          <w:sz w:val="20"/>
          <w:szCs w:val="28"/>
        </w:rPr>
      </w:pPr>
      <w:r>
        <w:rPr>
          <w:rFonts w:eastAsia="Times New Roman"/>
          <w:noProof/>
          <w:sz w:val="20"/>
          <w:szCs w:val="28"/>
        </w:rPr>
        <w:pict>
          <v:group id="_x0000_s2043" style="position:absolute;left:0;text-align:left;margin-left:56.7pt;margin-top:19.85pt;width:518.8pt;height:802.3pt;z-index:251747328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" o:allowincell="f">
            <v:rect id="Rectangle 390" o:spid="_x0000_s2044" style="position:absolute;width:20000;height:20000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nhakcEA&#10;AADcAAAADwAAAGRycy9kb3ducmV2LnhtbERPzYrCMBC+C75DmAVvmq6I2K5RqiB4kt3qAwzNbFts&#10;JrWJbfXpN8KCt/n4fme9HUwtOmpdZVnB5ywCQZxbXXGh4HI+TFcgnEfWWFsmBQ9ysN2MR2tMtO35&#10;h7rMFyKEsEtQQel9k0jp8pIMupltiAP3a1uDPsC2kLrFPoSbWs6jaCkNVhwaSmxoX1J+ze5GwdUP&#10;3Sktsuchvuzi/HuX9vdbqtTkY0i/QHga/Fv87z7qMD9ewOuZcIHc/AE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F54WpHBAAAA3AAAAA8AAAAAAAAAAAAAAAAAmAIAAGRycy9kb3du&#10;cmV2LnhtbFBLBQYAAAAABAAEAPUAAACGAwAAAAA=&#10;" filled="f" strokeweight="2pt"/>
            <v:line id="Line 391" o:spid="_x0000_s2045" style="position:absolute;visibility:visible" from="1093,18949" to="1095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" strokeweight="2pt"/>
            <v:line id="Line 392" o:spid="_x0000_s2046" style="position:absolute;visibility:visible" from="10,18941" to="19977,1894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" strokeweight="2pt"/>
            <v:line id="Line 393" o:spid="_x0000_s2047" style="position:absolute;visibility:visible" from="2186,18949" to="2188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5ApJ8EAAADcAAAADwAAAGRycy9kb3ducmV2LnhtbERPS4vCMBC+C/sfwix403QXXLU2iggV&#10;b7KtF29jM31gMylN1PrvzcKCt/n4npNsBtOKO/WusazgaxqBIC6sbrhScMrTyQKE88gaW8uk4EkO&#10;NuuPUYKxtg/+pXvmKxFC2MWooPa+i6V0RU0G3dR2xIErbW/QB9hXUvf4COGmld9R9CMNNhwaauxo&#10;V1NxzW5GwfV8mqX7407nbbbVlyr150uplRp/DtsVCE+Df4v/3Qcd5i/n8PdMuECuX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ADkCknwQAAANwAAAAPAAAAAAAAAAAAAAAA&#10;AKECAABkcnMvZG93bnJldi54bWxQSwUGAAAAAAQABAD5AAAAjwMAAAAA&#10;" strokeweight="2pt"/>
            <v:line id="Line 394" o:spid="_x0000_s4096" style="position:absolute;visibility:visible" from="4919,18949" to="4921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g+9VcIAAADcAAAADwAAAGRycy9kb3ducmV2LnhtbESPQYvCQAyF74L/YYiwN50q7KLVUUSo&#10;eFu2evEWO7EtdjKlM2r99+aw4C3hvbz3ZbXpXaMe1IXas4HpJAFFXHhbc2ngdMzGc1AhIltsPJOB&#10;FwXYrIeDFabWP/mPHnkslYRwSNFAFWObah2KihyGiW+JRbv6zmGUtSu17fAp4a7RsyT50Q5rloYK&#10;W9pVVNzyuzNwO5++s/3vzh6bfGsvZRbPl6s15mvUb5egIvXxY/6/PljBXwitPCMT6PUb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cg+9VcIAAADcAAAADwAAAAAAAAAAAAAA&#10;AAChAgAAZHJzL2Rvd25yZXYueG1sUEsFBgAAAAAEAAQA+QAAAJADAAAAAA==&#10;" strokeweight="2pt"/>
            <v:line id="Line 395" o:spid="_x0000_s4097" style="position:absolute;visibility:visible" from="6557,18959" to="6559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" strokeweight="2pt"/>
            <v:line id="Line 396" o:spid="_x0000_s4098" style="position:absolute;visibility:visible" from="7650,18949" to="7652,1997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" strokeweight="2pt"/>
            <v:line id="Line 397" o:spid="_x0000_s4099" style="position:absolute;visibility:visible" from="18905,18949" to="18909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0BrgM78AAADcAAAADwAAAGRycy9kb3ducmV2LnhtbESPwQrCMBBE74L/EFbwpqmCItUoIlS8&#10;idVLb2uztsVmU5qo9e+NIHgcZuYNs9p0phZPal1lWcFkHIEgzq2uuFBwOSejBQjnkTXWlknBmxxs&#10;1v3eCmNtX3yiZ+oLESDsYlRQet/EUrq8JINubBvi4N1sa9AH2RZSt/gKcFPLaRTNpcGKw0KJDe1K&#10;yu/pwyi4Z5dZsj/u9LlOt/paJD673rRSw0G3XYLw1Pl/+Nc+aAXTaALfM+EIyPUH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0BrgM78AAADcAAAADwAAAAAAAAAAAAAAAACh&#10;AgAAZHJzL2Rvd25yZXYueG1sUEsFBgAAAAAEAAQA+QAAAI0DAAAAAA==&#10;" strokeweight="2pt"/>
            <v:line id="Line 398" o:spid="_x0000_s4100" style="position:absolute;visibility:visible" from="10,19293" to="7631,1929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Hv898QAAADcAAAADwAAAGRycy9kb3ducmV2LnhtbESP3WoCMRSE7wu+QziCdzXrXki7NUrx&#10;B5RelKoPcNycbrZuTpYk6urTN4Lg5TAz3zCTWWcbcSYfascKRsMMBHHpdM2Vgv1u9foGIkRkjY1j&#10;UnClALNp72WChXYX/qHzNlYiQTgUqMDE2BZShtKQxTB0LXHyfp23GJP0ldQeLwluG5ln2VharDkt&#10;GGxpbqg8bk9WwcYfvo6jW2XkgTd+2Xwv3oP9U2rQ7z4/QETq4jP8aK+1gjzL4X4mHQE5/Qc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ke/z3xAAAANwAAAAPAAAAAAAAAAAA&#10;AAAAAKECAABkcnMvZG93bnJldi54bWxQSwUGAAAAAAQABAD5AAAAkgMAAAAA&#10;" strokeweight="1pt"/>
            <v:line id="Line 399" o:spid="_x0000_s4101" style="position:absolute;visibility:visible" from="10,19646" to="7631,1964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4Tb38AAAADcAAAADwAAAGRycy9kb3ducmV2LnhtbESPwQrCMBBE74L/EFbwpqmKItUoIlS8&#10;idWLt7VZ22KzKU3U+vdGEDwOM/OGWa5bU4knNa60rGA0jEAQZ1aXnCs4n5LBHITzyBory6TgTQ7W&#10;q25nibG2Lz7SM/W5CBB2MSoovK9jKV1WkEE3tDVx8G62MeiDbHKpG3wFuKnkOIpm0mDJYaHAmrYF&#10;Zff0YRTcL+dpsjts9alKN/qaJ/5yvWml+r12swDhqfX/8K+91wrG0QS+Z8IRkKsP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E+E29/AAAAA3AAAAA8AAAAAAAAAAAAAAAAA&#10;oQIAAGRycy9kb3ducmV2LnhtbFBLBQYAAAAABAAEAPkAAACOAwAAAAA=&#10;" strokeweight="2pt"/>
            <v:line id="Line 400" o:spid="_x0000_s4102" style="position:absolute;visibility:visible" from="18919,19296" to="19990,1929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N7BGMUAAADcAAAADwAAAGRycy9kb3ducmV2LnhtbESP3WoCMRSE74W+QziF3tWsUsSuZhfp&#10;D1S8kKoPcNwcN6ubkyVJde3TN0LBy2FmvmHmZW9bcSYfGscKRsMMBHHldMO1gt3283kKIkRkja1j&#10;UnClAGXxMJhjrt2Fv+m8ibVIEA45KjAxdrmUoTJkMQxdR5y8g/MWY5K+ltrjJcFtK8dZNpEWG04L&#10;Bjt6M1SdNj9WwdLvV6fRb23knpf+o12/vwZ7VOrpsV/MQETq4z383/7SCsbZC9zOpCMgiz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RN7BGMUAAADcAAAADwAAAAAAAAAA&#10;AAAAAAChAgAAZHJzL2Rvd25yZXYueG1sUEsFBgAAAAAEAAQA+QAAAJMDAAAAAA==&#10;" strokeweight="1pt"/>
            <v:rect id="Rectangle 401" o:spid="_x0000_s4103" style="position:absolute;left:54;top:19660;width:1000;height:309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xbrD8IA&#10;AADcAAAADwAAAGRycy9kb3ducmV2LnhtbESPQWsCMRSE7wX/Q3iCt5ooKro1ylIQvLpW8PjYvO5u&#10;u3lZk1TXf28EocdhZr5h1tvetuJKPjSONUzGCgRx6UzDlYav4+59CSJEZIOtY9JwpwDbzeBtjZlx&#10;Nz7QtYiVSBAOGWqoY+wyKUNZk8Uwdh1x8r6dtxiT9JU0Hm8Jbls5VWohLTacFmrs6LOm8rf4sxry&#10;/Kc/XYoV7oJcKr8wM1PlZ61Hwz7/ABGpj//hV3tvNEzVHJ5n0hGQmwc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vFusPwgAAANwAAAAPAAAAAAAAAAAAAAAAAJgCAABkcnMvZG93&#10;bnJldi54bWxQSwUGAAAAAAQABAD1AAAAhwMAAAAA&#10;" filled="f" stroked="f" strokeweight=".25pt">
              <v:textbox inset="1pt,1pt,1pt,1pt">
                <w:txbxContent>
                  <w:p w:rsidR="008167D5" w:rsidRDefault="008167D5" w:rsidP="00BA50D8">
                    <w:pPr>
                      <w:pStyle w:val="ab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Изм.</w:t>
                    </w:r>
                  </w:p>
                </w:txbxContent>
              </v:textbox>
            </v:rect>
            <v:rect id="Rectangle 402" o:spid="_x0000_s4104" style="position:absolute;left:1139;top:19660;width:1001;height:309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8R1eMIA&#10;AADcAAAADwAAAGRycy9kb3ducmV2LnhtbESPQWvCQBSE70L/w/IKveluQwk2dQ2hIHg1KvT4yL4m&#10;abNv092txn/vCoLHYWa+YVblZAdxIh96xxpeFwoEceNMz62Gw34zX4IIEdng4Jg0XChAuX6arbAw&#10;7sw7OtWxFQnCoUANXYxjIWVoOrIYFm4kTt638xZjkr6VxuM5we0gM6VyabHntNDhSJ8dNb/1v9VQ&#10;VT/T8a9+x02QS+Vz82ba6kvrl+ep+gARaYqP8L29NRoylcPtTDoCcn0F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fxHV4wgAAANwAAAAPAAAAAAAAAAAAAAAAAJgCAABkcnMvZG93&#10;bnJldi54bWxQSwUGAAAAAAQABAD1AAAAhwMAAAAA&#10;" filled="f" stroked="f" strokeweight=".25pt">
              <v:textbox inset="1pt,1pt,1pt,1pt">
                <w:txbxContent>
                  <w:p w:rsidR="008167D5" w:rsidRDefault="008167D5" w:rsidP="00BA50D8">
                    <w:pPr>
                      <w:pStyle w:val="ab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Лист</w:t>
                    </w:r>
                  </w:p>
                </w:txbxContent>
              </v:textbox>
            </v:rect>
            <v:rect id="Rectangle 403" o:spid="_x0000_s4105" style="position:absolute;left:2267;top:19660;width:2573;height:309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IjQ48IA&#10;AADcAAAADwAAAGRycy9kb3ducmV2LnhtbESPQWsCMRSE7wX/Q3iCt5ooYnVrlKUgeHWt4PGxed3d&#10;dvOyJqmu/94IgsdhZr5hVpvetuJCPjSONUzGCgRx6UzDlYbvw/Z9ASJEZIOtY9JwowCb9eBthZlx&#10;V97TpYiVSBAOGWqoY+wyKUNZk8Uwdh1x8n6ctxiT9JU0Hq8Jbls5VWouLTacFmrs6Kum8q/4txry&#10;/Lc/noslboNcKD83M1PlJ61Hwz7/BBGpj6/ws70zGqbqAx5n0hGQ6zs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wiNDjwgAAANwAAAAPAAAAAAAAAAAAAAAAAJgCAABkcnMvZG93&#10;bnJldi54bWxQSwUGAAAAAAQABAD1AAAAhwMAAAAA&#10;" filled="f" stroked="f" strokeweight=".25pt">
              <v:textbox inset="1pt,1pt,1pt,1pt">
                <w:txbxContent>
                  <w:p w:rsidR="008167D5" w:rsidRDefault="008167D5" w:rsidP="00BA50D8">
                    <w:pPr>
                      <w:pStyle w:val="ab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№ докум.</w:t>
                    </w:r>
                  </w:p>
                </w:txbxContent>
              </v:textbox>
            </v:rect>
            <v:rect id="Rectangle 404" o:spid="_x0000_s4106" style="position:absolute;left:4983;top:19660;width:1534;height:309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RdEkb8A&#10;AADcAAAADwAAAGRycy9kb3ducmV2LnhtbERPz2vCMBS+D/wfwhN2m4kyRGtTKUJh13UbeHw0z7ba&#10;vNQkq91/vxwGO358v/PjbAcxkQ+9Yw3rlQJB3DjTc6vh86N62YEIEdng4Jg0/FCAY7F4yjEz7sHv&#10;NNWxFSmEQ4YauhjHTMrQdGQxrNxInLiL8xZjgr6VxuMjhdtBbpTaSos9p4YORzp11Nzqb6uhLK/z&#10;173eYxXkTvmteTVtedb6eTmXBxCR5vgv/nO/GQ0bldamM+kIyOIX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ABF0SRvwAAANwAAAAPAAAAAAAAAAAAAAAAAJgCAABkcnMvZG93bnJl&#10;di54bWxQSwUGAAAAAAQABAD1AAAAhAMAAAAA&#10;" filled="f" stroked="f" strokeweight=".25pt">
              <v:textbox inset="1pt,1pt,1pt,1pt">
                <w:txbxContent>
                  <w:p w:rsidR="008167D5" w:rsidRDefault="008167D5" w:rsidP="00BA50D8">
                    <w:pPr>
                      <w:pStyle w:val="ab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Подпись</w:t>
                    </w:r>
                  </w:p>
                </w:txbxContent>
              </v:textbox>
            </v:rect>
            <v:rect id="Rectangle 405" o:spid="_x0000_s4107" style="position:absolute;left:6604;top:19660;width:1000;height:309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lvhCsEA&#10;AADcAAAADwAAAGRycy9kb3ducmV2LnhtbESPQYvCMBSE7wv+h/CEva2JsohWoxRB8Gp3Fzw+mmdb&#10;bV5qErX+e7MgeBxm5htmue5tK27kQ+NYw3ikQBCXzjRcafj92X7NQISIbLB1TBoeFGC9GnwsMTPu&#10;znu6FbESCcIhQw11jF0mZShrshhGriNO3tF5izFJX0nj8Z7gtpUTpabSYsNpocaONjWV5+JqNeT5&#10;qf+7FHPcBjlTfmq+TZUftP4c9vkCRKQ+vsOv9s5omKg5/J9JR0Cung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G5b4QrBAAAA3AAAAA8AAAAAAAAAAAAAAAAAmAIAAGRycy9kb3du&#10;cmV2LnhtbFBLBQYAAAAABAAEAPUAAACGAwAAAAA=&#10;" filled="f" stroked="f" strokeweight=".25pt">
              <v:textbox inset="1pt,1pt,1pt,1pt">
                <w:txbxContent>
                  <w:p w:rsidR="008167D5" w:rsidRDefault="008167D5" w:rsidP="00BA50D8">
                    <w:pPr>
                      <w:pStyle w:val="ab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Дата</w:t>
                    </w:r>
                  </w:p>
                </w:txbxContent>
              </v:textbox>
            </v:rect>
            <v:rect id="Rectangle 406" o:spid="_x0000_s4108" style="position:absolute;left:18949;top:18977;width:1001;height:309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rjeSsAA&#10;AADcAAAADwAAAGRycy9kb3ducmV2LnhtbERPz2uDMBS+F/o/hFforY2WUTpnFBkUep3bYMeHeVNb&#10;8+KSVO1/vxwGO358v/NyMYOYyPnesoJ0n4AgbqzuuVXw8X7enUD4gKxxsEwKHuShLNarHDNtZ36j&#10;qQ6tiCHsM1TQhTBmUvqmI4N+b0fiyH1bZzBE6FqpHc4x3AzykCRHabDn2NDhSK8dNbf6bhRU1XX5&#10;/Kmf8ezlKXFH/aTb6kup7WapXkAEWsK/+M990QoOaZwfz8QjIItf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erjeSsAAAADcAAAADwAAAAAAAAAAAAAAAACYAgAAZHJzL2Rvd25y&#10;ZXYueG1sUEsFBgAAAAAEAAQA9QAAAIUDAAAAAA==&#10;" filled="f" stroked="f" strokeweight=".25pt">
              <v:textbox inset="1pt,1pt,1pt,1pt">
                <w:txbxContent>
                  <w:p w:rsidR="008167D5" w:rsidRDefault="008167D5" w:rsidP="00BA50D8">
                    <w:pPr>
                      <w:pStyle w:val="ab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Лист</w:t>
                    </w:r>
                  </w:p>
                </w:txbxContent>
              </v:textbox>
            </v:rect>
            <v:rect id="Rectangle 407" o:spid="_x0000_s4109" style="position:absolute;left:18949;top:19435;width:1001;height:423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fR70cEA&#10;AADcAAAADwAAAGRycy9kb3ducmV2LnhtbESPQYvCMBSE7wv+h/AEb2taEdFqlLIgeLWr4PHRPNtq&#10;81KTrNZ/bxYEj8PMfMOsNr1pxZ2cbywrSMcJCOLS6oYrBYff7fcchA/IGlvLpOBJHjbrwdcKM20f&#10;vKd7ESoRIewzVFCH0GVS+rImg35sO+Lona0zGKJ0ldQOHxFuWjlJkpk02HBcqLGjn5rKa/FnFOT5&#10;pT/eigVuvZwnbqanuspPSo2Gfb4EEagPn/C7vdMKJmkK/2fiEZDrF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BX0e9HBAAAA3AAAAA8AAAAAAAAAAAAAAAAAmAIAAGRycy9kb3du&#10;cmV2LnhtbFBLBQYAAAAABAAEAPUAAACGAwAAAAA=&#10;" filled="f" stroked="f" strokeweight=".25pt">
              <v:textbox inset="1pt,1pt,1pt,1pt">
                <w:txbxContent>
                  <w:p w:rsidR="008167D5" w:rsidRDefault="008167D5" w:rsidP="00BA50D8">
                    <w:pPr>
                      <w:pStyle w:val="ab"/>
                      <w:jc w:val="center"/>
                      <w:rPr>
                        <w:sz w:val="24"/>
                      </w:rPr>
                    </w:pPr>
                    <w:r>
                      <w:rPr>
                        <w:sz w:val="24"/>
                      </w:rPr>
                      <w:fldChar w:fldCharType="begin"/>
                    </w:r>
                    <w:r>
                      <w:rPr>
                        <w:sz w:val="24"/>
                      </w:rPr>
                      <w:instrText xml:space="preserve"> PAGE  \* LOWER </w:instrText>
                    </w:r>
                    <w:r>
                      <w:rPr>
                        <w:sz w:val="24"/>
                      </w:rPr>
                      <w:fldChar w:fldCharType="separate"/>
                    </w:r>
                    <w:r>
                      <w:rPr>
                        <w:sz w:val="24"/>
                      </w:rPr>
                      <w:t>1</w:t>
                    </w:r>
                    <w:r>
                      <w:rPr>
                        <w:sz w:val="24"/>
                      </w:rPr>
                      <w:fldChar w:fldCharType="end"/>
                    </w:r>
                  </w:p>
                </w:txbxContent>
              </v:textbox>
            </v:rect>
            <v:rect id="Rectangle 408" o:spid="_x0000_s4110" style="position:absolute;left:7745;top:19221;width:11075;height:477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SblpsEA&#10;AADcAAAADwAAAGRycy9kb3ducmV2LnhtbESPQYvCMBSE7wv+h/AEb2tqEdFqlLIgeLWr4PHRPNtq&#10;81KTrNZ/bxYEj8PMfMOsNr1pxZ2cbywrmIwTEMSl1Q1XCg6/2+85CB+QNbaWScGTPGzWg68VZto+&#10;eE/3IlQiQthnqKAOocuk9GVNBv3YdsTRO1tnMETpKqkdPiLctDJNkpk02HBcqLGjn5rKa/FnFOT5&#10;pT/eigVuvZwnbqanuspPSo2Gfb4EEagPn/C7vdMK0kkK/2fiEZDrF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OUm5abBAAAA3AAAAA8AAAAAAAAAAAAAAAAAmAIAAGRycy9kb3du&#10;cmV2LnhtbFBLBQYAAAAABAAEAPUAAACGAwAAAAA=&#10;" filled="f" stroked="f" strokeweight=".25pt">
              <v:textbox inset="1pt,1pt,1pt,1pt">
                <w:txbxContent>
                  <w:p w:rsidR="008167D5" w:rsidRDefault="008167D5" w:rsidP="00BA50D8">
                    <w:pPr>
                      <w:pStyle w:val="ab"/>
                      <w:jc w:val="center"/>
                    </w:pPr>
                    <w:r>
                      <w:t>НАЗВАНИЕ ДОКУМЕНТА</w:t>
                    </w:r>
                  </w:p>
                </w:txbxContent>
              </v:textbox>
            </v:rect>
            <w10:wrap anchorx="page" anchory="page"/>
            <w10:anchorlock/>
          </v:group>
        </w:pict>
      </w:r>
      <w:r w:rsidR="00BA50D8" w:rsidRPr="00F868F5">
        <w:rPr>
          <w:rFonts w:eastAsia="Times New Roman"/>
          <w:noProof/>
          <w:sz w:val="20"/>
          <w:szCs w:val="28"/>
        </w:rPr>
        <w:t xml:space="preserve"> </w:t>
      </w: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noProof/>
          <w:sz w:val="20"/>
          <w:szCs w:val="28"/>
        </w:rPr>
      </w:pP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noProof/>
          <w:sz w:val="20"/>
          <w:szCs w:val="28"/>
        </w:rPr>
      </w:pP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noProof/>
          <w:sz w:val="20"/>
          <w:szCs w:val="28"/>
        </w:rPr>
      </w:pP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noProof/>
          <w:sz w:val="20"/>
          <w:szCs w:val="28"/>
        </w:rPr>
      </w:pP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noProof/>
          <w:sz w:val="20"/>
          <w:szCs w:val="28"/>
        </w:rPr>
      </w:pP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noProof/>
          <w:sz w:val="20"/>
          <w:szCs w:val="28"/>
        </w:rPr>
      </w:pP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Pr="00F868F5" w:rsidRDefault="00BA50D8" w:rsidP="00BA50D8">
      <w:pPr>
        <w:spacing w:line="360" w:lineRule="auto"/>
        <w:rPr>
          <w:rFonts w:eastAsia="Times New Roman"/>
        </w:rPr>
      </w:pPr>
    </w:p>
    <w:p w:rsidR="00BA50D8" w:rsidRPr="00F868F5" w:rsidRDefault="00BA50D8" w:rsidP="00BA50D8">
      <w:pPr>
        <w:spacing w:line="360" w:lineRule="auto"/>
        <w:rPr>
          <w:rFonts w:eastAsia="Times New Roman"/>
        </w:rPr>
      </w:pPr>
    </w:p>
    <w:p w:rsidR="00BA50D8" w:rsidRPr="00F868F5" w:rsidRDefault="00BA50D8" w:rsidP="00BA50D8">
      <w:pPr>
        <w:spacing w:line="360" w:lineRule="auto"/>
        <w:rPr>
          <w:rFonts w:eastAsia="Times New Roman"/>
        </w:rPr>
      </w:pPr>
    </w:p>
    <w:p w:rsidR="00BA50D8" w:rsidRPr="00F868F5" w:rsidRDefault="00BA50D8" w:rsidP="00BA50D8">
      <w:pPr>
        <w:spacing w:line="360" w:lineRule="auto"/>
        <w:rPr>
          <w:rFonts w:eastAsia="Times New Roman"/>
        </w:rPr>
      </w:pPr>
    </w:p>
    <w:p w:rsidR="00BA50D8" w:rsidRPr="00F868F5" w:rsidRDefault="00BA50D8" w:rsidP="00BA50D8">
      <w:pPr>
        <w:spacing w:line="360" w:lineRule="auto"/>
        <w:rPr>
          <w:rFonts w:eastAsia="Times New Roman"/>
        </w:rPr>
      </w:pPr>
    </w:p>
    <w:p w:rsidR="00BA50D8" w:rsidRPr="00F868F5" w:rsidRDefault="00BA50D8" w:rsidP="00BA50D8">
      <w:pPr>
        <w:spacing w:line="360" w:lineRule="auto"/>
        <w:rPr>
          <w:rFonts w:eastAsia="Times New Roman"/>
        </w:rPr>
      </w:pPr>
    </w:p>
    <w:p w:rsidR="00BA50D8" w:rsidRPr="00F868F5" w:rsidRDefault="00BA50D8" w:rsidP="00BA50D8">
      <w:pPr>
        <w:spacing w:line="360" w:lineRule="auto"/>
        <w:rPr>
          <w:rFonts w:eastAsia="Times New Roman"/>
        </w:rPr>
      </w:pP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noProof/>
          <w:sz w:val="20"/>
          <w:szCs w:val="28"/>
        </w:rPr>
      </w:pP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noProof/>
          <w:sz w:val="20"/>
          <w:szCs w:val="28"/>
        </w:rPr>
      </w:pP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noProof/>
          <w:sz w:val="20"/>
          <w:szCs w:val="28"/>
        </w:rPr>
      </w:pP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noProof/>
          <w:sz w:val="20"/>
          <w:szCs w:val="28"/>
        </w:rPr>
      </w:pP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noProof/>
          <w:sz w:val="20"/>
          <w:szCs w:val="28"/>
        </w:rPr>
      </w:pP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noProof/>
          <w:sz w:val="20"/>
          <w:szCs w:val="28"/>
        </w:rPr>
      </w:pPr>
    </w:p>
    <w:p w:rsidR="00BA50D8" w:rsidRPr="00F868F5" w:rsidRDefault="001F1CF4" w:rsidP="00BA50D8">
      <w:pPr>
        <w:spacing w:line="360" w:lineRule="auto"/>
        <w:jc w:val="center"/>
        <w:rPr>
          <w:rFonts w:eastAsia="Times New Roman"/>
          <w:noProof/>
          <w:sz w:val="20"/>
          <w:szCs w:val="28"/>
        </w:rPr>
      </w:pPr>
      <w:r>
        <w:rPr>
          <w:rFonts w:eastAsia="Times New Roman"/>
          <w:noProof/>
          <w:sz w:val="20"/>
          <w:szCs w:val="28"/>
        </w:rPr>
        <w:pict>
          <v:group id="_x0000_s4111" style="position:absolute;left:0;text-align:left;margin-left:56.7pt;margin-top:19.85pt;width:518.8pt;height:802.3pt;z-index:251749376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" o:allowincell="f">
            <v:rect id="Rectangle 390" o:spid="_x0000_s4112" style="position:absolute;width:20000;height:20000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nhakcEA&#10;AADcAAAADwAAAGRycy9kb3ducmV2LnhtbERPzYrCMBC+C75DmAVvmq6I2K5RqiB4kt3qAwzNbFts&#10;JrWJbfXpN8KCt/n4fme9HUwtOmpdZVnB5ywCQZxbXXGh4HI+TFcgnEfWWFsmBQ9ysN2MR2tMtO35&#10;h7rMFyKEsEtQQel9k0jp8pIMupltiAP3a1uDPsC2kLrFPoSbWs6jaCkNVhwaSmxoX1J+ze5GwdUP&#10;3Sktsuchvuzi/HuX9vdbqtTkY0i/QHga/Fv87z7qMD9ewOuZcIHc/AE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F54WpHBAAAA3AAAAA8AAAAAAAAAAAAAAAAAmAIAAGRycy9kb3du&#10;cmV2LnhtbFBLBQYAAAAABAAEAPUAAACGAwAAAAA=&#10;" filled="f" strokeweight="2pt"/>
            <v:line id="Line 391" o:spid="_x0000_s4113" style="position:absolute;visibility:visible" from="1093,18949" to="1095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" strokeweight="2pt"/>
            <v:line id="Line 392" o:spid="_x0000_s4114" style="position:absolute;visibility:visible" from="10,18941" to="19977,1894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" strokeweight="2pt"/>
            <v:line id="Line 393" o:spid="_x0000_s4115" style="position:absolute;visibility:visible" from="2186,18949" to="2188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5ApJ8EAAADcAAAADwAAAGRycy9kb3ducmV2LnhtbERPS4vCMBC+C/sfwix403QXXLU2iggV&#10;b7KtF29jM31gMylN1PrvzcKCt/n4npNsBtOKO/WusazgaxqBIC6sbrhScMrTyQKE88gaW8uk4EkO&#10;NuuPUYKxtg/+pXvmKxFC2MWooPa+i6V0RU0G3dR2xIErbW/QB9hXUvf4COGmld9R9CMNNhwaauxo&#10;V1NxzW5GwfV8mqX7407nbbbVlyr150uplRp/DtsVCE+Df4v/3Qcd5i/n8PdMuECuX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ADkCknwQAAANwAAAAPAAAAAAAAAAAAAAAA&#10;AKECAABkcnMvZG93bnJldi54bWxQSwUGAAAAAAQABAD5AAAAjwMAAAAA&#10;" strokeweight="2pt"/>
            <v:line id="Line 394" o:spid="_x0000_s4116" style="position:absolute;visibility:visible" from="4919,18949" to="4921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g+9VcIAAADcAAAADwAAAGRycy9kb3ducmV2LnhtbESPQYvCQAyF74L/YYiwN50q7KLVUUSo&#10;eFu2evEWO7EtdjKlM2r99+aw4C3hvbz3ZbXpXaMe1IXas4HpJAFFXHhbc2ngdMzGc1AhIltsPJOB&#10;FwXYrIeDFabWP/mPHnkslYRwSNFAFWObah2KihyGiW+JRbv6zmGUtSu17fAp4a7RsyT50Q5rloYK&#10;W9pVVNzyuzNwO5++s/3vzh6bfGsvZRbPl6s15mvUb5egIvXxY/6/PljBXwitPCMT6PUb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cg+9VcIAAADcAAAADwAAAAAAAAAAAAAA&#10;AAChAgAAZHJzL2Rvd25yZXYueG1sUEsFBgAAAAAEAAQA+QAAAJADAAAAAA==&#10;" strokeweight="2pt"/>
            <v:line id="Line 395" o:spid="_x0000_s4117" style="position:absolute;visibility:visible" from="6557,18959" to="6559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" strokeweight="2pt"/>
            <v:line id="Line 396" o:spid="_x0000_s4118" style="position:absolute;visibility:visible" from="7650,18949" to="7652,1997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" strokeweight="2pt"/>
            <v:line id="Line 397" o:spid="_x0000_s4119" style="position:absolute;visibility:visible" from="18905,18949" to="18909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0BrgM78AAADcAAAADwAAAGRycy9kb3ducmV2LnhtbESPwQrCMBBE74L/EFbwpqmCItUoIlS8&#10;idVLb2uztsVmU5qo9e+NIHgcZuYNs9p0phZPal1lWcFkHIEgzq2uuFBwOSejBQjnkTXWlknBmxxs&#10;1v3eCmNtX3yiZ+oLESDsYlRQet/EUrq8JINubBvi4N1sa9AH2RZSt/gKcFPLaRTNpcGKw0KJDe1K&#10;yu/pwyi4Z5dZsj/u9LlOt/paJD673rRSw0G3XYLw1Pl/+Nc+aAXTaALfM+EIyPUH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0BrgM78AAADcAAAADwAAAAAAAAAAAAAAAACh&#10;AgAAZHJzL2Rvd25yZXYueG1sUEsFBgAAAAAEAAQA+QAAAI0DAAAAAA==&#10;" strokeweight="2pt"/>
            <v:line id="Line 398" o:spid="_x0000_s4120" style="position:absolute;visibility:visible" from="10,19293" to="7631,1929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Hv898QAAADcAAAADwAAAGRycy9kb3ducmV2LnhtbESP3WoCMRSE7wu+QziCdzXrXki7NUrx&#10;B5RelKoPcNycbrZuTpYk6urTN4Lg5TAz3zCTWWcbcSYfascKRsMMBHHpdM2Vgv1u9foGIkRkjY1j&#10;UnClALNp72WChXYX/qHzNlYiQTgUqMDE2BZShtKQxTB0LXHyfp23GJP0ldQeLwluG5ln2VharDkt&#10;GGxpbqg8bk9WwcYfvo6jW2XkgTd+2Xwv3oP9U2rQ7z4/QETq4jP8aK+1gjzL4X4mHQE5/Qc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ke/z3xAAAANwAAAAPAAAAAAAAAAAA&#10;AAAAAKECAABkcnMvZG93bnJldi54bWxQSwUGAAAAAAQABAD5AAAAkgMAAAAA&#10;" strokeweight="1pt"/>
            <v:line id="Line 399" o:spid="_x0000_s4121" style="position:absolute;visibility:visible" from="10,19646" to="7631,1964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4Tb38AAAADcAAAADwAAAGRycy9kb3ducmV2LnhtbESPwQrCMBBE74L/EFbwpqmKItUoIlS8&#10;idWLt7VZ22KzKU3U+vdGEDwOM/OGWa5bU4knNa60rGA0jEAQZ1aXnCs4n5LBHITzyBory6TgTQ7W&#10;q25nibG2Lz7SM/W5CBB2MSoovK9jKV1WkEE3tDVx8G62MeiDbHKpG3wFuKnkOIpm0mDJYaHAmrYF&#10;Zff0YRTcL+dpsjts9alKN/qaJ/5yvWml+r12swDhqfX/8K+91wrG0QS+Z8IRkKsP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E+E29/AAAAA3AAAAA8AAAAAAAAAAAAAAAAA&#10;oQIAAGRycy9kb3ducmV2LnhtbFBLBQYAAAAABAAEAPkAAACOAwAAAAA=&#10;" strokeweight="2pt"/>
            <v:line id="Line 400" o:spid="_x0000_s4122" style="position:absolute;visibility:visible" from="18919,19296" to="19990,1929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N7BGMUAAADcAAAADwAAAGRycy9kb3ducmV2LnhtbESP3WoCMRSE74W+QziF3tWsUsSuZhfp&#10;D1S8kKoPcNwcN6ubkyVJde3TN0LBy2FmvmHmZW9bcSYfGscKRsMMBHHldMO1gt3283kKIkRkja1j&#10;UnClAGXxMJhjrt2Fv+m8ibVIEA45KjAxdrmUoTJkMQxdR5y8g/MWY5K+ltrjJcFtK8dZNpEWG04L&#10;Bjt6M1SdNj9WwdLvV6fRb23knpf+o12/vwZ7VOrpsV/MQETq4z383/7SCsbZC9zOpCMgiz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RN7BGMUAAADcAAAADwAAAAAAAAAA&#10;AAAAAAChAgAAZHJzL2Rvd25yZXYueG1sUEsFBgAAAAAEAAQA+QAAAJMDAAAAAA==&#10;" strokeweight="1pt"/>
            <v:rect id="Rectangle 401" o:spid="_x0000_s4123" style="position:absolute;left:54;top:19660;width:1000;height:309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xbrD8IA&#10;AADcAAAADwAAAGRycy9kb3ducmV2LnhtbESPQWsCMRSE7wX/Q3iCt5ooKro1ylIQvLpW8PjYvO5u&#10;u3lZk1TXf28EocdhZr5h1tvetuJKPjSONUzGCgRx6UzDlYav4+59CSJEZIOtY9JwpwDbzeBtjZlx&#10;Nz7QtYiVSBAOGWqoY+wyKUNZk8Uwdh1x8r6dtxiT9JU0Hm8Jbls5VWohLTacFmrs6LOm8rf4sxry&#10;/Kc/XYoV7oJcKr8wM1PlZ61Hwz7/ABGpj//hV3tvNEzVHJ5n0hGQmwc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vFusPwgAAANwAAAAPAAAAAAAAAAAAAAAAAJgCAABkcnMvZG93&#10;bnJldi54bWxQSwUGAAAAAAQABAD1AAAAhwMAAAAA&#10;" filled="f" stroked="f" strokeweight=".25pt">
              <v:textbox inset="1pt,1pt,1pt,1pt">
                <w:txbxContent>
                  <w:p w:rsidR="008167D5" w:rsidRDefault="008167D5" w:rsidP="00BA50D8">
                    <w:pPr>
                      <w:pStyle w:val="ab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Изм.</w:t>
                    </w:r>
                  </w:p>
                </w:txbxContent>
              </v:textbox>
            </v:rect>
            <v:rect id="Rectangle 402" o:spid="_x0000_s4124" style="position:absolute;left:1139;top:19660;width:1001;height:309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8R1eMIA&#10;AADcAAAADwAAAGRycy9kb3ducmV2LnhtbESPQWvCQBSE70L/w/IKveluQwk2dQ2hIHg1KvT4yL4m&#10;abNv092txn/vCoLHYWa+YVblZAdxIh96xxpeFwoEceNMz62Gw34zX4IIEdng4Jg0XChAuX6arbAw&#10;7sw7OtWxFQnCoUANXYxjIWVoOrIYFm4kTt638xZjkr6VxuM5we0gM6VyabHntNDhSJ8dNb/1v9VQ&#10;VT/T8a9+x02QS+Vz82ba6kvrl+ep+gARaYqP8L29NRoylcPtTDoCcn0F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fxHV4wgAAANwAAAAPAAAAAAAAAAAAAAAAAJgCAABkcnMvZG93&#10;bnJldi54bWxQSwUGAAAAAAQABAD1AAAAhwMAAAAA&#10;" filled="f" stroked="f" strokeweight=".25pt">
              <v:textbox inset="1pt,1pt,1pt,1pt">
                <w:txbxContent>
                  <w:p w:rsidR="008167D5" w:rsidRDefault="008167D5" w:rsidP="00BA50D8">
                    <w:pPr>
                      <w:pStyle w:val="ab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Лист</w:t>
                    </w:r>
                  </w:p>
                </w:txbxContent>
              </v:textbox>
            </v:rect>
            <v:rect id="Rectangle 403" o:spid="_x0000_s4125" style="position:absolute;left:2267;top:19660;width:2573;height:309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IjQ48IA&#10;AADcAAAADwAAAGRycy9kb3ducmV2LnhtbESPQWsCMRSE7wX/Q3iCt5ooYnVrlKUgeHWt4PGxed3d&#10;dvOyJqmu/94IgsdhZr5hVpvetuJCPjSONUzGCgRx6UzDlYbvw/Z9ASJEZIOtY9JwowCb9eBthZlx&#10;V97TpYiVSBAOGWqoY+wyKUNZk8Uwdh1x8n6ctxiT9JU0Hq8Jbls5VWouLTacFmrs6Kum8q/4txry&#10;/Lc/noslboNcKD83M1PlJ61Hwz7/BBGpj6/ws70zGqbqAx5n0hGQ6zs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wiNDjwgAAANwAAAAPAAAAAAAAAAAAAAAAAJgCAABkcnMvZG93&#10;bnJldi54bWxQSwUGAAAAAAQABAD1AAAAhwMAAAAA&#10;" filled="f" stroked="f" strokeweight=".25pt">
              <v:textbox inset="1pt,1pt,1pt,1pt">
                <w:txbxContent>
                  <w:p w:rsidR="008167D5" w:rsidRDefault="008167D5" w:rsidP="00BA50D8">
                    <w:pPr>
                      <w:pStyle w:val="ab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№ докум.</w:t>
                    </w:r>
                  </w:p>
                </w:txbxContent>
              </v:textbox>
            </v:rect>
            <v:rect id="Rectangle 404" o:spid="_x0000_s4126" style="position:absolute;left:4983;top:19660;width:1534;height:309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RdEkb8A&#10;AADcAAAADwAAAGRycy9kb3ducmV2LnhtbERPz2vCMBS+D/wfwhN2m4kyRGtTKUJh13UbeHw0z7ba&#10;vNQkq91/vxwGO358v/PjbAcxkQ+9Yw3rlQJB3DjTc6vh86N62YEIEdng4Jg0/FCAY7F4yjEz7sHv&#10;NNWxFSmEQ4YauhjHTMrQdGQxrNxInLiL8xZjgr6VxuMjhdtBbpTaSos9p4YORzp11Nzqb6uhLK/z&#10;173eYxXkTvmteTVtedb6eTmXBxCR5vgv/nO/GQ0bldamM+kIyOIX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ABF0SRvwAAANwAAAAPAAAAAAAAAAAAAAAAAJgCAABkcnMvZG93bnJl&#10;di54bWxQSwUGAAAAAAQABAD1AAAAhAMAAAAA&#10;" filled="f" stroked="f" strokeweight=".25pt">
              <v:textbox inset="1pt,1pt,1pt,1pt">
                <w:txbxContent>
                  <w:p w:rsidR="008167D5" w:rsidRDefault="008167D5" w:rsidP="00BA50D8">
                    <w:pPr>
                      <w:pStyle w:val="ab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Подпись</w:t>
                    </w:r>
                  </w:p>
                </w:txbxContent>
              </v:textbox>
            </v:rect>
            <v:rect id="Rectangle 405" o:spid="_x0000_s4127" style="position:absolute;left:6604;top:19660;width:1000;height:309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lvhCsEA&#10;AADcAAAADwAAAGRycy9kb3ducmV2LnhtbESPQYvCMBSE7wv+h/CEva2JsohWoxRB8Gp3Fzw+mmdb&#10;bV5qErX+e7MgeBxm5htmue5tK27kQ+NYw3ikQBCXzjRcafj92X7NQISIbLB1TBoeFGC9GnwsMTPu&#10;znu6FbESCcIhQw11jF0mZShrshhGriNO3tF5izFJX0nj8Z7gtpUTpabSYsNpocaONjWV5+JqNeT5&#10;qf+7FHPcBjlTfmq+TZUftP4c9vkCRKQ+vsOv9s5omKg5/J9JR0Cung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G5b4QrBAAAA3AAAAA8AAAAAAAAAAAAAAAAAmAIAAGRycy9kb3du&#10;cmV2LnhtbFBLBQYAAAAABAAEAPUAAACGAwAAAAA=&#10;" filled="f" stroked="f" strokeweight=".25pt">
              <v:textbox inset="1pt,1pt,1pt,1pt">
                <w:txbxContent>
                  <w:p w:rsidR="008167D5" w:rsidRDefault="008167D5" w:rsidP="00BA50D8">
                    <w:pPr>
                      <w:pStyle w:val="ab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Дата</w:t>
                    </w:r>
                  </w:p>
                </w:txbxContent>
              </v:textbox>
            </v:rect>
            <v:rect id="Rectangle 406" o:spid="_x0000_s4128" style="position:absolute;left:18949;top:18977;width:1001;height:309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rjeSsAA&#10;AADcAAAADwAAAGRycy9kb3ducmV2LnhtbERPz2uDMBS+F/o/hFforY2WUTpnFBkUep3bYMeHeVNb&#10;8+KSVO1/vxwGO358v/NyMYOYyPnesoJ0n4AgbqzuuVXw8X7enUD4gKxxsEwKHuShLNarHDNtZ36j&#10;qQ6tiCHsM1TQhTBmUvqmI4N+b0fiyH1bZzBE6FqpHc4x3AzykCRHabDn2NDhSK8dNbf6bhRU1XX5&#10;/Kmf8ezlKXFH/aTb6kup7WapXkAEWsK/+M990QoOaZwfz8QjIItf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erjeSsAAAADcAAAADwAAAAAAAAAAAAAAAACYAgAAZHJzL2Rvd25y&#10;ZXYueG1sUEsFBgAAAAAEAAQA9QAAAIUDAAAAAA==&#10;" filled="f" stroked="f" strokeweight=".25pt">
              <v:textbox inset="1pt,1pt,1pt,1pt">
                <w:txbxContent>
                  <w:p w:rsidR="008167D5" w:rsidRDefault="008167D5" w:rsidP="00BA50D8">
                    <w:pPr>
                      <w:pStyle w:val="ab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Лист</w:t>
                    </w:r>
                  </w:p>
                </w:txbxContent>
              </v:textbox>
            </v:rect>
            <v:rect id="Rectangle 407" o:spid="_x0000_s4129" style="position:absolute;left:18949;top:19435;width:1001;height:423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fR70cEA&#10;AADcAAAADwAAAGRycy9kb3ducmV2LnhtbESPQYvCMBSE7wv+h/AEb2taEdFqlLIgeLWr4PHRPNtq&#10;81KTrNZ/bxYEj8PMfMOsNr1pxZ2cbywrSMcJCOLS6oYrBYff7fcchA/IGlvLpOBJHjbrwdcKM20f&#10;vKd7ESoRIewzVFCH0GVS+rImg35sO+Lona0zGKJ0ldQOHxFuWjlJkpk02HBcqLGjn5rKa/FnFOT5&#10;pT/eigVuvZwnbqanuspPSo2Gfb4EEagPn/C7vdMKJmkK/2fiEZDrF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BX0e9HBAAAA3AAAAA8AAAAAAAAAAAAAAAAAmAIAAGRycy9kb3du&#10;cmV2LnhtbFBLBQYAAAAABAAEAPUAAACGAwAAAAA=&#10;" filled="f" stroked="f" strokeweight=".25pt">
              <v:textbox inset="1pt,1pt,1pt,1pt">
                <w:txbxContent>
                  <w:p w:rsidR="008167D5" w:rsidRDefault="008167D5" w:rsidP="00BA50D8">
                    <w:pPr>
                      <w:pStyle w:val="ab"/>
                      <w:jc w:val="center"/>
                      <w:rPr>
                        <w:sz w:val="24"/>
                      </w:rPr>
                    </w:pPr>
                    <w:r>
                      <w:rPr>
                        <w:sz w:val="24"/>
                      </w:rPr>
                      <w:fldChar w:fldCharType="begin"/>
                    </w:r>
                    <w:r>
                      <w:rPr>
                        <w:sz w:val="24"/>
                      </w:rPr>
                      <w:instrText xml:space="preserve"> PAGE  \* LOWER </w:instrText>
                    </w:r>
                    <w:r>
                      <w:rPr>
                        <w:sz w:val="24"/>
                      </w:rPr>
                      <w:fldChar w:fldCharType="separate"/>
                    </w:r>
                    <w:r>
                      <w:rPr>
                        <w:sz w:val="24"/>
                      </w:rPr>
                      <w:t>1</w:t>
                    </w:r>
                    <w:r>
                      <w:rPr>
                        <w:sz w:val="24"/>
                      </w:rPr>
                      <w:fldChar w:fldCharType="end"/>
                    </w:r>
                  </w:p>
                </w:txbxContent>
              </v:textbox>
            </v:rect>
            <v:rect id="Rectangle 408" o:spid="_x0000_s4130" style="position:absolute;left:7745;top:19221;width:11075;height:477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SblpsEA&#10;AADcAAAADwAAAGRycy9kb3ducmV2LnhtbESPQYvCMBSE7wv+h/AEb2tqEdFqlLIgeLWr4PHRPNtq&#10;81KTrNZ/bxYEj8PMfMOsNr1pxZ2cbywrmIwTEMSl1Q1XCg6/2+85CB+QNbaWScGTPGzWg68VZto+&#10;eE/3IlQiQthnqKAOocuk9GVNBv3YdsTRO1tnMETpKqkdPiLctDJNkpk02HBcqLGjn5rKa/FnFOT5&#10;pT/eigVuvZwnbqanuspPSo2Gfb4EEagPn/C7vdMK0kkK/2fiEZDrF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OUm5abBAAAA3AAAAA8AAAAAAAAAAAAAAAAAmAIAAGRycy9kb3du&#10;cmV2LnhtbFBLBQYAAAAABAAEAPUAAACGAwAAAAA=&#10;" filled="f" stroked="f" strokeweight=".25pt">
              <v:textbox inset="1pt,1pt,1pt,1pt">
                <w:txbxContent>
                  <w:p w:rsidR="008167D5" w:rsidRDefault="008167D5" w:rsidP="00BA50D8">
                    <w:pPr>
                      <w:pStyle w:val="ab"/>
                      <w:jc w:val="center"/>
                    </w:pPr>
                    <w:r>
                      <w:t>НАЗВАНИЕ ДОКУМЕНТА</w:t>
                    </w:r>
                  </w:p>
                </w:txbxContent>
              </v:textbox>
            </v:rect>
            <w10:wrap anchorx="page" anchory="page"/>
            <w10:anchorlock/>
          </v:group>
        </w:pict>
      </w:r>
      <w:r w:rsidR="00BA50D8" w:rsidRPr="00F868F5">
        <w:rPr>
          <w:rFonts w:eastAsia="Times New Roman"/>
          <w:noProof/>
          <w:sz w:val="20"/>
          <w:szCs w:val="28"/>
        </w:rPr>
        <w:t xml:space="preserve"> </w:t>
      </w: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noProof/>
          <w:sz w:val="20"/>
          <w:szCs w:val="28"/>
        </w:rPr>
      </w:pP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noProof/>
          <w:sz w:val="20"/>
          <w:szCs w:val="28"/>
        </w:rPr>
      </w:pP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noProof/>
          <w:sz w:val="20"/>
          <w:szCs w:val="28"/>
        </w:rPr>
      </w:pP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noProof/>
          <w:sz w:val="20"/>
          <w:szCs w:val="28"/>
        </w:rPr>
      </w:pP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noProof/>
          <w:sz w:val="20"/>
          <w:szCs w:val="28"/>
        </w:rPr>
      </w:pP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noProof/>
          <w:sz w:val="20"/>
          <w:szCs w:val="28"/>
        </w:rPr>
      </w:pP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Pr="00F868F5" w:rsidRDefault="00BA50D8" w:rsidP="00BA50D8">
      <w:pPr>
        <w:spacing w:line="360" w:lineRule="auto"/>
        <w:rPr>
          <w:rFonts w:eastAsia="Times New Roman"/>
        </w:rPr>
      </w:pPr>
    </w:p>
    <w:p w:rsidR="00BA50D8" w:rsidRPr="00F868F5" w:rsidRDefault="00BA50D8" w:rsidP="00BA50D8">
      <w:pPr>
        <w:spacing w:line="360" w:lineRule="auto"/>
        <w:rPr>
          <w:rFonts w:eastAsia="Times New Roman"/>
        </w:rPr>
      </w:pPr>
    </w:p>
    <w:p w:rsidR="00BA50D8" w:rsidRPr="00F868F5" w:rsidRDefault="00BA50D8" w:rsidP="00BA50D8">
      <w:pPr>
        <w:spacing w:line="360" w:lineRule="auto"/>
        <w:rPr>
          <w:rFonts w:eastAsia="Times New Roman"/>
        </w:rPr>
      </w:pPr>
    </w:p>
    <w:p w:rsidR="00BA50D8" w:rsidRPr="00F868F5" w:rsidRDefault="00BA50D8" w:rsidP="00BA50D8">
      <w:pPr>
        <w:spacing w:line="360" w:lineRule="auto"/>
        <w:rPr>
          <w:rFonts w:eastAsia="Times New Roman"/>
        </w:rPr>
      </w:pPr>
    </w:p>
    <w:p w:rsidR="00BA50D8" w:rsidRPr="00F868F5" w:rsidRDefault="00BA50D8" w:rsidP="00BA50D8">
      <w:pPr>
        <w:spacing w:line="360" w:lineRule="auto"/>
        <w:rPr>
          <w:rFonts w:eastAsia="Times New Roman"/>
        </w:rPr>
      </w:pPr>
    </w:p>
    <w:p w:rsidR="00BA50D8" w:rsidRPr="00F868F5" w:rsidRDefault="00BA50D8" w:rsidP="00BA50D8">
      <w:pPr>
        <w:spacing w:line="360" w:lineRule="auto"/>
        <w:rPr>
          <w:rFonts w:eastAsia="Times New Roman"/>
        </w:rPr>
      </w:pPr>
    </w:p>
    <w:p w:rsidR="00BA50D8" w:rsidRPr="00F868F5" w:rsidRDefault="00BA50D8" w:rsidP="00BA50D8">
      <w:pPr>
        <w:spacing w:line="360" w:lineRule="auto"/>
        <w:rPr>
          <w:rFonts w:eastAsia="Times New Roman"/>
        </w:rPr>
      </w:pP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noProof/>
          <w:sz w:val="20"/>
          <w:szCs w:val="28"/>
        </w:rPr>
      </w:pP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noProof/>
          <w:sz w:val="20"/>
          <w:szCs w:val="28"/>
        </w:rPr>
      </w:pP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noProof/>
          <w:sz w:val="20"/>
          <w:szCs w:val="28"/>
        </w:rPr>
      </w:pP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noProof/>
          <w:sz w:val="20"/>
          <w:szCs w:val="28"/>
        </w:rPr>
      </w:pP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noProof/>
          <w:sz w:val="20"/>
          <w:szCs w:val="28"/>
        </w:rPr>
      </w:pP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noProof/>
          <w:sz w:val="20"/>
          <w:szCs w:val="28"/>
        </w:rPr>
      </w:pPr>
    </w:p>
    <w:p w:rsidR="00BA50D8" w:rsidRPr="00F868F5" w:rsidRDefault="001F1CF4" w:rsidP="00BA50D8">
      <w:pPr>
        <w:spacing w:line="360" w:lineRule="auto"/>
        <w:jc w:val="center"/>
        <w:rPr>
          <w:rFonts w:eastAsia="Times New Roman"/>
          <w:noProof/>
          <w:sz w:val="20"/>
          <w:szCs w:val="28"/>
        </w:rPr>
      </w:pPr>
      <w:r>
        <w:rPr>
          <w:rFonts w:eastAsia="Times New Roman"/>
          <w:noProof/>
          <w:sz w:val="20"/>
          <w:szCs w:val="28"/>
        </w:rPr>
        <w:pict>
          <v:group id="_x0000_s4131" style="position:absolute;left:0;text-align:left;margin-left:56.7pt;margin-top:19.85pt;width:518.8pt;height:802.3pt;z-index:251751424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" o:allowincell="f">
            <v:rect id="Rectangle 390" o:spid="_x0000_s4132" style="position:absolute;width:20000;height:20000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nhakcEA&#10;AADcAAAADwAAAGRycy9kb3ducmV2LnhtbERPzYrCMBC+C75DmAVvmq6I2K5RqiB4kt3qAwzNbFts&#10;JrWJbfXpN8KCt/n4fme9HUwtOmpdZVnB5ywCQZxbXXGh4HI+TFcgnEfWWFsmBQ9ysN2MR2tMtO35&#10;h7rMFyKEsEtQQel9k0jp8pIMupltiAP3a1uDPsC2kLrFPoSbWs6jaCkNVhwaSmxoX1J+ze5GwdUP&#10;3Sktsuchvuzi/HuX9vdbqtTkY0i/QHga/Fv87z7qMD9ewOuZcIHc/AE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F54WpHBAAAA3AAAAA8AAAAAAAAAAAAAAAAAmAIAAGRycy9kb3du&#10;cmV2LnhtbFBLBQYAAAAABAAEAPUAAACGAwAAAAA=&#10;" filled="f" strokeweight="2pt"/>
            <v:line id="Line 391" o:spid="_x0000_s4133" style="position:absolute;visibility:visible" from="1093,18949" to="1095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" strokeweight="2pt"/>
            <v:line id="Line 392" o:spid="_x0000_s4134" style="position:absolute;visibility:visible" from="10,18941" to="19977,1894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" strokeweight="2pt"/>
            <v:line id="Line 393" o:spid="_x0000_s4135" style="position:absolute;visibility:visible" from="2186,18949" to="2188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5ApJ8EAAADcAAAADwAAAGRycy9kb3ducmV2LnhtbERPS4vCMBC+C/sfwix403QXXLU2iggV&#10;b7KtF29jM31gMylN1PrvzcKCt/n4npNsBtOKO/WusazgaxqBIC6sbrhScMrTyQKE88gaW8uk4EkO&#10;NuuPUYKxtg/+pXvmKxFC2MWooPa+i6V0RU0G3dR2xIErbW/QB9hXUvf4COGmld9R9CMNNhwaauxo&#10;V1NxzW5GwfV8mqX7407nbbbVlyr150uplRp/DtsVCE+Df4v/3Qcd5i/n8PdMuECuX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ADkCknwQAAANwAAAAPAAAAAAAAAAAAAAAA&#10;AKECAABkcnMvZG93bnJldi54bWxQSwUGAAAAAAQABAD5AAAAjwMAAAAA&#10;" strokeweight="2pt"/>
            <v:line id="Line 394" o:spid="_x0000_s4136" style="position:absolute;visibility:visible" from="4919,18949" to="4921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g+9VcIAAADcAAAADwAAAGRycy9kb3ducmV2LnhtbESPQYvCQAyF74L/YYiwN50q7KLVUUSo&#10;eFu2evEWO7EtdjKlM2r99+aw4C3hvbz3ZbXpXaMe1IXas4HpJAFFXHhbc2ngdMzGc1AhIltsPJOB&#10;FwXYrIeDFabWP/mPHnkslYRwSNFAFWObah2KihyGiW+JRbv6zmGUtSu17fAp4a7RsyT50Q5rloYK&#10;W9pVVNzyuzNwO5++s/3vzh6bfGsvZRbPl6s15mvUb5egIvXxY/6/PljBXwitPCMT6PUb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cg+9VcIAAADcAAAADwAAAAAAAAAAAAAA&#10;AAChAgAAZHJzL2Rvd25yZXYueG1sUEsFBgAAAAAEAAQA+QAAAJADAAAAAA==&#10;" strokeweight="2pt"/>
            <v:line id="Line 395" o:spid="_x0000_s4137" style="position:absolute;visibility:visible" from="6557,18959" to="6559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" strokeweight="2pt"/>
            <v:line id="Line 396" o:spid="_x0000_s4138" style="position:absolute;visibility:visible" from="7650,18949" to="7652,1997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" strokeweight="2pt"/>
            <v:line id="Line 397" o:spid="_x0000_s4139" style="position:absolute;visibility:visible" from="18905,18949" to="18909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0BrgM78AAADcAAAADwAAAGRycy9kb3ducmV2LnhtbESPwQrCMBBE74L/EFbwpqmCItUoIlS8&#10;idVLb2uztsVmU5qo9e+NIHgcZuYNs9p0phZPal1lWcFkHIEgzq2uuFBwOSejBQjnkTXWlknBmxxs&#10;1v3eCmNtX3yiZ+oLESDsYlRQet/EUrq8JINubBvi4N1sa9AH2RZSt/gKcFPLaRTNpcGKw0KJDe1K&#10;yu/pwyi4Z5dZsj/u9LlOt/paJD673rRSw0G3XYLw1Pl/+Nc+aAXTaALfM+EIyPUH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0BrgM78AAADcAAAADwAAAAAAAAAAAAAAAACh&#10;AgAAZHJzL2Rvd25yZXYueG1sUEsFBgAAAAAEAAQA+QAAAI0DAAAAAA==&#10;" strokeweight="2pt"/>
            <v:line id="Line 398" o:spid="_x0000_s4140" style="position:absolute;visibility:visible" from="10,19293" to="7631,1929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Hv898QAAADcAAAADwAAAGRycy9kb3ducmV2LnhtbESP3WoCMRSE7wu+QziCdzXrXki7NUrx&#10;B5RelKoPcNycbrZuTpYk6urTN4Lg5TAz3zCTWWcbcSYfascKRsMMBHHpdM2Vgv1u9foGIkRkjY1j&#10;UnClALNp72WChXYX/qHzNlYiQTgUqMDE2BZShtKQxTB0LXHyfp23GJP0ldQeLwluG5ln2VharDkt&#10;GGxpbqg8bk9WwcYfvo6jW2XkgTd+2Xwv3oP9U2rQ7z4/QETq4jP8aK+1gjzL4X4mHQE5/Qc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ke/z3xAAAANwAAAAPAAAAAAAAAAAA&#10;AAAAAKECAABkcnMvZG93bnJldi54bWxQSwUGAAAAAAQABAD5AAAAkgMAAAAA&#10;" strokeweight="1pt"/>
            <v:line id="Line 399" o:spid="_x0000_s4141" style="position:absolute;visibility:visible" from="10,19646" to="7631,1964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4Tb38AAAADcAAAADwAAAGRycy9kb3ducmV2LnhtbESPwQrCMBBE74L/EFbwpqmKItUoIlS8&#10;idWLt7VZ22KzKU3U+vdGEDwOM/OGWa5bU4knNa60rGA0jEAQZ1aXnCs4n5LBHITzyBory6TgTQ7W&#10;q25nibG2Lz7SM/W5CBB2MSoovK9jKV1WkEE3tDVx8G62MeiDbHKpG3wFuKnkOIpm0mDJYaHAmrYF&#10;Zff0YRTcL+dpsjts9alKN/qaJ/5yvWml+r12swDhqfX/8K+91wrG0QS+Z8IRkKsP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E+E29/AAAAA3AAAAA8AAAAAAAAAAAAAAAAA&#10;oQIAAGRycy9kb3ducmV2LnhtbFBLBQYAAAAABAAEAPkAAACOAwAAAAA=&#10;" strokeweight="2pt"/>
            <v:line id="Line 400" o:spid="_x0000_s4142" style="position:absolute;visibility:visible" from="18919,19296" to="19990,1929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N7BGMUAAADcAAAADwAAAGRycy9kb3ducmV2LnhtbESP3WoCMRSE74W+QziF3tWsUsSuZhfp&#10;D1S8kKoPcNwcN6ubkyVJde3TN0LBy2FmvmHmZW9bcSYfGscKRsMMBHHldMO1gt3283kKIkRkja1j&#10;UnClAGXxMJhjrt2Fv+m8ibVIEA45KjAxdrmUoTJkMQxdR5y8g/MWY5K+ltrjJcFtK8dZNpEWG04L&#10;Bjt6M1SdNj9WwdLvV6fRb23knpf+o12/vwZ7VOrpsV/MQETq4z383/7SCsbZC9zOpCMgiz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RN7BGMUAAADcAAAADwAAAAAAAAAA&#10;AAAAAAChAgAAZHJzL2Rvd25yZXYueG1sUEsFBgAAAAAEAAQA+QAAAJMDAAAAAA==&#10;" strokeweight="1pt"/>
            <v:rect id="Rectangle 401" o:spid="_x0000_s4143" style="position:absolute;left:54;top:19660;width:1000;height:309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xbrD8IA&#10;AADcAAAADwAAAGRycy9kb3ducmV2LnhtbESPQWsCMRSE7wX/Q3iCt5ooKro1ylIQvLpW8PjYvO5u&#10;u3lZk1TXf28EocdhZr5h1tvetuJKPjSONUzGCgRx6UzDlYav4+59CSJEZIOtY9JwpwDbzeBtjZlx&#10;Nz7QtYiVSBAOGWqoY+wyKUNZk8Uwdh1x8r6dtxiT9JU0Hm8Jbls5VWohLTacFmrs6LOm8rf4sxry&#10;/Kc/XYoV7oJcKr8wM1PlZ61Hwz7/ABGpj//hV3tvNEzVHJ5n0hGQmwc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vFusPwgAAANwAAAAPAAAAAAAAAAAAAAAAAJgCAABkcnMvZG93&#10;bnJldi54bWxQSwUGAAAAAAQABAD1AAAAhwMAAAAA&#10;" filled="f" stroked="f" strokeweight=".25pt">
              <v:textbox inset="1pt,1pt,1pt,1pt">
                <w:txbxContent>
                  <w:p w:rsidR="008167D5" w:rsidRDefault="008167D5" w:rsidP="00BA50D8">
                    <w:pPr>
                      <w:pStyle w:val="ab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Изм.</w:t>
                    </w:r>
                  </w:p>
                </w:txbxContent>
              </v:textbox>
            </v:rect>
            <v:rect id="Rectangle 402" o:spid="_x0000_s4144" style="position:absolute;left:1139;top:19660;width:1001;height:309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8R1eMIA&#10;AADcAAAADwAAAGRycy9kb3ducmV2LnhtbESPQWvCQBSE70L/w/IKveluQwk2dQ2hIHg1KvT4yL4m&#10;abNv092txn/vCoLHYWa+YVblZAdxIh96xxpeFwoEceNMz62Gw34zX4IIEdng4Jg0XChAuX6arbAw&#10;7sw7OtWxFQnCoUANXYxjIWVoOrIYFm4kTt638xZjkr6VxuM5we0gM6VyabHntNDhSJ8dNb/1v9VQ&#10;VT/T8a9+x02QS+Vz82ba6kvrl+ep+gARaYqP8L29NRoylcPtTDoCcn0F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fxHV4wgAAANwAAAAPAAAAAAAAAAAAAAAAAJgCAABkcnMvZG93&#10;bnJldi54bWxQSwUGAAAAAAQABAD1AAAAhwMAAAAA&#10;" filled="f" stroked="f" strokeweight=".25pt">
              <v:textbox inset="1pt,1pt,1pt,1pt">
                <w:txbxContent>
                  <w:p w:rsidR="008167D5" w:rsidRDefault="008167D5" w:rsidP="00BA50D8">
                    <w:pPr>
                      <w:pStyle w:val="ab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Лист</w:t>
                    </w:r>
                  </w:p>
                </w:txbxContent>
              </v:textbox>
            </v:rect>
            <v:rect id="Rectangle 403" o:spid="_x0000_s4145" style="position:absolute;left:2267;top:19660;width:2573;height:309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IjQ48IA&#10;AADcAAAADwAAAGRycy9kb3ducmV2LnhtbESPQWsCMRSE7wX/Q3iCt5ooYnVrlKUgeHWt4PGxed3d&#10;dvOyJqmu/94IgsdhZr5hVpvetuJCPjSONUzGCgRx6UzDlYbvw/Z9ASJEZIOtY9JwowCb9eBthZlx&#10;V97TpYiVSBAOGWqoY+wyKUNZk8Uwdh1x8n6ctxiT9JU0Hq8Jbls5VWouLTacFmrs6Kum8q/4txry&#10;/Lc/noslboNcKD83M1PlJ61Hwz7/BBGpj6/ws70zGqbqAx5n0hGQ6zs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wiNDjwgAAANwAAAAPAAAAAAAAAAAAAAAAAJgCAABkcnMvZG93&#10;bnJldi54bWxQSwUGAAAAAAQABAD1AAAAhwMAAAAA&#10;" filled="f" stroked="f" strokeweight=".25pt">
              <v:textbox inset="1pt,1pt,1pt,1pt">
                <w:txbxContent>
                  <w:p w:rsidR="008167D5" w:rsidRDefault="008167D5" w:rsidP="00BA50D8">
                    <w:pPr>
                      <w:pStyle w:val="ab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№ докум.</w:t>
                    </w:r>
                  </w:p>
                </w:txbxContent>
              </v:textbox>
            </v:rect>
            <v:rect id="Rectangle 404" o:spid="_x0000_s4146" style="position:absolute;left:4983;top:19660;width:1534;height:309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RdEkb8A&#10;AADcAAAADwAAAGRycy9kb3ducmV2LnhtbERPz2vCMBS+D/wfwhN2m4kyRGtTKUJh13UbeHw0z7ba&#10;vNQkq91/vxwGO358v/PjbAcxkQ+9Yw3rlQJB3DjTc6vh86N62YEIEdng4Jg0/FCAY7F4yjEz7sHv&#10;NNWxFSmEQ4YauhjHTMrQdGQxrNxInLiL8xZjgr6VxuMjhdtBbpTaSos9p4YORzp11Nzqb6uhLK/z&#10;173eYxXkTvmteTVtedb6eTmXBxCR5vgv/nO/GQ0bldamM+kIyOIX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ABF0SRvwAAANwAAAAPAAAAAAAAAAAAAAAAAJgCAABkcnMvZG93bnJl&#10;di54bWxQSwUGAAAAAAQABAD1AAAAhAMAAAAA&#10;" filled="f" stroked="f" strokeweight=".25pt">
              <v:textbox inset="1pt,1pt,1pt,1pt">
                <w:txbxContent>
                  <w:p w:rsidR="008167D5" w:rsidRDefault="008167D5" w:rsidP="00BA50D8">
                    <w:pPr>
                      <w:pStyle w:val="ab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Подпись</w:t>
                    </w:r>
                  </w:p>
                </w:txbxContent>
              </v:textbox>
            </v:rect>
            <v:rect id="Rectangle 405" o:spid="_x0000_s4147" style="position:absolute;left:6604;top:19660;width:1000;height:309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lvhCsEA&#10;AADcAAAADwAAAGRycy9kb3ducmV2LnhtbESPQYvCMBSE7wv+h/CEva2JsohWoxRB8Gp3Fzw+mmdb&#10;bV5qErX+e7MgeBxm5htmue5tK27kQ+NYw3ikQBCXzjRcafj92X7NQISIbLB1TBoeFGC9GnwsMTPu&#10;znu6FbESCcIhQw11jF0mZShrshhGriNO3tF5izFJX0nj8Z7gtpUTpabSYsNpocaONjWV5+JqNeT5&#10;qf+7FHPcBjlTfmq+TZUftP4c9vkCRKQ+vsOv9s5omKg5/J9JR0Cung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G5b4QrBAAAA3AAAAA8AAAAAAAAAAAAAAAAAmAIAAGRycy9kb3du&#10;cmV2LnhtbFBLBQYAAAAABAAEAPUAAACGAwAAAAA=&#10;" filled="f" stroked="f" strokeweight=".25pt">
              <v:textbox inset="1pt,1pt,1pt,1pt">
                <w:txbxContent>
                  <w:p w:rsidR="008167D5" w:rsidRDefault="008167D5" w:rsidP="00BA50D8">
                    <w:pPr>
                      <w:pStyle w:val="ab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Дата</w:t>
                    </w:r>
                  </w:p>
                </w:txbxContent>
              </v:textbox>
            </v:rect>
            <v:rect id="Rectangle 406" o:spid="_x0000_s4148" style="position:absolute;left:18949;top:18977;width:1001;height:309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rjeSsAA&#10;AADcAAAADwAAAGRycy9kb3ducmV2LnhtbERPz2uDMBS+F/o/hFforY2WUTpnFBkUep3bYMeHeVNb&#10;8+KSVO1/vxwGO358v/NyMYOYyPnesoJ0n4AgbqzuuVXw8X7enUD4gKxxsEwKHuShLNarHDNtZ36j&#10;qQ6tiCHsM1TQhTBmUvqmI4N+b0fiyH1bZzBE6FqpHc4x3AzykCRHabDn2NDhSK8dNbf6bhRU1XX5&#10;/Kmf8ezlKXFH/aTb6kup7WapXkAEWsK/+M990QoOaZwfz8QjIItf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erjeSsAAAADcAAAADwAAAAAAAAAAAAAAAACYAgAAZHJzL2Rvd25y&#10;ZXYueG1sUEsFBgAAAAAEAAQA9QAAAIUDAAAAAA==&#10;" filled="f" stroked="f" strokeweight=".25pt">
              <v:textbox inset="1pt,1pt,1pt,1pt">
                <w:txbxContent>
                  <w:p w:rsidR="008167D5" w:rsidRDefault="008167D5" w:rsidP="00BA50D8">
                    <w:pPr>
                      <w:pStyle w:val="ab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Лист</w:t>
                    </w:r>
                  </w:p>
                </w:txbxContent>
              </v:textbox>
            </v:rect>
            <v:rect id="Rectangle 407" o:spid="_x0000_s4149" style="position:absolute;left:18949;top:19435;width:1001;height:423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fR70cEA&#10;AADcAAAADwAAAGRycy9kb3ducmV2LnhtbESPQYvCMBSE7wv+h/AEb2taEdFqlLIgeLWr4PHRPNtq&#10;81KTrNZ/bxYEj8PMfMOsNr1pxZ2cbywrSMcJCOLS6oYrBYff7fcchA/IGlvLpOBJHjbrwdcKM20f&#10;vKd7ESoRIewzVFCH0GVS+rImg35sO+Lona0zGKJ0ldQOHxFuWjlJkpk02HBcqLGjn5rKa/FnFOT5&#10;pT/eigVuvZwnbqanuspPSo2Gfb4EEagPn/C7vdMKJmkK/2fiEZDrF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BX0e9HBAAAA3AAAAA8AAAAAAAAAAAAAAAAAmAIAAGRycy9kb3du&#10;cmV2LnhtbFBLBQYAAAAABAAEAPUAAACGAwAAAAA=&#10;" filled="f" stroked="f" strokeweight=".25pt">
              <v:textbox inset="1pt,1pt,1pt,1pt">
                <w:txbxContent>
                  <w:p w:rsidR="008167D5" w:rsidRDefault="008167D5" w:rsidP="00BA50D8">
                    <w:pPr>
                      <w:pStyle w:val="ab"/>
                      <w:jc w:val="center"/>
                      <w:rPr>
                        <w:sz w:val="24"/>
                      </w:rPr>
                    </w:pPr>
                    <w:r>
                      <w:rPr>
                        <w:sz w:val="24"/>
                      </w:rPr>
                      <w:fldChar w:fldCharType="begin"/>
                    </w:r>
                    <w:r>
                      <w:rPr>
                        <w:sz w:val="24"/>
                      </w:rPr>
                      <w:instrText xml:space="preserve"> PAGE  \* LOWER </w:instrText>
                    </w:r>
                    <w:r>
                      <w:rPr>
                        <w:sz w:val="24"/>
                      </w:rPr>
                      <w:fldChar w:fldCharType="separate"/>
                    </w:r>
                    <w:r>
                      <w:rPr>
                        <w:sz w:val="24"/>
                      </w:rPr>
                      <w:t>1</w:t>
                    </w:r>
                    <w:r>
                      <w:rPr>
                        <w:sz w:val="24"/>
                      </w:rPr>
                      <w:fldChar w:fldCharType="end"/>
                    </w:r>
                  </w:p>
                </w:txbxContent>
              </v:textbox>
            </v:rect>
            <v:rect id="Rectangle 408" o:spid="_x0000_s4150" style="position:absolute;left:7745;top:19221;width:11075;height:477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SblpsEA&#10;AADcAAAADwAAAGRycy9kb3ducmV2LnhtbESPQYvCMBSE7wv+h/AEb2tqEdFqlLIgeLWr4PHRPNtq&#10;81KTrNZ/bxYEj8PMfMOsNr1pxZ2cbywrmIwTEMSl1Q1XCg6/2+85CB+QNbaWScGTPGzWg68VZto+&#10;eE/3IlQiQthnqKAOocuk9GVNBv3YdsTRO1tnMETpKqkdPiLctDJNkpk02HBcqLGjn5rKa/FnFOT5&#10;pT/eigVuvZwnbqanuspPSo2Gfb4EEagPn/C7vdMK0kkK/2fiEZDrF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OUm5abBAAAA3AAAAA8AAAAAAAAAAAAAAAAAmAIAAGRycy9kb3du&#10;cmV2LnhtbFBLBQYAAAAABAAEAPUAAACGAwAAAAA=&#10;" filled="f" stroked="f" strokeweight=".25pt">
              <v:textbox inset="1pt,1pt,1pt,1pt">
                <w:txbxContent>
                  <w:p w:rsidR="008167D5" w:rsidRDefault="008167D5" w:rsidP="00BA50D8">
                    <w:pPr>
                      <w:pStyle w:val="ab"/>
                      <w:jc w:val="center"/>
                    </w:pPr>
                    <w:r>
                      <w:t>НАЗВАНИЕ ДОКУМЕНТА</w:t>
                    </w:r>
                  </w:p>
                </w:txbxContent>
              </v:textbox>
            </v:rect>
            <w10:wrap anchorx="page" anchory="page"/>
            <w10:anchorlock/>
          </v:group>
        </w:pict>
      </w:r>
      <w:r w:rsidR="00BA50D8" w:rsidRPr="00F868F5">
        <w:rPr>
          <w:rFonts w:eastAsia="Times New Roman"/>
          <w:noProof/>
          <w:sz w:val="20"/>
          <w:szCs w:val="28"/>
        </w:rPr>
        <w:t xml:space="preserve"> </w:t>
      </w: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noProof/>
          <w:sz w:val="20"/>
          <w:szCs w:val="28"/>
        </w:rPr>
      </w:pP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noProof/>
          <w:sz w:val="20"/>
          <w:szCs w:val="28"/>
        </w:rPr>
      </w:pP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noProof/>
          <w:sz w:val="20"/>
          <w:szCs w:val="28"/>
        </w:rPr>
      </w:pP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noProof/>
          <w:sz w:val="20"/>
          <w:szCs w:val="28"/>
        </w:rPr>
      </w:pP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noProof/>
          <w:sz w:val="20"/>
          <w:szCs w:val="28"/>
        </w:rPr>
      </w:pP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noProof/>
          <w:sz w:val="20"/>
          <w:szCs w:val="28"/>
        </w:rPr>
      </w:pP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Pr="00F868F5" w:rsidRDefault="00BA50D8" w:rsidP="00BA50D8">
      <w:pPr>
        <w:spacing w:line="360" w:lineRule="auto"/>
        <w:rPr>
          <w:rFonts w:eastAsia="Times New Roman"/>
        </w:rPr>
      </w:pPr>
    </w:p>
    <w:p w:rsidR="00BA50D8" w:rsidRPr="00F868F5" w:rsidRDefault="00BA50D8" w:rsidP="00BA50D8">
      <w:pPr>
        <w:spacing w:line="360" w:lineRule="auto"/>
        <w:rPr>
          <w:rFonts w:eastAsia="Times New Roman"/>
        </w:rPr>
      </w:pPr>
    </w:p>
    <w:p w:rsidR="00BA50D8" w:rsidRPr="00F868F5" w:rsidRDefault="00BA50D8" w:rsidP="00BA50D8">
      <w:pPr>
        <w:spacing w:line="360" w:lineRule="auto"/>
        <w:rPr>
          <w:rFonts w:eastAsia="Times New Roman"/>
        </w:rPr>
      </w:pPr>
    </w:p>
    <w:p w:rsidR="00BA50D8" w:rsidRPr="00F868F5" w:rsidRDefault="00BA50D8" w:rsidP="00BA50D8">
      <w:pPr>
        <w:spacing w:line="360" w:lineRule="auto"/>
        <w:rPr>
          <w:rFonts w:eastAsia="Times New Roman"/>
        </w:rPr>
      </w:pPr>
    </w:p>
    <w:p w:rsidR="00BA50D8" w:rsidRPr="00F868F5" w:rsidRDefault="00BA50D8" w:rsidP="00BA50D8">
      <w:pPr>
        <w:spacing w:line="360" w:lineRule="auto"/>
        <w:rPr>
          <w:rFonts w:eastAsia="Times New Roman"/>
        </w:rPr>
      </w:pPr>
    </w:p>
    <w:p w:rsidR="00BA50D8" w:rsidRPr="00F868F5" w:rsidRDefault="00BA50D8" w:rsidP="00BA50D8">
      <w:pPr>
        <w:spacing w:line="360" w:lineRule="auto"/>
        <w:rPr>
          <w:rFonts w:eastAsia="Times New Roman"/>
        </w:rPr>
      </w:pPr>
    </w:p>
    <w:p w:rsidR="00BA50D8" w:rsidRPr="00F868F5" w:rsidRDefault="00BA50D8" w:rsidP="00BA50D8">
      <w:pPr>
        <w:spacing w:line="360" w:lineRule="auto"/>
        <w:rPr>
          <w:rFonts w:eastAsia="Times New Roman"/>
        </w:rPr>
      </w:pP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noProof/>
          <w:sz w:val="20"/>
          <w:szCs w:val="28"/>
        </w:rPr>
      </w:pP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noProof/>
          <w:sz w:val="20"/>
          <w:szCs w:val="28"/>
        </w:rPr>
      </w:pP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noProof/>
          <w:sz w:val="20"/>
          <w:szCs w:val="28"/>
        </w:rPr>
      </w:pP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noProof/>
          <w:sz w:val="20"/>
          <w:szCs w:val="28"/>
        </w:rPr>
      </w:pP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noProof/>
          <w:sz w:val="20"/>
          <w:szCs w:val="28"/>
        </w:rPr>
      </w:pP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noProof/>
          <w:sz w:val="20"/>
          <w:szCs w:val="28"/>
        </w:rPr>
      </w:pPr>
    </w:p>
    <w:p w:rsidR="00BA50D8" w:rsidRPr="00F868F5" w:rsidRDefault="001F1CF4" w:rsidP="00BA50D8">
      <w:pPr>
        <w:spacing w:line="360" w:lineRule="auto"/>
        <w:jc w:val="center"/>
        <w:rPr>
          <w:rFonts w:eastAsia="Times New Roman"/>
          <w:noProof/>
          <w:sz w:val="20"/>
          <w:szCs w:val="28"/>
        </w:rPr>
      </w:pPr>
      <w:r>
        <w:rPr>
          <w:rFonts w:eastAsia="Times New Roman"/>
          <w:noProof/>
          <w:sz w:val="20"/>
          <w:szCs w:val="28"/>
        </w:rPr>
        <w:pict>
          <v:group id="_x0000_s4151" style="position:absolute;left:0;text-align:left;margin-left:56.7pt;margin-top:19.85pt;width:518.8pt;height:802.3pt;z-index:251753472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" o:allowincell="f">
            <v:rect id="Rectangle 390" o:spid="_x0000_s4152" style="position:absolute;width:20000;height:20000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nhakcEA&#10;AADcAAAADwAAAGRycy9kb3ducmV2LnhtbERPzYrCMBC+C75DmAVvmq6I2K5RqiB4kt3qAwzNbFts&#10;JrWJbfXpN8KCt/n4fme9HUwtOmpdZVnB5ywCQZxbXXGh4HI+TFcgnEfWWFsmBQ9ysN2MR2tMtO35&#10;h7rMFyKEsEtQQel9k0jp8pIMupltiAP3a1uDPsC2kLrFPoSbWs6jaCkNVhwaSmxoX1J+ze5GwdUP&#10;3Sktsuchvuzi/HuX9vdbqtTkY0i/QHga/Fv87z7qMD9ewOuZcIHc/AE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F54WpHBAAAA3AAAAA8AAAAAAAAAAAAAAAAAmAIAAGRycy9kb3du&#10;cmV2LnhtbFBLBQYAAAAABAAEAPUAAACGAwAAAAA=&#10;" filled="f" strokeweight="2pt"/>
            <v:line id="Line 391" o:spid="_x0000_s4153" style="position:absolute;visibility:visible" from="1093,18949" to="1095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" strokeweight="2pt"/>
            <v:line id="Line 392" o:spid="_x0000_s4154" style="position:absolute;visibility:visible" from="10,18941" to="19977,1894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" strokeweight="2pt"/>
            <v:line id="Line 393" o:spid="_x0000_s4155" style="position:absolute;visibility:visible" from="2186,18949" to="2188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5ApJ8EAAADcAAAADwAAAGRycy9kb3ducmV2LnhtbERPS4vCMBC+C/sfwix403QXXLU2iggV&#10;b7KtF29jM31gMylN1PrvzcKCt/n4npNsBtOKO/WusazgaxqBIC6sbrhScMrTyQKE88gaW8uk4EkO&#10;NuuPUYKxtg/+pXvmKxFC2MWooPa+i6V0RU0G3dR2xIErbW/QB9hXUvf4COGmld9R9CMNNhwaauxo&#10;V1NxzW5GwfV8mqX7407nbbbVlyr150uplRp/DtsVCE+Df4v/3Qcd5i/n8PdMuECuX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ADkCknwQAAANwAAAAPAAAAAAAAAAAAAAAA&#10;AKECAABkcnMvZG93bnJldi54bWxQSwUGAAAAAAQABAD5AAAAjwMAAAAA&#10;" strokeweight="2pt"/>
            <v:line id="Line 394" o:spid="_x0000_s4156" style="position:absolute;visibility:visible" from="4919,18949" to="4921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g+9VcIAAADcAAAADwAAAGRycy9kb3ducmV2LnhtbESPQYvCQAyF74L/YYiwN50q7KLVUUSo&#10;eFu2evEWO7EtdjKlM2r99+aw4C3hvbz3ZbXpXaMe1IXas4HpJAFFXHhbc2ngdMzGc1AhIltsPJOB&#10;FwXYrIeDFabWP/mPHnkslYRwSNFAFWObah2KihyGiW+JRbv6zmGUtSu17fAp4a7RsyT50Q5rloYK&#10;W9pVVNzyuzNwO5++s/3vzh6bfGsvZRbPl6s15mvUb5egIvXxY/6/PljBXwitPCMT6PUb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cg+9VcIAAADcAAAADwAAAAAAAAAAAAAA&#10;AAChAgAAZHJzL2Rvd25yZXYueG1sUEsFBgAAAAAEAAQA+QAAAJADAAAAAA==&#10;" strokeweight="2pt"/>
            <v:line id="Line 395" o:spid="_x0000_s4157" style="position:absolute;visibility:visible" from="6557,18959" to="6559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" strokeweight="2pt"/>
            <v:line id="Line 396" o:spid="_x0000_s4158" style="position:absolute;visibility:visible" from="7650,18949" to="7652,1997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" strokeweight="2pt"/>
            <v:line id="Line 397" o:spid="_x0000_s4159" style="position:absolute;visibility:visible" from="18905,18949" to="18909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0BrgM78AAADcAAAADwAAAGRycy9kb3ducmV2LnhtbESPwQrCMBBE74L/EFbwpqmCItUoIlS8&#10;idVLb2uztsVmU5qo9e+NIHgcZuYNs9p0phZPal1lWcFkHIEgzq2uuFBwOSejBQjnkTXWlknBmxxs&#10;1v3eCmNtX3yiZ+oLESDsYlRQet/EUrq8JINubBvi4N1sa9AH2RZSt/gKcFPLaRTNpcGKw0KJDe1K&#10;yu/pwyi4Z5dZsj/u9LlOt/paJD673rRSw0G3XYLw1Pl/+Nc+aAXTaALfM+EIyPUH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0BrgM78AAADcAAAADwAAAAAAAAAAAAAAAACh&#10;AgAAZHJzL2Rvd25yZXYueG1sUEsFBgAAAAAEAAQA+QAAAI0DAAAAAA==&#10;" strokeweight="2pt"/>
            <v:line id="Line 398" o:spid="_x0000_s4160" style="position:absolute;visibility:visible" from="10,19293" to="7631,1929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Hv898QAAADcAAAADwAAAGRycy9kb3ducmV2LnhtbESP3WoCMRSE7wu+QziCdzXrXki7NUrx&#10;B5RelKoPcNycbrZuTpYk6urTN4Lg5TAz3zCTWWcbcSYfascKRsMMBHHpdM2Vgv1u9foGIkRkjY1j&#10;UnClALNp72WChXYX/qHzNlYiQTgUqMDE2BZShtKQxTB0LXHyfp23GJP0ldQeLwluG5ln2VharDkt&#10;GGxpbqg8bk9WwcYfvo6jW2XkgTd+2Xwv3oP9U2rQ7z4/QETq4jP8aK+1gjzL4X4mHQE5/Qc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ke/z3xAAAANwAAAAPAAAAAAAAAAAA&#10;AAAAAKECAABkcnMvZG93bnJldi54bWxQSwUGAAAAAAQABAD5AAAAkgMAAAAA&#10;" strokeweight="1pt"/>
            <v:line id="Line 399" o:spid="_x0000_s4161" style="position:absolute;visibility:visible" from="10,19646" to="7631,1964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4Tb38AAAADcAAAADwAAAGRycy9kb3ducmV2LnhtbESPwQrCMBBE74L/EFbwpqmKItUoIlS8&#10;idWLt7VZ22KzKU3U+vdGEDwOM/OGWa5bU4knNa60rGA0jEAQZ1aXnCs4n5LBHITzyBory6TgTQ7W&#10;q25nibG2Lz7SM/W5CBB2MSoovK9jKV1WkEE3tDVx8G62MeiDbHKpG3wFuKnkOIpm0mDJYaHAmrYF&#10;Zff0YRTcL+dpsjts9alKN/qaJ/5yvWml+r12swDhqfX/8K+91wrG0QS+Z8IRkKsP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E+E29/AAAAA3AAAAA8AAAAAAAAAAAAAAAAA&#10;oQIAAGRycy9kb3ducmV2LnhtbFBLBQYAAAAABAAEAPkAAACOAwAAAAA=&#10;" strokeweight="2pt"/>
            <v:line id="Line 400" o:spid="_x0000_s4162" style="position:absolute;visibility:visible" from="18919,19296" to="19990,1929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N7BGMUAAADcAAAADwAAAGRycy9kb3ducmV2LnhtbESP3WoCMRSE74W+QziF3tWsUsSuZhfp&#10;D1S8kKoPcNwcN6ubkyVJde3TN0LBy2FmvmHmZW9bcSYfGscKRsMMBHHldMO1gt3283kKIkRkja1j&#10;UnClAGXxMJhjrt2Fv+m8ibVIEA45KjAxdrmUoTJkMQxdR5y8g/MWY5K+ltrjJcFtK8dZNpEWG04L&#10;Bjt6M1SdNj9WwdLvV6fRb23knpf+o12/vwZ7VOrpsV/MQETq4z383/7SCsbZC9zOpCMgiz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RN7BGMUAAADcAAAADwAAAAAAAAAA&#10;AAAAAAChAgAAZHJzL2Rvd25yZXYueG1sUEsFBgAAAAAEAAQA+QAAAJMDAAAAAA==&#10;" strokeweight="1pt"/>
            <v:rect id="Rectangle 401" o:spid="_x0000_s4163" style="position:absolute;left:54;top:19660;width:1000;height:309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xbrD8IA&#10;AADcAAAADwAAAGRycy9kb3ducmV2LnhtbESPQWsCMRSE7wX/Q3iCt5ooKro1ylIQvLpW8PjYvO5u&#10;u3lZk1TXf28EocdhZr5h1tvetuJKPjSONUzGCgRx6UzDlYav4+59CSJEZIOtY9JwpwDbzeBtjZlx&#10;Nz7QtYiVSBAOGWqoY+wyKUNZk8Uwdh1x8r6dtxiT9JU0Hm8Jbls5VWohLTacFmrs6LOm8rf4sxry&#10;/Kc/XYoV7oJcKr8wM1PlZ61Hwz7/ABGpj//hV3tvNEzVHJ5n0hGQmwc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vFusPwgAAANwAAAAPAAAAAAAAAAAAAAAAAJgCAABkcnMvZG93&#10;bnJldi54bWxQSwUGAAAAAAQABAD1AAAAhwMAAAAA&#10;" filled="f" stroked="f" strokeweight=".25pt">
              <v:textbox inset="1pt,1pt,1pt,1pt">
                <w:txbxContent>
                  <w:p w:rsidR="008167D5" w:rsidRDefault="008167D5" w:rsidP="00BA50D8">
                    <w:pPr>
                      <w:pStyle w:val="ab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Изм.</w:t>
                    </w:r>
                  </w:p>
                </w:txbxContent>
              </v:textbox>
            </v:rect>
            <v:rect id="Rectangle 402" o:spid="_x0000_s4164" style="position:absolute;left:1139;top:19660;width:1001;height:309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8R1eMIA&#10;AADcAAAADwAAAGRycy9kb3ducmV2LnhtbESPQWvCQBSE70L/w/IKveluQwk2dQ2hIHg1KvT4yL4m&#10;abNv092txn/vCoLHYWa+YVblZAdxIh96xxpeFwoEceNMz62Gw34zX4IIEdng4Jg0XChAuX6arbAw&#10;7sw7OtWxFQnCoUANXYxjIWVoOrIYFm4kTt638xZjkr6VxuM5we0gM6VyabHntNDhSJ8dNb/1v9VQ&#10;VT/T8a9+x02QS+Vz82ba6kvrl+ep+gARaYqP8L29NRoylcPtTDoCcn0F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fxHV4wgAAANwAAAAPAAAAAAAAAAAAAAAAAJgCAABkcnMvZG93&#10;bnJldi54bWxQSwUGAAAAAAQABAD1AAAAhwMAAAAA&#10;" filled="f" stroked="f" strokeweight=".25pt">
              <v:textbox inset="1pt,1pt,1pt,1pt">
                <w:txbxContent>
                  <w:p w:rsidR="008167D5" w:rsidRDefault="008167D5" w:rsidP="00BA50D8">
                    <w:pPr>
                      <w:pStyle w:val="ab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Лист</w:t>
                    </w:r>
                  </w:p>
                </w:txbxContent>
              </v:textbox>
            </v:rect>
            <v:rect id="Rectangle 403" o:spid="_x0000_s4165" style="position:absolute;left:2267;top:19660;width:2573;height:309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IjQ48IA&#10;AADcAAAADwAAAGRycy9kb3ducmV2LnhtbESPQWsCMRSE7wX/Q3iCt5ooYnVrlKUgeHWt4PGxed3d&#10;dvOyJqmu/94IgsdhZr5hVpvetuJCPjSONUzGCgRx6UzDlYbvw/Z9ASJEZIOtY9JwowCb9eBthZlx&#10;V97TpYiVSBAOGWqoY+wyKUNZk8Uwdh1x8n6ctxiT9JU0Hq8Jbls5VWouLTacFmrs6Kum8q/4txry&#10;/Lc/noslboNcKD83M1PlJ61Hwz7/BBGpj6/ws70zGqbqAx5n0hGQ6zs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wiNDjwgAAANwAAAAPAAAAAAAAAAAAAAAAAJgCAABkcnMvZG93&#10;bnJldi54bWxQSwUGAAAAAAQABAD1AAAAhwMAAAAA&#10;" filled="f" stroked="f" strokeweight=".25pt">
              <v:textbox inset="1pt,1pt,1pt,1pt">
                <w:txbxContent>
                  <w:p w:rsidR="008167D5" w:rsidRDefault="008167D5" w:rsidP="00BA50D8">
                    <w:pPr>
                      <w:pStyle w:val="ab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№ докум.</w:t>
                    </w:r>
                  </w:p>
                </w:txbxContent>
              </v:textbox>
            </v:rect>
            <v:rect id="Rectangle 404" o:spid="_x0000_s4166" style="position:absolute;left:4983;top:19660;width:1534;height:309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RdEkb8A&#10;AADcAAAADwAAAGRycy9kb3ducmV2LnhtbERPz2vCMBS+D/wfwhN2m4kyRGtTKUJh13UbeHw0z7ba&#10;vNQkq91/vxwGO358v/PjbAcxkQ+9Yw3rlQJB3DjTc6vh86N62YEIEdng4Jg0/FCAY7F4yjEz7sHv&#10;NNWxFSmEQ4YauhjHTMrQdGQxrNxInLiL8xZjgr6VxuMjhdtBbpTaSos9p4YORzp11Nzqb6uhLK/z&#10;173eYxXkTvmteTVtedb6eTmXBxCR5vgv/nO/GQ0bldamM+kIyOIX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ABF0SRvwAAANwAAAAPAAAAAAAAAAAAAAAAAJgCAABkcnMvZG93bnJl&#10;di54bWxQSwUGAAAAAAQABAD1AAAAhAMAAAAA&#10;" filled="f" stroked="f" strokeweight=".25pt">
              <v:textbox inset="1pt,1pt,1pt,1pt">
                <w:txbxContent>
                  <w:p w:rsidR="008167D5" w:rsidRDefault="008167D5" w:rsidP="00BA50D8">
                    <w:pPr>
                      <w:pStyle w:val="ab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Подпись</w:t>
                    </w:r>
                  </w:p>
                </w:txbxContent>
              </v:textbox>
            </v:rect>
            <v:rect id="Rectangle 405" o:spid="_x0000_s4167" style="position:absolute;left:6604;top:19660;width:1000;height:309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lvhCsEA&#10;AADcAAAADwAAAGRycy9kb3ducmV2LnhtbESPQYvCMBSE7wv+h/CEva2JsohWoxRB8Gp3Fzw+mmdb&#10;bV5qErX+e7MgeBxm5htmue5tK27kQ+NYw3ikQBCXzjRcafj92X7NQISIbLB1TBoeFGC9GnwsMTPu&#10;znu6FbESCcIhQw11jF0mZShrshhGriNO3tF5izFJX0nj8Z7gtpUTpabSYsNpocaONjWV5+JqNeT5&#10;qf+7FHPcBjlTfmq+TZUftP4c9vkCRKQ+vsOv9s5omKg5/J9JR0Cung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G5b4QrBAAAA3AAAAA8AAAAAAAAAAAAAAAAAmAIAAGRycy9kb3du&#10;cmV2LnhtbFBLBQYAAAAABAAEAPUAAACGAwAAAAA=&#10;" filled="f" stroked="f" strokeweight=".25pt">
              <v:textbox inset="1pt,1pt,1pt,1pt">
                <w:txbxContent>
                  <w:p w:rsidR="008167D5" w:rsidRDefault="008167D5" w:rsidP="00BA50D8">
                    <w:pPr>
                      <w:pStyle w:val="ab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Дата</w:t>
                    </w:r>
                  </w:p>
                </w:txbxContent>
              </v:textbox>
            </v:rect>
            <v:rect id="Rectangle 406" o:spid="_x0000_s4168" style="position:absolute;left:18949;top:18977;width:1001;height:309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rjeSsAA&#10;AADcAAAADwAAAGRycy9kb3ducmV2LnhtbERPz2uDMBS+F/o/hFforY2WUTpnFBkUep3bYMeHeVNb&#10;8+KSVO1/vxwGO358v/NyMYOYyPnesoJ0n4AgbqzuuVXw8X7enUD4gKxxsEwKHuShLNarHDNtZ36j&#10;qQ6tiCHsM1TQhTBmUvqmI4N+b0fiyH1bZzBE6FqpHc4x3AzykCRHabDn2NDhSK8dNbf6bhRU1XX5&#10;/Kmf8ezlKXFH/aTb6kup7WapXkAEWsK/+M990QoOaZwfz8QjIItf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erjeSsAAAADcAAAADwAAAAAAAAAAAAAAAACYAgAAZHJzL2Rvd25y&#10;ZXYueG1sUEsFBgAAAAAEAAQA9QAAAIUDAAAAAA==&#10;" filled="f" stroked="f" strokeweight=".25pt">
              <v:textbox inset="1pt,1pt,1pt,1pt">
                <w:txbxContent>
                  <w:p w:rsidR="008167D5" w:rsidRDefault="008167D5" w:rsidP="00BA50D8">
                    <w:pPr>
                      <w:pStyle w:val="ab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Лист</w:t>
                    </w:r>
                  </w:p>
                </w:txbxContent>
              </v:textbox>
            </v:rect>
            <v:rect id="Rectangle 407" o:spid="_x0000_s4169" style="position:absolute;left:18949;top:19435;width:1001;height:423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fR70cEA&#10;AADcAAAADwAAAGRycy9kb3ducmV2LnhtbESPQYvCMBSE7wv+h/AEb2taEdFqlLIgeLWr4PHRPNtq&#10;81KTrNZ/bxYEj8PMfMOsNr1pxZ2cbywrSMcJCOLS6oYrBYff7fcchA/IGlvLpOBJHjbrwdcKM20f&#10;vKd7ESoRIewzVFCH0GVS+rImg35sO+Lona0zGKJ0ldQOHxFuWjlJkpk02HBcqLGjn5rKa/FnFOT5&#10;pT/eigVuvZwnbqanuspPSo2Gfb4EEagPn/C7vdMKJmkK/2fiEZDrF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BX0e9HBAAAA3AAAAA8AAAAAAAAAAAAAAAAAmAIAAGRycy9kb3du&#10;cmV2LnhtbFBLBQYAAAAABAAEAPUAAACGAwAAAAA=&#10;" filled="f" stroked="f" strokeweight=".25pt">
              <v:textbox inset="1pt,1pt,1pt,1pt">
                <w:txbxContent>
                  <w:p w:rsidR="008167D5" w:rsidRDefault="008167D5" w:rsidP="00BA50D8">
                    <w:pPr>
                      <w:pStyle w:val="ab"/>
                      <w:jc w:val="center"/>
                      <w:rPr>
                        <w:sz w:val="24"/>
                      </w:rPr>
                    </w:pPr>
                    <w:r>
                      <w:rPr>
                        <w:sz w:val="24"/>
                      </w:rPr>
                      <w:fldChar w:fldCharType="begin"/>
                    </w:r>
                    <w:r>
                      <w:rPr>
                        <w:sz w:val="24"/>
                      </w:rPr>
                      <w:instrText xml:space="preserve"> PAGE  \* LOWER </w:instrText>
                    </w:r>
                    <w:r>
                      <w:rPr>
                        <w:sz w:val="24"/>
                      </w:rPr>
                      <w:fldChar w:fldCharType="separate"/>
                    </w:r>
                    <w:r>
                      <w:rPr>
                        <w:sz w:val="24"/>
                      </w:rPr>
                      <w:t>1</w:t>
                    </w:r>
                    <w:r>
                      <w:rPr>
                        <w:sz w:val="24"/>
                      </w:rPr>
                      <w:fldChar w:fldCharType="end"/>
                    </w:r>
                  </w:p>
                </w:txbxContent>
              </v:textbox>
            </v:rect>
            <v:rect id="Rectangle 408" o:spid="_x0000_s4170" style="position:absolute;left:7745;top:19221;width:11075;height:477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SblpsEA&#10;AADcAAAADwAAAGRycy9kb3ducmV2LnhtbESPQYvCMBSE7wv+h/AEb2tqEdFqlLIgeLWr4PHRPNtq&#10;81KTrNZ/bxYEj8PMfMOsNr1pxZ2cbywrmIwTEMSl1Q1XCg6/2+85CB+QNbaWScGTPGzWg68VZto+&#10;eE/3IlQiQthnqKAOocuk9GVNBv3YdsTRO1tnMETpKqkdPiLctDJNkpk02HBcqLGjn5rKa/FnFOT5&#10;pT/eigVuvZwnbqanuspPSo2Gfb4EEagPn/C7vdMK0kkK/2fiEZDrF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OUm5abBAAAA3AAAAA8AAAAAAAAAAAAAAAAAmAIAAGRycy9kb3du&#10;cmV2LnhtbFBLBQYAAAAABAAEAPUAAACGAwAAAAA=&#10;" filled="f" stroked="f" strokeweight=".25pt">
              <v:textbox inset="1pt,1pt,1pt,1pt">
                <w:txbxContent>
                  <w:p w:rsidR="008167D5" w:rsidRDefault="008167D5" w:rsidP="00BA50D8">
                    <w:pPr>
                      <w:pStyle w:val="ab"/>
                      <w:jc w:val="center"/>
                    </w:pPr>
                    <w:r>
                      <w:t>НАЗВАНИЕ ДОКУМЕНТА</w:t>
                    </w:r>
                  </w:p>
                </w:txbxContent>
              </v:textbox>
            </v:rect>
            <w10:wrap anchorx="page" anchory="page"/>
            <w10:anchorlock/>
          </v:group>
        </w:pict>
      </w:r>
      <w:r w:rsidR="00BA50D8" w:rsidRPr="00F868F5">
        <w:rPr>
          <w:rFonts w:eastAsia="Times New Roman"/>
          <w:noProof/>
          <w:sz w:val="20"/>
          <w:szCs w:val="28"/>
        </w:rPr>
        <w:t xml:space="preserve"> </w:t>
      </w: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noProof/>
          <w:sz w:val="20"/>
          <w:szCs w:val="28"/>
        </w:rPr>
      </w:pP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noProof/>
          <w:sz w:val="20"/>
          <w:szCs w:val="28"/>
        </w:rPr>
      </w:pP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noProof/>
          <w:sz w:val="20"/>
          <w:szCs w:val="28"/>
        </w:rPr>
      </w:pP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noProof/>
          <w:sz w:val="20"/>
          <w:szCs w:val="28"/>
        </w:rPr>
      </w:pP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noProof/>
          <w:sz w:val="20"/>
          <w:szCs w:val="28"/>
        </w:rPr>
      </w:pP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noProof/>
          <w:sz w:val="20"/>
          <w:szCs w:val="28"/>
        </w:rPr>
      </w:pP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Pr="00F868F5" w:rsidRDefault="00BA50D8" w:rsidP="00BA50D8">
      <w:pPr>
        <w:spacing w:line="360" w:lineRule="auto"/>
        <w:rPr>
          <w:rFonts w:eastAsia="Times New Roman"/>
        </w:rPr>
      </w:pPr>
    </w:p>
    <w:p w:rsidR="00BA50D8" w:rsidRPr="00F868F5" w:rsidRDefault="00BA50D8" w:rsidP="00BA50D8">
      <w:pPr>
        <w:spacing w:line="360" w:lineRule="auto"/>
        <w:rPr>
          <w:rFonts w:eastAsia="Times New Roman"/>
        </w:rPr>
      </w:pPr>
    </w:p>
    <w:p w:rsidR="00BA50D8" w:rsidRPr="00F868F5" w:rsidRDefault="00BA50D8" w:rsidP="00BA50D8">
      <w:pPr>
        <w:spacing w:line="360" w:lineRule="auto"/>
        <w:rPr>
          <w:rFonts w:eastAsia="Times New Roman"/>
        </w:rPr>
      </w:pPr>
    </w:p>
    <w:p w:rsidR="00BA50D8" w:rsidRPr="00F868F5" w:rsidRDefault="00BA50D8" w:rsidP="00BA50D8">
      <w:pPr>
        <w:spacing w:line="360" w:lineRule="auto"/>
        <w:rPr>
          <w:rFonts w:eastAsia="Times New Roman"/>
        </w:rPr>
      </w:pPr>
    </w:p>
    <w:p w:rsidR="00BA50D8" w:rsidRPr="00F868F5" w:rsidRDefault="00BA50D8" w:rsidP="00BA50D8">
      <w:pPr>
        <w:spacing w:line="360" w:lineRule="auto"/>
        <w:rPr>
          <w:rFonts w:eastAsia="Times New Roman"/>
        </w:rPr>
      </w:pPr>
    </w:p>
    <w:p w:rsidR="00BA50D8" w:rsidRPr="00F868F5" w:rsidRDefault="00BA50D8" w:rsidP="00BA50D8">
      <w:pPr>
        <w:spacing w:line="360" w:lineRule="auto"/>
        <w:rPr>
          <w:rFonts w:eastAsia="Times New Roman"/>
        </w:rPr>
      </w:pPr>
    </w:p>
    <w:p w:rsidR="00BA50D8" w:rsidRPr="00F868F5" w:rsidRDefault="00BA50D8" w:rsidP="00BA50D8">
      <w:pPr>
        <w:spacing w:line="360" w:lineRule="auto"/>
        <w:rPr>
          <w:rFonts w:eastAsia="Times New Roman"/>
        </w:rPr>
      </w:pP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noProof/>
          <w:sz w:val="20"/>
          <w:szCs w:val="28"/>
        </w:rPr>
      </w:pP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noProof/>
          <w:sz w:val="20"/>
          <w:szCs w:val="28"/>
        </w:rPr>
      </w:pP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noProof/>
          <w:sz w:val="20"/>
          <w:szCs w:val="28"/>
        </w:rPr>
      </w:pP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noProof/>
          <w:sz w:val="20"/>
          <w:szCs w:val="28"/>
        </w:rPr>
      </w:pP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noProof/>
          <w:sz w:val="20"/>
          <w:szCs w:val="28"/>
        </w:rPr>
      </w:pP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noProof/>
          <w:sz w:val="20"/>
          <w:szCs w:val="28"/>
        </w:rPr>
      </w:pPr>
    </w:p>
    <w:p w:rsidR="00BA50D8" w:rsidRPr="00F868F5" w:rsidRDefault="001F1CF4" w:rsidP="00BA50D8">
      <w:pPr>
        <w:spacing w:line="360" w:lineRule="auto"/>
        <w:jc w:val="center"/>
        <w:rPr>
          <w:rFonts w:eastAsia="Times New Roman"/>
          <w:noProof/>
          <w:sz w:val="20"/>
          <w:szCs w:val="28"/>
        </w:rPr>
      </w:pPr>
      <w:r>
        <w:rPr>
          <w:rFonts w:eastAsia="Times New Roman"/>
          <w:noProof/>
          <w:sz w:val="20"/>
          <w:szCs w:val="28"/>
        </w:rPr>
        <w:pict>
          <v:group id="_x0000_s4171" style="position:absolute;left:0;text-align:left;margin-left:56.7pt;margin-top:19.85pt;width:518.8pt;height:802.3pt;z-index:251755520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" o:allowincell="f">
            <v:rect id="Rectangle 390" o:spid="_x0000_s4172" style="position:absolute;width:20000;height:20000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nhakcEA&#10;AADcAAAADwAAAGRycy9kb3ducmV2LnhtbERPzYrCMBC+C75DmAVvmq6I2K5RqiB4kt3qAwzNbFts&#10;JrWJbfXpN8KCt/n4fme9HUwtOmpdZVnB5ywCQZxbXXGh4HI+TFcgnEfWWFsmBQ9ysN2MR2tMtO35&#10;h7rMFyKEsEtQQel9k0jp8pIMupltiAP3a1uDPsC2kLrFPoSbWs6jaCkNVhwaSmxoX1J+ze5GwdUP&#10;3Sktsuchvuzi/HuX9vdbqtTkY0i/QHga/Fv87z7qMD9ewOuZcIHc/AE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F54WpHBAAAA3AAAAA8AAAAAAAAAAAAAAAAAmAIAAGRycy9kb3du&#10;cmV2LnhtbFBLBQYAAAAABAAEAPUAAACGAwAAAAA=&#10;" filled="f" strokeweight="2pt"/>
            <v:line id="Line 391" o:spid="_x0000_s4173" style="position:absolute;visibility:visible" from="1093,18949" to="1095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" strokeweight="2pt"/>
            <v:line id="Line 392" o:spid="_x0000_s4174" style="position:absolute;visibility:visible" from="10,18941" to="19977,1894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" strokeweight="2pt"/>
            <v:line id="Line 393" o:spid="_x0000_s4175" style="position:absolute;visibility:visible" from="2186,18949" to="2188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5ApJ8EAAADcAAAADwAAAGRycy9kb3ducmV2LnhtbERPS4vCMBC+C/sfwix403QXXLU2iggV&#10;b7KtF29jM31gMylN1PrvzcKCt/n4npNsBtOKO/WusazgaxqBIC6sbrhScMrTyQKE88gaW8uk4EkO&#10;NuuPUYKxtg/+pXvmKxFC2MWooPa+i6V0RU0G3dR2xIErbW/QB9hXUvf4COGmld9R9CMNNhwaauxo&#10;V1NxzW5GwfV8mqX7407nbbbVlyr150uplRp/DtsVCE+Df4v/3Qcd5i/n8PdMuECuX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ADkCknwQAAANwAAAAPAAAAAAAAAAAAAAAA&#10;AKECAABkcnMvZG93bnJldi54bWxQSwUGAAAAAAQABAD5AAAAjwMAAAAA&#10;" strokeweight="2pt"/>
            <v:line id="Line 394" o:spid="_x0000_s4176" style="position:absolute;visibility:visible" from="4919,18949" to="4921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g+9VcIAAADcAAAADwAAAGRycy9kb3ducmV2LnhtbESPQYvCQAyF74L/YYiwN50q7KLVUUSo&#10;eFu2evEWO7EtdjKlM2r99+aw4C3hvbz3ZbXpXaMe1IXas4HpJAFFXHhbc2ngdMzGc1AhIltsPJOB&#10;FwXYrIeDFabWP/mPHnkslYRwSNFAFWObah2KihyGiW+JRbv6zmGUtSu17fAp4a7RsyT50Q5rloYK&#10;W9pVVNzyuzNwO5++s/3vzh6bfGsvZRbPl6s15mvUb5egIvXxY/6/PljBXwitPCMT6PUb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cg+9VcIAAADcAAAADwAAAAAAAAAAAAAA&#10;AAChAgAAZHJzL2Rvd25yZXYueG1sUEsFBgAAAAAEAAQA+QAAAJADAAAAAA==&#10;" strokeweight="2pt"/>
            <v:line id="Line 395" o:spid="_x0000_s4177" style="position:absolute;visibility:visible" from="6557,18959" to="6559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" strokeweight="2pt"/>
            <v:line id="Line 396" o:spid="_x0000_s4178" style="position:absolute;visibility:visible" from="7650,18949" to="7652,1997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" strokeweight="2pt"/>
            <v:line id="Line 397" o:spid="_x0000_s4179" style="position:absolute;visibility:visible" from="18905,18949" to="18909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0BrgM78AAADcAAAADwAAAGRycy9kb3ducmV2LnhtbESPwQrCMBBE74L/EFbwpqmCItUoIlS8&#10;idVLb2uztsVmU5qo9e+NIHgcZuYNs9p0phZPal1lWcFkHIEgzq2uuFBwOSejBQjnkTXWlknBmxxs&#10;1v3eCmNtX3yiZ+oLESDsYlRQet/EUrq8JINubBvi4N1sa9AH2RZSt/gKcFPLaRTNpcGKw0KJDe1K&#10;yu/pwyi4Z5dZsj/u9LlOt/paJD673rRSw0G3XYLw1Pl/+Nc+aAXTaALfM+EIyPUH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0BrgM78AAADcAAAADwAAAAAAAAAAAAAAAACh&#10;AgAAZHJzL2Rvd25yZXYueG1sUEsFBgAAAAAEAAQA+QAAAI0DAAAAAA==&#10;" strokeweight="2pt"/>
            <v:line id="Line 398" o:spid="_x0000_s4180" style="position:absolute;visibility:visible" from="10,19293" to="7631,1929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Hv898QAAADcAAAADwAAAGRycy9kb3ducmV2LnhtbESP3WoCMRSE7wu+QziCdzXrXki7NUrx&#10;B5RelKoPcNycbrZuTpYk6urTN4Lg5TAz3zCTWWcbcSYfascKRsMMBHHpdM2Vgv1u9foGIkRkjY1j&#10;UnClALNp72WChXYX/qHzNlYiQTgUqMDE2BZShtKQxTB0LXHyfp23GJP0ldQeLwluG5ln2VharDkt&#10;GGxpbqg8bk9WwcYfvo6jW2XkgTd+2Xwv3oP9U2rQ7z4/QETq4jP8aK+1gjzL4X4mHQE5/Qc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ke/z3xAAAANwAAAAPAAAAAAAAAAAA&#10;AAAAAKECAABkcnMvZG93bnJldi54bWxQSwUGAAAAAAQABAD5AAAAkgMAAAAA&#10;" strokeweight="1pt"/>
            <v:line id="Line 399" o:spid="_x0000_s4181" style="position:absolute;visibility:visible" from="10,19646" to="7631,1964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4Tb38AAAADcAAAADwAAAGRycy9kb3ducmV2LnhtbESPwQrCMBBE74L/EFbwpqmKItUoIlS8&#10;idWLt7VZ22KzKU3U+vdGEDwOM/OGWa5bU4knNa60rGA0jEAQZ1aXnCs4n5LBHITzyBory6TgTQ7W&#10;q25nibG2Lz7SM/W5CBB2MSoovK9jKV1WkEE3tDVx8G62MeiDbHKpG3wFuKnkOIpm0mDJYaHAmrYF&#10;Zff0YRTcL+dpsjts9alKN/qaJ/5yvWml+r12swDhqfX/8K+91wrG0QS+Z8IRkKsP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E+E29/AAAAA3AAAAA8AAAAAAAAAAAAAAAAA&#10;oQIAAGRycy9kb3ducmV2LnhtbFBLBQYAAAAABAAEAPkAAACOAwAAAAA=&#10;" strokeweight="2pt"/>
            <v:line id="Line 400" o:spid="_x0000_s4182" style="position:absolute;visibility:visible" from="18919,19296" to="19990,1929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N7BGMUAAADcAAAADwAAAGRycy9kb3ducmV2LnhtbESP3WoCMRSE74W+QziF3tWsUsSuZhfp&#10;D1S8kKoPcNwcN6ubkyVJde3TN0LBy2FmvmHmZW9bcSYfGscKRsMMBHHldMO1gt3283kKIkRkja1j&#10;UnClAGXxMJhjrt2Fv+m8ibVIEA45KjAxdrmUoTJkMQxdR5y8g/MWY5K+ltrjJcFtK8dZNpEWG04L&#10;Bjt6M1SdNj9WwdLvV6fRb23knpf+o12/vwZ7VOrpsV/MQETq4z383/7SCsbZC9zOpCMgiz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RN7BGMUAAADcAAAADwAAAAAAAAAA&#10;AAAAAAChAgAAZHJzL2Rvd25yZXYueG1sUEsFBgAAAAAEAAQA+QAAAJMDAAAAAA==&#10;" strokeweight="1pt"/>
            <v:rect id="Rectangle 401" o:spid="_x0000_s4183" style="position:absolute;left:54;top:19660;width:1000;height:309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xbrD8IA&#10;AADcAAAADwAAAGRycy9kb3ducmV2LnhtbESPQWsCMRSE7wX/Q3iCt5ooKro1ylIQvLpW8PjYvO5u&#10;u3lZk1TXf28EocdhZr5h1tvetuJKPjSONUzGCgRx6UzDlYav4+59CSJEZIOtY9JwpwDbzeBtjZlx&#10;Nz7QtYiVSBAOGWqoY+wyKUNZk8Uwdh1x8r6dtxiT9JU0Hm8Jbls5VWohLTacFmrs6LOm8rf4sxry&#10;/Kc/XYoV7oJcKr8wM1PlZ61Hwz7/ABGpj//hV3tvNEzVHJ5n0hGQmwc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vFusPwgAAANwAAAAPAAAAAAAAAAAAAAAAAJgCAABkcnMvZG93&#10;bnJldi54bWxQSwUGAAAAAAQABAD1AAAAhwMAAAAA&#10;" filled="f" stroked="f" strokeweight=".25pt">
              <v:textbox inset="1pt,1pt,1pt,1pt">
                <w:txbxContent>
                  <w:p w:rsidR="008167D5" w:rsidRDefault="008167D5" w:rsidP="00BA50D8">
                    <w:pPr>
                      <w:pStyle w:val="ab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Изм.</w:t>
                    </w:r>
                  </w:p>
                </w:txbxContent>
              </v:textbox>
            </v:rect>
            <v:rect id="Rectangle 402" o:spid="_x0000_s4184" style="position:absolute;left:1139;top:19660;width:1001;height:309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8R1eMIA&#10;AADcAAAADwAAAGRycy9kb3ducmV2LnhtbESPQWvCQBSE70L/w/IKveluQwk2dQ2hIHg1KvT4yL4m&#10;abNv092txn/vCoLHYWa+YVblZAdxIh96xxpeFwoEceNMz62Gw34zX4IIEdng4Jg0XChAuX6arbAw&#10;7sw7OtWxFQnCoUANXYxjIWVoOrIYFm4kTt638xZjkr6VxuM5we0gM6VyabHntNDhSJ8dNb/1v9VQ&#10;VT/T8a9+x02QS+Vz82ba6kvrl+ep+gARaYqP8L29NRoylcPtTDoCcn0F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fxHV4wgAAANwAAAAPAAAAAAAAAAAAAAAAAJgCAABkcnMvZG93&#10;bnJldi54bWxQSwUGAAAAAAQABAD1AAAAhwMAAAAA&#10;" filled="f" stroked="f" strokeweight=".25pt">
              <v:textbox inset="1pt,1pt,1pt,1pt">
                <w:txbxContent>
                  <w:p w:rsidR="008167D5" w:rsidRDefault="008167D5" w:rsidP="00BA50D8">
                    <w:pPr>
                      <w:pStyle w:val="ab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Лист</w:t>
                    </w:r>
                  </w:p>
                </w:txbxContent>
              </v:textbox>
            </v:rect>
            <v:rect id="Rectangle 403" o:spid="_x0000_s4185" style="position:absolute;left:2267;top:19660;width:2573;height:309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IjQ48IA&#10;AADcAAAADwAAAGRycy9kb3ducmV2LnhtbESPQWsCMRSE7wX/Q3iCt5ooYnVrlKUgeHWt4PGxed3d&#10;dvOyJqmu/94IgsdhZr5hVpvetuJCPjSONUzGCgRx6UzDlYbvw/Z9ASJEZIOtY9JwowCb9eBthZlx&#10;V97TpYiVSBAOGWqoY+wyKUNZk8Uwdh1x8n6ctxiT9JU0Hq8Jbls5VWouLTacFmrs6Kum8q/4txry&#10;/Lc/noslboNcKD83M1PlJ61Hwz7/BBGpj6/ws70zGqbqAx5n0hGQ6zs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wiNDjwgAAANwAAAAPAAAAAAAAAAAAAAAAAJgCAABkcnMvZG93&#10;bnJldi54bWxQSwUGAAAAAAQABAD1AAAAhwMAAAAA&#10;" filled="f" stroked="f" strokeweight=".25pt">
              <v:textbox inset="1pt,1pt,1pt,1pt">
                <w:txbxContent>
                  <w:p w:rsidR="008167D5" w:rsidRDefault="008167D5" w:rsidP="00BA50D8">
                    <w:pPr>
                      <w:pStyle w:val="ab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№ докум.</w:t>
                    </w:r>
                  </w:p>
                </w:txbxContent>
              </v:textbox>
            </v:rect>
            <v:rect id="Rectangle 404" o:spid="_x0000_s4186" style="position:absolute;left:4983;top:19660;width:1534;height:309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RdEkb8A&#10;AADcAAAADwAAAGRycy9kb3ducmV2LnhtbERPz2vCMBS+D/wfwhN2m4kyRGtTKUJh13UbeHw0z7ba&#10;vNQkq91/vxwGO358v/PjbAcxkQ+9Yw3rlQJB3DjTc6vh86N62YEIEdng4Jg0/FCAY7F4yjEz7sHv&#10;NNWxFSmEQ4YauhjHTMrQdGQxrNxInLiL8xZjgr6VxuMjhdtBbpTaSos9p4YORzp11Nzqb6uhLK/z&#10;173eYxXkTvmteTVtedb6eTmXBxCR5vgv/nO/GQ0bldamM+kIyOIX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ABF0SRvwAAANwAAAAPAAAAAAAAAAAAAAAAAJgCAABkcnMvZG93bnJl&#10;di54bWxQSwUGAAAAAAQABAD1AAAAhAMAAAAA&#10;" filled="f" stroked="f" strokeweight=".25pt">
              <v:textbox inset="1pt,1pt,1pt,1pt">
                <w:txbxContent>
                  <w:p w:rsidR="008167D5" w:rsidRDefault="008167D5" w:rsidP="00BA50D8">
                    <w:pPr>
                      <w:pStyle w:val="ab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Подпись</w:t>
                    </w:r>
                  </w:p>
                </w:txbxContent>
              </v:textbox>
            </v:rect>
            <v:rect id="Rectangle 405" o:spid="_x0000_s4187" style="position:absolute;left:6604;top:19660;width:1000;height:309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lvhCsEA&#10;AADcAAAADwAAAGRycy9kb3ducmV2LnhtbESPQYvCMBSE7wv+h/CEva2JsohWoxRB8Gp3Fzw+mmdb&#10;bV5qErX+e7MgeBxm5htmue5tK27kQ+NYw3ikQBCXzjRcafj92X7NQISIbLB1TBoeFGC9GnwsMTPu&#10;znu6FbESCcIhQw11jF0mZShrshhGriNO3tF5izFJX0nj8Z7gtpUTpabSYsNpocaONjWV5+JqNeT5&#10;qf+7FHPcBjlTfmq+TZUftP4c9vkCRKQ+vsOv9s5omKg5/J9JR0Cung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G5b4QrBAAAA3AAAAA8AAAAAAAAAAAAAAAAAmAIAAGRycy9kb3du&#10;cmV2LnhtbFBLBQYAAAAABAAEAPUAAACGAwAAAAA=&#10;" filled="f" stroked="f" strokeweight=".25pt">
              <v:textbox inset="1pt,1pt,1pt,1pt">
                <w:txbxContent>
                  <w:p w:rsidR="008167D5" w:rsidRDefault="008167D5" w:rsidP="00BA50D8">
                    <w:pPr>
                      <w:pStyle w:val="ab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Дата</w:t>
                    </w:r>
                  </w:p>
                </w:txbxContent>
              </v:textbox>
            </v:rect>
            <v:rect id="Rectangle 406" o:spid="_x0000_s4188" style="position:absolute;left:18949;top:18977;width:1001;height:309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rjeSsAA&#10;AADcAAAADwAAAGRycy9kb3ducmV2LnhtbERPz2uDMBS+F/o/hFforY2WUTpnFBkUep3bYMeHeVNb&#10;8+KSVO1/vxwGO358v/NyMYOYyPnesoJ0n4AgbqzuuVXw8X7enUD4gKxxsEwKHuShLNarHDNtZ36j&#10;qQ6tiCHsM1TQhTBmUvqmI4N+b0fiyH1bZzBE6FqpHc4x3AzykCRHabDn2NDhSK8dNbf6bhRU1XX5&#10;/Kmf8ezlKXFH/aTb6kup7WapXkAEWsK/+M990QoOaZwfz8QjIItf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erjeSsAAAADcAAAADwAAAAAAAAAAAAAAAACYAgAAZHJzL2Rvd25y&#10;ZXYueG1sUEsFBgAAAAAEAAQA9QAAAIUDAAAAAA==&#10;" filled="f" stroked="f" strokeweight=".25pt">
              <v:textbox inset="1pt,1pt,1pt,1pt">
                <w:txbxContent>
                  <w:p w:rsidR="008167D5" w:rsidRDefault="008167D5" w:rsidP="00BA50D8">
                    <w:pPr>
                      <w:pStyle w:val="ab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Лист</w:t>
                    </w:r>
                  </w:p>
                </w:txbxContent>
              </v:textbox>
            </v:rect>
            <v:rect id="Rectangle 407" o:spid="_x0000_s4189" style="position:absolute;left:18949;top:19435;width:1001;height:423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fR70cEA&#10;AADcAAAADwAAAGRycy9kb3ducmV2LnhtbESPQYvCMBSE7wv+h/AEb2taEdFqlLIgeLWr4PHRPNtq&#10;81KTrNZ/bxYEj8PMfMOsNr1pxZ2cbywrSMcJCOLS6oYrBYff7fcchA/IGlvLpOBJHjbrwdcKM20f&#10;vKd7ESoRIewzVFCH0GVS+rImg35sO+Lona0zGKJ0ldQOHxFuWjlJkpk02HBcqLGjn5rKa/FnFOT5&#10;pT/eigVuvZwnbqanuspPSo2Gfb4EEagPn/C7vdMKJmkK/2fiEZDrF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BX0e9HBAAAA3AAAAA8AAAAAAAAAAAAAAAAAmAIAAGRycy9kb3du&#10;cmV2LnhtbFBLBQYAAAAABAAEAPUAAACGAwAAAAA=&#10;" filled="f" stroked="f" strokeweight=".25pt">
              <v:textbox inset="1pt,1pt,1pt,1pt">
                <w:txbxContent>
                  <w:p w:rsidR="008167D5" w:rsidRDefault="008167D5" w:rsidP="00BA50D8">
                    <w:pPr>
                      <w:pStyle w:val="ab"/>
                      <w:jc w:val="center"/>
                      <w:rPr>
                        <w:sz w:val="24"/>
                      </w:rPr>
                    </w:pPr>
                    <w:r>
                      <w:rPr>
                        <w:sz w:val="24"/>
                      </w:rPr>
                      <w:fldChar w:fldCharType="begin"/>
                    </w:r>
                    <w:r>
                      <w:rPr>
                        <w:sz w:val="24"/>
                      </w:rPr>
                      <w:instrText xml:space="preserve"> PAGE  \* LOWER </w:instrText>
                    </w:r>
                    <w:r>
                      <w:rPr>
                        <w:sz w:val="24"/>
                      </w:rPr>
                      <w:fldChar w:fldCharType="separate"/>
                    </w:r>
                    <w:r>
                      <w:rPr>
                        <w:sz w:val="24"/>
                      </w:rPr>
                      <w:t>1</w:t>
                    </w:r>
                    <w:r>
                      <w:rPr>
                        <w:sz w:val="24"/>
                      </w:rPr>
                      <w:fldChar w:fldCharType="end"/>
                    </w:r>
                  </w:p>
                </w:txbxContent>
              </v:textbox>
            </v:rect>
            <v:rect id="Rectangle 408" o:spid="_x0000_s4190" style="position:absolute;left:7745;top:19221;width:11075;height:477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SblpsEA&#10;AADcAAAADwAAAGRycy9kb3ducmV2LnhtbESPQYvCMBSE7wv+h/AEb2tqEdFqlLIgeLWr4PHRPNtq&#10;81KTrNZ/bxYEj8PMfMOsNr1pxZ2cbywrmIwTEMSl1Q1XCg6/2+85CB+QNbaWScGTPGzWg68VZto+&#10;eE/3IlQiQthnqKAOocuk9GVNBv3YdsTRO1tnMETpKqkdPiLctDJNkpk02HBcqLGjn5rKa/FnFOT5&#10;pT/eigVuvZwnbqanuspPSo2Gfb4EEagPn/C7vdMK0kkK/2fiEZDrF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OUm5abBAAAA3AAAAA8AAAAAAAAAAAAAAAAAmAIAAGRycy9kb3du&#10;cmV2LnhtbFBLBQYAAAAABAAEAPUAAACGAwAAAAA=&#10;" filled="f" stroked="f" strokeweight=".25pt">
              <v:textbox inset="1pt,1pt,1pt,1pt">
                <w:txbxContent>
                  <w:p w:rsidR="008167D5" w:rsidRDefault="008167D5" w:rsidP="00BA50D8">
                    <w:pPr>
                      <w:pStyle w:val="ab"/>
                      <w:jc w:val="center"/>
                    </w:pPr>
                    <w:r>
                      <w:t>НАЗВАНИЕ ДОКУМЕНТА</w:t>
                    </w:r>
                  </w:p>
                </w:txbxContent>
              </v:textbox>
            </v:rect>
            <w10:wrap anchorx="page" anchory="page"/>
            <w10:anchorlock/>
          </v:group>
        </w:pict>
      </w:r>
      <w:r w:rsidR="00BA50D8" w:rsidRPr="00F868F5">
        <w:rPr>
          <w:rFonts w:eastAsia="Times New Roman"/>
          <w:noProof/>
          <w:sz w:val="20"/>
          <w:szCs w:val="28"/>
        </w:rPr>
        <w:t xml:space="preserve"> </w:t>
      </w: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noProof/>
          <w:sz w:val="20"/>
          <w:szCs w:val="28"/>
        </w:rPr>
      </w:pP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noProof/>
          <w:sz w:val="20"/>
          <w:szCs w:val="28"/>
        </w:rPr>
      </w:pP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noProof/>
          <w:sz w:val="20"/>
          <w:szCs w:val="28"/>
        </w:rPr>
      </w:pP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noProof/>
          <w:sz w:val="20"/>
          <w:szCs w:val="28"/>
        </w:rPr>
      </w:pP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noProof/>
          <w:sz w:val="20"/>
          <w:szCs w:val="28"/>
        </w:rPr>
      </w:pP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noProof/>
          <w:sz w:val="20"/>
          <w:szCs w:val="28"/>
        </w:rPr>
      </w:pP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Pr="00F868F5" w:rsidRDefault="00BA50D8" w:rsidP="00BA50D8">
      <w:pPr>
        <w:spacing w:line="360" w:lineRule="auto"/>
        <w:rPr>
          <w:rFonts w:eastAsia="Times New Roman"/>
        </w:rPr>
      </w:pPr>
    </w:p>
    <w:p w:rsidR="00BA50D8" w:rsidRPr="00F868F5" w:rsidRDefault="00BA50D8" w:rsidP="00BA50D8">
      <w:pPr>
        <w:spacing w:line="360" w:lineRule="auto"/>
        <w:rPr>
          <w:rFonts w:eastAsia="Times New Roman"/>
        </w:rPr>
      </w:pPr>
    </w:p>
    <w:p w:rsidR="00BA50D8" w:rsidRPr="00F868F5" w:rsidRDefault="00BA50D8" w:rsidP="00BA50D8">
      <w:pPr>
        <w:spacing w:line="360" w:lineRule="auto"/>
        <w:rPr>
          <w:rFonts w:eastAsia="Times New Roman"/>
        </w:rPr>
      </w:pPr>
    </w:p>
    <w:p w:rsidR="00BA50D8" w:rsidRPr="00F868F5" w:rsidRDefault="00BA50D8" w:rsidP="00BA50D8">
      <w:pPr>
        <w:spacing w:line="360" w:lineRule="auto"/>
        <w:rPr>
          <w:rFonts w:eastAsia="Times New Roman"/>
        </w:rPr>
      </w:pPr>
    </w:p>
    <w:p w:rsidR="00BA50D8" w:rsidRPr="00F868F5" w:rsidRDefault="00BA50D8" w:rsidP="00BA50D8">
      <w:pPr>
        <w:spacing w:line="360" w:lineRule="auto"/>
        <w:rPr>
          <w:rFonts w:eastAsia="Times New Roman"/>
        </w:rPr>
      </w:pPr>
    </w:p>
    <w:p w:rsidR="00BA50D8" w:rsidRPr="00F868F5" w:rsidRDefault="00BA50D8" w:rsidP="00BA50D8">
      <w:pPr>
        <w:spacing w:line="360" w:lineRule="auto"/>
        <w:rPr>
          <w:rFonts w:eastAsia="Times New Roman"/>
        </w:rPr>
      </w:pPr>
    </w:p>
    <w:p w:rsidR="00BA50D8" w:rsidRPr="00F868F5" w:rsidRDefault="00BA50D8" w:rsidP="00BA50D8">
      <w:pPr>
        <w:spacing w:line="360" w:lineRule="auto"/>
        <w:rPr>
          <w:rFonts w:eastAsia="Times New Roman"/>
        </w:rPr>
      </w:pP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noProof/>
          <w:sz w:val="20"/>
          <w:szCs w:val="28"/>
        </w:rPr>
      </w:pP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noProof/>
          <w:sz w:val="20"/>
          <w:szCs w:val="28"/>
        </w:rPr>
      </w:pP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noProof/>
          <w:sz w:val="20"/>
          <w:szCs w:val="28"/>
        </w:rPr>
      </w:pP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noProof/>
          <w:sz w:val="20"/>
          <w:szCs w:val="28"/>
        </w:rPr>
      </w:pP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noProof/>
          <w:sz w:val="20"/>
          <w:szCs w:val="28"/>
        </w:rPr>
      </w:pP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noProof/>
          <w:sz w:val="20"/>
          <w:szCs w:val="28"/>
        </w:rPr>
      </w:pPr>
    </w:p>
    <w:p w:rsidR="00BA50D8" w:rsidRPr="00F868F5" w:rsidRDefault="001F1CF4" w:rsidP="00BA50D8">
      <w:pPr>
        <w:spacing w:line="360" w:lineRule="auto"/>
        <w:jc w:val="center"/>
        <w:rPr>
          <w:rFonts w:eastAsia="Times New Roman"/>
          <w:noProof/>
          <w:sz w:val="20"/>
          <w:szCs w:val="28"/>
        </w:rPr>
      </w:pPr>
      <w:r>
        <w:rPr>
          <w:rFonts w:eastAsia="Times New Roman"/>
          <w:noProof/>
          <w:sz w:val="20"/>
          <w:szCs w:val="28"/>
        </w:rPr>
        <w:pict>
          <v:group id="_x0000_s4191" style="position:absolute;left:0;text-align:left;margin-left:56.7pt;margin-top:19.85pt;width:518.8pt;height:802.3pt;z-index:251757568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" o:allowincell="f">
            <v:rect id="Rectangle 390" o:spid="_x0000_s4192" style="position:absolute;width:20000;height:20000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nhakcEA&#10;AADcAAAADwAAAGRycy9kb3ducmV2LnhtbERPzYrCMBC+C75DmAVvmq6I2K5RqiB4kt3qAwzNbFts&#10;JrWJbfXpN8KCt/n4fme9HUwtOmpdZVnB5ywCQZxbXXGh4HI+TFcgnEfWWFsmBQ9ysN2MR2tMtO35&#10;h7rMFyKEsEtQQel9k0jp8pIMupltiAP3a1uDPsC2kLrFPoSbWs6jaCkNVhwaSmxoX1J+ze5GwdUP&#10;3Sktsuchvuzi/HuX9vdbqtTkY0i/QHga/Fv87z7qMD9ewOuZcIHc/AE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F54WpHBAAAA3AAAAA8AAAAAAAAAAAAAAAAAmAIAAGRycy9kb3du&#10;cmV2LnhtbFBLBQYAAAAABAAEAPUAAACGAwAAAAA=&#10;" filled="f" strokeweight="2pt"/>
            <v:line id="Line 391" o:spid="_x0000_s4193" style="position:absolute;visibility:visible" from="1093,18949" to="1095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" strokeweight="2pt"/>
            <v:line id="Line 392" o:spid="_x0000_s4194" style="position:absolute;visibility:visible" from="10,18941" to="19977,1894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" strokeweight="2pt"/>
            <v:line id="Line 393" o:spid="_x0000_s4195" style="position:absolute;visibility:visible" from="2186,18949" to="2188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5ApJ8EAAADcAAAADwAAAGRycy9kb3ducmV2LnhtbERPS4vCMBC+C/sfwix403QXXLU2iggV&#10;b7KtF29jM31gMylN1PrvzcKCt/n4npNsBtOKO/WusazgaxqBIC6sbrhScMrTyQKE88gaW8uk4EkO&#10;NuuPUYKxtg/+pXvmKxFC2MWooPa+i6V0RU0G3dR2xIErbW/QB9hXUvf4COGmld9R9CMNNhwaauxo&#10;V1NxzW5GwfV8mqX7407nbbbVlyr150uplRp/DtsVCE+Df4v/3Qcd5i/n8PdMuECuX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ADkCknwQAAANwAAAAPAAAAAAAAAAAAAAAA&#10;AKECAABkcnMvZG93bnJldi54bWxQSwUGAAAAAAQABAD5AAAAjwMAAAAA&#10;" strokeweight="2pt"/>
            <v:line id="Line 394" o:spid="_x0000_s4196" style="position:absolute;visibility:visible" from="4919,18949" to="4921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g+9VcIAAADcAAAADwAAAGRycy9kb3ducmV2LnhtbESPQYvCQAyF74L/YYiwN50q7KLVUUSo&#10;eFu2evEWO7EtdjKlM2r99+aw4C3hvbz3ZbXpXaMe1IXas4HpJAFFXHhbc2ngdMzGc1AhIltsPJOB&#10;FwXYrIeDFabWP/mPHnkslYRwSNFAFWObah2KihyGiW+JRbv6zmGUtSu17fAp4a7RsyT50Q5rloYK&#10;W9pVVNzyuzNwO5++s/3vzh6bfGsvZRbPl6s15mvUb5egIvXxY/6/PljBXwitPCMT6PUb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cg+9VcIAAADcAAAADwAAAAAAAAAAAAAA&#10;AAChAgAAZHJzL2Rvd25yZXYueG1sUEsFBgAAAAAEAAQA+QAAAJADAAAAAA==&#10;" strokeweight="2pt"/>
            <v:line id="Line 395" o:spid="_x0000_s4197" style="position:absolute;visibility:visible" from="6557,18959" to="6559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" strokeweight="2pt"/>
            <v:line id="Line 396" o:spid="_x0000_s4198" style="position:absolute;visibility:visible" from="7650,18949" to="7652,1997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" strokeweight="2pt"/>
            <v:line id="Line 397" o:spid="_x0000_s4199" style="position:absolute;visibility:visible" from="18905,18949" to="18909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0BrgM78AAADcAAAADwAAAGRycy9kb3ducmV2LnhtbESPwQrCMBBE74L/EFbwpqmCItUoIlS8&#10;idVLb2uztsVmU5qo9e+NIHgcZuYNs9p0phZPal1lWcFkHIEgzq2uuFBwOSejBQjnkTXWlknBmxxs&#10;1v3eCmNtX3yiZ+oLESDsYlRQet/EUrq8JINubBvi4N1sa9AH2RZSt/gKcFPLaRTNpcGKw0KJDe1K&#10;yu/pwyi4Z5dZsj/u9LlOt/paJD673rRSw0G3XYLw1Pl/+Nc+aAXTaALfM+EIyPUH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0BrgM78AAADcAAAADwAAAAAAAAAAAAAAAACh&#10;AgAAZHJzL2Rvd25yZXYueG1sUEsFBgAAAAAEAAQA+QAAAI0DAAAAAA==&#10;" strokeweight="2pt"/>
            <v:line id="Line 398" o:spid="_x0000_s4200" style="position:absolute;visibility:visible" from="10,19293" to="7631,1929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Hv898QAAADcAAAADwAAAGRycy9kb3ducmV2LnhtbESP3WoCMRSE7wu+QziCdzXrXki7NUrx&#10;B5RelKoPcNycbrZuTpYk6urTN4Lg5TAz3zCTWWcbcSYfascKRsMMBHHpdM2Vgv1u9foGIkRkjY1j&#10;UnClALNp72WChXYX/qHzNlYiQTgUqMDE2BZShtKQxTB0LXHyfp23GJP0ldQeLwluG5ln2VharDkt&#10;GGxpbqg8bk9WwcYfvo6jW2XkgTd+2Xwv3oP9U2rQ7z4/QETq4jP8aK+1gjzL4X4mHQE5/Qc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ke/z3xAAAANwAAAAPAAAAAAAAAAAA&#10;AAAAAKECAABkcnMvZG93bnJldi54bWxQSwUGAAAAAAQABAD5AAAAkgMAAAAA&#10;" strokeweight="1pt"/>
            <v:line id="Line 399" o:spid="_x0000_s4201" style="position:absolute;visibility:visible" from="10,19646" to="7631,1964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4Tb38AAAADcAAAADwAAAGRycy9kb3ducmV2LnhtbESPwQrCMBBE74L/EFbwpqmKItUoIlS8&#10;idWLt7VZ22KzKU3U+vdGEDwOM/OGWa5bU4knNa60rGA0jEAQZ1aXnCs4n5LBHITzyBory6TgTQ7W&#10;q25nibG2Lz7SM/W5CBB2MSoovK9jKV1WkEE3tDVx8G62MeiDbHKpG3wFuKnkOIpm0mDJYaHAmrYF&#10;Zff0YRTcL+dpsjts9alKN/qaJ/5yvWml+r12swDhqfX/8K+91wrG0QS+Z8IRkKsP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E+E29/AAAAA3AAAAA8AAAAAAAAAAAAAAAAA&#10;oQIAAGRycy9kb3ducmV2LnhtbFBLBQYAAAAABAAEAPkAAACOAwAAAAA=&#10;" strokeweight="2pt"/>
            <v:line id="Line 400" o:spid="_x0000_s4202" style="position:absolute;visibility:visible" from="18919,19296" to="19990,1929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N7BGMUAAADcAAAADwAAAGRycy9kb3ducmV2LnhtbESP3WoCMRSE74W+QziF3tWsUsSuZhfp&#10;D1S8kKoPcNwcN6ubkyVJde3TN0LBy2FmvmHmZW9bcSYfGscKRsMMBHHldMO1gt3283kKIkRkja1j&#10;UnClAGXxMJhjrt2Fv+m8ibVIEA45KjAxdrmUoTJkMQxdR5y8g/MWY5K+ltrjJcFtK8dZNpEWG04L&#10;Bjt6M1SdNj9WwdLvV6fRb23knpf+o12/vwZ7VOrpsV/MQETq4z383/7SCsbZC9zOpCMgiz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RN7BGMUAAADcAAAADwAAAAAAAAAA&#10;AAAAAAChAgAAZHJzL2Rvd25yZXYueG1sUEsFBgAAAAAEAAQA+QAAAJMDAAAAAA==&#10;" strokeweight="1pt"/>
            <v:rect id="Rectangle 401" o:spid="_x0000_s4203" style="position:absolute;left:54;top:19660;width:1000;height:309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xbrD8IA&#10;AADcAAAADwAAAGRycy9kb3ducmV2LnhtbESPQWsCMRSE7wX/Q3iCt5ooKro1ylIQvLpW8PjYvO5u&#10;u3lZk1TXf28EocdhZr5h1tvetuJKPjSONUzGCgRx6UzDlYav4+59CSJEZIOtY9JwpwDbzeBtjZlx&#10;Nz7QtYiVSBAOGWqoY+wyKUNZk8Uwdh1x8r6dtxiT9JU0Hm8Jbls5VWohLTacFmrs6LOm8rf4sxry&#10;/Kc/XYoV7oJcKr8wM1PlZ61Hwz7/ABGpj//hV3tvNEzVHJ5n0hGQmwc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vFusPwgAAANwAAAAPAAAAAAAAAAAAAAAAAJgCAABkcnMvZG93&#10;bnJldi54bWxQSwUGAAAAAAQABAD1AAAAhwMAAAAA&#10;" filled="f" stroked="f" strokeweight=".25pt">
              <v:textbox inset="1pt,1pt,1pt,1pt">
                <w:txbxContent>
                  <w:p w:rsidR="008167D5" w:rsidRDefault="008167D5" w:rsidP="00BA50D8">
                    <w:pPr>
                      <w:pStyle w:val="ab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Изм.</w:t>
                    </w:r>
                  </w:p>
                </w:txbxContent>
              </v:textbox>
            </v:rect>
            <v:rect id="Rectangle 402" o:spid="_x0000_s4204" style="position:absolute;left:1139;top:19660;width:1001;height:309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8R1eMIA&#10;AADcAAAADwAAAGRycy9kb3ducmV2LnhtbESPQWvCQBSE70L/w/IKveluQwk2dQ2hIHg1KvT4yL4m&#10;abNv092txn/vCoLHYWa+YVblZAdxIh96xxpeFwoEceNMz62Gw34zX4IIEdng4Jg0XChAuX6arbAw&#10;7sw7OtWxFQnCoUANXYxjIWVoOrIYFm4kTt638xZjkr6VxuM5we0gM6VyabHntNDhSJ8dNb/1v9VQ&#10;VT/T8a9+x02QS+Vz82ba6kvrl+ep+gARaYqP8L29NRoylcPtTDoCcn0F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fxHV4wgAAANwAAAAPAAAAAAAAAAAAAAAAAJgCAABkcnMvZG93&#10;bnJldi54bWxQSwUGAAAAAAQABAD1AAAAhwMAAAAA&#10;" filled="f" stroked="f" strokeweight=".25pt">
              <v:textbox inset="1pt,1pt,1pt,1pt">
                <w:txbxContent>
                  <w:p w:rsidR="008167D5" w:rsidRDefault="008167D5" w:rsidP="00BA50D8">
                    <w:pPr>
                      <w:pStyle w:val="ab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Лист</w:t>
                    </w:r>
                  </w:p>
                </w:txbxContent>
              </v:textbox>
            </v:rect>
            <v:rect id="Rectangle 403" o:spid="_x0000_s4205" style="position:absolute;left:2267;top:19660;width:2573;height:309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IjQ48IA&#10;AADcAAAADwAAAGRycy9kb3ducmV2LnhtbESPQWsCMRSE7wX/Q3iCt5ooYnVrlKUgeHWt4PGxed3d&#10;dvOyJqmu/94IgsdhZr5hVpvetuJCPjSONUzGCgRx6UzDlYbvw/Z9ASJEZIOtY9JwowCb9eBthZlx&#10;V97TpYiVSBAOGWqoY+wyKUNZk8Uwdh1x8n6ctxiT9JU0Hq8Jbls5VWouLTacFmrs6Kum8q/4txry&#10;/Lc/noslboNcKD83M1PlJ61Hwz7/BBGpj6/ws70zGqbqAx5n0hGQ6zs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wiNDjwgAAANwAAAAPAAAAAAAAAAAAAAAAAJgCAABkcnMvZG93&#10;bnJldi54bWxQSwUGAAAAAAQABAD1AAAAhwMAAAAA&#10;" filled="f" stroked="f" strokeweight=".25pt">
              <v:textbox inset="1pt,1pt,1pt,1pt">
                <w:txbxContent>
                  <w:p w:rsidR="008167D5" w:rsidRDefault="008167D5" w:rsidP="00BA50D8">
                    <w:pPr>
                      <w:pStyle w:val="ab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№ докум.</w:t>
                    </w:r>
                  </w:p>
                </w:txbxContent>
              </v:textbox>
            </v:rect>
            <v:rect id="Rectangle 404" o:spid="_x0000_s4206" style="position:absolute;left:4983;top:19660;width:1534;height:309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RdEkb8A&#10;AADcAAAADwAAAGRycy9kb3ducmV2LnhtbERPz2vCMBS+D/wfwhN2m4kyRGtTKUJh13UbeHw0z7ba&#10;vNQkq91/vxwGO358v/PjbAcxkQ+9Yw3rlQJB3DjTc6vh86N62YEIEdng4Jg0/FCAY7F4yjEz7sHv&#10;NNWxFSmEQ4YauhjHTMrQdGQxrNxInLiL8xZjgr6VxuMjhdtBbpTaSos9p4YORzp11Nzqb6uhLK/z&#10;173eYxXkTvmteTVtedb6eTmXBxCR5vgv/nO/GQ0bldamM+kIyOIX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ABF0SRvwAAANwAAAAPAAAAAAAAAAAAAAAAAJgCAABkcnMvZG93bnJl&#10;di54bWxQSwUGAAAAAAQABAD1AAAAhAMAAAAA&#10;" filled="f" stroked="f" strokeweight=".25pt">
              <v:textbox inset="1pt,1pt,1pt,1pt">
                <w:txbxContent>
                  <w:p w:rsidR="008167D5" w:rsidRDefault="008167D5" w:rsidP="00BA50D8">
                    <w:pPr>
                      <w:pStyle w:val="ab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Подпись</w:t>
                    </w:r>
                  </w:p>
                </w:txbxContent>
              </v:textbox>
            </v:rect>
            <v:rect id="Rectangle 405" o:spid="_x0000_s4207" style="position:absolute;left:6604;top:19660;width:1000;height:309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lvhCsEA&#10;AADcAAAADwAAAGRycy9kb3ducmV2LnhtbESPQYvCMBSE7wv+h/CEva2JsohWoxRB8Gp3Fzw+mmdb&#10;bV5qErX+e7MgeBxm5htmue5tK27kQ+NYw3ikQBCXzjRcafj92X7NQISIbLB1TBoeFGC9GnwsMTPu&#10;znu6FbESCcIhQw11jF0mZShrshhGriNO3tF5izFJX0nj8Z7gtpUTpabSYsNpocaONjWV5+JqNeT5&#10;qf+7FHPcBjlTfmq+TZUftP4c9vkCRKQ+vsOv9s5omKg5/J9JR0Cung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G5b4QrBAAAA3AAAAA8AAAAAAAAAAAAAAAAAmAIAAGRycy9kb3du&#10;cmV2LnhtbFBLBQYAAAAABAAEAPUAAACGAwAAAAA=&#10;" filled="f" stroked="f" strokeweight=".25pt">
              <v:textbox inset="1pt,1pt,1pt,1pt">
                <w:txbxContent>
                  <w:p w:rsidR="008167D5" w:rsidRDefault="008167D5" w:rsidP="00BA50D8">
                    <w:pPr>
                      <w:pStyle w:val="ab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Дата</w:t>
                    </w:r>
                  </w:p>
                </w:txbxContent>
              </v:textbox>
            </v:rect>
            <v:rect id="Rectangle 406" o:spid="_x0000_s4208" style="position:absolute;left:18949;top:18977;width:1001;height:309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rjeSsAA&#10;AADcAAAADwAAAGRycy9kb3ducmV2LnhtbERPz2uDMBS+F/o/hFforY2WUTpnFBkUep3bYMeHeVNb&#10;8+KSVO1/vxwGO358v/NyMYOYyPnesoJ0n4AgbqzuuVXw8X7enUD4gKxxsEwKHuShLNarHDNtZ36j&#10;qQ6tiCHsM1TQhTBmUvqmI4N+b0fiyH1bZzBE6FqpHc4x3AzykCRHabDn2NDhSK8dNbf6bhRU1XX5&#10;/Kmf8ezlKXFH/aTb6kup7WapXkAEWsK/+M990QoOaZwfz8QjIItf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erjeSsAAAADcAAAADwAAAAAAAAAAAAAAAACYAgAAZHJzL2Rvd25y&#10;ZXYueG1sUEsFBgAAAAAEAAQA9QAAAIUDAAAAAA==&#10;" filled="f" stroked="f" strokeweight=".25pt">
              <v:textbox inset="1pt,1pt,1pt,1pt">
                <w:txbxContent>
                  <w:p w:rsidR="008167D5" w:rsidRDefault="008167D5" w:rsidP="00BA50D8">
                    <w:pPr>
                      <w:pStyle w:val="ab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Лист</w:t>
                    </w:r>
                  </w:p>
                </w:txbxContent>
              </v:textbox>
            </v:rect>
            <v:rect id="Rectangle 407" o:spid="_x0000_s4209" style="position:absolute;left:18949;top:19435;width:1001;height:423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fR70cEA&#10;AADcAAAADwAAAGRycy9kb3ducmV2LnhtbESPQYvCMBSE7wv+h/AEb2taEdFqlLIgeLWr4PHRPNtq&#10;81KTrNZ/bxYEj8PMfMOsNr1pxZ2cbywrSMcJCOLS6oYrBYff7fcchA/IGlvLpOBJHjbrwdcKM20f&#10;vKd7ESoRIewzVFCH0GVS+rImg35sO+Lona0zGKJ0ldQOHxFuWjlJkpk02HBcqLGjn5rKa/FnFOT5&#10;pT/eigVuvZwnbqanuspPSo2Gfb4EEagPn/C7vdMKJmkK/2fiEZDrF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BX0e9HBAAAA3AAAAA8AAAAAAAAAAAAAAAAAmAIAAGRycy9kb3du&#10;cmV2LnhtbFBLBQYAAAAABAAEAPUAAACGAwAAAAA=&#10;" filled="f" stroked="f" strokeweight=".25pt">
              <v:textbox inset="1pt,1pt,1pt,1pt">
                <w:txbxContent>
                  <w:p w:rsidR="008167D5" w:rsidRDefault="008167D5" w:rsidP="00BA50D8">
                    <w:pPr>
                      <w:pStyle w:val="ab"/>
                      <w:jc w:val="center"/>
                      <w:rPr>
                        <w:sz w:val="24"/>
                      </w:rPr>
                    </w:pPr>
                    <w:r>
                      <w:rPr>
                        <w:sz w:val="24"/>
                      </w:rPr>
                      <w:fldChar w:fldCharType="begin"/>
                    </w:r>
                    <w:r>
                      <w:rPr>
                        <w:sz w:val="24"/>
                      </w:rPr>
                      <w:instrText xml:space="preserve"> PAGE  \* LOWER </w:instrText>
                    </w:r>
                    <w:r>
                      <w:rPr>
                        <w:sz w:val="24"/>
                      </w:rPr>
                      <w:fldChar w:fldCharType="separate"/>
                    </w:r>
                    <w:r>
                      <w:rPr>
                        <w:sz w:val="24"/>
                      </w:rPr>
                      <w:t>1</w:t>
                    </w:r>
                    <w:r>
                      <w:rPr>
                        <w:sz w:val="24"/>
                      </w:rPr>
                      <w:fldChar w:fldCharType="end"/>
                    </w:r>
                  </w:p>
                </w:txbxContent>
              </v:textbox>
            </v:rect>
            <v:rect id="Rectangle 408" o:spid="_x0000_s4210" style="position:absolute;left:7745;top:19221;width:11075;height:477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SblpsEA&#10;AADcAAAADwAAAGRycy9kb3ducmV2LnhtbESPQYvCMBSE7wv+h/AEb2tqEdFqlLIgeLWr4PHRPNtq&#10;81KTrNZ/bxYEj8PMfMOsNr1pxZ2cbywrmIwTEMSl1Q1XCg6/2+85CB+QNbaWScGTPGzWg68VZto+&#10;eE/3IlQiQthnqKAOocuk9GVNBv3YdsTRO1tnMETpKqkdPiLctDJNkpk02HBcqLGjn5rKa/FnFOT5&#10;pT/eigVuvZwnbqanuspPSo2Gfb4EEagPn/C7vdMK0kkK/2fiEZDrF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OUm5abBAAAA3AAAAA8AAAAAAAAAAAAAAAAAmAIAAGRycy9kb3du&#10;cmV2LnhtbFBLBQYAAAAABAAEAPUAAACGAwAAAAA=&#10;" filled="f" stroked="f" strokeweight=".25pt">
              <v:textbox inset="1pt,1pt,1pt,1pt">
                <w:txbxContent>
                  <w:p w:rsidR="008167D5" w:rsidRDefault="008167D5" w:rsidP="00BA50D8">
                    <w:pPr>
                      <w:pStyle w:val="ab"/>
                      <w:jc w:val="center"/>
                    </w:pPr>
                    <w:r>
                      <w:t>НАЗВАНИЕ ДОКУМЕНТА</w:t>
                    </w:r>
                  </w:p>
                </w:txbxContent>
              </v:textbox>
            </v:rect>
            <w10:wrap anchorx="page" anchory="page"/>
            <w10:anchorlock/>
          </v:group>
        </w:pict>
      </w:r>
      <w:r w:rsidR="00BA50D8" w:rsidRPr="00F868F5">
        <w:rPr>
          <w:rFonts w:eastAsia="Times New Roman"/>
          <w:noProof/>
          <w:sz w:val="20"/>
          <w:szCs w:val="28"/>
        </w:rPr>
        <w:t xml:space="preserve"> </w:t>
      </w: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noProof/>
          <w:sz w:val="20"/>
          <w:szCs w:val="28"/>
        </w:rPr>
      </w:pP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noProof/>
          <w:sz w:val="20"/>
          <w:szCs w:val="28"/>
        </w:rPr>
      </w:pP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noProof/>
          <w:sz w:val="20"/>
          <w:szCs w:val="28"/>
        </w:rPr>
      </w:pP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noProof/>
          <w:sz w:val="20"/>
          <w:szCs w:val="28"/>
        </w:rPr>
      </w:pP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noProof/>
          <w:sz w:val="20"/>
          <w:szCs w:val="28"/>
        </w:rPr>
      </w:pP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noProof/>
          <w:sz w:val="20"/>
          <w:szCs w:val="28"/>
        </w:rPr>
      </w:pP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Pr="00F868F5" w:rsidRDefault="00BA50D8" w:rsidP="00BA50D8">
      <w:pPr>
        <w:spacing w:line="360" w:lineRule="auto"/>
        <w:rPr>
          <w:rFonts w:eastAsia="Times New Roman"/>
        </w:rPr>
      </w:pPr>
    </w:p>
    <w:p w:rsidR="00BA50D8" w:rsidRPr="00F868F5" w:rsidRDefault="00BA50D8" w:rsidP="00BA50D8">
      <w:pPr>
        <w:spacing w:line="360" w:lineRule="auto"/>
        <w:rPr>
          <w:rFonts w:eastAsia="Times New Roman"/>
        </w:rPr>
      </w:pPr>
    </w:p>
    <w:p w:rsidR="00BA50D8" w:rsidRPr="00F868F5" w:rsidRDefault="00BA50D8" w:rsidP="00BA50D8">
      <w:pPr>
        <w:spacing w:line="360" w:lineRule="auto"/>
        <w:rPr>
          <w:rFonts w:eastAsia="Times New Roman"/>
        </w:rPr>
      </w:pPr>
    </w:p>
    <w:p w:rsidR="00BA50D8" w:rsidRPr="00F868F5" w:rsidRDefault="00BA50D8" w:rsidP="00BA50D8">
      <w:pPr>
        <w:spacing w:line="360" w:lineRule="auto"/>
        <w:rPr>
          <w:rFonts w:eastAsia="Times New Roman"/>
        </w:rPr>
      </w:pPr>
    </w:p>
    <w:p w:rsidR="00BA50D8" w:rsidRPr="00F868F5" w:rsidRDefault="00BA50D8" w:rsidP="00BA50D8">
      <w:pPr>
        <w:spacing w:line="360" w:lineRule="auto"/>
        <w:rPr>
          <w:rFonts w:eastAsia="Times New Roman"/>
        </w:rPr>
      </w:pPr>
    </w:p>
    <w:p w:rsidR="00BA50D8" w:rsidRPr="00F868F5" w:rsidRDefault="00BA50D8" w:rsidP="00BA50D8">
      <w:pPr>
        <w:spacing w:line="360" w:lineRule="auto"/>
        <w:rPr>
          <w:rFonts w:eastAsia="Times New Roman"/>
        </w:rPr>
      </w:pPr>
    </w:p>
    <w:p w:rsidR="00BA50D8" w:rsidRPr="00F868F5" w:rsidRDefault="00BA50D8" w:rsidP="00BA50D8">
      <w:pPr>
        <w:spacing w:line="360" w:lineRule="auto"/>
        <w:rPr>
          <w:rFonts w:eastAsia="Times New Roman"/>
        </w:rPr>
      </w:pP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noProof/>
          <w:sz w:val="20"/>
          <w:szCs w:val="28"/>
        </w:rPr>
      </w:pP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noProof/>
          <w:sz w:val="20"/>
          <w:szCs w:val="28"/>
        </w:rPr>
      </w:pP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noProof/>
          <w:sz w:val="20"/>
          <w:szCs w:val="28"/>
        </w:rPr>
      </w:pP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noProof/>
          <w:sz w:val="20"/>
          <w:szCs w:val="28"/>
        </w:rPr>
      </w:pP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noProof/>
          <w:sz w:val="20"/>
          <w:szCs w:val="28"/>
        </w:rPr>
      </w:pP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noProof/>
          <w:sz w:val="20"/>
          <w:szCs w:val="28"/>
        </w:rPr>
      </w:pPr>
    </w:p>
    <w:p w:rsidR="00BA50D8" w:rsidRPr="00F868F5" w:rsidRDefault="001F1CF4" w:rsidP="00BA50D8">
      <w:pPr>
        <w:spacing w:line="360" w:lineRule="auto"/>
        <w:jc w:val="center"/>
        <w:rPr>
          <w:rFonts w:eastAsia="Times New Roman"/>
          <w:noProof/>
          <w:sz w:val="20"/>
          <w:szCs w:val="28"/>
        </w:rPr>
      </w:pPr>
      <w:r>
        <w:rPr>
          <w:rFonts w:eastAsia="Times New Roman"/>
          <w:noProof/>
          <w:sz w:val="20"/>
          <w:szCs w:val="28"/>
        </w:rPr>
        <w:pict>
          <v:group id="_x0000_s4211" style="position:absolute;left:0;text-align:left;margin-left:56.7pt;margin-top:19.85pt;width:518.8pt;height:802.3pt;z-index:251759616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" o:allowincell="f">
            <v:rect id="Rectangle 390" o:spid="_x0000_s4212" style="position:absolute;width:20000;height:20000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nhakcEA&#10;AADcAAAADwAAAGRycy9kb3ducmV2LnhtbERPzYrCMBC+C75DmAVvmq6I2K5RqiB4kt3qAwzNbFts&#10;JrWJbfXpN8KCt/n4fme9HUwtOmpdZVnB5ywCQZxbXXGh4HI+TFcgnEfWWFsmBQ9ysN2MR2tMtO35&#10;h7rMFyKEsEtQQel9k0jp8pIMupltiAP3a1uDPsC2kLrFPoSbWs6jaCkNVhwaSmxoX1J+ze5GwdUP&#10;3Sktsuchvuzi/HuX9vdbqtTkY0i/QHga/Fv87z7qMD9ewOuZcIHc/AE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F54WpHBAAAA3AAAAA8AAAAAAAAAAAAAAAAAmAIAAGRycy9kb3du&#10;cmV2LnhtbFBLBQYAAAAABAAEAPUAAACGAwAAAAA=&#10;" filled="f" strokeweight="2pt"/>
            <v:line id="Line 391" o:spid="_x0000_s4213" style="position:absolute;visibility:visible" from="1093,18949" to="1095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" strokeweight="2pt"/>
            <v:line id="Line 392" o:spid="_x0000_s4214" style="position:absolute;visibility:visible" from="10,18941" to="19977,1894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" strokeweight="2pt"/>
            <v:line id="Line 393" o:spid="_x0000_s4215" style="position:absolute;visibility:visible" from="2186,18949" to="2188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5ApJ8EAAADcAAAADwAAAGRycy9kb3ducmV2LnhtbERPS4vCMBC+C/sfwix403QXXLU2iggV&#10;b7KtF29jM31gMylN1PrvzcKCt/n4npNsBtOKO/WusazgaxqBIC6sbrhScMrTyQKE88gaW8uk4EkO&#10;NuuPUYKxtg/+pXvmKxFC2MWooPa+i6V0RU0G3dR2xIErbW/QB9hXUvf4COGmld9R9CMNNhwaauxo&#10;V1NxzW5GwfV8mqX7407nbbbVlyr150uplRp/DtsVCE+Df4v/3Qcd5i/n8PdMuECuX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ADkCknwQAAANwAAAAPAAAAAAAAAAAAAAAA&#10;AKECAABkcnMvZG93bnJldi54bWxQSwUGAAAAAAQABAD5AAAAjwMAAAAA&#10;" strokeweight="2pt"/>
            <v:line id="Line 394" o:spid="_x0000_s4216" style="position:absolute;visibility:visible" from="4919,18949" to="4921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g+9VcIAAADcAAAADwAAAGRycy9kb3ducmV2LnhtbESPQYvCQAyF74L/YYiwN50q7KLVUUSo&#10;eFu2evEWO7EtdjKlM2r99+aw4C3hvbz3ZbXpXaMe1IXas4HpJAFFXHhbc2ngdMzGc1AhIltsPJOB&#10;FwXYrIeDFabWP/mPHnkslYRwSNFAFWObah2KihyGiW+JRbv6zmGUtSu17fAp4a7RsyT50Q5rloYK&#10;W9pVVNzyuzNwO5++s/3vzh6bfGsvZRbPl6s15mvUb5egIvXxY/6/PljBXwitPCMT6PUb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cg+9VcIAAADcAAAADwAAAAAAAAAAAAAA&#10;AAChAgAAZHJzL2Rvd25yZXYueG1sUEsFBgAAAAAEAAQA+QAAAJADAAAAAA==&#10;" strokeweight="2pt"/>
            <v:line id="Line 395" o:spid="_x0000_s4217" style="position:absolute;visibility:visible" from="6557,18959" to="6559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" strokeweight="2pt"/>
            <v:line id="Line 396" o:spid="_x0000_s4218" style="position:absolute;visibility:visible" from="7650,18949" to="7652,1997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" strokeweight="2pt"/>
            <v:line id="Line 397" o:spid="_x0000_s4219" style="position:absolute;visibility:visible" from="18905,18949" to="18909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0BrgM78AAADcAAAADwAAAGRycy9kb3ducmV2LnhtbESPwQrCMBBE74L/EFbwpqmCItUoIlS8&#10;idVLb2uztsVmU5qo9e+NIHgcZuYNs9p0phZPal1lWcFkHIEgzq2uuFBwOSejBQjnkTXWlknBmxxs&#10;1v3eCmNtX3yiZ+oLESDsYlRQet/EUrq8JINubBvi4N1sa9AH2RZSt/gKcFPLaRTNpcGKw0KJDe1K&#10;yu/pwyi4Z5dZsj/u9LlOt/paJD673rRSw0G3XYLw1Pl/+Nc+aAXTaALfM+EIyPUH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0BrgM78AAADcAAAADwAAAAAAAAAAAAAAAACh&#10;AgAAZHJzL2Rvd25yZXYueG1sUEsFBgAAAAAEAAQA+QAAAI0DAAAAAA==&#10;" strokeweight="2pt"/>
            <v:line id="Line 398" o:spid="_x0000_s4220" style="position:absolute;visibility:visible" from="10,19293" to="7631,1929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Hv898QAAADcAAAADwAAAGRycy9kb3ducmV2LnhtbESP3WoCMRSE7wu+QziCdzXrXki7NUrx&#10;B5RelKoPcNycbrZuTpYk6urTN4Lg5TAz3zCTWWcbcSYfascKRsMMBHHpdM2Vgv1u9foGIkRkjY1j&#10;UnClALNp72WChXYX/qHzNlYiQTgUqMDE2BZShtKQxTB0LXHyfp23GJP0ldQeLwluG5ln2VharDkt&#10;GGxpbqg8bk9WwcYfvo6jW2XkgTd+2Xwv3oP9U2rQ7z4/QETq4jP8aK+1gjzL4X4mHQE5/Qc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ke/z3xAAAANwAAAAPAAAAAAAAAAAA&#10;AAAAAKECAABkcnMvZG93bnJldi54bWxQSwUGAAAAAAQABAD5AAAAkgMAAAAA&#10;" strokeweight="1pt"/>
            <v:line id="Line 399" o:spid="_x0000_s4221" style="position:absolute;visibility:visible" from="10,19646" to="7631,1964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4Tb38AAAADcAAAADwAAAGRycy9kb3ducmV2LnhtbESPwQrCMBBE74L/EFbwpqmKItUoIlS8&#10;idWLt7VZ22KzKU3U+vdGEDwOM/OGWa5bU4knNa60rGA0jEAQZ1aXnCs4n5LBHITzyBory6TgTQ7W&#10;q25nibG2Lz7SM/W5CBB2MSoovK9jKV1WkEE3tDVx8G62MeiDbHKpG3wFuKnkOIpm0mDJYaHAmrYF&#10;Zff0YRTcL+dpsjts9alKN/qaJ/5yvWml+r12swDhqfX/8K+91wrG0QS+Z8IRkKsP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E+E29/AAAAA3AAAAA8AAAAAAAAAAAAAAAAA&#10;oQIAAGRycy9kb3ducmV2LnhtbFBLBQYAAAAABAAEAPkAAACOAwAAAAA=&#10;" strokeweight="2pt"/>
            <v:line id="Line 400" o:spid="_x0000_s4222" style="position:absolute;visibility:visible" from="18919,19296" to="19990,1929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N7BGMUAAADcAAAADwAAAGRycy9kb3ducmV2LnhtbESP3WoCMRSE74W+QziF3tWsUsSuZhfp&#10;D1S8kKoPcNwcN6ubkyVJde3TN0LBy2FmvmHmZW9bcSYfGscKRsMMBHHldMO1gt3283kKIkRkja1j&#10;UnClAGXxMJhjrt2Fv+m8ibVIEA45KjAxdrmUoTJkMQxdR5y8g/MWY5K+ltrjJcFtK8dZNpEWG04L&#10;Bjt6M1SdNj9WwdLvV6fRb23knpf+o12/vwZ7VOrpsV/MQETq4z383/7SCsbZC9zOpCMgiz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RN7BGMUAAADcAAAADwAAAAAAAAAA&#10;AAAAAAChAgAAZHJzL2Rvd25yZXYueG1sUEsFBgAAAAAEAAQA+QAAAJMDAAAAAA==&#10;" strokeweight="1pt"/>
            <v:rect id="Rectangle 401" o:spid="_x0000_s4223" style="position:absolute;left:54;top:19660;width:1000;height:309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xbrD8IA&#10;AADcAAAADwAAAGRycy9kb3ducmV2LnhtbESPQWsCMRSE7wX/Q3iCt5ooKro1ylIQvLpW8PjYvO5u&#10;u3lZk1TXf28EocdhZr5h1tvetuJKPjSONUzGCgRx6UzDlYav4+59CSJEZIOtY9JwpwDbzeBtjZlx&#10;Nz7QtYiVSBAOGWqoY+wyKUNZk8Uwdh1x8r6dtxiT9JU0Hm8Jbls5VWohLTacFmrs6LOm8rf4sxry&#10;/Kc/XYoV7oJcKr8wM1PlZ61Hwz7/ABGpj//hV3tvNEzVHJ5n0hGQmwc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vFusPwgAAANwAAAAPAAAAAAAAAAAAAAAAAJgCAABkcnMvZG93&#10;bnJldi54bWxQSwUGAAAAAAQABAD1AAAAhwMAAAAA&#10;" filled="f" stroked="f" strokeweight=".25pt">
              <v:textbox inset="1pt,1pt,1pt,1pt">
                <w:txbxContent>
                  <w:p w:rsidR="008167D5" w:rsidRDefault="008167D5" w:rsidP="00BA50D8">
                    <w:pPr>
                      <w:pStyle w:val="ab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Изм.</w:t>
                    </w:r>
                  </w:p>
                </w:txbxContent>
              </v:textbox>
            </v:rect>
            <v:rect id="Rectangle 402" o:spid="_x0000_s4224" style="position:absolute;left:1139;top:19660;width:1001;height:309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8R1eMIA&#10;AADcAAAADwAAAGRycy9kb3ducmV2LnhtbESPQWvCQBSE70L/w/IKveluQwk2dQ2hIHg1KvT4yL4m&#10;abNv092txn/vCoLHYWa+YVblZAdxIh96xxpeFwoEceNMz62Gw34zX4IIEdng4Jg0XChAuX6arbAw&#10;7sw7OtWxFQnCoUANXYxjIWVoOrIYFm4kTt638xZjkr6VxuM5we0gM6VyabHntNDhSJ8dNb/1v9VQ&#10;VT/T8a9+x02QS+Vz82ba6kvrl+ep+gARaYqP8L29NRoylcPtTDoCcn0F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fxHV4wgAAANwAAAAPAAAAAAAAAAAAAAAAAJgCAABkcnMvZG93&#10;bnJldi54bWxQSwUGAAAAAAQABAD1AAAAhwMAAAAA&#10;" filled="f" stroked="f" strokeweight=".25pt">
              <v:textbox inset="1pt,1pt,1pt,1pt">
                <w:txbxContent>
                  <w:p w:rsidR="008167D5" w:rsidRDefault="008167D5" w:rsidP="00BA50D8">
                    <w:pPr>
                      <w:pStyle w:val="ab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Лист</w:t>
                    </w:r>
                  </w:p>
                </w:txbxContent>
              </v:textbox>
            </v:rect>
            <v:rect id="Rectangle 403" o:spid="_x0000_s4225" style="position:absolute;left:2267;top:19660;width:2573;height:309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IjQ48IA&#10;AADcAAAADwAAAGRycy9kb3ducmV2LnhtbESPQWsCMRSE7wX/Q3iCt5ooYnVrlKUgeHWt4PGxed3d&#10;dvOyJqmu/94IgsdhZr5hVpvetuJCPjSONUzGCgRx6UzDlYbvw/Z9ASJEZIOtY9JwowCb9eBthZlx&#10;V97TpYiVSBAOGWqoY+wyKUNZk8Uwdh1x8n6ctxiT9JU0Hq8Jbls5VWouLTacFmrs6Kum8q/4txry&#10;/Lc/noslboNcKD83M1PlJ61Hwz7/BBGpj6/ws70zGqbqAx5n0hGQ6zs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wiNDjwgAAANwAAAAPAAAAAAAAAAAAAAAAAJgCAABkcnMvZG93&#10;bnJldi54bWxQSwUGAAAAAAQABAD1AAAAhwMAAAAA&#10;" filled="f" stroked="f" strokeweight=".25pt">
              <v:textbox inset="1pt,1pt,1pt,1pt">
                <w:txbxContent>
                  <w:p w:rsidR="008167D5" w:rsidRDefault="008167D5" w:rsidP="00BA50D8">
                    <w:pPr>
                      <w:pStyle w:val="ab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№ докум.</w:t>
                    </w:r>
                  </w:p>
                </w:txbxContent>
              </v:textbox>
            </v:rect>
            <v:rect id="Rectangle 404" o:spid="_x0000_s4226" style="position:absolute;left:4983;top:19660;width:1534;height:309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RdEkb8A&#10;AADcAAAADwAAAGRycy9kb3ducmV2LnhtbERPz2vCMBS+D/wfwhN2m4kyRGtTKUJh13UbeHw0z7ba&#10;vNQkq91/vxwGO358v/PjbAcxkQ+9Yw3rlQJB3DjTc6vh86N62YEIEdng4Jg0/FCAY7F4yjEz7sHv&#10;NNWxFSmEQ4YauhjHTMrQdGQxrNxInLiL8xZjgr6VxuMjhdtBbpTaSos9p4YORzp11Nzqb6uhLK/z&#10;173eYxXkTvmteTVtedb6eTmXBxCR5vgv/nO/GQ0bldamM+kIyOIX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ABF0SRvwAAANwAAAAPAAAAAAAAAAAAAAAAAJgCAABkcnMvZG93bnJl&#10;di54bWxQSwUGAAAAAAQABAD1AAAAhAMAAAAA&#10;" filled="f" stroked="f" strokeweight=".25pt">
              <v:textbox inset="1pt,1pt,1pt,1pt">
                <w:txbxContent>
                  <w:p w:rsidR="008167D5" w:rsidRDefault="008167D5" w:rsidP="00BA50D8">
                    <w:pPr>
                      <w:pStyle w:val="ab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Подпись</w:t>
                    </w:r>
                  </w:p>
                </w:txbxContent>
              </v:textbox>
            </v:rect>
            <v:rect id="Rectangle 405" o:spid="_x0000_s4227" style="position:absolute;left:6604;top:19660;width:1000;height:309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lvhCsEA&#10;AADcAAAADwAAAGRycy9kb3ducmV2LnhtbESPQYvCMBSE7wv+h/CEva2JsohWoxRB8Gp3Fzw+mmdb&#10;bV5qErX+e7MgeBxm5htmue5tK27kQ+NYw3ikQBCXzjRcafj92X7NQISIbLB1TBoeFGC9GnwsMTPu&#10;znu6FbESCcIhQw11jF0mZShrshhGriNO3tF5izFJX0nj8Z7gtpUTpabSYsNpocaONjWV5+JqNeT5&#10;qf+7FHPcBjlTfmq+TZUftP4c9vkCRKQ+vsOv9s5omKg5/J9JR0Cung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G5b4QrBAAAA3AAAAA8AAAAAAAAAAAAAAAAAmAIAAGRycy9kb3du&#10;cmV2LnhtbFBLBQYAAAAABAAEAPUAAACGAwAAAAA=&#10;" filled="f" stroked="f" strokeweight=".25pt">
              <v:textbox inset="1pt,1pt,1pt,1pt">
                <w:txbxContent>
                  <w:p w:rsidR="008167D5" w:rsidRDefault="008167D5" w:rsidP="00BA50D8">
                    <w:pPr>
                      <w:pStyle w:val="ab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Дата</w:t>
                    </w:r>
                  </w:p>
                </w:txbxContent>
              </v:textbox>
            </v:rect>
            <v:rect id="Rectangle 406" o:spid="_x0000_s4228" style="position:absolute;left:18949;top:18977;width:1001;height:309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rjeSsAA&#10;AADcAAAADwAAAGRycy9kb3ducmV2LnhtbERPz2uDMBS+F/o/hFforY2WUTpnFBkUep3bYMeHeVNb&#10;8+KSVO1/vxwGO358v/NyMYOYyPnesoJ0n4AgbqzuuVXw8X7enUD4gKxxsEwKHuShLNarHDNtZ36j&#10;qQ6tiCHsM1TQhTBmUvqmI4N+b0fiyH1bZzBE6FqpHc4x3AzykCRHabDn2NDhSK8dNbf6bhRU1XX5&#10;/Kmf8ezlKXFH/aTb6kup7WapXkAEWsK/+M990QoOaZwfz8QjIItf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erjeSsAAAADcAAAADwAAAAAAAAAAAAAAAACYAgAAZHJzL2Rvd25y&#10;ZXYueG1sUEsFBgAAAAAEAAQA9QAAAIUDAAAAAA==&#10;" filled="f" stroked="f" strokeweight=".25pt">
              <v:textbox inset="1pt,1pt,1pt,1pt">
                <w:txbxContent>
                  <w:p w:rsidR="008167D5" w:rsidRDefault="008167D5" w:rsidP="00BA50D8">
                    <w:pPr>
                      <w:pStyle w:val="ab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Лист</w:t>
                    </w:r>
                  </w:p>
                </w:txbxContent>
              </v:textbox>
            </v:rect>
            <v:rect id="Rectangle 407" o:spid="_x0000_s4229" style="position:absolute;left:18949;top:19435;width:1001;height:423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fR70cEA&#10;AADcAAAADwAAAGRycy9kb3ducmV2LnhtbESPQYvCMBSE7wv+h/AEb2taEdFqlLIgeLWr4PHRPNtq&#10;81KTrNZ/bxYEj8PMfMOsNr1pxZ2cbywrSMcJCOLS6oYrBYff7fcchA/IGlvLpOBJHjbrwdcKM20f&#10;vKd7ESoRIewzVFCH0GVS+rImg35sO+Lona0zGKJ0ldQOHxFuWjlJkpk02HBcqLGjn5rKa/FnFOT5&#10;pT/eigVuvZwnbqanuspPSo2Gfb4EEagPn/C7vdMKJmkK/2fiEZDrF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BX0e9HBAAAA3AAAAA8AAAAAAAAAAAAAAAAAmAIAAGRycy9kb3du&#10;cmV2LnhtbFBLBQYAAAAABAAEAPUAAACGAwAAAAA=&#10;" filled="f" stroked="f" strokeweight=".25pt">
              <v:textbox inset="1pt,1pt,1pt,1pt">
                <w:txbxContent>
                  <w:p w:rsidR="008167D5" w:rsidRDefault="008167D5" w:rsidP="00BA50D8">
                    <w:pPr>
                      <w:pStyle w:val="ab"/>
                      <w:jc w:val="center"/>
                      <w:rPr>
                        <w:sz w:val="24"/>
                      </w:rPr>
                    </w:pPr>
                    <w:r>
                      <w:rPr>
                        <w:sz w:val="24"/>
                      </w:rPr>
                      <w:fldChar w:fldCharType="begin"/>
                    </w:r>
                    <w:r>
                      <w:rPr>
                        <w:sz w:val="24"/>
                      </w:rPr>
                      <w:instrText xml:space="preserve"> PAGE  \* LOWER </w:instrText>
                    </w:r>
                    <w:r>
                      <w:rPr>
                        <w:sz w:val="24"/>
                      </w:rPr>
                      <w:fldChar w:fldCharType="separate"/>
                    </w:r>
                    <w:r>
                      <w:rPr>
                        <w:sz w:val="24"/>
                      </w:rPr>
                      <w:t>1</w:t>
                    </w:r>
                    <w:r>
                      <w:rPr>
                        <w:sz w:val="24"/>
                      </w:rPr>
                      <w:fldChar w:fldCharType="end"/>
                    </w:r>
                  </w:p>
                </w:txbxContent>
              </v:textbox>
            </v:rect>
            <v:rect id="Rectangle 408" o:spid="_x0000_s4230" style="position:absolute;left:7745;top:19221;width:11075;height:477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SblpsEA&#10;AADcAAAADwAAAGRycy9kb3ducmV2LnhtbESPQYvCMBSE7wv+h/AEb2tqEdFqlLIgeLWr4PHRPNtq&#10;81KTrNZ/bxYEj8PMfMOsNr1pxZ2cbywrmIwTEMSl1Q1XCg6/2+85CB+QNbaWScGTPGzWg68VZto+&#10;eE/3IlQiQthnqKAOocuk9GVNBv3YdsTRO1tnMETpKqkdPiLctDJNkpk02HBcqLGjn5rKa/FnFOT5&#10;pT/eigVuvZwnbqanuspPSo2Gfb4EEagPn/C7vdMK0kkK/2fiEZDrF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OUm5abBAAAA3AAAAA8AAAAAAAAAAAAAAAAAmAIAAGRycy9kb3du&#10;cmV2LnhtbFBLBQYAAAAABAAEAPUAAACGAwAAAAA=&#10;" filled="f" stroked="f" strokeweight=".25pt">
              <v:textbox inset="1pt,1pt,1pt,1pt">
                <w:txbxContent>
                  <w:p w:rsidR="008167D5" w:rsidRDefault="008167D5" w:rsidP="00BA50D8">
                    <w:pPr>
                      <w:pStyle w:val="ab"/>
                      <w:jc w:val="center"/>
                    </w:pPr>
                    <w:r>
                      <w:t>НАЗВАНИЕ ДОКУМЕНТА</w:t>
                    </w:r>
                  </w:p>
                </w:txbxContent>
              </v:textbox>
            </v:rect>
            <w10:wrap anchorx="page" anchory="page"/>
            <w10:anchorlock/>
          </v:group>
        </w:pict>
      </w:r>
      <w:r w:rsidR="00BA50D8" w:rsidRPr="00F868F5">
        <w:rPr>
          <w:rFonts w:eastAsia="Times New Roman"/>
          <w:noProof/>
          <w:sz w:val="20"/>
          <w:szCs w:val="28"/>
        </w:rPr>
        <w:t xml:space="preserve"> </w:t>
      </w: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noProof/>
          <w:sz w:val="20"/>
          <w:szCs w:val="28"/>
        </w:rPr>
      </w:pP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noProof/>
          <w:sz w:val="20"/>
          <w:szCs w:val="28"/>
        </w:rPr>
      </w:pP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noProof/>
          <w:sz w:val="20"/>
          <w:szCs w:val="28"/>
        </w:rPr>
      </w:pP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noProof/>
          <w:sz w:val="20"/>
          <w:szCs w:val="28"/>
        </w:rPr>
      </w:pP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noProof/>
          <w:sz w:val="20"/>
          <w:szCs w:val="28"/>
        </w:rPr>
      </w:pP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noProof/>
          <w:sz w:val="20"/>
          <w:szCs w:val="28"/>
        </w:rPr>
      </w:pP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Pr="00F868F5" w:rsidRDefault="00BA50D8" w:rsidP="00BA50D8">
      <w:pPr>
        <w:spacing w:line="360" w:lineRule="auto"/>
        <w:rPr>
          <w:rFonts w:eastAsia="Times New Roman"/>
        </w:rPr>
      </w:pPr>
    </w:p>
    <w:p w:rsidR="00BA50D8" w:rsidRPr="00F868F5" w:rsidRDefault="00BA50D8" w:rsidP="00BA50D8">
      <w:pPr>
        <w:spacing w:line="360" w:lineRule="auto"/>
        <w:rPr>
          <w:rFonts w:eastAsia="Times New Roman"/>
        </w:rPr>
      </w:pPr>
    </w:p>
    <w:p w:rsidR="00BA50D8" w:rsidRPr="00F868F5" w:rsidRDefault="00BA50D8" w:rsidP="00BA50D8">
      <w:pPr>
        <w:spacing w:line="360" w:lineRule="auto"/>
        <w:rPr>
          <w:rFonts w:eastAsia="Times New Roman"/>
        </w:rPr>
      </w:pPr>
    </w:p>
    <w:p w:rsidR="00BA50D8" w:rsidRPr="00F868F5" w:rsidRDefault="00BA50D8" w:rsidP="00BA50D8">
      <w:pPr>
        <w:spacing w:line="360" w:lineRule="auto"/>
        <w:rPr>
          <w:rFonts w:eastAsia="Times New Roman"/>
        </w:rPr>
      </w:pPr>
    </w:p>
    <w:p w:rsidR="00BA50D8" w:rsidRPr="00F868F5" w:rsidRDefault="00BA50D8" w:rsidP="00BA50D8">
      <w:pPr>
        <w:spacing w:line="360" w:lineRule="auto"/>
        <w:rPr>
          <w:rFonts w:eastAsia="Times New Roman"/>
        </w:rPr>
      </w:pPr>
    </w:p>
    <w:p w:rsidR="00BA50D8" w:rsidRPr="00F868F5" w:rsidRDefault="00BA50D8" w:rsidP="00BA50D8">
      <w:pPr>
        <w:spacing w:line="360" w:lineRule="auto"/>
        <w:rPr>
          <w:rFonts w:eastAsia="Times New Roman"/>
        </w:rPr>
      </w:pPr>
    </w:p>
    <w:p w:rsidR="00BA50D8" w:rsidRPr="00F868F5" w:rsidRDefault="00BA50D8" w:rsidP="00BA50D8">
      <w:pPr>
        <w:spacing w:line="360" w:lineRule="auto"/>
        <w:rPr>
          <w:rFonts w:eastAsia="Times New Roman"/>
        </w:rPr>
      </w:pP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noProof/>
          <w:sz w:val="20"/>
          <w:szCs w:val="28"/>
        </w:rPr>
      </w:pP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noProof/>
          <w:sz w:val="20"/>
          <w:szCs w:val="28"/>
        </w:rPr>
      </w:pP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noProof/>
          <w:sz w:val="20"/>
          <w:szCs w:val="28"/>
        </w:rPr>
      </w:pP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noProof/>
          <w:sz w:val="20"/>
          <w:szCs w:val="28"/>
        </w:rPr>
      </w:pP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noProof/>
          <w:sz w:val="20"/>
          <w:szCs w:val="28"/>
        </w:rPr>
      </w:pP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noProof/>
          <w:sz w:val="20"/>
          <w:szCs w:val="28"/>
        </w:rPr>
      </w:pPr>
    </w:p>
    <w:p w:rsidR="00BA50D8" w:rsidRPr="00F868F5" w:rsidRDefault="001F1CF4" w:rsidP="00BA50D8">
      <w:pPr>
        <w:spacing w:line="360" w:lineRule="auto"/>
        <w:jc w:val="center"/>
        <w:rPr>
          <w:rFonts w:eastAsia="Times New Roman"/>
          <w:noProof/>
          <w:sz w:val="20"/>
          <w:szCs w:val="28"/>
        </w:rPr>
      </w:pPr>
      <w:r>
        <w:rPr>
          <w:rFonts w:eastAsia="Times New Roman"/>
          <w:noProof/>
          <w:sz w:val="20"/>
          <w:szCs w:val="28"/>
        </w:rPr>
        <w:pict>
          <v:group id="_x0000_s4231" style="position:absolute;left:0;text-align:left;margin-left:56.7pt;margin-top:19.85pt;width:518.8pt;height:802.3pt;z-index:251761664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" o:allowincell="f">
            <v:rect id="Rectangle 390" o:spid="_x0000_s4232" style="position:absolute;width:20000;height:20000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nhakcEA&#10;AADcAAAADwAAAGRycy9kb3ducmV2LnhtbERPzYrCMBC+C75DmAVvmq6I2K5RqiB4kt3qAwzNbFts&#10;JrWJbfXpN8KCt/n4fme9HUwtOmpdZVnB5ywCQZxbXXGh4HI+TFcgnEfWWFsmBQ9ysN2MR2tMtO35&#10;h7rMFyKEsEtQQel9k0jp8pIMupltiAP3a1uDPsC2kLrFPoSbWs6jaCkNVhwaSmxoX1J+ze5GwdUP&#10;3Sktsuchvuzi/HuX9vdbqtTkY0i/QHga/Fv87z7qMD9ewOuZcIHc/AE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F54WpHBAAAA3AAAAA8AAAAAAAAAAAAAAAAAmAIAAGRycy9kb3du&#10;cmV2LnhtbFBLBQYAAAAABAAEAPUAAACGAwAAAAA=&#10;" filled="f" strokeweight="2pt"/>
            <v:line id="Line 391" o:spid="_x0000_s4233" style="position:absolute;visibility:visible" from="1093,18949" to="1095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" strokeweight="2pt"/>
            <v:line id="Line 392" o:spid="_x0000_s4234" style="position:absolute;visibility:visible" from="10,18941" to="19977,1894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" strokeweight="2pt"/>
            <v:line id="Line 393" o:spid="_x0000_s4235" style="position:absolute;visibility:visible" from="2186,18949" to="2188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5ApJ8EAAADcAAAADwAAAGRycy9kb3ducmV2LnhtbERPS4vCMBC+C/sfwix403QXXLU2iggV&#10;b7KtF29jM31gMylN1PrvzcKCt/n4npNsBtOKO/WusazgaxqBIC6sbrhScMrTyQKE88gaW8uk4EkO&#10;NuuPUYKxtg/+pXvmKxFC2MWooPa+i6V0RU0G3dR2xIErbW/QB9hXUvf4COGmld9R9CMNNhwaauxo&#10;V1NxzW5GwfV8mqX7407nbbbVlyr150uplRp/DtsVCE+Df4v/3Qcd5i/n8PdMuECuX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ADkCknwQAAANwAAAAPAAAAAAAAAAAAAAAA&#10;AKECAABkcnMvZG93bnJldi54bWxQSwUGAAAAAAQABAD5AAAAjwMAAAAA&#10;" strokeweight="2pt"/>
            <v:line id="Line 394" o:spid="_x0000_s4236" style="position:absolute;visibility:visible" from="4919,18949" to="4921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g+9VcIAAADcAAAADwAAAGRycy9kb3ducmV2LnhtbESPQYvCQAyF74L/YYiwN50q7KLVUUSo&#10;eFu2evEWO7EtdjKlM2r99+aw4C3hvbz3ZbXpXaMe1IXas4HpJAFFXHhbc2ngdMzGc1AhIltsPJOB&#10;FwXYrIeDFabWP/mPHnkslYRwSNFAFWObah2KihyGiW+JRbv6zmGUtSu17fAp4a7RsyT50Q5rloYK&#10;W9pVVNzyuzNwO5++s/3vzh6bfGsvZRbPl6s15mvUb5egIvXxY/6/PljBXwitPCMT6PUb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cg+9VcIAAADcAAAADwAAAAAAAAAAAAAA&#10;AAChAgAAZHJzL2Rvd25yZXYueG1sUEsFBgAAAAAEAAQA+QAAAJADAAAAAA==&#10;" strokeweight="2pt"/>
            <v:line id="Line 395" o:spid="_x0000_s4237" style="position:absolute;visibility:visible" from="6557,18959" to="6559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" strokeweight="2pt"/>
            <v:line id="Line 396" o:spid="_x0000_s4238" style="position:absolute;visibility:visible" from="7650,18949" to="7652,1997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" strokeweight="2pt"/>
            <v:line id="Line 397" o:spid="_x0000_s4239" style="position:absolute;visibility:visible" from="18905,18949" to="18909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0BrgM78AAADcAAAADwAAAGRycy9kb3ducmV2LnhtbESPwQrCMBBE74L/EFbwpqmCItUoIlS8&#10;idVLb2uztsVmU5qo9e+NIHgcZuYNs9p0phZPal1lWcFkHIEgzq2uuFBwOSejBQjnkTXWlknBmxxs&#10;1v3eCmNtX3yiZ+oLESDsYlRQet/EUrq8JINubBvi4N1sa9AH2RZSt/gKcFPLaRTNpcGKw0KJDe1K&#10;yu/pwyi4Z5dZsj/u9LlOt/paJD673rRSw0G3XYLw1Pl/+Nc+aAXTaALfM+EIyPUH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0BrgM78AAADcAAAADwAAAAAAAAAAAAAAAACh&#10;AgAAZHJzL2Rvd25yZXYueG1sUEsFBgAAAAAEAAQA+QAAAI0DAAAAAA==&#10;" strokeweight="2pt"/>
            <v:line id="Line 398" o:spid="_x0000_s4240" style="position:absolute;visibility:visible" from="10,19293" to="7631,1929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Hv898QAAADcAAAADwAAAGRycy9kb3ducmV2LnhtbESP3WoCMRSE7wu+QziCdzXrXki7NUrx&#10;B5RelKoPcNycbrZuTpYk6urTN4Lg5TAz3zCTWWcbcSYfascKRsMMBHHpdM2Vgv1u9foGIkRkjY1j&#10;UnClALNp72WChXYX/qHzNlYiQTgUqMDE2BZShtKQxTB0LXHyfp23GJP0ldQeLwluG5ln2VharDkt&#10;GGxpbqg8bk9WwcYfvo6jW2XkgTd+2Xwv3oP9U2rQ7z4/QETq4jP8aK+1gjzL4X4mHQE5/Qc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ke/z3xAAAANwAAAAPAAAAAAAAAAAA&#10;AAAAAKECAABkcnMvZG93bnJldi54bWxQSwUGAAAAAAQABAD5AAAAkgMAAAAA&#10;" strokeweight="1pt"/>
            <v:line id="Line 399" o:spid="_x0000_s4241" style="position:absolute;visibility:visible" from="10,19646" to="7631,1964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4Tb38AAAADcAAAADwAAAGRycy9kb3ducmV2LnhtbESPwQrCMBBE74L/EFbwpqmKItUoIlS8&#10;idWLt7VZ22KzKU3U+vdGEDwOM/OGWa5bU4knNa60rGA0jEAQZ1aXnCs4n5LBHITzyBory6TgTQ7W&#10;q25nibG2Lz7SM/W5CBB2MSoovK9jKV1WkEE3tDVx8G62MeiDbHKpG3wFuKnkOIpm0mDJYaHAmrYF&#10;Zff0YRTcL+dpsjts9alKN/qaJ/5yvWml+r12swDhqfX/8K+91wrG0QS+Z8IRkKsP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E+E29/AAAAA3AAAAA8AAAAAAAAAAAAAAAAA&#10;oQIAAGRycy9kb3ducmV2LnhtbFBLBQYAAAAABAAEAPkAAACOAwAAAAA=&#10;" strokeweight="2pt"/>
            <v:line id="Line 400" o:spid="_x0000_s4242" style="position:absolute;visibility:visible" from="18919,19296" to="19990,1929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N7BGMUAAADcAAAADwAAAGRycy9kb3ducmV2LnhtbESP3WoCMRSE74W+QziF3tWsUsSuZhfp&#10;D1S8kKoPcNwcN6ubkyVJde3TN0LBy2FmvmHmZW9bcSYfGscKRsMMBHHldMO1gt3283kKIkRkja1j&#10;UnClAGXxMJhjrt2Fv+m8ibVIEA45KjAxdrmUoTJkMQxdR5y8g/MWY5K+ltrjJcFtK8dZNpEWG04L&#10;Bjt6M1SdNj9WwdLvV6fRb23knpf+o12/vwZ7VOrpsV/MQETq4z383/7SCsbZC9zOpCMgiz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RN7BGMUAAADcAAAADwAAAAAAAAAA&#10;AAAAAAChAgAAZHJzL2Rvd25yZXYueG1sUEsFBgAAAAAEAAQA+QAAAJMDAAAAAA==&#10;" strokeweight="1pt"/>
            <v:rect id="Rectangle 401" o:spid="_x0000_s4243" style="position:absolute;left:54;top:19660;width:1000;height:309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xbrD8IA&#10;AADcAAAADwAAAGRycy9kb3ducmV2LnhtbESPQWsCMRSE7wX/Q3iCt5ooKro1ylIQvLpW8PjYvO5u&#10;u3lZk1TXf28EocdhZr5h1tvetuJKPjSONUzGCgRx6UzDlYav4+59CSJEZIOtY9JwpwDbzeBtjZlx&#10;Nz7QtYiVSBAOGWqoY+wyKUNZk8Uwdh1x8r6dtxiT9JU0Hm8Jbls5VWohLTacFmrs6LOm8rf4sxry&#10;/Kc/XYoV7oJcKr8wM1PlZ61Hwz7/ABGpj//hV3tvNEzVHJ5n0hGQmwc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vFusPwgAAANwAAAAPAAAAAAAAAAAAAAAAAJgCAABkcnMvZG93&#10;bnJldi54bWxQSwUGAAAAAAQABAD1AAAAhwMAAAAA&#10;" filled="f" stroked="f" strokeweight=".25pt">
              <v:textbox inset="1pt,1pt,1pt,1pt">
                <w:txbxContent>
                  <w:p w:rsidR="008167D5" w:rsidRDefault="008167D5" w:rsidP="00BA50D8">
                    <w:pPr>
                      <w:pStyle w:val="ab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Изм.</w:t>
                    </w:r>
                  </w:p>
                </w:txbxContent>
              </v:textbox>
            </v:rect>
            <v:rect id="Rectangle 402" o:spid="_x0000_s4244" style="position:absolute;left:1139;top:19660;width:1001;height:309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8R1eMIA&#10;AADcAAAADwAAAGRycy9kb3ducmV2LnhtbESPQWvCQBSE70L/w/IKveluQwk2dQ2hIHg1KvT4yL4m&#10;abNv092txn/vCoLHYWa+YVblZAdxIh96xxpeFwoEceNMz62Gw34zX4IIEdng4Jg0XChAuX6arbAw&#10;7sw7OtWxFQnCoUANXYxjIWVoOrIYFm4kTt638xZjkr6VxuM5we0gM6VyabHntNDhSJ8dNb/1v9VQ&#10;VT/T8a9+x02QS+Vz82ba6kvrl+ep+gARaYqP8L29NRoylcPtTDoCcn0F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fxHV4wgAAANwAAAAPAAAAAAAAAAAAAAAAAJgCAABkcnMvZG93&#10;bnJldi54bWxQSwUGAAAAAAQABAD1AAAAhwMAAAAA&#10;" filled="f" stroked="f" strokeweight=".25pt">
              <v:textbox inset="1pt,1pt,1pt,1pt">
                <w:txbxContent>
                  <w:p w:rsidR="008167D5" w:rsidRDefault="008167D5" w:rsidP="00BA50D8">
                    <w:pPr>
                      <w:pStyle w:val="ab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Лист</w:t>
                    </w:r>
                  </w:p>
                </w:txbxContent>
              </v:textbox>
            </v:rect>
            <v:rect id="Rectangle 403" o:spid="_x0000_s4245" style="position:absolute;left:2267;top:19660;width:2573;height:309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IjQ48IA&#10;AADcAAAADwAAAGRycy9kb3ducmV2LnhtbESPQWsCMRSE7wX/Q3iCt5ooYnVrlKUgeHWt4PGxed3d&#10;dvOyJqmu/94IgsdhZr5hVpvetuJCPjSONUzGCgRx6UzDlYbvw/Z9ASJEZIOtY9JwowCb9eBthZlx&#10;V97TpYiVSBAOGWqoY+wyKUNZk8Uwdh1x8n6ctxiT9JU0Hq8Jbls5VWouLTacFmrs6Kum8q/4txry&#10;/Lc/noslboNcKD83M1PlJ61Hwz7/BBGpj6/ws70zGqbqAx5n0hGQ6zs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wiNDjwgAAANwAAAAPAAAAAAAAAAAAAAAAAJgCAABkcnMvZG93&#10;bnJldi54bWxQSwUGAAAAAAQABAD1AAAAhwMAAAAA&#10;" filled="f" stroked="f" strokeweight=".25pt">
              <v:textbox inset="1pt,1pt,1pt,1pt">
                <w:txbxContent>
                  <w:p w:rsidR="008167D5" w:rsidRDefault="008167D5" w:rsidP="00BA50D8">
                    <w:pPr>
                      <w:pStyle w:val="ab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№ докум.</w:t>
                    </w:r>
                  </w:p>
                </w:txbxContent>
              </v:textbox>
            </v:rect>
            <v:rect id="Rectangle 404" o:spid="_x0000_s4246" style="position:absolute;left:4983;top:19660;width:1534;height:309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RdEkb8A&#10;AADcAAAADwAAAGRycy9kb3ducmV2LnhtbERPz2vCMBS+D/wfwhN2m4kyRGtTKUJh13UbeHw0z7ba&#10;vNQkq91/vxwGO358v/PjbAcxkQ+9Yw3rlQJB3DjTc6vh86N62YEIEdng4Jg0/FCAY7F4yjEz7sHv&#10;NNWxFSmEQ4YauhjHTMrQdGQxrNxInLiL8xZjgr6VxuMjhdtBbpTaSos9p4YORzp11Nzqb6uhLK/z&#10;173eYxXkTvmteTVtedb6eTmXBxCR5vgv/nO/GQ0bldamM+kIyOIX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ABF0SRvwAAANwAAAAPAAAAAAAAAAAAAAAAAJgCAABkcnMvZG93bnJl&#10;di54bWxQSwUGAAAAAAQABAD1AAAAhAMAAAAA&#10;" filled="f" stroked="f" strokeweight=".25pt">
              <v:textbox inset="1pt,1pt,1pt,1pt">
                <w:txbxContent>
                  <w:p w:rsidR="008167D5" w:rsidRDefault="008167D5" w:rsidP="00BA50D8">
                    <w:pPr>
                      <w:pStyle w:val="ab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Подпись</w:t>
                    </w:r>
                  </w:p>
                </w:txbxContent>
              </v:textbox>
            </v:rect>
            <v:rect id="Rectangle 405" o:spid="_x0000_s4247" style="position:absolute;left:6604;top:19660;width:1000;height:309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lvhCsEA&#10;AADcAAAADwAAAGRycy9kb3ducmV2LnhtbESPQYvCMBSE7wv+h/CEva2JsohWoxRB8Gp3Fzw+mmdb&#10;bV5qErX+e7MgeBxm5htmue5tK27kQ+NYw3ikQBCXzjRcafj92X7NQISIbLB1TBoeFGC9GnwsMTPu&#10;znu6FbESCcIhQw11jF0mZShrshhGriNO3tF5izFJX0nj8Z7gtpUTpabSYsNpocaONjWV5+JqNeT5&#10;qf+7FHPcBjlTfmq+TZUftP4c9vkCRKQ+vsOv9s5omKg5/J9JR0Cung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G5b4QrBAAAA3AAAAA8AAAAAAAAAAAAAAAAAmAIAAGRycy9kb3du&#10;cmV2LnhtbFBLBQYAAAAABAAEAPUAAACGAwAAAAA=&#10;" filled="f" stroked="f" strokeweight=".25pt">
              <v:textbox inset="1pt,1pt,1pt,1pt">
                <w:txbxContent>
                  <w:p w:rsidR="008167D5" w:rsidRDefault="008167D5" w:rsidP="00BA50D8">
                    <w:pPr>
                      <w:pStyle w:val="ab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Дата</w:t>
                    </w:r>
                  </w:p>
                </w:txbxContent>
              </v:textbox>
            </v:rect>
            <v:rect id="Rectangle 406" o:spid="_x0000_s4248" style="position:absolute;left:18949;top:18977;width:1001;height:309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rjeSsAA&#10;AADcAAAADwAAAGRycy9kb3ducmV2LnhtbERPz2uDMBS+F/o/hFforY2WUTpnFBkUep3bYMeHeVNb&#10;8+KSVO1/vxwGO358v/NyMYOYyPnesoJ0n4AgbqzuuVXw8X7enUD4gKxxsEwKHuShLNarHDNtZ36j&#10;qQ6tiCHsM1TQhTBmUvqmI4N+b0fiyH1bZzBE6FqpHc4x3AzykCRHabDn2NDhSK8dNbf6bhRU1XX5&#10;/Kmf8ezlKXFH/aTb6kup7WapXkAEWsK/+M990QoOaZwfz8QjIItf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erjeSsAAAADcAAAADwAAAAAAAAAAAAAAAACYAgAAZHJzL2Rvd25y&#10;ZXYueG1sUEsFBgAAAAAEAAQA9QAAAIUDAAAAAA==&#10;" filled="f" stroked="f" strokeweight=".25pt">
              <v:textbox inset="1pt,1pt,1pt,1pt">
                <w:txbxContent>
                  <w:p w:rsidR="008167D5" w:rsidRDefault="008167D5" w:rsidP="00BA50D8">
                    <w:pPr>
                      <w:pStyle w:val="ab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Лист</w:t>
                    </w:r>
                  </w:p>
                </w:txbxContent>
              </v:textbox>
            </v:rect>
            <v:rect id="Rectangle 407" o:spid="_x0000_s4249" style="position:absolute;left:18949;top:19435;width:1001;height:423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fR70cEA&#10;AADcAAAADwAAAGRycy9kb3ducmV2LnhtbESPQYvCMBSE7wv+h/AEb2taEdFqlLIgeLWr4PHRPNtq&#10;81KTrNZ/bxYEj8PMfMOsNr1pxZ2cbywrSMcJCOLS6oYrBYff7fcchA/IGlvLpOBJHjbrwdcKM20f&#10;vKd7ESoRIewzVFCH0GVS+rImg35sO+Lona0zGKJ0ldQOHxFuWjlJkpk02HBcqLGjn5rKa/FnFOT5&#10;pT/eigVuvZwnbqanuspPSo2Gfb4EEagPn/C7vdMKJmkK/2fiEZDrF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BX0e9HBAAAA3AAAAA8AAAAAAAAAAAAAAAAAmAIAAGRycy9kb3du&#10;cmV2LnhtbFBLBQYAAAAABAAEAPUAAACGAwAAAAA=&#10;" filled="f" stroked="f" strokeweight=".25pt">
              <v:textbox inset="1pt,1pt,1pt,1pt">
                <w:txbxContent>
                  <w:p w:rsidR="008167D5" w:rsidRDefault="008167D5" w:rsidP="00BA50D8">
                    <w:pPr>
                      <w:pStyle w:val="ab"/>
                      <w:jc w:val="center"/>
                      <w:rPr>
                        <w:sz w:val="24"/>
                      </w:rPr>
                    </w:pPr>
                    <w:r>
                      <w:rPr>
                        <w:sz w:val="24"/>
                      </w:rPr>
                      <w:fldChar w:fldCharType="begin"/>
                    </w:r>
                    <w:r>
                      <w:rPr>
                        <w:sz w:val="24"/>
                      </w:rPr>
                      <w:instrText xml:space="preserve"> PAGE  \* LOWER </w:instrText>
                    </w:r>
                    <w:r>
                      <w:rPr>
                        <w:sz w:val="24"/>
                      </w:rPr>
                      <w:fldChar w:fldCharType="separate"/>
                    </w:r>
                    <w:r>
                      <w:rPr>
                        <w:sz w:val="24"/>
                      </w:rPr>
                      <w:t>1</w:t>
                    </w:r>
                    <w:r>
                      <w:rPr>
                        <w:sz w:val="24"/>
                      </w:rPr>
                      <w:fldChar w:fldCharType="end"/>
                    </w:r>
                  </w:p>
                </w:txbxContent>
              </v:textbox>
            </v:rect>
            <v:rect id="Rectangle 408" o:spid="_x0000_s4250" style="position:absolute;left:7745;top:19221;width:11075;height:477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SblpsEA&#10;AADcAAAADwAAAGRycy9kb3ducmV2LnhtbESPQYvCMBSE7wv+h/AEb2tqEdFqlLIgeLWr4PHRPNtq&#10;81KTrNZ/bxYEj8PMfMOsNr1pxZ2cbywrmIwTEMSl1Q1XCg6/2+85CB+QNbaWScGTPGzWg68VZto+&#10;eE/3IlQiQthnqKAOocuk9GVNBv3YdsTRO1tnMETpKqkdPiLctDJNkpk02HBcqLGjn5rKa/FnFOT5&#10;pT/eigVuvZwnbqanuspPSo2Gfb4EEagPn/C7vdMK0kkK/2fiEZDrF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OUm5abBAAAA3AAAAA8AAAAAAAAAAAAAAAAAmAIAAGRycy9kb3du&#10;cmV2LnhtbFBLBQYAAAAABAAEAPUAAACGAwAAAAA=&#10;" filled="f" stroked="f" strokeweight=".25pt">
              <v:textbox inset="1pt,1pt,1pt,1pt">
                <w:txbxContent>
                  <w:p w:rsidR="008167D5" w:rsidRDefault="008167D5" w:rsidP="00BA50D8">
                    <w:pPr>
                      <w:pStyle w:val="ab"/>
                      <w:jc w:val="center"/>
                    </w:pPr>
                    <w:r>
                      <w:t>НАЗВАНИЕ ДОКУМЕНТА</w:t>
                    </w:r>
                  </w:p>
                </w:txbxContent>
              </v:textbox>
            </v:rect>
            <w10:wrap anchorx="page" anchory="page"/>
            <w10:anchorlock/>
          </v:group>
        </w:pict>
      </w:r>
      <w:r w:rsidR="00BA50D8" w:rsidRPr="00F868F5">
        <w:rPr>
          <w:rFonts w:eastAsia="Times New Roman"/>
          <w:noProof/>
          <w:sz w:val="20"/>
          <w:szCs w:val="28"/>
        </w:rPr>
        <w:t xml:space="preserve"> </w:t>
      </w: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noProof/>
          <w:sz w:val="20"/>
          <w:szCs w:val="28"/>
        </w:rPr>
      </w:pP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noProof/>
          <w:sz w:val="20"/>
          <w:szCs w:val="28"/>
        </w:rPr>
      </w:pP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noProof/>
          <w:sz w:val="20"/>
          <w:szCs w:val="28"/>
        </w:rPr>
      </w:pP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noProof/>
          <w:sz w:val="20"/>
          <w:szCs w:val="28"/>
        </w:rPr>
      </w:pP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noProof/>
          <w:sz w:val="20"/>
          <w:szCs w:val="28"/>
        </w:rPr>
      </w:pP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noProof/>
          <w:sz w:val="20"/>
          <w:szCs w:val="28"/>
        </w:rPr>
      </w:pP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Pr="00F868F5" w:rsidRDefault="00BA50D8" w:rsidP="00BA50D8">
      <w:pPr>
        <w:spacing w:line="360" w:lineRule="auto"/>
        <w:rPr>
          <w:rFonts w:eastAsia="Times New Roman"/>
        </w:rPr>
      </w:pPr>
    </w:p>
    <w:p w:rsidR="00BA50D8" w:rsidRPr="00F868F5" w:rsidRDefault="00BA50D8" w:rsidP="00BA50D8">
      <w:pPr>
        <w:spacing w:line="360" w:lineRule="auto"/>
        <w:rPr>
          <w:rFonts w:eastAsia="Times New Roman"/>
        </w:rPr>
      </w:pPr>
    </w:p>
    <w:p w:rsidR="00BA50D8" w:rsidRPr="00F868F5" w:rsidRDefault="00BA50D8" w:rsidP="00BA50D8">
      <w:pPr>
        <w:spacing w:line="360" w:lineRule="auto"/>
        <w:rPr>
          <w:rFonts w:eastAsia="Times New Roman"/>
        </w:rPr>
      </w:pPr>
    </w:p>
    <w:p w:rsidR="00BA50D8" w:rsidRPr="00F868F5" w:rsidRDefault="00BA50D8" w:rsidP="00BA50D8">
      <w:pPr>
        <w:spacing w:line="360" w:lineRule="auto"/>
        <w:rPr>
          <w:rFonts w:eastAsia="Times New Roman"/>
        </w:rPr>
      </w:pPr>
    </w:p>
    <w:p w:rsidR="00BA50D8" w:rsidRPr="00F868F5" w:rsidRDefault="00BA50D8" w:rsidP="00BA50D8">
      <w:pPr>
        <w:spacing w:line="360" w:lineRule="auto"/>
        <w:rPr>
          <w:rFonts w:eastAsia="Times New Roman"/>
        </w:rPr>
      </w:pPr>
    </w:p>
    <w:p w:rsidR="00BA50D8" w:rsidRPr="00F868F5" w:rsidRDefault="00BA50D8" w:rsidP="00BA50D8">
      <w:pPr>
        <w:spacing w:line="360" w:lineRule="auto"/>
        <w:rPr>
          <w:rFonts w:eastAsia="Times New Roman"/>
        </w:rPr>
      </w:pPr>
    </w:p>
    <w:p w:rsidR="00BA50D8" w:rsidRPr="00F868F5" w:rsidRDefault="00BA50D8" w:rsidP="00BA50D8">
      <w:pPr>
        <w:spacing w:line="360" w:lineRule="auto"/>
        <w:rPr>
          <w:rFonts w:eastAsia="Times New Roman"/>
        </w:rPr>
      </w:pP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noProof/>
          <w:sz w:val="20"/>
          <w:szCs w:val="28"/>
        </w:rPr>
      </w:pP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noProof/>
          <w:sz w:val="20"/>
          <w:szCs w:val="28"/>
        </w:rPr>
      </w:pP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noProof/>
          <w:sz w:val="20"/>
          <w:szCs w:val="28"/>
        </w:rPr>
      </w:pP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noProof/>
          <w:sz w:val="20"/>
          <w:szCs w:val="28"/>
        </w:rPr>
      </w:pP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noProof/>
          <w:sz w:val="20"/>
          <w:szCs w:val="28"/>
        </w:rPr>
      </w:pP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noProof/>
          <w:sz w:val="20"/>
          <w:szCs w:val="28"/>
        </w:rPr>
      </w:pPr>
    </w:p>
    <w:p w:rsidR="00BA50D8" w:rsidRPr="00F868F5" w:rsidRDefault="001F1CF4" w:rsidP="00BA50D8">
      <w:pPr>
        <w:spacing w:line="360" w:lineRule="auto"/>
        <w:jc w:val="center"/>
        <w:rPr>
          <w:rFonts w:eastAsia="Times New Roman"/>
          <w:noProof/>
          <w:sz w:val="20"/>
          <w:szCs w:val="28"/>
        </w:rPr>
      </w:pPr>
      <w:r>
        <w:rPr>
          <w:rFonts w:eastAsia="Times New Roman"/>
          <w:noProof/>
          <w:sz w:val="20"/>
          <w:szCs w:val="28"/>
        </w:rPr>
        <w:pict>
          <v:group id="_x0000_s4251" style="position:absolute;left:0;text-align:left;margin-left:56.7pt;margin-top:19.85pt;width:518.8pt;height:802.3pt;z-index:251763712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" o:allowincell="f">
            <v:rect id="Rectangle 390" o:spid="_x0000_s4252" style="position:absolute;width:20000;height:20000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nhakcEA&#10;AADcAAAADwAAAGRycy9kb3ducmV2LnhtbERPzYrCMBC+C75DmAVvmq6I2K5RqiB4kt3qAwzNbFts&#10;JrWJbfXpN8KCt/n4fme9HUwtOmpdZVnB5ywCQZxbXXGh4HI+TFcgnEfWWFsmBQ9ysN2MR2tMtO35&#10;h7rMFyKEsEtQQel9k0jp8pIMupltiAP3a1uDPsC2kLrFPoSbWs6jaCkNVhwaSmxoX1J+ze5GwdUP&#10;3Sktsuchvuzi/HuX9vdbqtTkY0i/QHga/Fv87z7qMD9ewOuZcIHc/AE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F54WpHBAAAA3AAAAA8AAAAAAAAAAAAAAAAAmAIAAGRycy9kb3du&#10;cmV2LnhtbFBLBQYAAAAABAAEAPUAAACGAwAAAAA=&#10;" filled="f" strokeweight="2pt"/>
            <v:line id="Line 391" o:spid="_x0000_s4253" style="position:absolute;visibility:visible" from="1093,18949" to="1095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" strokeweight="2pt"/>
            <v:line id="Line 392" o:spid="_x0000_s4254" style="position:absolute;visibility:visible" from="10,18941" to="19977,1894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" strokeweight="2pt"/>
            <v:line id="Line 393" o:spid="_x0000_s4255" style="position:absolute;visibility:visible" from="2186,18949" to="2188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5ApJ8EAAADcAAAADwAAAGRycy9kb3ducmV2LnhtbERPS4vCMBC+C/sfwix403QXXLU2iggV&#10;b7KtF29jM31gMylN1PrvzcKCt/n4npNsBtOKO/WusazgaxqBIC6sbrhScMrTyQKE88gaW8uk4EkO&#10;NuuPUYKxtg/+pXvmKxFC2MWooPa+i6V0RU0G3dR2xIErbW/QB9hXUvf4COGmld9R9CMNNhwaauxo&#10;V1NxzW5GwfV8mqX7407nbbbVlyr150uplRp/DtsVCE+Df4v/3Qcd5i/n8PdMuECuX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ADkCknwQAAANwAAAAPAAAAAAAAAAAAAAAA&#10;AKECAABkcnMvZG93bnJldi54bWxQSwUGAAAAAAQABAD5AAAAjwMAAAAA&#10;" strokeweight="2pt"/>
            <v:line id="Line 394" o:spid="_x0000_s4256" style="position:absolute;visibility:visible" from="4919,18949" to="4921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g+9VcIAAADcAAAADwAAAGRycy9kb3ducmV2LnhtbESPQYvCQAyF74L/YYiwN50q7KLVUUSo&#10;eFu2evEWO7EtdjKlM2r99+aw4C3hvbz3ZbXpXaMe1IXas4HpJAFFXHhbc2ngdMzGc1AhIltsPJOB&#10;FwXYrIeDFabWP/mPHnkslYRwSNFAFWObah2KihyGiW+JRbv6zmGUtSu17fAp4a7RsyT50Q5rloYK&#10;W9pVVNzyuzNwO5++s/3vzh6bfGsvZRbPl6s15mvUb5egIvXxY/6/PljBXwitPCMT6PUb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cg+9VcIAAADcAAAADwAAAAAAAAAAAAAA&#10;AAChAgAAZHJzL2Rvd25yZXYueG1sUEsFBgAAAAAEAAQA+QAAAJADAAAAAA==&#10;" strokeweight="2pt"/>
            <v:line id="Line 395" o:spid="_x0000_s4257" style="position:absolute;visibility:visible" from="6557,18959" to="6559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" strokeweight="2pt"/>
            <v:line id="Line 396" o:spid="_x0000_s4258" style="position:absolute;visibility:visible" from="7650,18949" to="7652,1997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" strokeweight="2pt"/>
            <v:line id="Line 397" o:spid="_x0000_s4259" style="position:absolute;visibility:visible" from="18905,18949" to="18909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0BrgM78AAADcAAAADwAAAGRycy9kb3ducmV2LnhtbESPwQrCMBBE74L/EFbwpqmCItUoIlS8&#10;idVLb2uztsVmU5qo9e+NIHgcZuYNs9p0phZPal1lWcFkHIEgzq2uuFBwOSejBQjnkTXWlknBmxxs&#10;1v3eCmNtX3yiZ+oLESDsYlRQet/EUrq8JINubBvi4N1sa9AH2RZSt/gKcFPLaRTNpcGKw0KJDe1K&#10;yu/pwyi4Z5dZsj/u9LlOt/paJD673rRSw0G3XYLw1Pl/+Nc+aAXTaALfM+EIyPUH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0BrgM78AAADcAAAADwAAAAAAAAAAAAAAAACh&#10;AgAAZHJzL2Rvd25yZXYueG1sUEsFBgAAAAAEAAQA+QAAAI0DAAAAAA==&#10;" strokeweight="2pt"/>
            <v:line id="Line 398" o:spid="_x0000_s4260" style="position:absolute;visibility:visible" from="10,19293" to="7631,1929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Hv898QAAADcAAAADwAAAGRycy9kb3ducmV2LnhtbESP3WoCMRSE7wu+QziCdzXrXki7NUrx&#10;B5RelKoPcNycbrZuTpYk6urTN4Lg5TAz3zCTWWcbcSYfascKRsMMBHHpdM2Vgv1u9foGIkRkjY1j&#10;UnClALNp72WChXYX/qHzNlYiQTgUqMDE2BZShtKQxTB0LXHyfp23GJP0ldQeLwluG5ln2VharDkt&#10;GGxpbqg8bk9WwcYfvo6jW2XkgTd+2Xwv3oP9U2rQ7z4/QETq4jP8aK+1gjzL4X4mHQE5/Qc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ke/z3xAAAANwAAAAPAAAAAAAAAAAA&#10;AAAAAKECAABkcnMvZG93bnJldi54bWxQSwUGAAAAAAQABAD5AAAAkgMAAAAA&#10;" strokeweight="1pt"/>
            <v:line id="Line 399" o:spid="_x0000_s4261" style="position:absolute;visibility:visible" from="10,19646" to="7631,1964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4Tb38AAAADcAAAADwAAAGRycy9kb3ducmV2LnhtbESPwQrCMBBE74L/EFbwpqmKItUoIlS8&#10;idWLt7VZ22KzKU3U+vdGEDwOM/OGWa5bU4knNa60rGA0jEAQZ1aXnCs4n5LBHITzyBory6TgTQ7W&#10;q25nibG2Lz7SM/W5CBB2MSoovK9jKV1WkEE3tDVx8G62MeiDbHKpG3wFuKnkOIpm0mDJYaHAmrYF&#10;Zff0YRTcL+dpsjts9alKN/qaJ/5yvWml+r12swDhqfX/8K+91wrG0QS+Z8IRkKsP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E+E29/AAAAA3AAAAA8AAAAAAAAAAAAAAAAA&#10;oQIAAGRycy9kb3ducmV2LnhtbFBLBQYAAAAABAAEAPkAAACOAwAAAAA=&#10;" strokeweight="2pt"/>
            <v:line id="Line 400" o:spid="_x0000_s4262" style="position:absolute;visibility:visible" from="18919,19296" to="19990,1929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N7BGMUAAADcAAAADwAAAGRycy9kb3ducmV2LnhtbESP3WoCMRSE74W+QziF3tWsUsSuZhfp&#10;D1S8kKoPcNwcN6ubkyVJde3TN0LBy2FmvmHmZW9bcSYfGscKRsMMBHHldMO1gt3283kKIkRkja1j&#10;UnClAGXxMJhjrt2Fv+m8ibVIEA45KjAxdrmUoTJkMQxdR5y8g/MWY5K+ltrjJcFtK8dZNpEWG04L&#10;Bjt6M1SdNj9WwdLvV6fRb23knpf+o12/vwZ7VOrpsV/MQETq4z383/7SCsbZC9zOpCMgiz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RN7BGMUAAADcAAAADwAAAAAAAAAA&#10;AAAAAAChAgAAZHJzL2Rvd25yZXYueG1sUEsFBgAAAAAEAAQA+QAAAJMDAAAAAA==&#10;" strokeweight="1pt"/>
            <v:rect id="Rectangle 401" o:spid="_x0000_s4263" style="position:absolute;left:54;top:19660;width:1000;height:309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xbrD8IA&#10;AADcAAAADwAAAGRycy9kb3ducmV2LnhtbESPQWsCMRSE7wX/Q3iCt5ooKro1ylIQvLpW8PjYvO5u&#10;u3lZk1TXf28EocdhZr5h1tvetuJKPjSONUzGCgRx6UzDlYav4+59CSJEZIOtY9JwpwDbzeBtjZlx&#10;Nz7QtYiVSBAOGWqoY+wyKUNZk8Uwdh1x8r6dtxiT9JU0Hm8Jbls5VWohLTacFmrs6LOm8rf4sxry&#10;/Kc/XYoV7oJcKr8wM1PlZ61Hwz7/ABGpj//hV3tvNEzVHJ5n0hGQmwc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vFusPwgAAANwAAAAPAAAAAAAAAAAAAAAAAJgCAABkcnMvZG93&#10;bnJldi54bWxQSwUGAAAAAAQABAD1AAAAhwMAAAAA&#10;" filled="f" stroked="f" strokeweight=".25pt">
              <v:textbox inset="1pt,1pt,1pt,1pt">
                <w:txbxContent>
                  <w:p w:rsidR="008167D5" w:rsidRDefault="008167D5" w:rsidP="00BA50D8">
                    <w:pPr>
                      <w:pStyle w:val="ab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Изм.</w:t>
                    </w:r>
                  </w:p>
                </w:txbxContent>
              </v:textbox>
            </v:rect>
            <v:rect id="Rectangle 402" o:spid="_x0000_s4264" style="position:absolute;left:1139;top:19660;width:1001;height:309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8R1eMIA&#10;AADcAAAADwAAAGRycy9kb3ducmV2LnhtbESPQWvCQBSE70L/w/IKveluQwk2dQ2hIHg1KvT4yL4m&#10;abNv092txn/vCoLHYWa+YVblZAdxIh96xxpeFwoEceNMz62Gw34zX4IIEdng4Jg0XChAuX6arbAw&#10;7sw7OtWxFQnCoUANXYxjIWVoOrIYFm4kTt638xZjkr6VxuM5we0gM6VyabHntNDhSJ8dNb/1v9VQ&#10;VT/T8a9+x02QS+Vz82ba6kvrl+ep+gARaYqP8L29NRoylcPtTDoCcn0F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fxHV4wgAAANwAAAAPAAAAAAAAAAAAAAAAAJgCAABkcnMvZG93&#10;bnJldi54bWxQSwUGAAAAAAQABAD1AAAAhwMAAAAA&#10;" filled="f" stroked="f" strokeweight=".25pt">
              <v:textbox inset="1pt,1pt,1pt,1pt">
                <w:txbxContent>
                  <w:p w:rsidR="008167D5" w:rsidRDefault="008167D5" w:rsidP="00BA50D8">
                    <w:pPr>
                      <w:pStyle w:val="ab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Лист</w:t>
                    </w:r>
                  </w:p>
                </w:txbxContent>
              </v:textbox>
            </v:rect>
            <v:rect id="Rectangle 403" o:spid="_x0000_s4265" style="position:absolute;left:2267;top:19660;width:2573;height:309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IjQ48IA&#10;AADcAAAADwAAAGRycy9kb3ducmV2LnhtbESPQWsCMRSE7wX/Q3iCt5ooYnVrlKUgeHWt4PGxed3d&#10;dvOyJqmu/94IgsdhZr5hVpvetuJCPjSONUzGCgRx6UzDlYbvw/Z9ASJEZIOtY9JwowCb9eBthZlx&#10;V97TpYiVSBAOGWqoY+wyKUNZk8Uwdh1x8n6ctxiT9JU0Hq8Jbls5VWouLTacFmrs6Kum8q/4txry&#10;/Lc/noslboNcKD83M1PlJ61Hwz7/BBGpj6/ws70zGqbqAx5n0hGQ6zs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wiNDjwgAAANwAAAAPAAAAAAAAAAAAAAAAAJgCAABkcnMvZG93&#10;bnJldi54bWxQSwUGAAAAAAQABAD1AAAAhwMAAAAA&#10;" filled="f" stroked="f" strokeweight=".25pt">
              <v:textbox inset="1pt,1pt,1pt,1pt">
                <w:txbxContent>
                  <w:p w:rsidR="008167D5" w:rsidRDefault="008167D5" w:rsidP="00BA50D8">
                    <w:pPr>
                      <w:pStyle w:val="ab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№ докум.</w:t>
                    </w:r>
                  </w:p>
                </w:txbxContent>
              </v:textbox>
            </v:rect>
            <v:rect id="Rectangle 404" o:spid="_x0000_s4266" style="position:absolute;left:4983;top:19660;width:1534;height:309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RdEkb8A&#10;AADcAAAADwAAAGRycy9kb3ducmV2LnhtbERPz2vCMBS+D/wfwhN2m4kyRGtTKUJh13UbeHw0z7ba&#10;vNQkq91/vxwGO358v/PjbAcxkQ+9Yw3rlQJB3DjTc6vh86N62YEIEdng4Jg0/FCAY7F4yjEz7sHv&#10;NNWxFSmEQ4YauhjHTMrQdGQxrNxInLiL8xZjgr6VxuMjhdtBbpTaSos9p4YORzp11Nzqb6uhLK/z&#10;173eYxXkTvmteTVtedb6eTmXBxCR5vgv/nO/GQ0bldamM+kIyOIX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ABF0SRvwAAANwAAAAPAAAAAAAAAAAAAAAAAJgCAABkcnMvZG93bnJl&#10;di54bWxQSwUGAAAAAAQABAD1AAAAhAMAAAAA&#10;" filled="f" stroked="f" strokeweight=".25pt">
              <v:textbox inset="1pt,1pt,1pt,1pt">
                <w:txbxContent>
                  <w:p w:rsidR="008167D5" w:rsidRDefault="008167D5" w:rsidP="00BA50D8">
                    <w:pPr>
                      <w:pStyle w:val="ab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Подпись</w:t>
                    </w:r>
                  </w:p>
                </w:txbxContent>
              </v:textbox>
            </v:rect>
            <v:rect id="Rectangle 405" o:spid="_x0000_s4267" style="position:absolute;left:6604;top:19660;width:1000;height:309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lvhCsEA&#10;AADcAAAADwAAAGRycy9kb3ducmV2LnhtbESPQYvCMBSE7wv+h/CEva2JsohWoxRB8Gp3Fzw+mmdb&#10;bV5qErX+e7MgeBxm5htmue5tK27kQ+NYw3ikQBCXzjRcafj92X7NQISIbLB1TBoeFGC9GnwsMTPu&#10;znu6FbESCcIhQw11jF0mZShrshhGriNO3tF5izFJX0nj8Z7gtpUTpabSYsNpocaONjWV5+JqNeT5&#10;qf+7FHPcBjlTfmq+TZUftP4c9vkCRKQ+vsOv9s5omKg5/J9JR0Cung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G5b4QrBAAAA3AAAAA8AAAAAAAAAAAAAAAAAmAIAAGRycy9kb3du&#10;cmV2LnhtbFBLBQYAAAAABAAEAPUAAACGAwAAAAA=&#10;" filled="f" stroked="f" strokeweight=".25pt">
              <v:textbox inset="1pt,1pt,1pt,1pt">
                <w:txbxContent>
                  <w:p w:rsidR="008167D5" w:rsidRDefault="008167D5" w:rsidP="00BA50D8">
                    <w:pPr>
                      <w:pStyle w:val="ab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Дата</w:t>
                    </w:r>
                  </w:p>
                </w:txbxContent>
              </v:textbox>
            </v:rect>
            <v:rect id="Rectangle 406" o:spid="_x0000_s4268" style="position:absolute;left:18949;top:18977;width:1001;height:309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rjeSsAA&#10;AADcAAAADwAAAGRycy9kb3ducmV2LnhtbERPz2uDMBS+F/o/hFforY2WUTpnFBkUep3bYMeHeVNb&#10;8+KSVO1/vxwGO358v/NyMYOYyPnesoJ0n4AgbqzuuVXw8X7enUD4gKxxsEwKHuShLNarHDNtZ36j&#10;qQ6tiCHsM1TQhTBmUvqmI4N+b0fiyH1bZzBE6FqpHc4x3AzykCRHabDn2NDhSK8dNbf6bhRU1XX5&#10;/Kmf8ezlKXFH/aTb6kup7WapXkAEWsK/+M990QoOaZwfz8QjIItf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erjeSsAAAADcAAAADwAAAAAAAAAAAAAAAACYAgAAZHJzL2Rvd25y&#10;ZXYueG1sUEsFBgAAAAAEAAQA9QAAAIUDAAAAAA==&#10;" filled="f" stroked="f" strokeweight=".25pt">
              <v:textbox inset="1pt,1pt,1pt,1pt">
                <w:txbxContent>
                  <w:p w:rsidR="008167D5" w:rsidRDefault="008167D5" w:rsidP="00BA50D8">
                    <w:pPr>
                      <w:pStyle w:val="ab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Лист</w:t>
                    </w:r>
                  </w:p>
                </w:txbxContent>
              </v:textbox>
            </v:rect>
            <v:rect id="Rectangle 407" o:spid="_x0000_s4269" style="position:absolute;left:18949;top:19435;width:1001;height:423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fR70cEA&#10;AADcAAAADwAAAGRycy9kb3ducmV2LnhtbESPQYvCMBSE7wv+h/AEb2taEdFqlLIgeLWr4PHRPNtq&#10;81KTrNZ/bxYEj8PMfMOsNr1pxZ2cbywrSMcJCOLS6oYrBYff7fcchA/IGlvLpOBJHjbrwdcKM20f&#10;vKd7ESoRIewzVFCH0GVS+rImg35sO+Lona0zGKJ0ldQOHxFuWjlJkpk02HBcqLGjn5rKa/FnFOT5&#10;pT/eigVuvZwnbqanuspPSo2Gfb4EEagPn/C7vdMKJmkK/2fiEZDrF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BX0e9HBAAAA3AAAAA8AAAAAAAAAAAAAAAAAmAIAAGRycy9kb3du&#10;cmV2LnhtbFBLBQYAAAAABAAEAPUAAACGAwAAAAA=&#10;" filled="f" stroked="f" strokeweight=".25pt">
              <v:textbox inset="1pt,1pt,1pt,1pt">
                <w:txbxContent>
                  <w:p w:rsidR="008167D5" w:rsidRDefault="008167D5" w:rsidP="00BA50D8">
                    <w:pPr>
                      <w:pStyle w:val="ab"/>
                      <w:jc w:val="center"/>
                      <w:rPr>
                        <w:sz w:val="24"/>
                      </w:rPr>
                    </w:pPr>
                    <w:r>
                      <w:rPr>
                        <w:sz w:val="24"/>
                      </w:rPr>
                      <w:fldChar w:fldCharType="begin"/>
                    </w:r>
                    <w:r>
                      <w:rPr>
                        <w:sz w:val="24"/>
                      </w:rPr>
                      <w:instrText xml:space="preserve"> PAGE  \* LOWER </w:instrText>
                    </w:r>
                    <w:r>
                      <w:rPr>
                        <w:sz w:val="24"/>
                      </w:rPr>
                      <w:fldChar w:fldCharType="separate"/>
                    </w:r>
                    <w:r>
                      <w:rPr>
                        <w:sz w:val="24"/>
                      </w:rPr>
                      <w:t>1</w:t>
                    </w:r>
                    <w:r>
                      <w:rPr>
                        <w:sz w:val="24"/>
                      </w:rPr>
                      <w:fldChar w:fldCharType="end"/>
                    </w:r>
                  </w:p>
                </w:txbxContent>
              </v:textbox>
            </v:rect>
            <v:rect id="Rectangle 408" o:spid="_x0000_s4270" style="position:absolute;left:7745;top:19221;width:11075;height:477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SblpsEA&#10;AADcAAAADwAAAGRycy9kb3ducmV2LnhtbESPQYvCMBSE7wv+h/AEb2tqEdFqlLIgeLWr4PHRPNtq&#10;81KTrNZ/bxYEj8PMfMOsNr1pxZ2cbywrmIwTEMSl1Q1XCg6/2+85CB+QNbaWScGTPGzWg68VZto+&#10;eE/3IlQiQthnqKAOocuk9GVNBv3YdsTRO1tnMETpKqkdPiLctDJNkpk02HBcqLGjn5rKa/FnFOT5&#10;pT/eigVuvZwnbqanuspPSo2Gfb4EEagPn/C7vdMK0kkK/2fiEZDrF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OUm5abBAAAA3AAAAA8AAAAAAAAAAAAAAAAAmAIAAGRycy9kb3du&#10;cmV2LnhtbFBLBQYAAAAABAAEAPUAAACGAwAAAAA=&#10;" filled="f" stroked="f" strokeweight=".25pt">
              <v:textbox inset="1pt,1pt,1pt,1pt">
                <w:txbxContent>
                  <w:p w:rsidR="008167D5" w:rsidRDefault="008167D5" w:rsidP="00BA50D8">
                    <w:pPr>
                      <w:pStyle w:val="ab"/>
                      <w:jc w:val="center"/>
                    </w:pPr>
                    <w:r>
                      <w:t>НАЗВАНИЕ ДОКУМЕНТА</w:t>
                    </w:r>
                  </w:p>
                </w:txbxContent>
              </v:textbox>
            </v:rect>
            <w10:wrap anchorx="page" anchory="page"/>
            <w10:anchorlock/>
          </v:group>
        </w:pict>
      </w:r>
      <w:r w:rsidR="00BA50D8" w:rsidRPr="00F868F5">
        <w:rPr>
          <w:rFonts w:eastAsia="Times New Roman"/>
          <w:noProof/>
          <w:sz w:val="20"/>
          <w:szCs w:val="28"/>
        </w:rPr>
        <w:t xml:space="preserve"> </w:t>
      </w: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noProof/>
          <w:sz w:val="20"/>
          <w:szCs w:val="28"/>
        </w:rPr>
      </w:pP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noProof/>
          <w:sz w:val="20"/>
          <w:szCs w:val="28"/>
        </w:rPr>
      </w:pP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noProof/>
          <w:sz w:val="20"/>
          <w:szCs w:val="28"/>
        </w:rPr>
      </w:pP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noProof/>
          <w:sz w:val="20"/>
          <w:szCs w:val="28"/>
        </w:rPr>
      </w:pP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noProof/>
          <w:sz w:val="20"/>
          <w:szCs w:val="28"/>
        </w:rPr>
      </w:pP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noProof/>
          <w:sz w:val="20"/>
          <w:szCs w:val="28"/>
        </w:rPr>
      </w:pP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Pr="00F868F5" w:rsidRDefault="00BA50D8" w:rsidP="00BA50D8">
      <w:pPr>
        <w:spacing w:line="360" w:lineRule="auto"/>
        <w:rPr>
          <w:rFonts w:eastAsia="Times New Roman"/>
        </w:rPr>
      </w:pPr>
    </w:p>
    <w:p w:rsidR="00BA50D8" w:rsidRPr="00F868F5" w:rsidRDefault="00BA50D8" w:rsidP="00BA50D8">
      <w:pPr>
        <w:spacing w:line="360" w:lineRule="auto"/>
        <w:rPr>
          <w:rFonts w:eastAsia="Times New Roman"/>
        </w:rPr>
      </w:pPr>
    </w:p>
    <w:p w:rsidR="00BA50D8" w:rsidRPr="00F868F5" w:rsidRDefault="00BA50D8" w:rsidP="00BA50D8">
      <w:pPr>
        <w:spacing w:line="360" w:lineRule="auto"/>
        <w:rPr>
          <w:rFonts w:eastAsia="Times New Roman"/>
        </w:rPr>
      </w:pPr>
    </w:p>
    <w:p w:rsidR="00BA50D8" w:rsidRPr="00F868F5" w:rsidRDefault="00BA50D8" w:rsidP="00BA50D8">
      <w:pPr>
        <w:spacing w:line="360" w:lineRule="auto"/>
        <w:rPr>
          <w:rFonts w:eastAsia="Times New Roman"/>
        </w:rPr>
      </w:pPr>
    </w:p>
    <w:p w:rsidR="00BA50D8" w:rsidRPr="00F868F5" w:rsidRDefault="00BA50D8" w:rsidP="00BA50D8">
      <w:pPr>
        <w:spacing w:line="360" w:lineRule="auto"/>
        <w:rPr>
          <w:rFonts w:eastAsia="Times New Roman"/>
        </w:rPr>
      </w:pPr>
    </w:p>
    <w:p w:rsidR="00BA50D8" w:rsidRPr="00F868F5" w:rsidRDefault="00BA50D8" w:rsidP="00BA50D8">
      <w:pPr>
        <w:spacing w:line="360" w:lineRule="auto"/>
        <w:rPr>
          <w:rFonts w:eastAsia="Times New Roman"/>
        </w:rPr>
      </w:pPr>
    </w:p>
    <w:p w:rsidR="00BA50D8" w:rsidRPr="00F868F5" w:rsidRDefault="00BA50D8" w:rsidP="00BA50D8">
      <w:pPr>
        <w:spacing w:line="360" w:lineRule="auto"/>
        <w:rPr>
          <w:rFonts w:eastAsia="Times New Roman"/>
        </w:rPr>
      </w:pP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noProof/>
          <w:sz w:val="20"/>
          <w:szCs w:val="28"/>
        </w:rPr>
      </w:pP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noProof/>
          <w:sz w:val="20"/>
          <w:szCs w:val="28"/>
        </w:rPr>
      </w:pP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noProof/>
          <w:sz w:val="20"/>
          <w:szCs w:val="28"/>
        </w:rPr>
      </w:pP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noProof/>
          <w:sz w:val="20"/>
          <w:szCs w:val="28"/>
        </w:rPr>
      </w:pP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noProof/>
          <w:sz w:val="20"/>
          <w:szCs w:val="28"/>
        </w:rPr>
      </w:pP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noProof/>
          <w:sz w:val="20"/>
          <w:szCs w:val="28"/>
        </w:rPr>
      </w:pPr>
    </w:p>
    <w:p w:rsidR="00BA50D8" w:rsidRPr="00F868F5" w:rsidRDefault="001F1CF4" w:rsidP="00BA50D8">
      <w:pPr>
        <w:spacing w:line="360" w:lineRule="auto"/>
        <w:jc w:val="center"/>
        <w:rPr>
          <w:rFonts w:eastAsia="Times New Roman"/>
          <w:noProof/>
          <w:sz w:val="20"/>
          <w:szCs w:val="28"/>
        </w:rPr>
      </w:pPr>
      <w:r>
        <w:rPr>
          <w:rFonts w:eastAsia="Times New Roman"/>
          <w:noProof/>
          <w:sz w:val="20"/>
          <w:szCs w:val="28"/>
        </w:rPr>
        <w:pict>
          <v:group id="_x0000_s4271" style="position:absolute;left:0;text-align:left;margin-left:56.7pt;margin-top:19.85pt;width:518.8pt;height:802.3pt;z-index:251765760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" o:allowincell="f">
            <v:rect id="Rectangle 390" o:spid="_x0000_s4272" style="position:absolute;width:20000;height:20000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nhakcEA&#10;AADcAAAADwAAAGRycy9kb3ducmV2LnhtbERPzYrCMBC+C75DmAVvmq6I2K5RqiB4kt3qAwzNbFts&#10;JrWJbfXpN8KCt/n4fme9HUwtOmpdZVnB5ywCQZxbXXGh4HI+TFcgnEfWWFsmBQ9ysN2MR2tMtO35&#10;h7rMFyKEsEtQQel9k0jp8pIMupltiAP3a1uDPsC2kLrFPoSbWs6jaCkNVhwaSmxoX1J+ze5GwdUP&#10;3Sktsuchvuzi/HuX9vdbqtTkY0i/QHga/Fv87z7qMD9ewOuZcIHc/AE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F54WpHBAAAA3AAAAA8AAAAAAAAAAAAAAAAAmAIAAGRycy9kb3du&#10;cmV2LnhtbFBLBQYAAAAABAAEAPUAAACGAwAAAAA=&#10;" filled="f" strokeweight="2pt"/>
            <v:line id="Line 391" o:spid="_x0000_s4273" style="position:absolute;visibility:visible" from="1093,18949" to="1095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" strokeweight="2pt"/>
            <v:line id="Line 392" o:spid="_x0000_s4274" style="position:absolute;visibility:visible" from="10,18941" to="19977,1894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" strokeweight="2pt"/>
            <v:line id="Line 393" o:spid="_x0000_s4275" style="position:absolute;visibility:visible" from="2186,18949" to="2188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5ApJ8EAAADcAAAADwAAAGRycy9kb3ducmV2LnhtbERPS4vCMBC+C/sfwix403QXXLU2iggV&#10;b7KtF29jM31gMylN1PrvzcKCt/n4npNsBtOKO/WusazgaxqBIC6sbrhScMrTyQKE88gaW8uk4EkO&#10;NuuPUYKxtg/+pXvmKxFC2MWooPa+i6V0RU0G3dR2xIErbW/QB9hXUvf4COGmld9R9CMNNhwaauxo&#10;V1NxzW5GwfV8mqX7407nbbbVlyr150uplRp/DtsVCE+Df4v/3Qcd5i/n8PdMuECuX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ADkCknwQAAANwAAAAPAAAAAAAAAAAAAAAA&#10;AKECAABkcnMvZG93bnJldi54bWxQSwUGAAAAAAQABAD5AAAAjwMAAAAA&#10;" strokeweight="2pt"/>
            <v:line id="Line 394" o:spid="_x0000_s4276" style="position:absolute;visibility:visible" from="4919,18949" to="4921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g+9VcIAAADcAAAADwAAAGRycy9kb3ducmV2LnhtbESPQYvCQAyF74L/YYiwN50q7KLVUUSo&#10;eFu2evEWO7EtdjKlM2r99+aw4C3hvbz3ZbXpXaMe1IXas4HpJAFFXHhbc2ngdMzGc1AhIltsPJOB&#10;FwXYrIeDFabWP/mPHnkslYRwSNFAFWObah2KihyGiW+JRbv6zmGUtSu17fAp4a7RsyT50Q5rloYK&#10;W9pVVNzyuzNwO5++s/3vzh6bfGsvZRbPl6s15mvUb5egIvXxY/6/PljBXwitPCMT6PUb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cg+9VcIAAADcAAAADwAAAAAAAAAAAAAA&#10;AAChAgAAZHJzL2Rvd25yZXYueG1sUEsFBgAAAAAEAAQA+QAAAJADAAAAAA==&#10;" strokeweight="2pt"/>
            <v:line id="Line 395" o:spid="_x0000_s4277" style="position:absolute;visibility:visible" from="6557,18959" to="6559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" strokeweight="2pt"/>
            <v:line id="Line 396" o:spid="_x0000_s4278" style="position:absolute;visibility:visible" from="7650,18949" to="7652,1997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" strokeweight="2pt"/>
            <v:line id="Line 397" o:spid="_x0000_s4279" style="position:absolute;visibility:visible" from="18905,18949" to="18909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0BrgM78AAADcAAAADwAAAGRycy9kb3ducmV2LnhtbESPwQrCMBBE74L/EFbwpqmCItUoIlS8&#10;idVLb2uztsVmU5qo9e+NIHgcZuYNs9p0phZPal1lWcFkHIEgzq2uuFBwOSejBQjnkTXWlknBmxxs&#10;1v3eCmNtX3yiZ+oLESDsYlRQet/EUrq8JINubBvi4N1sa9AH2RZSt/gKcFPLaRTNpcGKw0KJDe1K&#10;yu/pwyi4Z5dZsj/u9LlOt/paJD673rRSw0G3XYLw1Pl/+Nc+aAXTaALfM+EIyPUH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0BrgM78AAADcAAAADwAAAAAAAAAAAAAAAACh&#10;AgAAZHJzL2Rvd25yZXYueG1sUEsFBgAAAAAEAAQA+QAAAI0DAAAAAA==&#10;" strokeweight="2pt"/>
            <v:line id="Line 398" o:spid="_x0000_s4280" style="position:absolute;visibility:visible" from="10,19293" to="7631,1929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Hv898QAAADcAAAADwAAAGRycy9kb3ducmV2LnhtbESP3WoCMRSE7wu+QziCdzXrXki7NUrx&#10;B5RelKoPcNycbrZuTpYk6urTN4Lg5TAz3zCTWWcbcSYfascKRsMMBHHpdM2Vgv1u9foGIkRkjY1j&#10;UnClALNp72WChXYX/qHzNlYiQTgUqMDE2BZShtKQxTB0LXHyfp23GJP0ldQeLwluG5ln2VharDkt&#10;GGxpbqg8bk9WwcYfvo6jW2XkgTd+2Xwv3oP9U2rQ7z4/QETq4jP8aK+1gjzL4X4mHQE5/Qc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ke/z3xAAAANwAAAAPAAAAAAAAAAAA&#10;AAAAAKECAABkcnMvZG93bnJldi54bWxQSwUGAAAAAAQABAD5AAAAkgMAAAAA&#10;" strokeweight="1pt"/>
            <v:line id="Line 399" o:spid="_x0000_s4281" style="position:absolute;visibility:visible" from="10,19646" to="7631,1964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4Tb38AAAADcAAAADwAAAGRycy9kb3ducmV2LnhtbESPwQrCMBBE74L/EFbwpqmKItUoIlS8&#10;idWLt7VZ22KzKU3U+vdGEDwOM/OGWa5bU4knNa60rGA0jEAQZ1aXnCs4n5LBHITzyBory6TgTQ7W&#10;q25nibG2Lz7SM/W5CBB2MSoovK9jKV1WkEE3tDVx8G62MeiDbHKpG3wFuKnkOIpm0mDJYaHAmrYF&#10;Zff0YRTcL+dpsjts9alKN/qaJ/5yvWml+r12swDhqfX/8K+91wrG0QS+Z8IRkKsP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E+E29/AAAAA3AAAAA8AAAAAAAAAAAAAAAAA&#10;oQIAAGRycy9kb3ducmV2LnhtbFBLBQYAAAAABAAEAPkAAACOAwAAAAA=&#10;" strokeweight="2pt"/>
            <v:line id="Line 400" o:spid="_x0000_s4282" style="position:absolute;visibility:visible" from="18919,19296" to="19990,1929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N7BGMUAAADcAAAADwAAAGRycy9kb3ducmV2LnhtbESP3WoCMRSE74W+QziF3tWsUsSuZhfp&#10;D1S8kKoPcNwcN6ubkyVJde3TN0LBy2FmvmHmZW9bcSYfGscKRsMMBHHldMO1gt3283kKIkRkja1j&#10;UnClAGXxMJhjrt2Fv+m8ibVIEA45KjAxdrmUoTJkMQxdR5y8g/MWY5K+ltrjJcFtK8dZNpEWG04L&#10;Bjt6M1SdNj9WwdLvV6fRb23knpf+o12/vwZ7VOrpsV/MQETq4z383/7SCsbZC9zOpCMgiz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RN7BGMUAAADcAAAADwAAAAAAAAAA&#10;AAAAAAChAgAAZHJzL2Rvd25yZXYueG1sUEsFBgAAAAAEAAQA+QAAAJMDAAAAAA==&#10;" strokeweight="1pt"/>
            <v:rect id="Rectangle 401" o:spid="_x0000_s4283" style="position:absolute;left:54;top:19660;width:1000;height:309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xbrD8IA&#10;AADcAAAADwAAAGRycy9kb3ducmV2LnhtbESPQWsCMRSE7wX/Q3iCt5ooKro1ylIQvLpW8PjYvO5u&#10;u3lZk1TXf28EocdhZr5h1tvetuJKPjSONUzGCgRx6UzDlYav4+59CSJEZIOtY9JwpwDbzeBtjZlx&#10;Nz7QtYiVSBAOGWqoY+wyKUNZk8Uwdh1x8r6dtxiT9JU0Hm8Jbls5VWohLTacFmrs6LOm8rf4sxry&#10;/Kc/XYoV7oJcKr8wM1PlZ61Hwz7/ABGpj//hV3tvNEzVHJ5n0hGQmwc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vFusPwgAAANwAAAAPAAAAAAAAAAAAAAAAAJgCAABkcnMvZG93&#10;bnJldi54bWxQSwUGAAAAAAQABAD1AAAAhwMAAAAA&#10;" filled="f" stroked="f" strokeweight=".25pt">
              <v:textbox inset="1pt,1pt,1pt,1pt">
                <w:txbxContent>
                  <w:p w:rsidR="008167D5" w:rsidRDefault="008167D5" w:rsidP="00BA50D8">
                    <w:pPr>
                      <w:pStyle w:val="ab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Изм.</w:t>
                    </w:r>
                  </w:p>
                </w:txbxContent>
              </v:textbox>
            </v:rect>
            <v:rect id="Rectangle 402" o:spid="_x0000_s4284" style="position:absolute;left:1139;top:19660;width:1001;height:309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8R1eMIA&#10;AADcAAAADwAAAGRycy9kb3ducmV2LnhtbESPQWvCQBSE70L/w/IKveluQwk2dQ2hIHg1KvT4yL4m&#10;abNv092txn/vCoLHYWa+YVblZAdxIh96xxpeFwoEceNMz62Gw34zX4IIEdng4Jg0XChAuX6arbAw&#10;7sw7OtWxFQnCoUANXYxjIWVoOrIYFm4kTt638xZjkr6VxuM5we0gM6VyabHntNDhSJ8dNb/1v9VQ&#10;VT/T8a9+x02QS+Vz82ba6kvrl+ep+gARaYqP8L29NRoylcPtTDoCcn0F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fxHV4wgAAANwAAAAPAAAAAAAAAAAAAAAAAJgCAABkcnMvZG93&#10;bnJldi54bWxQSwUGAAAAAAQABAD1AAAAhwMAAAAA&#10;" filled="f" stroked="f" strokeweight=".25pt">
              <v:textbox inset="1pt,1pt,1pt,1pt">
                <w:txbxContent>
                  <w:p w:rsidR="008167D5" w:rsidRDefault="008167D5" w:rsidP="00BA50D8">
                    <w:pPr>
                      <w:pStyle w:val="ab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Лист</w:t>
                    </w:r>
                  </w:p>
                </w:txbxContent>
              </v:textbox>
            </v:rect>
            <v:rect id="Rectangle 403" o:spid="_x0000_s4285" style="position:absolute;left:2267;top:19660;width:2573;height:309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IjQ48IA&#10;AADcAAAADwAAAGRycy9kb3ducmV2LnhtbESPQWsCMRSE7wX/Q3iCt5ooYnVrlKUgeHWt4PGxed3d&#10;dvOyJqmu/94IgsdhZr5hVpvetuJCPjSONUzGCgRx6UzDlYbvw/Z9ASJEZIOtY9JwowCb9eBthZlx&#10;V97TpYiVSBAOGWqoY+wyKUNZk8Uwdh1x8n6ctxiT9JU0Hq8Jbls5VWouLTacFmrs6Kum8q/4txry&#10;/Lc/noslboNcKD83M1PlJ61Hwz7/BBGpj6/ws70zGqbqAx5n0hGQ6zs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wiNDjwgAAANwAAAAPAAAAAAAAAAAAAAAAAJgCAABkcnMvZG93&#10;bnJldi54bWxQSwUGAAAAAAQABAD1AAAAhwMAAAAA&#10;" filled="f" stroked="f" strokeweight=".25pt">
              <v:textbox inset="1pt,1pt,1pt,1pt">
                <w:txbxContent>
                  <w:p w:rsidR="008167D5" w:rsidRDefault="008167D5" w:rsidP="00BA50D8">
                    <w:pPr>
                      <w:pStyle w:val="ab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№ докум.</w:t>
                    </w:r>
                  </w:p>
                </w:txbxContent>
              </v:textbox>
            </v:rect>
            <v:rect id="Rectangle 404" o:spid="_x0000_s4286" style="position:absolute;left:4983;top:19660;width:1534;height:309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RdEkb8A&#10;AADcAAAADwAAAGRycy9kb3ducmV2LnhtbERPz2vCMBS+D/wfwhN2m4kyRGtTKUJh13UbeHw0z7ba&#10;vNQkq91/vxwGO358v/PjbAcxkQ+9Yw3rlQJB3DjTc6vh86N62YEIEdng4Jg0/FCAY7F4yjEz7sHv&#10;NNWxFSmEQ4YauhjHTMrQdGQxrNxInLiL8xZjgr6VxuMjhdtBbpTaSos9p4YORzp11Nzqb6uhLK/z&#10;173eYxXkTvmteTVtedb6eTmXBxCR5vgv/nO/GQ0bldamM+kIyOIX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ABF0SRvwAAANwAAAAPAAAAAAAAAAAAAAAAAJgCAABkcnMvZG93bnJl&#10;di54bWxQSwUGAAAAAAQABAD1AAAAhAMAAAAA&#10;" filled="f" stroked="f" strokeweight=".25pt">
              <v:textbox inset="1pt,1pt,1pt,1pt">
                <w:txbxContent>
                  <w:p w:rsidR="008167D5" w:rsidRDefault="008167D5" w:rsidP="00BA50D8">
                    <w:pPr>
                      <w:pStyle w:val="ab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Подпись</w:t>
                    </w:r>
                  </w:p>
                </w:txbxContent>
              </v:textbox>
            </v:rect>
            <v:rect id="Rectangle 405" o:spid="_x0000_s4287" style="position:absolute;left:6604;top:19660;width:1000;height:309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lvhCsEA&#10;AADcAAAADwAAAGRycy9kb3ducmV2LnhtbESPQYvCMBSE7wv+h/CEva2JsohWoxRB8Gp3Fzw+mmdb&#10;bV5qErX+e7MgeBxm5htmue5tK27kQ+NYw3ikQBCXzjRcafj92X7NQISIbLB1TBoeFGC9GnwsMTPu&#10;znu6FbESCcIhQw11jF0mZShrshhGriNO3tF5izFJX0nj8Z7gtpUTpabSYsNpocaONjWV5+JqNeT5&#10;qf+7FHPcBjlTfmq+TZUftP4c9vkCRKQ+vsOv9s5omKg5/J9JR0Cung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G5b4QrBAAAA3AAAAA8AAAAAAAAAAAAAAAAAmAIAAGRycy9kb3du&#10;cmV2LnhtbFBLBQYAAAAABAAEAPUAAACGAwAAAAA=&#10;" filled="f" stroked="f" strokeweight=".25pt">
              <v:textbox inset="1pt,1pt,1pt,1pt">
                <w:txbxContent>
                  <w:p w:rsidR="008167D5" w:rsidRDefault="008167D5" w:rsidP="00BA50D8">
                    <w:pPr>
                      <w:pStyle w:val="ab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Дата</w:t>
                    </w:r>
                  </w:p>
                </w:txbxContent>
              </v:textbox>
            </v:rect>
            <v:rect id="Rectangle 406" o:spid="_x0000_s4288" style="position:absolute;left:18949;top:18977;width:1001;height:309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rjeSsAA&#10;AADcAAAADwAAAGRycy9kb3ducmV2LnhtbERPz2uDMBS+F/o/hFforY2WUTpnFBkUep3bYMeHeVNb&#10;8+KSVO1/vxwGO358v/NyMYOYyPnesoJ0n4AgbqzuuVXw8X7enUD4gKxxsEwKHuShLNarHDNtZ36j&#10;qQ6tiCHsM1TQhTBmUvqmI4N+b0fiyH1bZzBE6FqpHc4x3AzykCRHabDn2NDhSK8dNbf6bhRU1XX5&#10;/Kmf8ezlKXFH/aTb6kup7WapXkAEWsK/+M990QoOaZwfz8QjIItf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erjeSsAAAADcAAAADwAAAAAAAAAAAAAAAACYAgAAZHJzL2Rvd25y&#10;ZXYueG1sUEsFBgAAAAAEAAQA9QAAAIUDAAAAAA==&#10;" filled="f" stroked="f" strokeweight=".25pt">
              <v:textbox inset="1pt,1pt,1pt,1pt">
                <w:txbxContent>
                  <w:p w:rsidR="008167D5" w:rsidRDefault="008167D5" w:rsidP="00BA50D8">
                    <w:pPr>
                      <w:pStyle w:val="ab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Лист</w:t>
                    </w:r>
                  </w:p>
                </w:txbxContent>
              </v:textbox>
            </v:rect>
            <v:rect id="Rectangle 407" o:spid="_x0000_s4289" style="position:absolute;left:18949;top:19435;width:1001;height:423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fR70cEA&#10;AADcAAAADwAAAGRycy9kb3ducmV2LnhtbESPQYvCMBSE7wv+h/AEb2taEdFqlLIgeLWr4PHRPNtq&#10;81KTrNZ/bxYEj8PMfMOsNr1pxZ2cbywrSMcJCOLS6oYrBYff7fcchA/IGlvLpOBJHjbrwdcKM20f&#10;vKd7ESoRIewzVFCH0GVS+rImg35sO+Lona0zGKJ0ldQOHxFuWjlJkpk02HBcqLGjn5rKa/FnFOT5&#10;pT/eigVuvZwnbqanuspPSo2Gfb4EEagPn/C7vdMKJmkK/2fiEZDrF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BX0e9HBAAAA3AAAAA8AAAAAAAAAAAAAAAAAmAIAAGRycy9kb3du&#10;cmV2LnhtbFBLBQYAAAAABAAEAPUAAACGAwAAAAA=&#10;" filled="f" stroked="f" strokeweight=".25pt">
              <v:textbox inset="1pt,1pt,1pt,1pt">
                <w:txbxContent>
                  <w:p w:rsidR="008167D5" w:rsidRDefault="008167D5" w:rsidP="00BA50D8">
                    <w:pPr>
                      <w:pStyle w:val="ab"/>
                      <w:jc w:val="center"/>
                      <w:rPr>
                        <w:sz w:val="24"/>
                      </w:rPr>
                    </w:pPr>
                    <w:r>
                      <w:rPr>
                        <w:sz w:val="24"/>
                      </w:rPr>
                      <w:fldChar w:fldCharType="begin"/>
                    </w:r>
                    <w:r>
                      <w:rPr>
                        <w:sz w:val="24"/>
                      </w:rPr>
                      <w:instrText xml:space="preserve"> PAGE  \* LOWER </w:instrText>
                    </w:r>
                    <w:r>
                      <w:rPr>
                        <w:sz w:val="24"/>
                      </w:rPr>
                      <w:fldChar w:fldCharType="separate"/>
                    </w:r>
                    <w:r>
                      <w:rPr>
                        <w:sz w:val="24"/>
                      </w:rPr>
                      <w:t>1</w:t>
                    </w:r>
                    <w:r>
                      <w:rPr>
                        <w:sz w:val="24"/>
                      </w:rPr>
                      <w:fldChar w:fldCharType="end"/>
                    </w:r>
                  </w:p>
                </w:txbxContent>
              </v:textbox>
            </v:rect>
            <v:rect id="Rectangle 408" o:spid="_x0000_s4290" style="position:absolute;left:7745;top:19221;width:11075;height:477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SblpsEA&#10;AADcAAAADwAAAGRycy9kb3ducmV2LnhtbESPQYvCMBSE7wv+h/AEb2tqEdFqlLIgeLWr4PHRPNtq&#10;81KTrNZ/bxYEj8PMfMOsNr1pxZ2cbywrmIwTEMSl1Q1XCg6/2+85CB+QNbaWScGTPGzWg68VZto+&#10;eE/3IlQiQthnqKAOocuk9GVNBv3YdsTRO1tnMETpKqkdPiLctDJNkpk02HBcqLGjn5rKa/FnFOT5&#10;pT/eigVuvZwnbqanuspPSo2Gfb4EEagPn/C7vdMK0kkK/2fiEZDrF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OUm5abBAAAA3AAAAA8AAAAAAAAAAAAAAAAAmAIAAGRycy9kb3du&#10;cmV2LnhtbFBLBQYAAAAABAAEAPUAAACGAwAAAAA=&#10;" filled="f" stroked="f" strokeweight=".25pt">
              <v:textbox inset="1pt,1pt,1pt,1pt">
                <w:txbxContent>
                  <w:p w:rsidR="008167D5" w:rsidRDefault="008167D5" w:rsidP="00BA50D8">
                    <w:pPr>
                      <w:pStyle w:val="ab"/>
                      <w:jc w:val="center"/>
                    </w:pPr>
                    <w:r>
                      <w:t>НАЗВАНИЕ ДОКУМЕНТА</w:t>
                    </w:r>
                  </w:p>
                </w:txbxContent>
              </v:textbox>
            </v:rect>
            <w10:wrap anchorx="page" anchory="page"/>
            <w10:anchorlock/>
          </v:group>
        </w:pict>
      </w:r>
      <w:r w:rsidR="00BA50D8" w:rsidRPr="00F868F5">
        <w:rPr>
          <w:rFonts w:eastAsia="Times New Roman"/>
          <w:noProof/>
          <w:sz w:val="20"/>
          <w:szCs w:val="28"/>
        </w:rPr>
        <w:t xml:space="preserve"> </w:t>
      </w: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noProof/>
          <w:sz w:val="20"/>
          <w:szCs w:val="28"/>
        </w:rPr>
      </w:pP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noProof/>
          <w:sz w:val="20"/>
          <w:szCs w:val="28"/>
        </w:rPr>
      </w:pP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noProof/>
          <w:sz w:val="20"/>
          <w:szCs w:val="28"/>
        </w:rPr>
      </w:pP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noProof/>
          <w:sz w:val="20"/>
          <w:szCs w:val="28"/>
        </w:rPr>
      </w:pP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noProof/>
          <w:sz w:val="20"/>
          <w:szCs w:val="28"/>
        </w:rPr>
      </w:pP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noProof/>
          <w:sz w:val="20"/>
          <w:szCs w:val="28"/>
        </w:rPr>
      </w:pP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Pr="00F868F5" w:rsidRDefault="00BA50D8" w:rsidP="00BA50D8">
      <w:pPr>
        <w:spacing w:line="360" w:lineRule="auto"/>
        <w:rPr>
          <w:rFonts w:eastAsia="Times New Roman"/>
        </w:rPr>
      </w:pPr>
    </w:p>
    <w:p w:rsidR="00BA50D8" w:rsidRPr="00F868F5" w:rsidRDefault="00BA50D8" w:rsidP="00BA50D8">
      <w:pPr>
        <w:spacing w:line="360" w:lineRule="auto"/>
        <w:rPr>
          <w:rFonts w:eastAsia="Times New Roman"/>
        </w:rPr>
      </w:pPr>
    </w:p>
    <w:p w:rsidR="00BA50D8" w:rsidRPr="00F868F5" w:rsidRDefault="00BA50D8" w:rsidP="00BA50D8">
      <w:pPr>
        <w:spacing w:line="360" w:lineRule="auto"/>
        <w:rPr>
          <w:rFonts w:eastAsia="Times New Roman"/>
        </w:rPr>
      </w:pPr>
    </w:p>
    <w:p w:rsidR="00BA50D8" w:rsidRPr="00F868F5" w:rsidRDefault="00BA50D8" w:rsidP="00BA50D8">
      <w:pPr>
        <w:spacing w:line="360" w:lineRule="auto"/>
        <w:rPr>
          <w:rFonts w:eastAsia="Times New Roman"/>
        </w:rPr>
      </w:pPr>
    </w:p>
    <w:p w:rsidR="00BA50D8" w:rsidRPr="00F868F5" w:rsidRDefault="00BA50D8" w:rsidP="00BA50D8">
      <w:pPr>
        <w:spacing w:line="360" w:lineRule="auto"/>
        <w:rPr>
          <w:rFonts w:eastAsia="Times New Roman"/>
        </w:rPr>
      </w:pPr>
    </w:p>
    <w:p w:rsidR="00BA50D8" w:rsidRPr="00F868F5" w:rsidRDefault="00BA50D8" w:rsidP="00BA50D8">
      <w:pPr>
        <w:spacing w:line="360" w:lineRule="auto"/>
        <w:rPr>
          <w:rFonts w:eastAsia="Times New Roman"/>
        </w:rPr>
      </w:pPr>
    </w:p>
    <w:p w:rsidR="00BA50D8" w:rsidRPr="00F868F5" w:rsidRDefault="00BA50D8" w:rsidP="00BA50D8">
      <w:pPr>
        <w:spacing w:line="360" w:lineRule="auto"/>
        <w:rPr>
          <w:rFonts w:eastAsia="Times New Roman"/>
        </w:rPr>
      </w:pP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noProof/>
          <w:sz w:val="20"/>
          <w:szCs w:val="28"/>
        </w:rPr>
      </w:pP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noProof/>
          <w:sz w:val="20"/>
          <w:szCs w:val="28"/>
        </w:rPr>
      </w:pP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noProof/>
          <w:sz w:val="20"/>
          <w:szCs w:val="28"/>
        </w:rPr>
      </w:pP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noProof/>
          <w:sz w:val="20"/>
          <w:szCs w:val="28"/>
        </w:rPr>
      </w:pP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noProof/>
          <w:sz w:val="20"/>
          <w:szCs w:val="28"/>
        </w:rPr>
      </w:pP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noProof/>
          <w:sz w:val="20"/>
          <w:szCs w:val="28"/>
        </w:rPr>
      </w:pPr>
    </w:p>
    <w:p w:rsidR="00BA50D8" w:rsidRPr="00F868F5" w:rsidRDefault="001F1CF4" w:rsidP="00BA50D8">
      <w:pPr>
        <w:spacing w:line="360" w:lineRule="auto"/>
        <w:jc w:val="center"/>
        <w:rPr>
          <w:rFonts w:eastAsia="Times New Roman"/>
          <w:noProof/>
          <w:sz w:val="20"/>
          <w:szCs w:val="28"/>
        </w:rPr>
      </w:pPr>
      <w:r>
        <w:rPr>
          <w:rFonts w:eastAsia="Times New Roman"/>
          <w:noProof/>
          <w:sz w:val="20"/>
          <w:szCs w:val="28"/>
        </w:rPr>
        <w:pict>
          <v:group id="_x0000_s4291" style="position:absolute;left:0;text-align:left;margin-left:56.7pt;margin-top:19.85pt;width:518.8pt;height:802.3pt;z-index:251767808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" o:allowincell="f">
            <v:rect id="Rectangle 390" o:spid="_x0000_s4292" style="position:absolute;width:20000;height:20000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nhakcEA&#10;AADcAAAADwAAAGRycy9kb3ducmV2LnhtbERPzYrCMBC+C75DmAVvmq6I2K5RqiB4kt3qAwzNbFts&#10;JrWJbfXpN8KCt/n4fme9HUwtOmpdZVnB5ywCQZxbXXGh4HI+TFcgnEfWWFsmBQ9ysN2MR2tMtO35&#10;h7rMFyKEsEtQQel9k0jp8pIMupltiAP3a1uDPsC2kLrFPoSbWs6jaCkNVhwaSmxoX1J+ze5GwdUP&#10;3Sktsuchvuzi/HuX9vdbqtTkY0i/QHga/Fv87z7qMD9ewOuZcIHc/AE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F54WpHBAAAA3AAAAA8AAAAAAAAAAAAAAAAAmAIAAGRycy9kb3du&#10;cmV2LnhtbFBLBQYAAAAABAAEAPUAAACGAwAAAAA=&#10;" filled="f" strokeweight="2pt"/>
            <v:line id="Line 391" o:spid="_x0000_s4293" style="position:absolute;visibility:visible" from="1093,18949" to="1095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" strokeweight="2pt"/>
            <v:line id="Line 392" o:spid="_x0000_s4294" style="position:absolute;visibility:visible" from="10,18941" to="19977,1894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" strokeweight="2pt"/>
            <v:line id="Line 393" o:spid="_x0000_s4295" style="position:absolute;visibility:visible" from="2186,18949" to="2188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5ApJ8EAAADcAAAADwAAAGRycy9kb3ducmV2LnhtbERPS4vCMBC+C/sfwix403QXXLU2iggV&#10;b7KtF29jM31gMylN1PrvzcKCt/n4npNsBtOKO/WusazgaxqBIC6sbrhScMrTyQKE88gaW8uk4EkO&#10;NuuPUYKxtg/+pXvmKxFC2MWooPa+i6V0RU0G3dR2xIErbW/QB9hXUvf4COGmld9R9CMNNhwaauxo&#10;V1NxzW5GwfV8mqX7407nbbbVlyr150uplRp/DtsVCE+Df4v/3Qcd5i/n8PdMuECuX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ADkCknwQAAANwAAAAPAAAAAAAAAAAAAAAA&#10;AKECAABkcnMvZG93bnJldi54bWxQSwUGAAAAAAQABAD5AAAAjwMAAAAA&#10;" strokeweight="2pt"/>
            <v:line id="Line 394" o:spid="_x0000_s4296" style="position:absolute;visibility:visible" from="4919,18949" to="4921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g+9VcIAAADcAAAADwAAAGRycy9kb3ducmV2LnhtbESPQYvCQAyF74L/YYiwN50q7KLVUUSo&#10;eFu2evEWO7EtdjKlM2r99+aw4C3hvbz3ZbXpXaMe1IXas4HpJAFFXHhbc2ngdMzGc1AhIltsPJOB&#10;FwXYrIeDFabWP/mPHnkslYRwSNFAFWObah2KihyGiW+JRbv6zmGUtSu17fAp4a7RsyT50Q5rloYK&#10;W9pVVNzyuzNwO5++s/3vzh6bfGsvZRbPl6s15mvUb5egIvXxY/6/PljBXwitPCMT6PUb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cg+9VcIAAADcAAAADwAAAAAAAAAAAAAA&#10;AAChAgAAZHJzL2Rvd25yZXYueG1sUEsFBgAAAAAEAAQA+QAAAJADAAAAAA==&#10;" strokeweight="2pt"/>
            <v:line id="Line 395" o:spid="_x0000_s4297" style="position:absolute;visibility:visible" from="6557,18959" to="6559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" strokeweight="2pt"/>
            <v:line id="Line 396" o:spid="_x0000_s4298" style="position:absolute;visibility:visible" from="7650,18949" to="7652,1997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" strokeweight="2pt"/>
            <v:line id="Line 397" o:spid="_x0000_s4299" style="position:absolute;visibility:visible" from="18905,18949" to="18909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0BrgM78AAADcAAAADwAAAGRycy9kb3ducmV2LnhtbESPwQrCMBBE74L/EFbwpqmCItUoIlS8&#10;idVLb2uztsVmU5qo9e+NIHgcZuYNs9p0phZPal1lWcFkHIEgzq2uuFBwOSejBQjnkTXWlknBmxxs&#10;1v3eCmNtX3yiZ+oLESDsYlRQet/EUrq8JINubBvi4N1sa9AH2RZSt/gKcFPLaRTNpcGKw0KJDe1K&#10;yu/pwyi4Z5dZsj/u9LlOt/paJD673rRSw0G3XYLw1Pl/+Nc+aAXTaALfM+EIyPUH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0BrgM78AAADcAAAADwAAAAAAAAAAAAAAAACh&#10;AgAAZHJzL2Rvd25yZXYueG1sUEsFBgAAAAAEAAQA+QAAAI0DAAAAAA==&#10;" strokeweight="2pt"/>
            <v:line id="Line 398" o:spid="_x0000_s4300" style="position:absolute;visibility:visible" from="10,19293" to="7631,1929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Hv898QAAADcAAAADwAAAGRycy9kb3ducmV2LnhtbESP3WoCMRSE7wu+QziCdzXrXki7NUrx&#10;B5RelKoPcNycbrZuTpYk6urTN4Lg5TAz3zCTWWcbcSYfascKRsMMBHHpdM2Vgv1u9foGIkRkjY1j&#10;UnClALNp72WChXYX/qHzNlYiQTgUqMDE2BZShtKQxTB0LXHyfp23GJP0ldQeLwluG5ln2VharDkt&#10;GGxpbqg8bk9WwcYfvo6jW2XkgTd+2Xwv3oP9U2rQ7z4/QETq4jP8aK+1gjzL4X4mHQE5/Qc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ke/z3xAAAANwAAAAPAAAAAAAAAAAA&#10;AAAAAKECAABkcnMvZG93bnJldi54bWxQSwUGAAAAAAQABAD5AAAAkgMAAAAA&#10;" strokeweight="1pt"/>
            <v:line id="Line 399" o:spid="_x0000_s4301" style="position:absolute;visibility:visible" from="10,19646" to="7631,1964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4Tb38AAAADcAAAADwAAAGRycy9kb3ducmV2LnhtbESPwQrCMBBE74L/EFbwpqmKItUoIlS8&#10;idWLt7VZ22KzKU3U+vdGEDwOM/OGWa5bU4knNa60rGA0jEAQZ1aXnCs4n5LBHITzyBory6TgTQ7W&#10;q25nibG2Lz7SM/W5CBB2MSoovK9jKV1WkEE3tDVx8G62MeiDbHKpG3wFuKnkOIpm0mDJYaHAmrYF&#10;Zff0YRTcL+dpsjts9alKN/qaJ/5yvWml+r12swDhqfX/8K+91wrG0QS+Z8IRkKsP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E+E29/AAAAA3AAAAA8AAAAAAAAAAAAAAAAA&#10;oQIAAGRycy9kb3ducmV2LnhtbFBLBQYAAAAABAAEAPkAAACOAwAAAAA=&#10;" strokeweight="2pt"/>
            <v:line id="Line 400" o:spid="_x0000_s4302" style="position:absolute;visibility:visible" from="18919,19296" to="19990,1929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N7BGMUAAADcAAAADwAAAGRycy9kb3ducmV2LnhtbESP3WoCMRSE74W+QziF3tWsUsSuZhfp&#10;D1S8kKoPcNwcN6ubkyVJde3TN0LBy2FmvmHmZW9bcSYfGscKRsMMBHHldMO1gt3283kKIkRkja1j&#10;UnClAGXxMJhjrt2Fv+m8ibVIEA45KjAxdrmUoTJkMQxdR5y8g/MWY5K+ltrjJcFtK8dZNpEWG04L&#10;Bjt6M1SdNj9WwdLvV6fRb23knpf+o12/vwZ7VOrpsV/MQETq4z383/7SCsbZC9zOpCMgiz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RN7BGMUAAADcAAAADwAAAAAAAAAA&#10;AAAAAAChAgAAZHJzL2Rvd25yZXYueG1sUEsFBgAAAAAEAAQA+QAAAJMDAAAAAA==&#10;" strokeweight="1pt"/>
            <v:rect id="Rectangle 401" o:spid="_x0000_s4303" style="position:absolute;left:54;top:19660;width:1000;height:309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xbrD8IA&#10;AADcAAAADwAAAGRycy9kb3ducmV2LnhtbESPQWsCMRSE7wX/Q3iCt5ooKro1ylIQvLpW8PjYvO5u&#10;u3lZk1TXf28EocdhZr5h1tvetuJKPjSONUzGCgRx6UzDlYav4+59CSJEZIOtY9JwpwDbzeBtjZlx&#10;Nz7QtYiVSBAOGWqoY+wyKUNZk8Uwdh1x8r6dtxiT9JU0Hm8Jbls5VWohLTacFmrs6LOm8rf4sxry&#10;/Kc/XYoV7oJcKr8wM1PlZ61Hwz7/ABGpj//hV3tvNEzVHJ5n0hGQmwc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vFusPwgAAANwAAAAPAAAAAAAAAAAAAAAAAJgCAABkcnMvZG93&#10;bnJldi54bWxQSwUGAAAAAAQABAD1AAAAhwMAAAAA&#10;" filled="f" stroked="f" strokeweight=".25pt">
              <v:textbox inset="1pt,1pt,1pt,1pt">
                <w:txbxContent>
                  <w:p w:rsidR="008167D5" w:rsidRDefault="008167D5" w:rsidP="00BA50D8">
                    <w:pPr>
                      <w:pStyle w:val="ab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Изм.</w:t>
                    </w:r>
                  </w:p>
                </w:txbxContent>
              </v:textbox>
            </v:rect>
            <v:rect id="Rectangle 402" o:spid="_x0000_s4304" style="position:absolute;left:1139;top:19660;width:1001;height:309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8R1eMIA&#10;AADcAAAADwAAAGRycy9kb3ducmV2LnhtbESPQWvCQBSE70L/w/IKveluQwk2dQ2hIHg1KvT4yL4m&#10;abNv092txn/vCoLHYWa+YVblZAdxIh96xxpeFwoEceNMz62Gw34zX4IIEdng4Jg0XChAuX6arbAw&#10;7sw7OtWxFQnCoUANXYxjIWVoOrIYFm4kTt638xZjkr6VxuM5we0gM6VyabHntNDhSJ8dNb/1v9VQ&#10;VT/T8a9+x02QS+Vz82ba6kvrl+ep+gARaYqP8L29NRoylcPtTDoCcn0F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fxHV4wgAAANwAAAAPAAAAAAAAAAAAAAAAAJgCAABkcnMvZG93&#10;bnJldi54bWxQSwUGAAAAAAQABAD1AAAAhwMAAAAA&#10;" filled="f" stroked="f" strokeweight=".25pt">
              <v:textbox inset="1pt,1pt,1pt,1pt">
                <w:txbxContent>
                  <w:p w:rsidR="008167D5" w:rsidRDefault="008167D5" w:rsidP="00BA50D8">
                    <w:pPr>
                      <w:pStyle w:val="ab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Лист</w:t>
                    </w:r>
                  </w:p>
                </w:txbxContent>
              </v:textbox>
            </v:rect>
            <v:rect id="Rectangle 403" o:spid="_x0000_s4305" style="position:absolute;left:2267;top:19660;width:2573;height:309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IjQ48IA&#10;AADcAAAADwAAAGRycy9kb3ducmV2LnhtbESPQWsCMRSE7wX/Q3iCt5ooYnVrlKUgeHWt4PGxed3d&#10;dvOyJqmu/94IgsdhZr5hVpvetuJCPjSONUzGCgRx6UzDlYbvw/Z9ASJEZIOtY9JwowCb9eBthZlx&#10;V97TpYiVSBAOGWqoY+wyKUNZk8Uwdh1x8n6ctxiT9JU0Hq8Jbls5VWouLTacFmrs6Kum8q/4txry&#10;/Lc/noslboNcKD83M1PlJ61Hwz7/BBGpj6/ws70zGqbqAx5n0hGQ6zs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wiNDjwgAAANwAAAAPAAAAAAAAAAAAAAAAAJgCAABkcnMvZG93&#10;bnJldi54bWxQSwUGAAAAAAQABAD1AAAAhwMAAAAA&#10;" filled="f" stroked="f" strokeweight=".25pt">
              <v:textbox inset="1pt,1pt,1pt,1pt">
                <w:txbxContent>
                  <w:p w:rsidR="008167D5" w:rsidRDefault="008167D5" w:rsidP="00BA50D8">
                    <w:pPr>
                      <w:pStyle w:val="ab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№ докум.</w:t>
                    </w:r>
                  </w:p>
                </w:txbxContent>
              </v:textbox>
            </v:rect>
            <v:rect id="Rectangle 404" o:spid="_x0000_s4306" style="position:absolute;left:4983;top:19660;width:1534;height:309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RdEkb8A&#10;AADcAAAADwAAAGRycy9kb3ducmV2LnhtbERPz2vCMBS+D/wfwhN2m4kyRGtTKUJh13UbeHw0z7ba&#10;vNQkq91/vxwGO358v/PjbAcxkQ+9Yw3rlQJB3DjTc6vh86N62YEIEdng4Jg0/FCAY7F4yjEz7sHv&#10;NNWxFSmEQ4YauhjHTMrQdGQxrNxInLiL8xZjgr6VxuMjhdtBbpTaSos9p4YORzp11Nzqb6uhLK/z&#10;173eYxXkTvmteTVtedb6eTmXBxCR5vgv/nO/GQ0bldamM+kIyOIX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ABF0SRvwAAANwAAAAPAAAAAAAAAAAAAAAAAJgCAABkcnMvZG93bnJl&#10;di54bWxQSwUGAAAAAAQABAD1AAAAhAMAAAAA&#10;" filled="f" stroked="f" strokeweight=".25pt">
              <v:textbox inset="1pt,1pt,1pt,1pt">
                <w:txbxContent>
                  <w:p w:rsidR="008167D5" w:rsidRDefault="008167D5" w:rsidP="00BA50D8">
                    <w:pPr>
                      <w:pStyle w:val="ab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Подпись</w:t>
                    </w:r>
                  </w:p>
                </w:txbxContent>
              </v:textbox>
            </v:rect>
            <v:rect id="Rectangle 405" o:spid="_x0000_s4307" style="position:absolute;left:6604;top:19660;width:1000;height:309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lvhCsEA&#10;AADcAAAADwAAAGRycy9kb3ducmV2LnhtbESPQYvCMBSE7wv+h/CEva2JsohWoxRB8Gp3Fzw+mmdb&#10;bV5qErX+e7MgeBxm5htmue5tK27kQ+NYw3ikQBCXzjRcafj92X7NQISIbLB1TBoeFGC9GnwsMTPu&#10;znu6FbESCcIhQw11jF0mZShrshhGriNO3tF5izFJX0nj8Z7gtpUTpabSYsNpocaONjWV5+JqNeT5&#10;qf+7FHPcBjlTfmq+TZUftP4c9vkCRKQ+vsOv9s5omKg5/J9JR0Cung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G5b4QrBAAAA3AAAAA8AAAAAAAAAAAAAAAAAmAIAAGRycy9kb3du&#10;cmV2LnhtbFBLBQYAAAAABAAEAPUAAACGAwAAAAA=&#10;" filled="f" stroked="f" strokeweight=".25pt">
              <v:textbox inset="1pt,1pt,1pt,1pt">
                <w:txbxContent>
                  <w:p w:rsidR="008167D5" w:rsidRDefault="008167D5" w:rsidP="00BA50D8">
                    <w:pPr>
                      <w:pStyle w:val="ab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Дата</w:t>
                    </w:r>
                  </w:p>
                </w:txbxContent>
              </v:textbox>
            </v:rect>
            <v:rect id="Rectangle 406" o:spid="_x0000_s4308" style="position:absolute;left:18949;top:18977;width:1001;height:309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rjeSsAA&#10;AADcAAAADwAAAGRycy9kb3ducmV2LnhtbERPz2uDMBS+F/o/hFforY2WUTpnFBkUep3bYMeHeVNb&#10;8+KSVO1/vxwGO358v/NyMYOYyPnesoJ0n4AgbqzuuVXw8X7enUD4gKxxsEwKHuShLNarHDNtZ36j&#10;qQ6tiCHsM1TQhTBmUvqmI4N+b0fiyH1bZzBE6FqpHc4x3AzykCRHabDn2NDhSK8dNbf6bhRU1XX5&#10;/Kmf8ezlKXFH/aTb6kup7WapXkAEWsK/+M990QoOaZwfz8QjIItf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erjeSsAAAADcAAAADwAAAAAAAAAAAAAAAACYAgAAZHJzL2Rvd25y&#10;ZXYueG1sUEsFBgAAAAAEAAQA9QAAAIUDAAAAAA==&#10;" filled="f" stroked="f" strokeweight=".25pt">
              <v:textbox inset="1pt,1pt,1pt,1pt">
                <w:txbxContent>
                  <w:p w:rsidR="008167D5" w:rsidRDefault="008167D5" w:rsidP="00BA50D8">
                    <w:pPr>
                      <w:pStyle w:val="ab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Лист</w:t>
                    </w:r>
                  </w:p>
                </w:txbxContent>
              </v:textbox>
            </v:rect>
            <v:rect id="Rectangle 407" o:spid="_x0000_s4309" style="position:absolute;left:18949;top:19435;width:1001;height:423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fR70cEA&#10;AADcAAAADwAAAGRycy9kb3ducmV2LnhtbESPQYvCMBSE7wv+h/AEb2taEdFqlLIgeLWr4PHRPNtq&#10;81KTrNZ/bxYEj8PMfMOsNr1pxZ2cbywrSMcJCOLS6oYrBYff7fcchA/IGlvLpOBJHjbrwdcKM20f&#10;vKd7ESoRIewzVFCH0GVS+rImg35sO+Lona0zGKJ0ldQOHxFuWjlJkpk02HBcqLGjn5rKa/FnFOT5&#10;pT/eigVuvZwnbqanuspPSo2Gfb4EEagPn/C7vdMKJmkK/2fiEZDrF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BX0e9HBAAAA3AAAAA8AAAAAAAAAAAAAAAAAmAIAAGRycy9kb3du&#10;cmV2LnhtbFBLBQYAAAAABAAEAPUAAACGAwAAAAA=&#10;" filled="f" stroked="f" strokeweight=".25pt">
              <v:textbox inset="1pt,1pt,1pt,1pt">
                <w:txbxContent>
                  <w:p w:rsidR="008167D5" w:rsidRDefault="008167D5" w:rsidP="00BA50D8">
                    <w:pPr>
                      <w:pStyle w:val="ab"/>
                      <w:jc w:val="center"/>
                      <w:rPr>
                        <w:sz w:val="24"/>
                      </w:rPr>
                    </w:pPr>
                    <w:r>
                      <w:rPr>
                        <w:sz w:val="24"/>
                      </w:rPr>
                      <w:fldChar w:fldCharType="begin"/>
                    </w:r>
                    <w:r>
                      <w:rPr>
                        <w:sz w:val="24"/>
                      </w:rPr>
                      <w:instrText xml:space="preserve"> PAGE  \* LOWER </w:instrText>
                    </w:r>
                    <w:r>
                      <w:rPr>
                        <w:sz w:val="24"/>
                      </w:rPr>
                      <w:fldChar w:fldCharType="separate"/>
                    </w:r>
                    <w:r>
                      <w:rPr>
                        <w:sz w:val="24"/>
                      </w:rPr>
                      <w:t>1</w:t>
                    </w:r>
                    <w:r>
                      <w:rPr>
                        <w:sz w:val="24"/>
                      </w:rPr>
                      <w:fldChar w:fldCharType="end"/>
                    </w:r>
                  </w:p>
                </w:txbxContent>
              </v:textbox>
            </v:rect>
            <v:rect id="Rectangle 408" o:spid="_x0000_s4310" style="position:absolute;left:7745;top:19221;width:11075;height:477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SblpsEA&#10;AADcAAAADwAAAGRycy9kb3ducmV2LnhtbESPQYvCMBSE7wv+h/AEb2tqEdFqlLIgeLWr4PHRPNtq&#10;81KTrNZ/bxYEj8PMfMOsNr1pxZ2cbywrmIwTEMSl1Q1XCg6/2+85CB+QNbaWScGTPGzWg68VZto+&#10;eE/3IlQiQthnqKAOocuk9GVNBv3YdsTRO1tnMETpKqkdPiLctDJNkpk02HBcqLGjn5rKa/FnFOT5&#10;pT/eigVuvZwnbqanuspPSo2Gfb4EEagPn/C7vdMK0kkK/2fiEZDrF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OUm5abBAAAA3AAAAA8AAAAAAAAAAAAAAAAAmAIAAGRycy9kb3du&#10;cmV2LnhtbFBLBQYAAAAABAAEAPUAAACGAwAAAAA=&#10;" filled="f" stroked="f" strokeweight=".25pt">
              <v:textbox inset="1pt,1pt,1pt,1pt">
                <w:txbxContent>
                  <w:p w:rsidR="008167D5" w:rsidRDefault="008167D5" w:rsidP="00BA50D8">
                    <w:pPr>
                      <w:pStyle w:val="ab"/>
                      <w:jc w:val="center"/>
                    </w:pPr>
                    <w:r>
                      <w:t>НАЗВАНИЕ ДОКУМЕНТА</w:t>
                    </w:r>
                  </w:p>
                </w:txbxContent>
              </v:textbox>
            </v:rect>
            <w10:wrap anchorx="page" anchory="page"/>
            <w10:anchorlock/>
          </v:group>
        </w:pict>
      </w:r>
      <w:r w:rsidR="00BA50D8" w:rsidRPr="00F868F5">
        <w:rPr>
          <w:rFonts w:eastAsia="Times New Roman"/>
          <w:noProof/>
          <w:sz w:val="20"/>
          <w:szCs w:val="28"/>
        </w:rPr>
        <w:t xml:space="preserve"> </w:t>
      </w: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noProof/>
          <w:sz w:val="20"/>
          <w:szCs w:val="28"/>
        </w:rPr>
      </w:pP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noProof/>
          <w:sz w:val="20"/>
          <w:szCs w:val="28"/>
        </w:rPr>
      </w:pP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noProof/>
          <w:sz w:val="20"/>
          <w:szCs w:val="28"/>
        </w:rPr>
      </w:pP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noProof/>
          <w:sz w:val="20"/>
          <w:szCs w:val="28"/>
        </w:rPr>
      </w:pP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noProof/>
          <w:sz w:val="20"/>
          <w:szCs w:val="28"/>
        </w:rPr>
      </w:pP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noProof/>
          <w:sz w:val="20"/>
          <w:szCs w:val="28"/>
        </w:rPr>
      </w:pP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Pr="00F868F5" w:rsidRDefault="00BA50D8" w:rsidP="00BA50D8">
      <w:pPr>
        <w:spacing w:line="360" w:lineRule="auto"/>
        <w:rPr>
          <w:rFonts w:eastAsia="Times New Roman"/>
        </w:rPr>
      </w:pPr>
    </w:p>
    <w:p w:rsidR="00BA50D8" w:rsidRPr="00F868F5" w:rsidRDefault="00BA50D8" w:rsidP="00BA50D8">
      <w:pPr>
        <w:spacing w:line="360" w:lineRule="auto"/>
        <w:rPr>
          <w:rFonts w:eastAsia="Times New Roman"/>
        </w:rPr>
      </w:pPr>
    </w:p>
    <w:p w:rsidR="00BA50D8" w:rsidRPr="00F868F5" w:rsidRDefault="00BA50D8" w:rsidP="00BA50D8">
      <w:pPr>
        <w:spacing w:line="360" w:lineRule="auto"/>
        <w:rPr>
          <w:rFonts w:eastAsia="Times New Roman"/>
        </w:rPr>
      </w:pPr>
    </w:p>
    <w:p w:rsidR="00BA50D8" w:rsidRPr="00F868F5" w:rsidRDefault="00BA50D8" w:rsidP="00BA50D8">
      <w:pPr>
        <w:spacing w:line="360" w:lineRule="auto"/>
        <w:rPr>
          <w:rFonts w:eastAsia="Times New Roman"/>
        </w:rPr>
      </w:pPr>
    </w:p>
    <w:p w:rsidR="00BA50D8" w:rsidRPr="00F868F5" w:rsidRDefault="00BA50D8" w:rsidP="00BA50D8">
      <w:pPr>
        <w:spacing w:line="360" w:lineRule="auto"/>
        <w:rPr>
          <w:rFonts w:eastAsia="Times New Roman"/>
        </w:rPr>
      </w:pPr>
    </w:p>
    <w:p w:rsidR="00BA50D8" w:rsidRPr="00F868F5" w:rsidRDefault="00BA50D8" w:rsidP="00BA50D8">
      <w:pPr>
        <w:spacing w:line="360" w:lineRule="auto"/>
        <w:rPr>
          <w:rFonts w:eastAsia="Times New Roman"/>
        </w:rPr>
      </w:pPr>
    </w:p>
    <w:p w:rsidR="00BA50D8" w:rsidRPr="00F868F5" w:rsidRDefault="00BA50D8" w:rsidP="00BA50D8">
      <w:pPr>
        <w:spacing w:line="360" w:lineRule="auto"/>
        <w:rPr>
          <w:rFonts w:eastAsia="Times New Roman"/>
        </w:rPr>
      </w:pP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noProof/>
          <w:sz w:val="20"/>
          <w:szCs w:val="28"/>
        </w:rPr>
      </w:pP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noProof/>
          <w:sz w:val="20"/>
          <w:szCs w:val="28"/>
        </w:rPr>
      </w:pP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noProof/>
          <w:sz w:val="20"/>
          <w:szCs w:val="28"/>
        </w:rPr>
      </w:pP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noProof/>
          <w:sz w:val="20"/>
          <w:szCs w:val="28"/>
        </w:rPr>
      </w:pP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noProof/>
          <w:sz w:val="20"/>
          <w:szCs w:val="28"/>
        </w:rPr>
      </w:pP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noProof/>
          <w:sz w:val="20"/>
          <w:szCs w:val="28"/>
        </w:rPr>
      </w:pPr>
    </w:p>
    <w:p w:rsidR="00BA50D8" w:rsidRPr="00F868F5" w:rsidRDefault="001F1CF4" w:rsidP="00BA50D8">
      <w:pPr>
        <w:spacing w:line="360" w:lineRule="auto"/>
        <w:jc w:val="center"/>
        <w:rPr>
          <w:rFonts w:eastAsia="Times New Roman"/>
          <w:noProof/>
          <w:sz w:val="20"/>
          <w:szCs w:val="28"/>
        </w:rPr>
      </w:pPr>
      <w:r>
        <w:rPr>
          <w:rFonts w:eastAsia="Times New Roman"/>
          <w:noProof/>
          <w:sz w:val="20"/>
          <w:szCs w:val="28"/>
        </w:rPr>
        <w:pict>
          <v:group id="_x0000_s4311" style="position:absolute;left:0;text-align:left;margin-left:56.7pt;margin-top:19.85pt;width:518.8pt;height:802.3pt;z-index:251769856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" o:allowincell="f">
            <v:rect id="Rectangle 390" o:spid="_x0000_s4312" style="position:absolute;width:20000;height:20000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nhakcEA&#10;AADcAAAADwAAAGRycy9kb3ducmV2LnhtbERPzYrCMBC+C75DmAVvmq6I2K5RqiB4kt3qAwzNbFts&#10;JrWJbfXpN8KCt/n4fme9HUwtOmpdZVnB5ywCQZxbXXGh4HI+TFcgnEfWWFsmBQ9ysN2MR2tMtO35&#10;h7rMFyKEsEtQQel9k0jp8pIMupltiAP3a1uDPsC2kLrFPoSbWs6jaCkNVhwaSmxoX1J+ze5GwdUP&#10;3Sktsuchvuzi/HuX9vdbqtTkY0i/QHga/Fv87z7qMD9ewOuZcIHc/AE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F54WpHBAAAA3AAAAA8AAAAAAAAAAAAAAAAAmAIAAGRycy9kb3du&#10;cmV2LnhtbFBLBQYAAAAABAAEAPUAAACGAwAAAAA=&#10;" filled="f" strokeweight="2pt"/>
            <v:line id="Line 391" o:spid="_x0000_s4313" style="position:absolute;visibility:visible" from="1093,18949" to="1095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" strokeweight="2pt"/>
            <v:line id="Line 392" o:spid="_x0000_s4314" style="position:absolute;visibility:visible" from="10,18941" to="19977,1894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" strokeweight="2pt"/>
            <v:line id="Line 393" o:spid="_x0000_s4315" style="position:absolute;visibility:visible" from="2186,18949" to="2188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5ApJ8EAAADcAAAADwAAAGRycy9kb3ducmV2LnhtbERPS4vCMBC+C/sfwix403QXXLU2iggV&#10;b7KtF29jM31gMylN1PrvzcKCt/n4npNsBtOKO/WusazgaxqBIC6sbrhScMrTyQKE88gaW8uk4EkO&#10;NuuPUYKxtg/+pXvmKxFC2MWooPa+i6V0RU0G3dR2xIErbW/QB9hXUvf4COGmld9R9CMNNhwaauxo&#10;V1NxzW5GwfV8mqX7407nbbbVlyr150uplRp/DtsVCE+Df4v/3Qcd5i/n8PdMuECuX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ADkCknwQAAANwAAAAPAAAAAAAAAAAAAAAA&#10;AKECAABkcnMvZG93bnJldi54bWxQSwUGAAAAAAQABAD5AAAAjwMAAAAA&#10;" strokeweight="2pt"/>
            <v:line id="Line 394" o:spid="_x0000_s4316" style="position:absolute;visibility:visible" from="4919,18949" to="4921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g+9VcIAAADcAAAADwAAAGRycy9kb3ducmV2LnhtbESPQYvCQAyF74L/YYiwN50q7KLVUUSo&#10;eFu2evEWO7EtdjKlM2r99+aw4C3hvbz3ZbXpXaMe1IXas4HpJAFFXHhbc2ngdMzGc1AhIltsPJOB&#10;FwXYrIeDFabWP/mPHnkslYRwSNFAFWObah2KihyGiW+JRbv6zmGUtSu17fAp4a7RsyT50Q5rloYK&#10;W9pVVNzyuzNwO5++s/3vzh6bfGsvZRbPl6s15mvUb5egIvXxY/6/PljBXwitPCMT6PUb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cg+9VcIAAADcAAAADwAAAAAAAAAAAAAA&#10;AAChAgAAZHJzL2Rvd25yZXYueG1sUEsFBgAAAAAEAAQA+QAAAJADAAAAAA==&#10;" strokeweight="2pt"/>
            <v:line id="Line 395" o:spid="_x0000_s4317" style="position:absolute;visibility:visible" from="6557,18959" to="6559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" strokeweight="2pt"/>
            <v:line id="Line 396" o:spid="_x0000_s4318" style="position:absolute;visibility:visible" from="7650,18949" to="7652,1997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" strokeweight="2pt"/>
            <v:line id="Line 397" o:spid="_x0000_s4319" style="position:absolute;visibility:visible" from="18905,18949" to="18909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0BrgM78AAADcAAAADwAAAGRycy9kb3ducmV2LnhtbESPwQrCMBBE74L/EFbwpqmCItUoIlS8&#10;idVLb2uztsVmU5qo9e+NIHgcZuYNs9p0phZPal1lWcFkHIEgzq2uuFBwOSejBQjnkTXWlknBmxxs&#10;1v3eCmNtX3yiZ+oLESDsYlRQet/EUrq8JINubBvi4N1sa9AH2RZSt/gKcFPLaRTNpcGKw0KJDe1K&#10;yu/pwyi4Z5dZsj/u9LlOt/paJD673rRSw0G3XYLw1Pl/+Nc+aAXTaALfM+EIyPUH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0BrgM78AAADcAAAADwAAAAAAAAAAAAAAAACh&#10;AgAAZHJzL2Rvd25yZXYueG1sUEsFBgAAAAAEAAQA+QAAAI0DAAAAAA==&#10;" strokeweight="2pt"/>
            <v:line id="Line 398" o:spid="_x0000_s4320" style="position:absolute;visibility:visible" from="10,19293" to="7631,1929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Hv898QAAADcAAAADwAAAGRycy9kb3ducmV2LnhtbESP3WoCMRSE7wu+QziCdzXrXki7NUrx&#10;B5RelKoPcNycbrZuTpYk6urTN4Lg5TAz3zCTWWcbcSYfascKRsMMBHHpdM2Vgv1u9foGIkRkjY1j&#10;UnClALNp72WChXYX/qHzNlYiQTgUqMDE2BZShtKQxTB0LXHyfp23GJP0ldQeLwluG5ln2VharDkt&#10;GGxpbqg8bk9WwcYfvo6jW2XkgTd+2Xwv3oP9U2rQ7z4/QETq4jP8aK+1gjzL4X4mHQE5/Qc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ke/z3xAAAANwAAAAPAAAAAAAAAAAA&#10;AAAAAKECAABkcnMvZG93bnJldi54bWxQSwUGAAAAAAQABAD5AAAAkgMAAAAA&#10;" strokeweight="1pt"/>
            <v:line id="Line 399" o:spid="_x0000_s4321" style="position:absolute;visibility:visible" from="10,19646" to="7631,1964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4Tb38AAAADcAAAADwAAAGRycy9kb3ducmV2LnhtbESPwQrCMBBE74L/EFbwpqmKItUoIlS8&#10;idWLt7VZ22KzKU3U+vdGEDwOM/OGWa5bU4knNa60rGA0jEAQZ1aXnCs4n5LBHITzyBory6TgTQ7W&#10;q25nibG2Lz7SM/W5CBB2MSoovK9jKV1WkEE3tDVx8G62MeiDbHKpG3wFuKnkOIpm0mDJYaHAmrYF&#10;Zff0YRTcL+dpsjts9alKN/qaJ/5yvWml+r12swDhqfX/8K+91wrG0QS+Z8IRkKsP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E+E29/AAAAA3AAAAA8AAAAAAAAAAAAAAAAA&#10;oQIAAGRycy9kb3ducmV2LnhtbFBLBQYAAAAABAAEAPkAAACOAwAAAAA=&#10;" strokeweight="2pt"/>
            <v:line id="Line 400" o:spid="_x0000_s4322" style="position:absolute;visibility:visible" from="18919,19296" to="19990,1929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N7BGMUAAADcAAAADwAAAGRycy9kb3ducmV2LnhtbESP3WoCMRSE74W+QziF3tWsUsSuZhfp&#10;D1S8kKoPcNwcN6ubkyVJde3TN0LBy2FmvmHmZW9bcSYfGscKRsMMBHHldMO1gt3283kKIkRkja1j&#10;UnClAGXxMJhjrt2Fv+m8ibVIEA45KjAxdrmUoTJkMQxdR5y8g/MWY5K+ltrjJcFtK8dZNpEWG04L&#10;Bjt6M1SdNj9WwdLvV6fRb23knpf+o12/vwZ7VOrpsV/MQETq4z383/7SCsbZC9zOpCMgiz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RN7BGMUAAADcAAAADwAAAAAAAAAA&#10;AAAAAAChAgAAZHJzL2Rvd25yZXYueG1sUEsFBgAAAAAEAAQA+QAAAJMDAAAAAA==&#10;" strokeweight="1pt"/>
            <v:rect id="Rectangle 401" o:spid="_x0000_s4323" style="position:absolute;left:54;top:19660;width:1000;height:309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xbrD8IA&#10;AADcAAAADwAAAGRycy9kb3ducmV2LnhtbESPQWsCMRSE7wX/Q3iCt5ooKro1ylIQvLpW8PjYvO5u&#10;u3lZk1TXf28EocdhZr5h1tvetuJKPjSONUzGCgRx6UzDlYav4+59CSJEZIOtY9JwpwDbzeBtjZlx&#10;Nz7QtYiVSBAOGWqoY+wyKUNZk8Uwdh1x8r6dtxiT9JU0Hm8Jbls5VWohLTacFmrs6LOm8rf4sxry&#10;/Kc/XYoV7oJcKr8wM1PlZ61Hwz7/ABGpj//hV3tvNEzVHJ5n0hGQmwc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vFusPwgAAANwAAAAPAAAAAAAAAAAAAAAAAJgCAABkcnMvZG93&#10;bnJldi54bWxQSwUGAAAAAAQABAD1AAAAhwMAAAAA&#10;" filled="f" stroked="f" strokeweight=".25pt">
              <v:textbox inset="1pt,1pt,1pt,1pt">
                <w:txbxContent>
                  <w:p w:rsidR="008167D5" w:rsidRDefault="008167D5" w:rsidP="00BA50D8">
                    <w:pPr>
                      <w:pStyle w:val="ab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Изм.</w:t>
                    </w:r>
                  </w:p>
                </w:txbxContent>
              </v:textbox>
            </v:rect>
            <v:rect id="Rectangle 402" o:spid="_x0000_s4324" style="position:absolute;left:1139;top:19660;width:1001;height:309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8R1eMIA&#10;AADcAAAADwAAAGRycy9kb3ducmV2LnhtbESPQWvCQBSE70L/w/IKveluQwk2dQ2hIHg1KvT4yL4m&#10;abNv092txn/vCoLHYWa+YVblZAdxIh96xxpeFwoEceNMz62Gw34zX4IIEdng4Jg0XChAuX6arbAw&#10;7sw7OtWxFQnCoUANXYxjIWVoOrIYFm4kTt638xZjkr6VxuM5we0gM6VyabHntNDhSJ8dNb/1v9VQ&#10;VT/T8a9+x02QS+Vz82ba6kvrl+ep+gARaYqP8L29NRoylcPtTDoCcn0F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fxHV4wgAAANwAAAAPAAAAAAAAAAAAAAAAAJgCAABkcnMvZG93&#10;bnJldi54bWxQSwUGAAAAAAQABAD1AAAAhwMAAAAA&#10;" filled="f" stroked="f" strokeweight=".25pt">
              <v:textbox inset="1pt,1pt,1pt,1pt">
                <w:txbxContent>
                  <w:p w:rsidR="008167D5" w:rsidRDefault="008167D5" w:rsidP="00BA50D8">
                    <w:pPr>
                      <w:pStyle w:val="ab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Лист</w:t>
                    </w:r>
                  </w:p>
                </w:txbxContent>
              </v:textbox>
            </v:rect>
            <v:rect id="Rectangle 403" o:spid="_x0000_s4325" style="position:absolute;left:2267;top:19660;width:2573;height:309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IjQ48IA&#10;AADcAAAADwAAAGRycy9kb3ducmV2LnhtbESPQWsCMRSE7wX/Q3iCt5ooYnVrlKUgeHWt4PGxed3d&#10;dvOyJqmu/94IgsdhZr5hVpvetuJCPjSONUzGCgRx6UzDlYbvw/Z9ASJEZIOtY9JwowCb9eBthZlx&#10;V97TpYiVSBAOGWqoY+wyKUNZk8Uwdh1x8n6ctxiT9JU0Hq8Jbls5VWouLTacFmrs6Kum8q/4txry&#10;/Lc/noslboNcKD83M1PlJ61Hwz7/BBGpj6/ws70zGqbqAx5n0hGQ6zs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wiNDjwgAAANwAAAAPAAAAAAAAAAAAAAAAAJgCAABkcnMvZG93&#10;bnJldi54bWxQSwUGAAAAAAQABAD1AAAAhwMAAAAA&#10;" filled="f" stroked="f" strokeweight=".25pt">
              <v:textbox inset="1pt,1pt,1pt,1pt">
                <w:txbxContent>
                  <w:p w:rsidR="008167D5" w:rsidRDefault="008167D5" w:rsidP="00BA50D8">
                    <w:pPr>
                      <w:pStyle w:val="ab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№ докум.</w:t>
                    </w:r>
                  </w:p>
                </w:txbxContent>
              </v:textbox>
            </v:rect>
            <v:rect id="Rectangle 404" o:spid="_x0000_s4326" style="position:absolute;left:4983;top:19660;width:1534;height:309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RdEkb8A&#10;AADcAAAADwAAAGRycy9kb3ducmV2LnhtbERPz2vCMBS+D/wfwhN2m4kyRGtTKUJh13UbeHw0z7ba&#10;vNQkq91/vxwGO358v/PjbAcxkQ+9Yw3rlQJB3DjTc6vh86N62YEIEdng4Jg0/FCAY7F4yjEz7sHv&#10;NNWxFSmEQ4YauhjHTMrQdGQxrNxInLiL8xZjgr6VxuMjhdtBbpTaSos9p4YORzp11Nzqb6uhLK/z&#10;173eYxXkTvmteTVtedb6eTmXBxCR5vgv/nO/GQ0bldamM+kIyOIX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ABF0SRvwAAANwAAAAPAAAAAAAAAAAAAAAAAJgCAABkcnMvZG93bnJl&#10;di54bWxQSwUGAAAAAAQABAD1AAAAhAMAAAAA&#10;" filled="f" stroked="f" strokeweight=".25pt">
              <v:textbox inset="1pt,1pt,1pt,1pt">
                <w:txbxContent>
                  <w:p w:rsidR="008167D5" w:rsidRDefault="008167D5" w:rsidP="00BA50D8">
                    <w:pPr>
                      <w:pStyle w:val="ab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Подпись</w:t>
                    </w:r>
                  </w:p>
                </w:txbxContent>
              </v:textbox>
            </v:rect>
            <v:rect id="Rectangle 405" o:spid="_x0000_s4327" style="position:absolute;left:6604;top:19660;width:1000;height:309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lvhCsEA&#10;AADcAAAADwAAAGRycy9kb3ducmV2LnhtbESPQYvCMBSE7wv+h/CEva2JsohWoxRB8Gp3Fzw+mmdb&#10;bV5qErX+e7MgeBxm5htmue5tK27kQ+NYw3ikQBCXzjRcafj92X7NQISIbLB1TBoeFGC9GnwsMTPu&#10;znu6FbESCcIhQw11jF0mZShrshhGriNO3tF5izFJX0nj8Z7gtpUTpabSYsNpocaONjWV5+JqNeT5&#10;qf+7FHPcBjlTfmq+TZUftP4c9vkCRKQ+vsOv9s5omKg5/J9JR0Cung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G5b4QrBAAAA3AAAAA8AAAAAAAAAAAAAAAAAmAIAAGRycy9kb3du&#10;cmV2LnhtbFBLBQYAAAAABAAEAPUAAACGAwAAAAA=&#10;" filled="f" stroked="f" strokeweight=".25pt">
              <v:textbox inset="1pt,1pt,1pt,1pt">
                <w:txbxContent>
                  <w:p w:rsidR="008167D5" w:rsidRDefault="008167D5" w:rsidP="00BA50D8">
                    <w:pPr>
                      <w:pStyle w:val="ab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Дата</w:t>
                    </w:r>
                  </w:p>
                </w:txbxContent>
              </v:textbox>
            </v:rect>
            <v:rect id="Rectangle 406" o:spid="_x0000_s4328" style="position:absolute;left:18949;top:18977;width:1001;height:309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rjeSsAA&#10;AADcAAAADwAAAGRycy9kb3ducmV2LnhtbERPz2uDMBS+F/o/hFforY2WUTpnFBkUep3bYMeHeVNb&#10;8+KSVO1/vxwGO358v/NyMYOYyPnesoJ0n4AgbqzuuVXw8X7enUD4gKxxsEwKHuShLNarHDNtZ36j&#10;qQ6tiCHsM1TQhTBmUvqmI4N+b0fiyH1bZzBE6FqpHc4x3AzykCRHabDn2NDhSK8dNbf6bhRU1XX5&#10;/Kmf8ezlKXFH/aTb6kup7WapXkAEWsK/+M990QoOaZwfz8QjIItf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erjeSsAAAADcAAAADwAAAAAAAAAAAAAAAACYAgAAZHJzL2Rvd25y&#10;ZXYueG1sUEsFBgAAAAAEAAQA9QAAAIUDAAAAAA==&#10;" filled="f" stroked="f" strokeweight=".25pt">
              <v:textbox inset="1pt,1pt,1pt,1pt">
                <w:txbxContent>
                  <w:p w:rsidR="008167D5" w:rsidRDefault="008167D5" w:rsidP="00BA50D8">
                    <w:pPr>
                      <w:pStyle w:val="ab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Лист</w:t>
                    </w:r>
                  </w:p>
                </w:txbxContent>
              </v:textbox>
            </v:rect>
            <v:rect id="Rectangle 407" o:spid="_x0000_s4329" style="position:absolute;left:18949;top:19435;width:1001;height:423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fR70cEA&#10;AADcAAAADwAAAGRycy9kb3ducmV2LnhtbESPQYvCMBSE7wv+h/AEb2taEdFqlLIgeLWr4PHRPNtq&#10;81KTrNZ/bxYEj8PMfMOsNr1pxZ2cbywrSMcJCOLS6oYrBYff7fcchA/IGlvLpOBJHjbrwdcKM20f&#10;vKd7ESoRIewzVFCH0GVS+rImg35sO+Lona0zGKJ0ldQOHxFuWjlJkpk02HBcqLGjn5rKa/FnFOT5&#10;pT/eigVuvZwnbqanuspPSo2Gfb4EEagPn/C7vdMKJmkK/2fiEZDrF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BX0e9HBAAAA3AAAAA8AAAAAAAAAAAAAAAAAmAIAAGRycy9kb3du&#10;cmV2LnhtbFBLBQYAAAAABAAEAPUAAACGAwAAAAA=&#10;" filled="f" stroked="f" strokeweight=".25pt">
              <v:textbox inset="1pt,1pt,1pt,1pt">
                <w:txbxContent>
                  <w:p w:rsidR="008167D5" w:rsidRDefault="008167D5" w:rsidP="00BA50D8">
                    <w:pPr>
                      <w:pStyle w:val="ab"/>
                      <w:jc w:val="center"/>
                      <w:rPr>
                        <w:sz w:val="24"/>
                      </w:rPr>
                    </w:pPr>
                    <w:r>
                      <w:rPr>
                        <w:sz w:val="24"/>
                      </w:rPr>
                      <w:fldChar w:fldCharType="begin"/>
                    </w:r>
                    <w:r>
                      <w:rPr>
                        <w:sz w:val="24"/>
                      </w:rPr>
                      <w:instrText xml:space="preserve"> PAGE  \* LOWER </w:instrText>
                    </w:r>
                    <w:r>
                      <w:rPr>
                        <w:sz w:val="24"/>
                      </w:rPr>
                      <w:fldChar w:fldCharType="separate"/>
                    </w:r>
                    <w:r>
                      <w:rPr>
                        <w:sz w:val="24"/>
                      </w:rPr>
                      <w:t>1</w:t>
                    </w:r>
                    <w:r>
                      <w:rPr>
                        <w:sz w:val="24"/>
                      </w:rPr>
                      <w:fldChar w:fldCharType="end"/>
                    </w:r>
                  </w:p>
                </w:txbxContent>
              </v:textbox>
            </v:rect>
            <v:rect id="Rectangle 408" o:spid="_x0000_s4330" style="position:absolute;left:7745;top:19221;width:11075;height:477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SblpsEA&#10;AADcAAAADwAAAGRycy9kb3ducmV2LnhtbESPQYvCMBSE7wv+h/AEb2tqEdFqlLIgeLWr4PHRPNtq&#10;81KTrNZ/bxYEj8PMfMOsNr1pxZ2cbywrmIwTEMSl1Q1XCg6/2+85CB+QNbaWScGTPGzWg68VZto+&#10;eE/3IlQiQthnqKAOocuk9GVNBv3YdsTRO1tnMETpKqkdPiLctDJNkpk02HBcqLGjn5rKa/FnFOT5&#10;pT/eigVuvZwnbqanuspPSo2Gfb4EEagPn/C7vdMK0kkK/2fiEZDrF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OUm5abBAAAA3AAAAA8AAAAAAAAAAAAAAAAAmAIAAGRycy9kb3du&#10;cmV2LnhtbFBLBQYAAAAABAAEAPUAAACGAwAAAAA=&#10;" filled="f" stroked="f" strokeweight=".25pt">
              <v:textbox inset="1pt,1pt,1pt,1pt">
                <w:txbxContent>
                  <w:p w:rsidR="008167D5" w:rsidRDefault="008167D5" w:rsidP="00BA50D8">
                    <w:pPr>
                      <w:pStyle w:val="ab"/>
                      <w:jc w:val="center"/>
                    </w:pPr>
                    <w:r>
                      <w:t>НАЗВАНИЕ ДОКУМЕНТА</w:t>
                    </w:r>
                  </w:p>
                </w:txbxContent>
              </v:textbox>
            </v:rect>
            <w10:wrap anchorx="page" anchory="page"/>
            <w10:anchorlock/>
          </v:group>
        </w:pict>
      </w:r>
      <w:r w:rsidR="00BA50D8" w:rsidRPr="00F868F5">
        <w:rPr>
          <w:rFonts w:eastAsia="Times New Roman"/>
          <w:noProof/>
          <w:sz w:val="20"/>
          <w:szCs w:val="28"/>
        </w:rPr>
        <w:t xml:space="preserve"> </w:t>
      </w: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noProof/>
          <w:sz w:val="20"/>
          <w:szCs w:val="28"/>
        </w:rPr>
      </w:pP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noProof/>
          <w:sz w:val="20"/>
          <w:szCs w:val="28"/>
        </w:rPr>
      </w:pP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noProof/>
          <w:sz w:val="20"/>
          <w:szCs w:val="28"/>
        </w:rPr>
      </w:pP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noProof/>
          <w:sz w:val="20"/>
          <w:szCs w:val="28"/>
        </w:rPr>
      </w:pP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noProof/>
          <w:sz w:val="20"/>
          <w:szCs w:val="28"/>
        </w:rPr>
      </w:pP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noProof/>
          <w:sz w:val="20"/>
          <w:szCs w:val="28"/>
        </w:rPr>
      </w:pP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Pr="00F868F5" w:rsidRDefault="00BA50D8" w:rsidP="00BA50D8">
      <w:pPr>
        <w:spacing w:line="360" w:lineRule="auto"/>
        <w:rPr>
          <w:rFonts w:eastAsia="Times New Roman"/>
        </w:rPr>
      </w:pPr>
    </w:p>
    <w:p w:rsidR="00BA50D8" w:rsidRPr="00F868F5" w:rsidRDefault="00BA50D8" w:rsidP="00BA50D8">
      <w:pPr>
        <w:spacing w:line="360" w:lineRule="auto"/>
        <w:rPr>
          <w:rFonts w:eastAsia="Times New Roman"/>
        </w:rPr>
      </w:pPr>
    </w:p>
    <w:p w:rsidR="00BA50D8" w:rsidRPr="00F868F5" w:rsidRDefault="00BA50D8" w:rsidP="00BA50D8">
      <w:pPr>
        <w:spacing w:line="360" w:lineRule="auto"/>
        <w:rPr>
          <w:rFonts w:eastAsia="Times New Roman"/>
        </w:rPr>
      </w:pPr>
    </w:p>
    <w:p w:rsidR="00BA50D8" w:rsidRPr="00F868F5" w:rsidRDefault="00BA50D8" w:rsidP="00BA50D8">
      <w:pPr>
        <w:spacing w:line="360" w:lineRule="auto"/>
        <w:rPr>
          <w:rFonts w:eastAsia="Times New Roman"/>
        </w:rPr>
      </w:pPr>
    </w:p>
    <w:p w:rsidR="00BA50D8" w:rsidRPr="00F868F5" w:rsidRDefault="00BA50D8" w:rsidP="00BA50D8">
      <w:pPr>
        <w:spacing w:line="360" w:lineRule="auto"/>
        <w:rPr>
          <w:rFonts w:eastAsia="Times New Roman"/>
        </w:rPr>
      </w:pPr>
    </w:p>
    <w:p w:rsidR="00BA50D8" w:rsidRPr="00F868F5" w:rsidRDefault="00BA50D8" w:rsidP="00BA50D8">
      <w:pPr>
        <w:spacing w:line="360" w:lineRule="auto"/>
        <w:rPr>
          <w:rFonts w:eastAsia="Times New Roman"/>
        </w:rPr>
      </w:pPr>
    </w:p>
    <w:p w:rsidR="00BA50D8" w:rsidRPr="00F868F5" w:rsidRDefault="00BA50D8" w:rsidP="00BA50D8">
      <w:pPr>
        <w:spacing w:line="360" w:lineRule="auto"/>
        <w:rPr>
          <w:rFonts w:eastAsia="Times New Roman"/>
        </w:rPr>
      </w:pP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noProof/>
          <w:sz w:val="20"/>
          <w:szCs w:val="28"/>
        </w:rPr>
      </w:pP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noProof/>
          <w:sz w:val="20"/>
          <w:szCs w:val="28"/>
        </w:rPr>
      </w:pP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noProof/>
          <w:sz w:val="20"/>
          <w:szCs w:val="28"/>
        </w:rPr>
      </w:pP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noProof/>
          <w:sz w:val="20"/>
          <w:szCs w:val="28"/>
        </w:rPr>
      </w:pP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noProof/>
          <w:sz w:val="20"/>
          <w:szCs w:val="28"/>
        </w:rPr>
      </w:pP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noProof/>
          <w:sz w:val="20"/>
          <w:szCs w:val="28"/>
        </w:rPr>
      </w:pPr>
    </w:p>
    <w:p w:rsidR="00BA50D8" w:rsidRPr="00F868F5" w:rsidRDefault="001F1CF4" w:rsidP="00BA50D8">
      <w:pPr>
        <w:spacing w:line="360" w:lineRule="auto"/>
        <w:jc w:val="center"/>
        <w:rPr>
          <w:rFonts w:eastAsia="Times New Roman"/>
          <w:noProof/>
          <w:sz w:val="20"/>
          <w:szCs w:val="28"/>
        </w:rPr>
      </w:pPr>
      <w:r>
        <w:rPr>
          <w:rFonts w:eastAsia="Times New Roman"/>
          <w:noProof/>
          <w:sz w:val="20"/>
          <w:szCs w:val="28"/>
        </w:rPr>
        <w:pict>
          <v:group id="_x0000_s4331" style="position:absolute;left:0;text-align:left;margin-left:56.7pt;margin-top:19.85pt;width:518.8pt;height:802.3pt;z-index:251771904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" o:allowincell="f">
            <v:rect id="Rectangle 390" o:spid="_x0000_s4332" style="position:absolute;width:20000;height:20000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nhakcEA&#10;AADcAAAADwAAAGRycy9kb3ducmV2LnhtbERPzYrCMBC+C75DmAVvmq6I2K5RqiB4kt3qAwzNbFts&#10;JrWJbfXpN8KCt/n4fme9HUwtOmpdZVnB5ywCQZxbXXGh4HI+TFcgnEfWWFsmBQ9ysN2MR2tMtO35&#10;h7rMFyKEsEtQQel9k0jp8pIMupltiAP3a1uDPsC2kLrFPoSbWs6jaCkNVhwaSmxoX1J+ze5GwdUP&#10;3Sktsuchvuzi/HuX9vdbqtTkY0i/QHga/Fv87z7qMD9ewOuZcIHc/AE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F54WpHBAAAA3AAAAA8AAAAAAAAAAAAAAAAAmAIAAGRycy9kb3du&#10;cmV2LnhtbFBLBQYAAAAABAAEAPUAAACGAwAAAAA=&#10;" filled="f" strokeweight="2pt"/>
            <v:line id="Line 391" o:spid="_x0000_s4333" style="position:absolute;visibility:visible" from="1093,18949" to="1095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" strokeweight="2pt"/>
            <v:line id="Line 392" o:spid="_x0000_s4334" style="position:absolute;visibility:visible" from="10,18941" to="19977,1894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" strokeweight="2pt"/>
            <v:line id="Line 393" o:spid="_x0000_s4335" style="position:absolute;visibility:visible" from="2186,18949" to="2188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5ApJ8EAAADcAAAADwAAAGRycy9kb3ducmV2LnhtbERPS4vCMBC+C/sfwix403QXXLU2iggV&#10;b7KtF29jM31gMylN1PrvzcKCt/n4npNsBtOKO/WusazgaxqBIC6sbrhScMrTyQKE88gaW8uk4EkO&#10;NuuPUYKxtg/+pXvmKxFC2MWooPa+i6V0RU0G3dR2xIErbW/QB9hXUvf4COGmld9R9CMNNhwaauxo&#10;V1NxzW5GwfV8mqX7407nbbbVlyr150uplRp/DtsVCE+Df4v/3Qcd5i/n8PdMuECuX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ADkCknwQAAANwAAAAPAAAAAAAAAAAAAAAA&#10;AKECAABkcnMvZG93bnJldi54bWxQSwUGAAAAAAQABAD5AAAAjwMAAAAA&#10;" strokeweight="2pt"/>
            <v:line id="Line 394" o:spid="_x0000_s4336" style="position:absolute;visibility:visible" from="4919,18949" to="4921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g+9VcIAAADcAAAADwAAAGRycy9kb3ducmV2LnhtbESPQYvCQAyF74L/YYiwN50q7KLVUUSo&#10;eFu2evEWO7EtdjKlM2r99+aw4C3hvbz3ZbXpXaMe1IXas4HpJAFFXHhbc2ngdMzGc1AhIltsPJOB&#10;FwXYrIeDFabWP/mPHnkslYRwSNFAFWObah2KihyGiW+JRbv6zmGUtSu17fAp4a7RsyT50Q5rloYK&#10;W9pVVNzyuzNwO5++s/3vzh6bfGsvZRbPl6s15mvUb5egIvXxY/6/PljBXwitPCMT6PUb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cg+9VcIAAADcAAAADwAAAAAAAAAAAAAA&#10;AAChAgAAZHJzL2Rvd25yZXYueG1sUEsFBgAAAAAEAAQA+QAAAJADAAAAAA==&#10;" strokeweight="2pt"/>
            <v:line id="Line 395" o:spid="_x0000_s4337" style="position:absolute;visibility:visible" from="6557,18959" to="6559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" strokeweight="2pt"/>
            <v:line id="Line 396" o:spid="_x0000_s4338" style="position:absolute;visibility:visible" from="7650,18949" to="7652,1997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" strokeweight="2pt"/>
            <v:line id="Line 397" o:spid="_x0000_s4339" style="position:absolute;visibility:visible" from="18905,18949" to="18909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0BrgM78AAADcAAAADwAAAGRycy9kb3ducmV2LnhtbESPwQrCMBBE74L/EFbwpqmCItUoIlS8&#10;idVLb2uztsVmU5qo9e+NIHgcZuYNs9p0phZPal1lWcFkHIEgzq2uuFBwOSejBQjnkTXWlknBmxxs&#10;1v3eCmNtX3yiZ+oLESDsYlRQet/EUrq8JINubBvi4N1sa9AH2RZSt/gKcFPLaRTNpcGKw0KJDe1K&#10;yu/pwyi4Z5dZsj/u9LlOt/paJD673rRSw0G3XYLw1Pl/+Nc+aAXTaALfM+EIyPUH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0BrgM78AAADcAAAADwAAAAAAAAAAAAAAAACh&#10;AgAAZHJzL2Rvd25yZXYueG1sUEsFBgAAAAAEAAQA+QAAAI0DAAAAAA==&#10;" strokeweight="2pt"/>
            <v:line id="Line 398" o:spid="_x0000_s4340" style="position:absolute;visibility:visible" from="10,19293" to="7631,1929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Hv898QAAADcAAAADwAAAGRycy9kb3ducmV2LnhtbESP3WoCMRSE7wu+QziCdzXrXki7NUrx&#10;B5RelKoPcNycbrZuTpYk6urTN4Lg5TAz3zCTWWcbcSYfascKRsMMBHHpdM2Vgv1u9foGIkRkjY1j&#10;UnClALNp72WChXYX/qHzNlYiQTgUqMDE2BZShtKQxTB0LXHyfp23GJP0ldQeLwluG5ln2VharDkt&#10;GGxpbqg8bk9WwcYfvo6jW2XkgTd+2Xwv3oP9U2rQ7z4/QETq4jP8aK+1gjzL4X4mHQE5/Qc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ke/z3xAAAANwAAAAPAAAAAAAAAAAA&#10;AAAAAKECAABkcnMvZG93bnJldi54bWxQSwUGAAAAAAQABAD5AAAAkgMAAAAA&#10;" strokeweight="1pt"/>
            <v:line id="Line 399" o:spid="_x0000_s4341" style="position:absolute;visibility:visible" from="10,19646" to="7631,1964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4Tb38AAAADcAAAADwAAAGRycy9kb3ducmV2LnhtbESPwQrCMBBE74L/EFbwpqmKItUoIlS8&#10;idWLt7VZ22KzKU3U+vdGEDwOM/OGWa5bU4knNa60rGA0jEAQZ1aXnCs4n5LBHITzyBory6TgTQ7W&#10;q25nibG2Lz7SM/W5CBB2MSoovK9jKV1WkEE3tDVx8G62MeiDbHKpG3wFuKnkOIpm0mDJYaHAmrYF&#10;Zff0YRTcL+dpsjts9alKN/qaJ/5yvWml+r12swDhqfX/8K+91wrG0QS+Z8IRkKsP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E+E29/AAAAA3AAAAA8AAAAAAAAAAAAAAAAA&#10;oQIAAGRycy9kb3ducmV2LnhtbFBLBQYAAAAABAAEAPkAAACOAwAAAAA=&#10;" strokeweight="2pt"/>
            <v:line id="Line 400" o:spid="_x0000_s4342" style="position:absolute;visibility:visible" from="18919,19296" to="19990,1929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N7BGMUAAADcAAAADwAAAGRycy9kb3ducmV2LnhtbESP3WoCMRSE74W+QziF3tWsUsSuZhfp&#10;D1S8kKoPcNwcN6ubkyVJde3TN0LBy2FmvmHmZW9bcSYfGscKRsMMBHHldMO1gt3283kKIkRkja1j&#10;UnClAGXxMJhjrt2Fv+m8ibVIEA45KjAxdrmUoTJkMQxdR5y8g/MWY5K+ltrjJcFtK8dZNpEWG04L&#10;Bjt6M1SdNj9WwdLvV6fRb23knpf+o12/vwZ7VOrpsV/MQETq4z383/7SCsbZC9zOpCMgiz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RN7BGMUAAADcAAAADwAAAAAAAAAA&#10;AAAAAAChAgAAZHJzL2Rvd25yZXYueG1sUEsFBgAAAAAEAAQA+QAAAJMDAAAAAA==&#10;" strokeweight="1pt"/>
            <v:rect id="Rectangle 401" o:spid="_x0000_s4343" style="position:absolute;left:54;top:19660;width:1000;height:309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xbrD8IA&#10;AADcAAAADwAAAGRycy9kb3ducmV2LnhtbESPQWsCMRSE7wX/Q3iCt5ooKro1ylIQvLpW8PjYvO5u&#10;u3lZk1TXf28EocdhZr5h1tvetuJKPjSONUzGCgRx6UzDlYav4+59CSJEZIOtY9JwpwDbzeBtjZlx&#10;Nz7QtYiVSBAOGWqoY+wyKUNZk8Uwdh1x8r6dtxiT9JU0Hm8Jbls5VWohLTacFmrs6LOm8rf4sxry&#10;/Kc/XYoV7oJcKr8wM1PlZ61Hwz7/ABGpj//hV3tvNEzVHJ5n0hGQmwc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vFusPwgAAANwAAAAPAAAAAAAAAAAAAAAAAJgCAABkcnMvZG93&#10;bnJldi54bWxQSwUGAAAAAAQABAD1AAAAhwMAAAAA&#10;" filled="f" stroked="f" strokeweight=".25pt">
              <v:textbox inset="1pt,1pt,1pt,1pt">
                <w:txbxContent>
                  <w:p w:rsidR="008167D5" w:rsidRDefault="008167D5" w:rsidP="00BA50D8">
                    <w:pPr>
                      <w:pStyle w:val="ab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Изм.</w:t>
                    </w:r>
                  </w:p>
                </w:txbxContent>
              </v:textbox>
            </v:rect>
            <v:rect id="Rectangle 402" o:spid="_x0000_s4344" style="position:absolute;left:1139;top:19660;width:1001;height:309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8R1eMIA&#10;AADcAAAADwAAAGRycy9kb3ducmV2LnhtbESPQWvCQBSE70L/w/IKveluQwk2dQ2hIHg1KvT4yL4m&#10;abNv092txn/vCoLHYWa+YVblZAdxIh96xxpeFwoEceNMz62Gw34zX4IIEdng4Jg0XChAuX6arbAw&#10;7sw7OtWxFQnCoUANXYxjIWVoOrIYFm4kTt638xZjkr6VxuM5we0gM6VyabHntNDhSJ8dNb/1v9VQ&#10;VT/T8a9+x02QS+Vz82ba6kvrl+ep+gARaYqP8L29NRoylcPtTDoCcn0F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fxHV4wgAAANwAAAAPAAAAAAAAAAAAAAAAAJgCAABkcnMvZG93&#10;bnJldi54bWxQSwUGAAAAAAQABAD1AAAAhwMAAAAA&#10;" filled="f" stroked="f" strokeweight=".25pt">
              <v:textbox inset="1pt,1pt,1pt,1pt">
                <w:txbxContent>
                  <w:p w:rsidR="008167D5" w:rsidRDefault="008167D5" w:rsidP="00BA50D8">
                    <w:pPr>
                      <w:pStyle w:val="ab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Лист</w:t>
                    </w:r>
                  </w:p>
                </w:txbxContent>
              </v:textbox>
            </v:rect>
            <v:rect id="Rectangle 403" o:spid="_x0000_s4345" style="position:absolute;left:2267;top:19660;width:2573;height:309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IjQ48IA&#10;AADcAAAADwAAAGRycy9kb3ducmV2LnhtbESPQWsCMRSE7wX/Q3iCt5ooYnVrlKUgeHWt4PGxed3d&#10;dvOyJqmu/94IgsdhZr5hVpvetuJCPjSONUzGCgRx6UzDlYbvw/Z9ASJEZIOtY9JwowCb9eBthZlx&#10;V97TpYiVSBAOGWqoY+wyKUNZk8Uwdh1x8n6ctxiT9JU0Hq8Jbls5VWouLTacFmrs6Kum8q/4txry&#10;/Lc/noslboNcKD83M1PlJ61Hwz7/BBGpj6/ws70zGqbqAx5n0hGQ6zs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wiNDjwgAAANwAAAAPAAAAAAAAAAAAAAAAAJgCAABkcnMvZG93&#10;bnJldi54bWxQSwUGAAAAAAQABAD1AAAAhwMAAAAA&#10;" filled="f" stroked="f" strokeweight=".25pt">
              <v:textbox inset="1pt,1pt,1pt,1pt">
                <w:txbxContent>
                  <w:p w:rsidR="008167D5" w:rsidRDefault="008167D5" w:rsidP="00BA50D8">
                    <w:pPr>
                      <w:pStyle w:val="ab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№ докум.</w:t>
                    </w:r>
                  </w:p>
                </w:txbxContent>
              </v:textbox>
            </v:rect>
            <v:rect id="Rectangle 404" o:spid="_x0000_s4346" style="position:absolute;left:4983;top:19660;width:1534;height:309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RdEkb8A&#10;AADcAAAADwAAAGRycy9kb3ducmV2LnhtbERPz2vCMBS+D/wfwhN2m4kyRGtTKUJh13UbeHw0z7ba&#10;vNQkq91/vxwGO358v/PjbAcxkQ+9Yw3rlQJB3DjTc6vh86N62YEIEdng4Jg0/FCAY7F4yjEz7sHv&#10;NNWxFSmEQ4YauhjHTMrQdGQxrNxInLiL8xZjgr6VxuMjhdtBbpTaSos9p4YORzp11Nzqb6uhLK/z&#10;173eYxXkTvmteTVtedb6eTmXBxCR5vgv/nO/GQ0bldamM+kIyOIX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ABF0SRvwAAANwAAAAPAAAAAAAAAAAAAAAAAJgCAABkcnMvZG93bnJl&#10;di54bWxQSwUGAAAAAAQABAD1AAAAhAMAAAAA&#10;" filled="f" stroked="f" strokeweight=".25pt">
              <v:textbox inset="1pt,1pt,1pt,1pt">
                <w:txbxContent>
                  <w:p w:rsidR="008167D5" w:rsidRDefault="008167D5" w:rsidP="00BA50D8">
                    <w:pPr>
                      <w:pStyle w:val="ab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Подпись</w:t>
                    </w:r>
                  </w:p>
                </w:txbxContent>
              </v:textbox>
            </v:rect>
            <v:rect id="Rectangle 405" o:spid="_x0000_s4347" style="position:absolute;left:6604;top:19660;width:1000;height:309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lvhCsEA&#10;AADcAAAADwAAAGRycy9kb3ducmV2LnhtbESPQYvCMBSE7wv+h/CEva2JsohWoxRB8Gp3Fzw+mmdb&#10;bV5qErX+e7MgeBxm5htmue5tK27kQ+NYw3ikQBCXzjRcafj92X7NQISIbLB1TBoeFGC9GnwsMTPu&#10;znu6FbESCcIhQw11jF0mZShrshhGriNO3tF5izFJX0nj8Z7gtpUTpabSYsNpocaONjWV5+JqNeT5&#10;qf+7FHPcBjlTfmq+TZUftP4c9vkCRKQ+vsOv9s5omKg5/J9JR0Cung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G5b4QrBAAAA3AAAAA8AAAAAAAAAAAAAAAAAmAIAAGRycy9kb3du&#10;cmV2LnhtbFBLBQYAAAAABAAEAPUAAACGAwAAAAA=&#10;" filled="f" stroked="f" strokeweight=".25pt">
              <v:textbox inset="1pt,1pt,1pt,1pt">
                <w:txbxContent>
                  <w:p w:rsidR="008167D5" w:rsidRDefault="008167D5" w:rsidP="00BA50D8">
                    <w:pPr>
                      <w:pStyle w:val="ab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Дата</w:t>
                    </w:r>
                  </w:p>
                </w:txbxContent>
              </v:textbox>
            </v:rect>
            <v:rect id="Rectangle 406" o:spid="_x0000_s4348" style="position:absolute;left:18949;top:18977;width:1001;height:309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rjeSsAA&#10;AADcAAAADwAAAGRycy9kb3ducmV2LnhtbERPz2uDMBS+F/o/hFforY2WUTpnFBkUep3bYMeHeVNb&#10;8+KSVO1/vxwGO358v/NyMYOYyPnesoJ0n4AgbqzuuVXw8X7enUD4gKxxsEwKHuShLNarHDNtZ36j&#10;qQ6tiCHsM1TQhTBmUvqmI4N+b0fiyH1bZzBE6FqpHc4x3AzykCRHabDn2NDhSK8dNbf6bhRU1XX5&#10;/Kmf8ezlKXFH/aTb6kup7WapXkAEWsK/+M990QoOaZwfz8QjIItf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erjeSsAAAADcAAAADwAAAAAAAAAAAAAAAACYAgAAZHJzL2Rvd25y&#10;ZXYueG1sUEsFBgAAAAAEAAQA9QAAAIUDAAAAAA==&#10;" filled="f" stroked="f" strokeweight=".25pt">
              <v:textbox inset="1pt,1pt,1pt,1pt">
                <w:txbxContent>
                  <w:p w:rsidR="008167D5" w:rsidRDefault="008167D5" w:rsidP="00BA50D8">
                    <w:pPr>
                      <w:pStyle w:val="ab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Лист</w:t>
                    </w:r>
                  </w:p>
                </w:txbxContent>
              </v:textbox>
            </v:rect>
            <v:rect id="Rectangle 407" o:spid="_x0000_s4349" style="position:absolute;left:18949;top:19435;width:1001;height:423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fR70cEA&#10;AADcAAAADwAAAGRycy9kb3ducmV2LnhtbESPQYvCMBSE7wv+h/AEb2taEdFqlLIgeLWr4PHRPNtq&#10;81KTrNZ/bxYEj8PMfMOsNr1pxZ2cbywrSMcJCOLS6oYrBYff7fcchA/IGlvLpOBJHjbrwdcKM20f&#10;vKd7ESoRIewzVFCH0GVS+rImg35sO+Lona0zGKJ0ldQOHxFuWjlJkpk02HBcqLGjn5rKa/FnFOT5&#10;pT/eigVuvZwnbqanuspPSo2Gfb4EEagPn/C7vdMKJmkK/2fiEZDrF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BX0e9HBAAAA3AAAAA8AAAAAAAAAAAAAAAAAmAIAAGRycy9kb3du&#10;cmV2LnhtbFBLBQYAAAAABAAEAPUAAACGAwAAAAA=&#10;" filled="f" stroked="f" strokeweight=".25pt">
              <v:textbox inset="1pt,1pt,1pt,1pt">
                <w:txbxContent>
                  <w:p w:rsidR="008167D5" w:rsidRDefault="008167D5" w:rsidP="00BA50D8">
                    <w:pPr>
                      <w:pStyle w:val="ab"/>
                      <w:jc w:val="center"/>
                      <w:rPr>
                        <w:sz w:val="24"/>
                      </w:rPr>
                    </w:pPr>
                    <w:r>
                      <w:rPr>
                        <w:sz w:val="24"/>
                      </w:rPr>
                      <w:fldChar w:fldCharType="begin"/>
                    </w:r>
                    <w:r>
                      <w:rPr>
                        <w:sz w:val="24"/>
                      </w:rPr>
                      <w:instrText xml:space="preserve"> PAGE  \* LOWER </w:instrText>
                    </w:r>
                    <w:r>
                      <w:rPr>
                        <w:sz w:val="24"/>
                      </w:rPr>
                      <w:fldChar w:fldCharType="separate"/>
                    </w:r>
                    <w:r>
                      <w:rPr>
                        <w:sz w:val="24"/>
                      </w:rPr>
                      <w:t>1</w:t>
                    </w:r>
                    <w:r>
                      <w:rPr>
                        <w:sz w:val="24"/>
                      </w:rPr>
                      <w:fldChar w:fldCharType="end"/>
                    </w:r>
                  </w:p>
                </w:txbxContent>
              </v:textbox>
            </v:rect>
            <v:rect id="Rectangle 408" o:spid="_x0000_s4350" style="position:absolute;left:7745;top:19221;width:11075;height:477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SblpsEA&#10;AADcAAAADwAAAGRycy9kb3ducmV2LnhtbESPQYvCMBSE7wv+h/AEb2tqEdFqlLIgeLWr4PHRPNtq&#10;81KTrNZ/bxYEj8PMfMOsNr1pxZ2cbywrmIwTEMSl1Q1XCg6/2+85CB+QNbaWScGTPGzWg68VZto+&#10;eE/3IlQiQthnqKAOocuk9GVNBv3YdsTRO1tnMETpKqkdPiLctDJNkpk02HBcqLGjn5rKa/FnFOT5&#10;pT/eigVuvZwnbqanuspPSo2Gfb4EEagPn/C7vdMK0kkK/2fiEZDrF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OUm5abBAAAA3AAAAA8AAAAAAAAAAAAAAAAAmAIAAGRycy9kb3du&#10;cmV2LnhtbFBLBQYAAAAABAAEAPUAAACGAwAAAAA=&#10;" filled="f" stroked="f" strokeweight=".25pt">
              <v:textbox inset="1pt,1pt,1pt,1pt">
                <w:txbxContent>
                  <w:p w:rsidR="008167D5" w:rsidRDefault="008167D5" w:rsidP="00BA50D8">
                    <w:pPr>
                      <w:pStyle w:val="ab"/>
                      <w:jc w:val="center"/>
                    </w:pPr>
                    <w:r>
                      <w:t>НАЗВАНИЕ ДОКУМЕНТА</w:t>
                    </w:r>
                  </w:p>
                </w:txbxContent>
              </v:textbox>
            </v:rect>
            <w10:wrap anchorx="page" anchory="page"/>
            <w10:anchorlock/>
          </v:group>
        </w:pict>
      </w:r>
      <w:r w:rsidR="00BA50D8" w:rsidRPr="00F868F5">
        <w:rPr>
          <w:rFonts w:eastAsia="Times New Roman"/>
          <w:noProof/>
          <w:sz w:val="20"/>
          <w:szCs w:val="28"/>
        </w:rPr>
        <w:t xml:space="preserve"> </w:t>
      </w: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noProof/>
          <w:sz w:val="20"/>
          <w:szCs w:val="28"/>
        </w:rPr>
      </w:pP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noProof/>
          <w:sz w:val="20"/>
          <w:szCs w:val="28"/>
        </w:rPr>
      </w:pP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noProof/>
          <w:sz w:val="20"/>
          <w:szCs w:val="28"/>
        </w:rPr>
      </w:pP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noProof/>
          <w:sz w:val="20"/>
          <w:szCs w:val="28"/>
        </w:rPr>
      </w:pP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noProof/>
          <w:sz w:val="20"/>
          <w:szCs w:val="28"/>
        </w:rPr>
      </w:pP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noProof/>
          <w:sz w:val="20"/>
          <w:szCs w:val="28"/>
        </w:rPr>
      </w:pP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Pr="00F868F5" w:rsidRDefault="00BA50D8" w:rsidP="00BA50D8">
      <w:pPr>
        <w:spacing w:line="360" w:lineRule="auto"/>
        <w:rPr>
          <w:rFonts w:eastAsia="Times New Roman"/>
        </w:rPr>
      </w:pPr>
    </w:p>
    <w:p w:rsidR="00BA50D8" w:rsidRPr="00F868F5" w:rsidRDefault="00BA50D8" w:rsidP="00BA50D8">
      <w:pPr>
        <w:spacing w:line="360" w:lineRule="auto"/>
        <w:rPr>
          <w:rFonts w:eastAsia="Times New Roman"/>
        </w:rPr>
      </w:pPr>
    </w:p>
    <w:p w:rsidR="00BA50D8" w:rsidRPr="00F868F5" w:rsidRDefault="00BA50D8" w:rsidP="00BA50D8">
      <w:pPr>
        <w:spacing w:line="360" w:lineRule="auto"/>
        <w:rPr>
          <w:rFonts w:eastAsia="Times New Roman"/>
        </w:rPr>
      </w:pPr>
    </w:p>
    <w:p w:rsidR="00BA50D8" w:rsidRPr="00F868F5" w:rsidRDefault="00BA50D8" w:rsidP="00BA50D8">
      <w:pPr>
        <w:spacing w:line="360" w:lineRule="auto"/>
        <w:rPr>
          <w:rFonts w:eastAsia="Times New Roman"/>
        </w:rPr>
      </w:pPr>
    </w:p>
    <w:p w:rsidR="00BA50D8" w:rsidRPr="00F868F5" w:rsidRDefault="00BA50D8" w:rsidP="00BA50D8">
      <w:pPr>
        <w:spacing w:line="360" w:lineRule="auto"/>
        <w:rPr>
          <w:rFonts w:eastAsia="Times New Roman"/>
        </w:rPr>
      </w:pPr>
    </w:p>
    <w:p w:rsidR="00BA50D8" w:rsidRPr="00F868F5" w:rsidRDefault="00BA50D8" w:rsidP="00BA50D8">
      <w:pPr>
        <w:spacing w:line="360" w:lineRule="auto"/>
        <w:rPr>
          <w:rFonts w:eastAsia="Times New Roman"/>
        </w:rPr>
      </w:pPr>
    </w:p>
    <w:p w:rsidR="00BA50D8" w:rsidRPr="00F868F5" w:rsidRDefault="00BA50D8" w:rsidP="00BA50D8">
      <w:pPr>
        <w:spacing w:line="360" w:lineRule="auto"/>
        <w:rPr>
          <w:rFonts w:eastAsia="Times New Roman"/>
        </w:rPr>
      </w:pP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noProof/>
          <w:sz w:val="20"/>
          <w:szCs w:val="28"/>
        </w:rPr>
      </w:pP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noProof/>
          <w:sz w:val="20"/>
          <w:szCs w:val="28"/>
        </w:rPr>
      </w:pP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noProof/>
          <w:sz w:val="20"/>
          <w:szCs w:val="28"/>
        </w:rPr>
      </w:pP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noProof/>
          <w:sz w:val="20"/>
          <w:szCs w:val="28"/>
        </w:rPr>
      </w:pP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noProof/>
          <w:sz w:val="20"/>
          <w:szCs w:val="28"/>
        </w:rPr>
      </w:pP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noProof/>
          <w:sz w:val="20"/>
          <w:szCs w:val="28"/>
        </w:rPr>
      </w:pPr>
    </w:p>
    <w:p w:rsidR="00BA50D8" w:rsidRPr="00F868F5" w:rsidRDefault="001F1CF4" w:rsidP="00BA50D8">
      <w:pPr>
        <w:spacing w:line="360" w:lineRule="auto"/>
        <w:jc w:val="center"/>
        <w:rPr>
          <w:rFonts w:eastAsia="Times New Roman"/>
          <w:noProof/>
          <w:sz w:val="20"/>
          <w:szCs w:val="28"/>
        </w:rPr>
      </w:pPr>
      <w:r>
        <w:rPr>
          <w:rFonts w:eastAsia="Times New Roman"/>
          <w:noProof/>
          <w:sz w:val="20"/>
          <w:szCs w:val="28"/>
        </w:rPr>
        <w:pict>
          <v:group id="_x0000_s4351" style="position:absolute;left:0;text-align:left;margin-left:56.7pt;margin-top:19.85pt;width:518.8pt;height:802.3pt;z-index:251773952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" o:allowincell="f">
            <v:rect id="Rectangle 390" o:spid="_x0000_s4352" style="position:absolute;width:20000;height:20000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nhakcEA&#10;AADcAAAADwAAAGRycy9kb3ducmV2LnhtbERPzYrCMBC+C75DmAVvmq6I2K5RqiB4kt3qAwzNbFts&#10;JrWJbfXpN8KCt/n4fme9HUwtOmpdZVnB5ywCQZxbXXGh4HI+TFcgnEfWWFsmBQ9ysN2MR2tMtO35&#10;h7rMFyKEsEtQQel9k0jp8pIMupltiAP3a1uDPsC2kLrFPoSbWs6jaCkNVhwaSmxoX1J+ze5GwdUP&#10;3Sktsuchvuzi/HuX9vdbqtTkY0i/QHga/Fv87z7qMD9ewOuZcIHc/AE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F54WpHBAAAA3AAAAA8AAAAAAAAAAAAAAAAAmAIAAGRycy9kb3du&#10;cmV2LnhtbFBLBQYAAAAABAAEAPUAAACGAwAAAAA=&#10;" filled="f" strokeweight="2pt"/>
            <v:line id="Line 391" o:spid="_x0000_s4353" style="position:absolute;visibility:visible" from="1093,18949" to="1095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" strokeweight="2pt"/>
            <v:line id="Line 392" o:spid="_x0000_s4354" style="position:absolute;visibility:visible" from="10,18941" to="19977,1894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" strokeweight="2pt"/>
            <v:line id="Line 393" o:spid="_x0000_s4355" style="position:absolute;visibility:visible" from="2186,18949" to="2188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5ApJ8EAAADcAAAADwAAAGRycy9kb3ducmV2LnhtbERPS4vCMBC+C/sfwix403QXXLU2iggV&#10;b7KtF29jM31gMylN1PrvzcKCt/n4npNsBtOKO/WusazgaxqBIC6sbrhScMrTyQKE88gaW8uk4EkO&#10;NuuPUYKxtg/+pXvmKxFC2MWooPa+i6V0RU0G3dR2xIErbW/QB9hXUvf4COGmld9R9CMNNhwaauxo&#10;V1NxzW5GwfV8mqX7407nbbbVlyr150uplRp/DtsVCE+Df4v/3Qcd5i/n8PdMuECuX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ADkCknwQAAANwAAAAPAAAAAAAAAAAAAAAA&#10;AKECAABkcnMvZG93bnJldi54bWxQSwUGAAAAAAQABAD5AAAAjwMAAAAA&#10;" strokeweight="2pt"/>
            <v:line id="Line 394" o:spid="_x0000_s4356" style="position:absolute;visibility:visible" from="4919,18949" to="4921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g+9VcIAAADcAAAADwAAAGRycy9kb3ducmV2LnhtbESPQYvCQAyF74L/YYiwN50q7KLVUUSo&#10;eFu2evEWO7EtdjKlM2r99+aw4C3hvbz3ZbXpXaMe1IXas4HpJAFFXHhbc2ngdMzGc1AhIltsPJOB&#10;FwXYrIeDFabWP/mPHnkslYRwSNFAFWObah2KihyGiW+JRbv6zmGUtSu17fAp4a7RsyT50Q5rloYK&#10;W9pVVNzyuzNwO5++s/3vzh6bfGsvZRbPl6s15mvUb5egIvXxY/6/PljBXwitPCMT6PUb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cg+9VcIAAADcAAAADwAAAAAAAAAAAAAA&#10;AAChAgAAZHJzL2Rvd25yZXYueG1sUEsFBgAAAAAEAAQA+QAAAJADAAAAAA==&#10;" strokeweight="2pt"/>
            <v:line id="Line 395" o:spid="_x0000_s4357" style="position:absolute;visibility:visible" from="6557,18959" to="6559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" strokeweight="2pt"/>
            <v:line id="Line 396" o:spid="_x0000_s4358" style="position:absolute;visibility:visible" from="7650,18949" to="7652,1997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" strokeweight="2pt"/>
            <v:line id="Line 397" o:spid="_x0000_s4359" style="position:absolute;visibility:visible" from="18905,18949" to="18909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0BrgM78AAADcAAAADwAAAGRycy9kb3ducmV2LnhtbESPwQrCMBBE74L/EFbwpqmCItUoIlS8&#10;idVLb2uztsVmU5qo9e+NIHgcZuYNs9p0phZPal1lWcFkHIEgzq2uuFBwOSejBQjnkTXWlknBmxxs&#10;1v3eCmNtX3yiZ+oLESDsYlRQet/EUrq8JINubBvi4N1sa9AH2RZSt/gKcFPLaRTNpcGKw0KJDe1K&#10;yu/pwyi4Z5dZsj/u9LlOt/paJD673rRSw0G3XYLw1Pl/+Nc+aAXTaALfM+EIyPUH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0BrgM78AAADcAAAADwAAAAAAAAAAAAAAAACh&#10;AgAAZHJzL2Rvd25yZXYueG1sUEsFBgAAAAAEAAQA+QAAAI0DAAAAAA==&#10;" strokeweight="2pt"/>
            <v:line id="Line 398" o:spid="_x0000_s4360" style="position:absolute;visibility:visible" from="10,19293" to="7631,1929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Hv898QAAADcAAAADwAAAGRycy9kb3ducmV2LnhtbESP3WoCMRSE7wu+QziCdzXrXki7NUrx&#10;B5RelKoPcNycbrZuTpYk6urTN4Lg5TAz3zCTWWcbcSYfascKRsMMBHHpdM2Vgv1u9foGIkRkjY1j&#10;UnClALNp72WChXYX/qHzNlYiQTgUqMDE2BZShtKQxTB0LXHyfp23GJP0ldQeLwluG5ln2VharDkt&#10;GGxpbqg8bk9WwcYfvo6jW2XkgTd+2Xwv3oP9U2rQ7z4/QETq4jP8aK+1gjzL4X4mHQE5/Qc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ke/z3xAAAANwAAAAPAAAAAAAAAAAA&#10;AAAAAKECAABkcnMvZG93bnJldi54bWxQSwUGAAAAAAQABAD5AAAAkgMAAAAA&#10;" strokeweight="1pt"/>
            <v:line id="Line 399" o:spid="_x0000_s4361" style="position:absolute;visibility:visible" from="10,19646" to="7631,1964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4Tb38AAAADcAAAADwAAAGRycy9kb3ducmV2LnhtbESPwQrCMBBE74L/EFbwpqmKItUoIlS8&#10;idWLt7VZ22KzKU3U+vdGEDwOM/OGWa5bU4knNa60rGA0jEAQZ1aXnCs4n5LBHITzyBory6TgTQ7W&#10;q25nibG2Lz7SM/W5CBB2MSoovK9jKV1WkEE3tDVx8G62MeiDbHKpG3wFuKnkOIpm0mDJYaHAmrYF&#10;Zff0YRTcL+dpsjts9alKN/qaJ/5yvWml+r12swDhqfX/8K+91wrG0QS+Z8IRkKsP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E+E29/AAAAA3AAAAA8AAAAAAAAAAAAAAAAA&#10;oQIAAGRycy9kb3ducmV2LnhtbFBLBQYAAAAABAAEAPkAAACOAwAAAAA=&#10;" strokeweight="2pt"/>
            <v:line id="Line 400" o:spid="_x0000_s4362" style="position:absolute;visibility:visible" from="18919,19296" to="19990,1929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N7BGMUAAADcAAAADwAAAGRycy9kb3ducmV2LnhtbESP3WoCMRSE74W+QziF3tWsUsSuZhfp&#10;D1S8kKoPcNwcN6ubkyVJde3TN0LBy2FmvmHmZW9bcSYfGscKRsMMBHHldMO1gt3283kKIkRkja1j&#10;UnClAGXxMJhjrt2Fv+m8ibVIEA45KjAxdrmUoTJkMQxdR5y8g/MWY5K+ltrjJcFtK8dZNpEWG04L&#10;Bjt6M1SdNj9WwdLvV6fRb23knpf+o12/vwZ7VOrpsV/MQETq4z383/7SCsbZC9zOpCMgiz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RN7BGMUAAADcAAAADwAAAAAAAAAA&#10;AAAAAAChAgAAZHJzL2Rvd25yZXYueG1sUEsFBgAAAAAEAAQA+QAAAJMDAAAAAA==&#10;" strokeweight="1pt"/>
            <v:rect id="Rectangle 401" o:spid="_x0000_s4363" style="position:absolute;left:54;top:19660;width:1000;height:309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xbrD8IA&#10;AADcAAAADwAAAGRycy9kb3ducmV2LnhtbESPQWsCMRSE7wX/Q3iCt5ooKro1ylIQvLpW8PjYvO5u&#10;u3lZk1TXf28EocdhZr5h1tvetuJKPjSONUzGCgRx6UzDlYav4+59CSJEZIOtY9JwpwDbzeBtjZlx&#10;Nz7QtYiVSBAOGWqoY+wyKUNZk8Uwdh1x8r6dtxiT9JU0Hm8Jbls5VWohLTacFmrs6LOm8rf4sxry&#10;/Kc/XYoV7oJcKr8wM1PlZ61Hwz7/ABGpj//hV3tvNEzVHJ5n0hGQmwc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vFusPwgAAANwAAAAPAAAAAAAAAAAAAAAAAJgCAABkcnMvZG93&#10;bnJldi54bWxQSwUGAAAAAAQABAD1AAAAhwMAAAAA&#10;" filled="f" stroked="f" strokeweight=".25pt">
              <v:textbox inset="1pt,1pt,1pt,1pt">
                <w:txbxContent>
                  <w:p w:rsidR="008167D5" w:rsidRDefault="008167D5" w:rsidP="00BA50D8">
                    <w:pPr>
                      <w:pStyle w:val="ab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Изм.</w:t>
                    </w:r>
                  </w:p>
                </w:txbxContent>
              </v:textbox>
            </v:rect>
            <v:rect id="Rectangle 402" o:spid="_x0000_s4364" style="position:absolute;left:1139;top:19660;width:1001;height:309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8R1eMIA&#10;AADcAAAADwAAAGRycy9kb3ducmV2LnhtbESPQWvCQBSE70L/w/IKveluQwk2dQ2hIHg1KvT4yL4m&#10;abNv092txn/vCoLHYWa+YVblZAdxIh96xxpeFwoEceNMz62Gw34zX4IIEdng4Jg0XChAuX6arbAw&#10;7sw7OtWxFQnCoUANXYxjIWVoOrIYFm4kTt638xZjkr6VxuM5we0gM6VyabHntNDhSJ8dNb/1v9VQ&#10;VT/T8a9+x02QS+Vz82ba6kvrl+ep+gARaYqP8L29NRoylcPtTDoCcn0F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fxHV4wgAAANwAAAAPAAAAAAAAAAAAAAAAAJgCAABkcnMvZG93&#10;bnJldi54bWxQSwUGAAAAAAQABAD1AAAAhwMAAAAA&#10;" filled="f" stroked="f" strokeweight=".25pt">
              <v:textbox inset="1pt,1pt,1pt,1pt">
                <w:txbxContent>
                  <w:p w:rsidR="008167D5" w:rsidRDefault="008167D5" w:rsidP="00BA50D8">
                    <w:pPr>
                      <w:pStyle w:val="ab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Лист</w:t>
                    </w:r>
                  </w:p>
                </w:txbxContent>
              </v:textbox>
            </v:rect>
            <v:rect id="Rectangle 403" o:spid="_x0000_s4365" style="position:absolute;left:2267;top:19660;width:2573;height:309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IjQ48IA&#10;AADcAAAADwAAAGRycy9kb3ducmV2LnhtbESPQWsCMRSE7wX/Q3iCt5ooYnVrlKUgeHWt4PGxed3d&#10;dvOyJqmu/94IgsdhZr5hVpvetuJCPjSONUzGCgRx6UzDlYbvw/Z9ASJEZIOtY9JwowCb9eBthZlx&#10;V97TpYiVSBAOGWqoY+wyKUNZk8Uwdh1x8n6ctxiT9JU0Hq8Jbls5VWouLTacFmrs6Kum8q/4txry&#10;/Lc/noslboNcKD83M1PlJ61Hwz7/BBGpj6/ws70zGqbqAx5n0hGQ6zs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wiNDjwgAAANwAAAAPAAAAAAAAAAAAAAAAAJgCAABkcnMvZG93&#10;bnJldi54bWxQSwUGAAAAAAQABAD1AAAAhwMAAAAA&#10;" filled="f" stroked="f" strokeweight=".25pt">
              <v:textbox inset="1pt,1pt,1pt,1pt">
                <w:txbxContent>
                  <w:p w:rsidR="008167D5" w:rsidRDefault="008167D5" w:rsidP="00BA50D8">
                    <w:pPr>
                      <w:pStyle w:val="ab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№ докум.</w:t>
                    </w:r>
                  </w:p>
                </w:txbxContent>
              </v:textbox>
            </v:rect>
            <v:rect id="Rectangle 404" o:spid="_x0000_s4366" style="position:absolute;left:4983;top:19660;width:1534;height:309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RdEkb8A&#10;AADcAAAADwAAAGRycy9kb3ducmV2LnhtbERPz2vCMBS+D/wfwhN2m4kyRGtTKUJh13UbeHw0z7ba&#10;vNQkq91/vxwGO358v/PjbAcxkQ+9Yw3rlQJB3DjTc6vh86N62YEIEdng4Jg0/FCAY7F4yjEz7sHv&#10;NNWxFSmEQ4YauhjHTMrQdGQxrNxInLiL8xZjgr6VxuMjhdtBbpTaSos9p4YORzp11Nzqb6uhLK/z&#10;173eYxXkTvmteTVtedb6eTmXBxCR5vgv/nO/GQ0bldamM+kIyOIX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ABF0SRvwAAANwAAAAPAAAAAAAAAAAAAAAAAJgCAABkcnMvZG93bnJl&#10;di54bWxQSwUGAAAAAAQABAD1AAAAhAMAAAAA&#10;" filled="f" stroked="f" strokeweight=".25pt">
              <v:textbox inset="1pt,1pt,1pt,1pt">
                <w:txbxContent>
                  <w:p w:rsidR="008167D5" w:rsidRDefault="008167D5" w:rsidP="00BA50D8">
                    <w:pPr>
                      <w:pStyle w:val="ab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Подпись</w:t>
                    </w:r>
                  </w:p>
                </w:txbxContent>
              </v:textbox>
            </v:rect>
            <v:rect id="Rectangle 405" o:spid="_x0000_s4367" style="position:absolute;left:6604;top:19660;width:1000;height:309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lvhCsEA&#10;AADcAAAADwAAAGRycy9kb3ducmV2LnhtbESPQYvCMBSE7wv+h/CEva2JsohWoxRB8Gp3Fzw+mmdb&#10;bV5qErX+e7MgeBxm5htmue5tK27kQ+NYw3ikQBCXzjRcafj92X7NQISIbLB1TBoeFGC9GnwsMTPu&#10;znu6FbESCcIhQw11jF0mZShrshhGriNO3tF5izFJX0nj8Z7gtpUTpabSYsNpocaONjWV5+JqNeT5&#10;qf+7FHPcBjlTfmq+TZUftP4c9vkCRKQ+vsOv9s5omKg5/J9JR0Cung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G5b4QrBAAAA3AAAAA8AAAAAAAAAAAAAAAAAmAIAAGRycy9kb3du&#10;cmV2LnhtbFBLBQYAAAAABAAEAPUAAACGAwAAAAA=&#10;" filled="f" stroked="f" strokeweight=".25pt">
              <v:textbox inset="1pt,1pt,1pt,1pt">
                <w:txbxContent>
                  <w:p w:rsidR="008167D5" w:rsidRDefault="008167D5" w:rsidP="00BA50D8">
                    <w:pPr>
                      <w:pStyle w:val="ab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Дата</w:t>
                    </w:r>
                  </w:p>
                </w:txbxContent>
              </v:textbox>
            </v:rect>
            <v:rect id="Rectangle 406" o:spid="_x0000_s4368" style="position:absolute;left:18949;top:18977;width:1001;height:309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rjeSsAA&#10;AADcAAAADwAAAGRycy9kb3ducmV2LnhtbERPz2uDMBS+F/o/hFforY2WUTpnFBkUep3bYMeHeVNb&#10;8+KSVO1/vxwGO358v/NyMYOYyPnesoJ0n4AgbqzuuVXw8X7enUD4gKxxsEwKHuShLNarHDNtZ36j&#10;qQ6tiCHsM1TQhTBmUvqmI4N+b0fiyH1bZzBE6FqpHc4x3AzykCRHabDn2NDhSK8dNbf6bhRU1XX5&#10;/Kmf8ezlKXFH/aTb6kup7WapXkAEWsK/+M990QoOaZwfz8QjIItf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erjeSsAAAADcAAAADwAAAAAAAAAAAAAAAACYAgAAZHJzL2Rvd25y&#10;ZXYueG1sUEsFBgAAAAAEAAQA9QAAAIUDAAAAAA==&#10;" filled="f" stroked="f" strokeweight=".25pt">
              <v:textbox inset="1pt,1pt,1pt,1pt">
                <w:txbxContent>
                  <w:p w:rsidR="008167D5" w:rsidRDefault="008167D5" w:rsidP="00BA50D8">
                    <w:pPr>
                      <w:pStyle w:val="ab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Лист</w:t>
                    </w:r>
                  </w:p>
                </w:txbxContent>
              </v:textbox>
            </v:rect>
            <v:rect id="Rectangle 407" o:spid="_x0000_s4369" style="position:absolute;left:18949;top:19435;width:1001;height:423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fR70cEA&#10;AADcAAAADwAAAGRycy9kb3ducmV2LnhtbESPQYvCMBSE7wv+h/AEb2taEdFqlLIgeLWr4PHRPNtq&#10;81KTrNZ/bxYEj8PMfMOsNr1pxZ2cbywrSMcJCOLS6oYrBYff7fcchA/IGlvLpOBJHjbrwdcKM20f&#10;vKd7ESoRIewzVFCH0GVS+rImg35sO+Lona0zGKJ0ldQOHxFuWjlJkpk02HBcqLGjn5rKa/FnFOT5&#10;pT/eigVuvZwnbqanuspPSo2Gfb4EEagPn/C7vdMKJmkK/2fiEZDrF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BX0e9HBAAAA3AAAAA8AAAAAAAAAAAAAAAAAmAIAAGRycy9kb3du&#10;cmV2LnhtbFBLBQYAAAAABAAEAPUAAACGAwAAAAA=&#10;" filled="f" stroked="f" strokeweight=".25pt">
              <v:textbox inset="1pt,1pt,1pt,1pt">
                <w:txbxContent>
                  <w:p w:rsidR="008167D5" w:rsidRDefault="008167D5" w:rsidP="00BA50D8">
                    <w:pPr>
                      <w:pStyle w:val="ab"/>
                      <w:jc w:val="center"/>
                      <w:rPr>
                        <w:sz w:val="24"/>
                      </w:rPr>
                    </w:pPr>
                    <w:r>
                      <w:rPr>
                        <w:sz w:val="24"/>
                      </w:rPr>
                      <w:fldChar w:fldCharType="begin"/>
                    </w:r>
                    <w:r>
                      <w:rPr>
                        <w:sz w:val="24"/>
                      </w:rPr>
                      <w:instrText xml:space="preserve"> PAGE  \* LOWER </w:instrText>
                    </w:r>
                    <w:r>
                      <w:rPr>
                        <w:sz w:val="24"/>
                      </w:rPr>
                      <w:fldChar w:fldCharType="separate"/>
                    </w:r>
                    <w:r>
                      <w:rPr>
                        <w:sz w:val="24"/>
                      </w:rPr>
                      <w:t>1</w:t>
                    </w:r>
                    <w:r>
                      <w:rPr>
                        <w:sz w:val="24"/>
                      </w:rPr>
                      <w:fldChar w:fldCharType="end"/>
                    </w:r>
                  </w:p>
                </w:txbxContent>
              </v:textbox>
            </v:rect>
            <v:rect id="Rectangle 408" o:spid="_x0000_s4370" style="position:absolute;left:7745;top:19221;width:11075;height:477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SblpsEA&#10;AADcAAAADwAAAGRycy9kb3ducmV2LnhtbESPQYvCMBSE7wv+h/AEb2tqEdFqlLIgeLWr4PHRPNtq&#10;81KTrNZ/bxYEj8PMfMOsNr1pxZ2cbywrmIwTEMSl1Q1XCg6/2+85CB+QNbaWScGTPGzWg68VZto+&#10;eE/3IlQiQthnqKAOocuk9GVNBv3YdsTRO1tnMETpKqkdPiLctDJNkpk02HBcqLGjn5rKa/FnFOT5&#10;pT/eigVuvZwnbqanuspPSo2Gfb4EEagPn/C7vdMK0kkK/2fiEZDrF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OUm5abBAAAA3AAAAA8AAAAAAAAAAAAAAAAAmAIAAGRycy9kb3du&#10;cmV2LnhtbFBLBQYAAAAABAAEAPUAAACGAwAAAAA=&#10;" filled="f" stroked="f" strokeweight=".25pt">
              <v:textbox inset="1pt,1pt,1pt,1pt">
                <w:txbxContent>
                  <w:p w:rsidR="008167D5" w:rsidRDefault="008167D5" w:rsidP="00BA50D8">
                    <w:pPr>
                      <w:pStyle w:val="ab"/>
                      <w:jc w:val="center"/>
                    </w:pPr>
                    <w:r>
                      <w:t>НАЗВАНИЕ ДОКУМЕНТА</w:t>
                    </w:r>
                  </w:p>
                </w:txbxContent>
              </v:textbox>
            </v:rect>
            <w10:wrap anchorx="page" anchory="page"/>
            <w10:anchorlock/>
          </v:group>
        </w:pict>
      </w:r>
      <w:r w:rsidR="00BA50D8" w:rsidRPr="00F868F5">
        <w:rPr>
          <w:rFonts w:eastAsia="Times New Roman"/>
          <w:noProof/>
          <w:sz w:val="20"/>
          <w:szCs w:val="28"/>
        </w:rPr>
        <w:t xml:space="preserve"> </w:t>
      </w: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noProof/>
          <w:sz w:val="20"/>
          <w:szCs w:val="28"/>
        </w:rPr>
      </w:pP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noProof/>
          <w:sz w:val="20"/>
          <w:szCs w:val="28"/>
        </w:rPr>
      </w:pP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noProof/>
          <w:sz w:val="20"/>
          <w:szCs w:val="28"/>
        </w:rPr>
      </w:pP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noProof/>
          <w:sz w:val="20"/>
          <w:szCs w:val="28"/>
        </w:rPr>
      </w:pP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noProof/>
          <w:sz w:val="20"/>
          <w:szCs w:val="28"/>
        </w:rPr>
      </w:pP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noProof/>
          <w:sz w:val="20"/>
          <w:szCs w:val="28"/>
        </w:rPr>
      </w:pP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Pr="00F868F5" w:rsidRDefault="00BA50D8" w:rsidP="00BA50D8">
      <w:pPr>
        <w:spacing w:line="360" w:lineRule="auto"/>
        <w:rPr>
          <w:rFonts w:eastAsia="Times New Roman"/>
        </w:rPr>
      </w:pPr>
    </w:p>
    <w:p w:rsidR="00BA50D8" w:rsidRPr="00F868F5" w:rsidRDefault="00BA50D8" w:rsidP="00BA50D8">
      <w:pPr>
        <w:spacing w:line="360" w:lineRule="auto"/>
        <w:rPr>
          <w:rFonts w:eastAsia="Times New Roman"/>
        </w:rPr>
      </w:pPr>
    </w:p>
    <w:p w:rsidR="00BA50D8" w:rsidRPr="00F868F5" w:rsidRDefault="00BA50D8" w:rsidP="00BA50D8">
      <w:pPr>
        <w:spacing w:line="360" w:lineRule="auto"/>
        <w:rPr>
          <w:rFonts w:eastAsia="Times New Roman"/>
        </w:rPr>
      </w:pPr>
    </w:p>
    <w:p w:rsidR="00BA50D8" w:rsidRPr="00F868F5" w:rsidRDefault="00BA50D8" w:rsidP="00BA50D8">
      <w:pPr>
        <w:spacing w:line="360" w:lineRule="auto"/>
        <w:rPr>
          <w:rFonts w:eastAsia="Times New Roman"/>
        </w:rPr>
      </w:pPr>
    </w:p>
    <w:p w:rsidR="00BA50D8" w:rsidRPr="00F868F5" w:rsidRDefault="00BA50D8" w:rsidP="00BA50D8">
      <w:pPr>
        <w:spacing w:line="360" w:lineRule="auto"/>
        <w:rPr>
          <w:rFonts w:eastAsia="Times New Roman"/>
        </w:rPr>
      </w:pPr>
    </w:p>
    <w:p w:rsidR="00BA50D8" w:rsidRPr="00F868F5" w:rsidRDefault="00BA50D8" w:rsidP="00BA50D8">
      <w:pPr>
        <w:spacing w:line="360" w:lineRule="auto"/>
        <w:rPr>
          <w:rFonts w:eastAsia="Times New Roman"/>
        </w:rPr>
      </w:pPr>
    </w:p>
    <w:p w:rsidR="00BA50D8" w:rsidRPr="00F868F5" w:rsidRDefault="00BA50D8" w:rsidP="00BA50D8">
      <w:pPr>
        <w:spacing w:line="360" w:lineRule="auto"/>
        <w:rPr>
          <w:rFonts w:eastAsia="Times New Roman"/>
        </w:rPr>
      </w:pP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noProof/>
          <w:sz w:val="20"/>
          <w:szCs w:val="28"/>
        </w:rPr>
      </w:pP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noProof/>
          <w:sz w:val="20"/>
          <w:szCs w:val="28"/>
        </w:rPr>
      </w:pP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noProof/>
          <w:sz w:val="20"/>
          <w:szCs w:val="28"/>
        </w:rPr>
      </w:pP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noProof/>
          <w:sz w:val="20"/>
          <w:szCs w:val="28"/>
        </w:rPr>
      </w:pP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noProof/>
          <w:sz w:val="20"/>
          <w:szCs w:val="28"/>
        </w:rPr>
      </w:pP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noProof/>
          <w:sz w:val="20"/>
          <w:szCs w:val="28"/>
        </w:rPr>
      </w:pPr>
    </w:p>
    <w:p w:rsidR="00BA50D8" w:rsidRPr="00F868F5" w:rsidRDefault="001F1CF4" w:rsidP="00BA50D8">
      <w:pPr>
        <w:spacing w:line="360" w:lineRule="auto"/>
        <w:jc w:val="center"/>
        <w:rPr>
          <w:rFonts w:eastAsia="Times New Roman"/>
          <w:noProof/>
          <w:sz w:val="20"/>
          <w:szCs w:val="28"/>
        </w:rPr>
      </w:pPr>
      <w:r>
        <w:rPr>
          <w:rFonts w:eastAsia="Times New Roman"/>
          <w:noProof/>
          <w:sz w:val="20"/>
          <w:szCs w:val="28"/>
        </w:rPr>
        <w:pict>
          <v:group id="_x0000_s4371" style="position:absolute;left:0;text-align:left;margin-left:56.7pt;margin-top:19.85pt;width:518.8pt;height:802.3pt;z-index:251776000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" o:allowincell="f">
            <v:rect id="Rectangle 390" o:spid="_x0000_s4372" style="position:absolute;width:20000;height:20000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nhakcEA&#10;AADcAAAADwAAAGRycy9kb3ducmV2LnhtbERPzYrCMBC+C75DmAVvmq6I2K5RqiB4kt3qAwzNbFts&#10;JrWJbfXpN8KCt/n4fme9HUwtOmpdZVnB5ywCQZxbXXGh4HI+TFcgnEfWWFsmBQ9ysN2MR2tMtO35&#10;h7rMFyKEsEtQQel9k0jp8pIMupltiAP3a1uDPsC2kLrFPoSbWs6jaCkNVhwaSmxoX1J+ze5GwdUP&#10;3Sktsuchvuzi/HuX9vdbqtTkY0i/QHga/Fv87z7qMD9ewOuZcIHc/AE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F54WpHBAAAA3AAAAA8AAAAAAAAAAAAAAAAAmAIAAGRycy9kb3du&#10;cmV2LnhtbFBLBQYAAAAABAAEAPUAAACGAwAAAAA=&#10;" filled="f" strokeweight="2pt"/>
            <v:line id="Line 391" o:spid="_x0000_s4373" style="position:absolute;visibility:visible" from="1093,18949" to="1095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" strokeweight="2pt"/>
            <v:line id="Line 392" o:spid="_x0000_s4374" style="position:absolute;visibility:visible" from="10,18941" to="19977,1894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" strokeweight="2pt"/>
            <v:line id="Line 393" o:spid="_x0000_s4375" style="position:absolute;visibility:visible" from="2186,18949" to="2188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5ApJ8EAAADcAAAADwAAAGRycy9kb3ducmV2LnhtbERPS4vCMBC+C/sfwix403QXXLU2iggV&#10;b7KtF29jM31gMylN1PrvzcKCt/n4npNsBtOKO/WusazgaxqBIC6sbrhScMrTyQKE88gaW8uk4EkO&#10;NuuPUYKxtg/+pXvmKxFC2MWooPa+i6V0RU0G3dR2xIErbW/QB9hXUvf4COGmld9R9CMNNhwaauxo&#10;V1NxzW5GwfV8mqX7407nbbbVlyr150uplRp/DtsVCE+Df4v/3Qcd5i/n8PdMuECuX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ADkCknwQAAANwAAAAPAAAAAAAAAAAAAAAA&#10;AKECAABkcnMvZG93bnJldi54bWxQSwUGAAAAAAQABAD5AAAAjwMAAAAA&#10;" strokeweight="2pt"/>
            <v:line id="Line 394" o:spid="_x0000_s4376" style="position:absolute;visibility:visible" from="4919,18949" to="4921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g+9VcIAAADcAAAADwAAAGRycy9kb3ducmV2LnhtbESPQYvCQAyF74L/YYiwN50q7KLVUUSo&#10;eFu2evEWO7EtdjKlM2r99+aw4C3hvbz3ZbXpXaMe1IXas4HpJAFFXHhbc2ngdMzGc1AhIltsPJOB&#10;FwXYrIeDFabWP/mPHnkslYRwSNFAFWObah2KihyGiW+JRbv6zmGUtSu17fAp4a7RsyT50Q5rloYK&#10;W9pVVNzyuzNwO5++s/3vzh6bfGsvZRbPl6s15mvUb5egIvXxY/6/PljBXwitPCMT6PUb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cg+9VcIAAADcAAAADwAAAAAAAAAAAAAA&#10;AAChAgAAZHJzL2Rvd25yZXYueG1sUEsFBgAAAAAEAAQA+QAAAJADAAAAAA==&#10;" strokeweight="2pt"/>
            <v:line id="Line 395" o:spid="_x0000_s4377" style="position:absolute;visibility:visible" from="6557,18959" to="6559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" strokeweight="2pt"/>
            <v:line id="Line 396" o:spid="_x0000_s4378" style="position:absolute;visibility:visible" from="7650,18949" to="7652,1997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" strokeweight="2pt"/>
            <v:line id="Line 397" o:spid="_x0000_s4379" style="position:absolute;visibility:visible" from="18905,18949" to="18909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0BrgM78AAADcAAAADwAAAGRycy9kb3ducmV2LnhtbESPwQrCMBBE74L/EFbwpqmCItUoIlS8&#10;idVLb2uztsVmU5qo9e+NIHgcZuYNs9p0phZPal1lWcFkHIEgzq2uuFBwOSejBQjnkTXWlknBmxxs&#10;1v3eCmNtX3yiZ+oLESDsYlRQet/EUrq8JINubBvi4N1sa9AH2RZSt/gKcFPLaRTNpcGKw0KJDe1K&#10;yu/pwyi4Z5dZsj/u9LlOt/paJD673rRSw0G3XYLw1Pl/+Nc+aAXTaALfM+EIyPUH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0BrgM78AAADcAAAADwAAAAAAAAAAAAAAAACh&#10;AgAAZHJzL2Rvd25yZXYueG1sUEsFBgAAAAAEAAQA+QAAAI0DAAAAAA==&#10;" strokeweight="2pt"/>
            <v:line id="Line 398" o:spid="_x0000_s4380" style="position:absolute;visibility:visible" from="10,19293" to="7631,1929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Hv898QAAADcAAAADwAAAGRycy9kb3ducmV2LnhtbESP3WoCMRSE7wu+QziCdzXrXki7NUrx&#10;B5RelKoPcNycbrZuTpYk6urTN4Lg5TAz3zCTWWcbcSYfascKRsMMBHHpdM2Vgv1u9foGIkRkjY1j&#10;UnClALNp72WChXYX/qHzNlYiQTgUqMDE2BZShtKQxTB0LXHyfp23GJP0ldQeLwluG5ln2VharDkt&#10;GGxpbqg8bk9WwcYfvo6jW2XkgTd+2Xwv3oP9U2rQ7z4/QETq4jP8aK+1gjzL4X4mHQE5/Qc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ke/z3xAAAANwAAAAPAAAAAAAAAAAA&#10;AAAAAKECAABkcnMvZG93bnJldi54bWxQSwUGAAAAAAQABAD5AAAAkgMAAAAA&#10;" strokeweight="1pt"/>
            <v:line id="Line 399" o:spid="_x0000_s4381" style="position:absolute;visibility:visible" from="10,19646" to="7631,1964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4Tb38AAAADcAAAADwAAAGRycy9kb3ducmV2LnhtbESPwQrCMBBE74L/EFbwpqmKItUoIlS8&#10;idWLt7VZ22KzKU3U+vdGEDwOM/OGWa5bU4knNa60rGA0jEAQZ1aXnCs4n5LBHITzyBory6TgTQ7W&#10;q25nibG2Lz7SM/W5CBB2MSoovK9jKV1WkEE3tDVx8G62MeiDbHKpG3wFuKnkOIpm0mDJYaHAmrYF&#10;Zff0YRTcL+dpsjts9alKN/qaJ/5yvWml+r12swDhqfX/8K+91wrG0QS+Z8IRkKsP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E+E29/AAAAA3AAAAA8AAAAAAAAAAAAAAAAA&#10;oQIAAGRycy9kb3ducmV2LnhtbFBLBQYAAAAABAAEAPkAAACOAwAAAAA=&#10;" strokeweight="2pt"/>
            <v:line id="Line 400" o:spid="_x0000_s4382" style="position:absolute;visibility:visible" from="18919,19296" to="19990,1929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N7BGMUAAADcAAAADwAAAGRycy9kb3ducmV2LnhtbESP3WoCMRSE74W+QziF3tWsUsSuZhfp&#10;D1S8kKoPcNwcN6ubkyVJde3TN0LBy2FmvmHmZW9bcSYfGscKRsMMBHHldMO1gt3283kKIkRkja1j&#10;UnClAGXxMJhjrt2Fv+m8ibVIEA45KjAxdrmUoTJkMQxdR5y8g/MWY5K+ltrjJcFtK8dZNpEWG04L&#10;Bjt6M1SdNj9WwdLvV6fRb23knpf+o12/vwZ7VOrpsV/MQETq4z383/7SCsbZC9zOpCMgiz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RN7BGMUAAADcAAAADwAAAAAAAAAA&#10;AAAAAAChAgAAZHJzL2Rvd25yZXYueG1sUEsFBgAAAAAEAAQA+QAAAJMDAAAAAA==&#10;" strokeweight="1pt"/>
            <v:rect id="Rectangle 401" o:spid="_x0000_s4383" style="position:absolute;left:54;top:19660;width:1000;height:309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xbrD8IA&#10;AADcAAAADwAAAGRycy9kb3ducmV2LnhtbESPQWsCMRSE7wX/Q3iCt5ooKro1ylIQvLpW8PjYvO5u&#10;u3lZk1TXf28EocdhZr5h1tvetuJKPjSONUzGCgRx6UzDlYav4+59CSJEZIOtY9JwpwDbzeBtjZlx&#10;Nz7QtYiVSBAOGWqoY+wyKUNZk8Uwdh1x8r6dtxiT9JU0Hm8Jbls5VWohLTacFmrs6LOm8rf4sxry&#10;/Kc/XYoV7oJcKr8wM1PlZ61Hwz7/ABGpj//hV3tvNEzVHJ5n0hGQmwc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vFusPwgAAANwAAAAPAAAAAAAAAAAAAAAAAJgCAABkcnMvZG93&#10;bnJldi54bWxQSwUGAAAAAAQABAD1AAAAhwMAAAAA&#10;" filled="f" stroked="f" strokeweight=".25pt">
              <v:textbox inset="1pt,1pt,1pt,1pt">
                <w:txbxContent>
                  <w:p w:rsidR="008167D5" w:rsidRDefault="008167D5" w:rsidP="00BA50D8">
                    <w:pPr>
                      <w:pStyle w:val="ab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Изм.</w:t>
                    </w:r>
                  </w:p>
                </w:txbxContent>
              </v:textbox>
            </v:rect>
            <v:rect id="Rectangle 402" o:spid="_x0000_s4384" style="position:absolute;left:1139;top:19660;width:1001;height:309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8R1eMIA&#10;AADcAAAADwAAAGRycy9kb3ducmV2LnhtbESPQWvCQBSE70L/w/IKveluQwk2dQ2hIHg1KvT4yL4m&#10;abNv092txn/vCoLHYWa+YVblZAdxIh96xxpeFwoEceNMz62Gw34zX4IIEdng4Jg0XChAuX6arbAw&#10;7sw7OtWxFQnCoUANXYxjIWVoOrIYFm4kTt638xZjkr6VxuM5we0gM6VyabHntNDhSJ8dNb/1v9VQ&#10;VT/T8a9+x02QS+Vz82ba6kvrl+ep+gARaYqP8L29NRoylcPtTDoCcn0F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fxHV4wgAAANwAAAAPAAAAAAAAAAAAAAAAAJgCAABkcnMvZG93&#10;bnJldi54bWxQSwUGAAAAAAQABAD1AAAAhwMAAAAA&#10;" filled="f" stroked="f" strokeweight=".25pt">
              <v:textbox inset="1pt,1pt,1pt,1pt">
                <w:txbxContent>
                  <w:p w:rsidR="008167D5" w:rsidRDefault="008167D5" w:rsidP="00BA50D8">
                    <w:pPr>
                      <w:pStyle w:val="ab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Лист</w:t>
                    </w:r>
                  </w:p>
                </w:txbxContent>
              </v:textbox>
            </v:rect>
            <v:rect id="Rectangle 403" o:spid="_x0000_s4385" style="position:absolute;left:2267;top:19660;width:2573;height:309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IjQ48IA&#10;AADcAAAADwAAAGRycy9kb3ducmV2LnhtbESPQWsCMRSE7wX/Q3iCt5ooYnVrlKUgeHWt4PGxed3d&#10;dvOyJqmu/94IgsdhZr5hVpvetuJCPjSONUzGCgRx6UzDlYbvw/Z9ASJEZIOtY9JwowCb9eBthZlx&#10;V97TpYiVSBAOGWqoY+wyKUNZk8Uwdh1x8n6ctxiT9JU0Hq8Jbls5VWouLTacFmrs6Kum8q/4txry&#10;/Lc/noslboNcKD83M1PlJ61Hwz7/BBGpj6/ws70zGqbqAx5n0hGQ6zs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wiNDjwgAAANwAAAAPAAAAAAAAAAAAAAAAAJgCAABkcnMvZG93&#10;bnJldi54bWxQSwUGAAAAAAQABAD1AAAAhwMAAAAA&#10;" filled="f" stroked="f" strokeweight=".25pt">
              <v:textbox inset="1pt,1pt,1pt,1pt">
                <w:txbxContent>
                  <w:p w:rsidR="008167D5" w:rsidRDefault="008167D5" w:rsidP="00BA50D8">
                    <w:pPr>
                      <w:pStyle w:val="ab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№ докум.</w:t>
                    </w:r>
                  </w:p>
                </w:txbxContent>
              </v:textbox>
            </v:rect>
            <v:rect id="Rectangle 404" o:spid="_x0000_s4386" style="position:absolute;left:4983;top:19660;width:1534;height:309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RdEkb8A&#10;AADcAAAADwAAAGRycy9kb3ducmV2LnhtbERPz2vCMBS+D/wfwhN2m4kyRGtTKUJh13UbeHw0z7ba&#10;vNQkq91/vxwGO358v/PjbAcxkQ+9Yw3rlQJB3DjTc6vh86N62YEIEdng4Jg0/FCAY7F4yjEz7sHv&#10;NNWxFSmEQ4YauhjHTMrQdGQxrNxInLiL8xZjgr6VxuMjhdtBbpTaSos9p4YORzp11Nzqb6uhLK/z&#10;173eYxXkTvmteTVtedb6eTmXBxCR5vgv/nO/GQ0bldamM+kIyOIX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ABF0SRvwAAANwAAAAPAAAAAAAAAAAAAAAAAJgCAABkcnMvZG93bnJl&#10;di54bWxQSwUGAAAAAAQABAD1AAAAhAMAAAAA&#10;" filled="f" stroked="f" strokeweight=".25pt">
              <v:textbox inset="1pt,1pt,1pt,1pt">
                <w:txbxContent>
                  <w:p w:rsidR="008167D5" w:rsidRDefault="008167D5" w:rsidP="00BA50D8">
                    <w:pPr>
                      <w:pStyle w:val="ab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Подпись</w:t>
                    </w:r>
                  </w:p>
                </w:txbxContent>
              </v:textbox>
            </v:rect>
            <v:rect id="Rectangle 405" o:spid="_x0000_s4387" style="position:absolute;left:6604;top:19660;width:1000;height:309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lvhCsEA&#10;AADcAAAADwAAAGRycy9kb3ducmV2LnhtbESPQYvCMBSE7wv+h/CEva2JsohWoxRB8Gp3Fzw+mmdb&#10;bV5qErX+e7MgeBxm5htmue5tK27kQ+NYw3ikQBCXzjRcafj92X7NQISIbLB1TBoeFGC9GnwsMTPu&#10;znu6FbESCcIhQw11jF0mZShrshhGriNO3tF5izFJX0nj8Z7gtpUTpabSYsNpocaONjWV5+JqNeT5&#10;qf+7FHPcBjlTfmq+TZUftP4c9vkCRKQ+vsOv9s5omKg5/J9JR0Cung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G5b4QrBAAAA3AAAAA8AAAAAAAAAAAAAAAAAmAIAAGRycy9kb3du&#10;cmV2LnhtbFBLBQYAAAAABAAEAPUAAACGAwAAAAA=&#10;" filled="f" stroked="f" strokeweight=".25pt">
              <v:textbox inset="1pt,1pt,1pt,1pt">
                <w:txbxContent>
                  <w:p w:rsidR="008167D5" w:rsidRDefault="008167D5" w:rsidP="00BA50D8">
                    <w:pPr>
                      <w:pStyle w:val="ab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Дата</w:t>
                    </w:r>
                  </w:p>
                </w:txbxContent>
              </v:textbox>
            </v:rect>
            <v:rect id="Rectangle 406" o:spid="_x0000_s4388" style="position:absolute;left:18949;top:18977;width:1001;height:309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rjeSsAA&#10;AADcAAAADwAAAGRycy9kb3ducmV2LnhtbERPz2uDMBS+F/o/hFforY2WUTpnFBkUep3bYMeHeVNb&#10;8+KSVO1/vxwGO358v/NyMYOYyPnesoJ0n4AgbqzuuVXw8X7enUD4gKxxsEwKHuShLNarHDNtZ36j&#10;qQ6tiCHsM1TQhTBmUvqmI4N+b0fiyH1bZzBE6FqpHc4x3AzykCRHabDn2NDhSK8dNbf6bhRU1XX5&#10;/Kmf8ezlKXFH/aTb6kup7WapXkAEWsK/+M990QoOaZwfz8QjIItf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erjeSsAAAADcAAAADwAAAAAAAAAAAAAAAACYAgAAZHJzL2Rvd25y&#10;ZXYueG1sUEsFBgAAAAAEAAQA9QAAAIUDAAAAAA==&#10;" filled="f" stroked="f" strokeweight=".25pt">
              <v:textbox inset="1pt,1pt,1pt,1pt">
                <w:txbxContent>
                  <w:p w:rsidR="008167D5" w:rsidRDefault="008167D5" w:rsidP="00BA50D8">
                    <w:pPr>
                      <w:pStyle w:val="ab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Лист</w:t>
                    </w:r>
                  </w:p>
                </w:txbxContent>
              </v:textbox>
            </v:rect>
            <v:rect id="Rectangle 407" o:spid="_x0000_s4389" style="position:absolute;left:18949;top:19435;width:1001;height:423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fR70cEA&#10;AADcAAAADwAAAGRycy9kb3ducmV2LnhtbESPQYvCMBSE7wv+h/AEb2taEdFqlLIgeLWr4PHRPNtq&#10;81KTrNZ/bxYEj8PMfMOsNr1pxZ2cbywrSMcJCOLS6oYrBYff7fcchA/IGlvLpOBJHjbrwdcKM20f&#10;vKd7ESoRIewzVFCH0GVS+rImg35sO+Lona0zGKJ0ldQOHxFuWjlJkpk02HBcqLGjn5rKa/FnFOT5&#10;pT/eigVuvZwnbqanuspPSo2Gfb4EEagPn/C7vdMKJmkK/2fiEZDrF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BX0e9HBAAAA3AAAAA8AAAAAAAAAAAAAAAAAmAIAAGRycy9kb3du&#10;cmV2LnhtbFBLBQYAAAAABAAEAPUAAACGAwAAAAA=&#10;" filled="f" stroked="f" strokeweight=".25pt">
              <v:textbox inset="1pt,1pt,1pt,1pt">
                <w:txbxContent>
                  <w:p w:rsidR="008167D5" w:rsidRDefault="008167D5" w:rsidP="00BA50D8">
                    <w:pPr>
                      <w:pStyle w:val="ab"/>
                      <w:jc w:val="center"/>
                      <w:rPr>
                        <w:sz w:val="24"/>
                      </w:rPr>
                    </w:pPr>
                    <w:r>
                      <w:rPr>
                        <w:sz w:val="24"/>
                      </w:rPr>
                      <w:fldChar w:fldCharType="begin"/>
                    </w:r>
                    <w:r>
                      <w:rPr>
                        <w:sz w:val="24"/>
                      </w:rPr>
                      <w:instrText xml:space="preserve"> PAGE  \* LOWER </w:instrText>
                    </w:r>
                    <w:r>
                      <w:rPr>
                        <w:sz w:val="24"/>
                      </w:rPr>
                      <w:fldChar w:fldCharType="separate"/>
                    </w:r>
                    <w:r>
                      <w:rPr>
                        <w:sz w:val="24"/>
                      </w:rPr>
                      <w:t>1</w:t>
                    </w:r>
                    <w:r>
                      <w:rPr>
                        <w:sz w:val="24"/>
                      </w:rPr>
                      <w:fldChar w:fldCharType="end"/>
                    </w:r>
                  </w:p>
                </w:txbxContent>
              </v:textbox>
            </v:rect>
            <v:rect id="Rectangle 408" o:spid="_x0000_s4390" style="position:absolute;left:7745;top:19221;width:11075;height:477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SblpsEA&#10;AADcAAAADwAAAGRycy9kb3ducmV2LnhtbESPQYvCMBSE7wv+h/AEb2tqEdFqlLIgeLWr4PHRPNtq&#10;81KTrNZ/bxYEj8PMfMOsNr1pxZ2cbywrmIwTEMSl1Q1XCg6/2+85CB+QNbaWScGTPGzWg68VZto+&#10;eE/3IlQiQthnqKAOocuk9GVNBv3YdsTRO1tnMETpKqkdPiLctDJNkpk02HBcqLGjn5rKa/FnFOT5&#10;pT/eigVuvZwnbqanuspPSo2Gfb4EEagPn/C7vdMK0kkK/2fiEZDrF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OUm5abBAAAA3AAAAA8AAAAAAAAAAAAAAAAAmAIAAGRycy9kb3du&#10;cmV2LnhtbFBLBQYAAAAABAAEAPUAAACGAwAAAAA=&#10;" filled="f" stroked="f" strokeweight=".25pt">
              <v:textbox inset="1pt,1pt,1pt,1pt">
                <w:txbxContent>
                  <w:p w:rsidR="008167D5" w:rsidRDefault="008167D5" w:rsidP="00BA50D8">
                    <w:pPr>
                      <w:pStyle w:val="ab"/>
                      <w:jc w:val="center"/>
                    </w:pPr>
                    <w:r>
                      <w:t>НАЗВАНИЕ ДОКУМЕНТА</w:t>
                    </w:r>
                  </w:p>
                </w:txbxContent>
              </v:textbox>
            </v:rect>
            <w10:wrap anchorx="page" anchory="page"/>
            <w10:anchorlock/>
          </v:group>
        </w:pict>
      </w:r>
      <w:r w:rsidR="00BA50D8" w:rsidRPr="00F868F5">
        <w:rPr>
          <w:rFonts w:eastAsia="Times New Roman"/>
          <w:noProof/>
          <w:sz w:val="20"/>
          <w:szCs w:val="28"/>
        </w:rPr>
        <w:t xml:space="preserve"> </w:t>
      </w: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noProof/>
          <w:sz w:val="20"/>
          <w:szCs w:val="28"/>
        </w:rPr>
      </w:pP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noProof/>
          <w:sz w:val="20"/>
          <w:szCs w:val="28"/>
        </w:rPr>
      </w:pP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noProof/>
          <w:sz w:val="20"/>
          <w:szCs w:val="28"/>
        </w:rPr>
      </w:pP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noProof/>
          <w:sz w:val="20"/>
          <w:szCs w:val="28"/>
        </w:rPr>
      </w:pP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noProof/>
          <w:sz w:val="20"/>
          <w:szCs w:val="28"/>
        </w:rPr>
      </w:pP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noProof/>
          <w:sz w:val="20"/>
          <w:szCs w:val="28"/>
        </w:rPr>
      </w:pP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Pr="00F868F5" w:rsidRDefault="00BA50D8" w:rsidP="00BA50D8">
      <w:pPr>
        <w:spacing w:line="360" w:lineRule="auto"/>
        <w:rPr>
          <w:rFonts w:eastAsia="Times New Roman"/>
        </w:rPr>
      </w:pPr>
    </w:p>
    <w:p w:rsidR="00BA50D8" w:rsidRPr="00F868F5" w:rsidRDefault="00BA50D8" w:rsidP="00BA50D8">
      <w:pPr>
        <w:spacing w:line="360" w:lineRule="auto"/>
        <w:rPr>
          <w:rFonts w:eastAsia="Times New Roman"/>
        </w:rPr>
      </w:pPr>
    </w:p>
    <w:p w:rsidR="00BA50D8" w:rsidRPr="00F868F5" w:rsidRDefault="00BA50D8" w:rsidP="00BA50D8">
      <w:pPr>
        <w:spacing w:line="360" w:lineRule="auto"/>
        <w:rPr>
          <w:rFonts w:eastAsia="Times New Roman"/>
        </w:rPr>
      </w:pPr>
    </w:p>
    <w:p w:rsidR="00BA50D8" w:rsidRPr="00F868F5" w:rsidRDefault="00BA50D8" w:rsidP="00BA50D8">
      <w:pPr>
        <w:spacing w:line="360" w:lineRule="auto"/>
        <w:rPr>
          <w:rFonts w:eastAsia="Times New Roman"/>
        </w:rPr>
      </w:pPr>
    </w:p>
    <w:p w:rsidR="00BA50D8" w:rsidRPr="00F868F5" w:rsidRDefault="00BA50D8" w:rsidP="00BA50D8">
      <w:pPr>
        <w:spacing w:line="360" w:lineRule="auto"/>
        <w:rPr>
          <w:rFonts w:eastAsia="Times New Roman"/>
        </w:rPr>
      </w:pPr>
    </w:p>
    <w:p w:rsidR="00BA50D8" w:rsidRPr="00F868F5" w:rsidRDefault="00BA50D8" w:rsidP="00BA50D8">
      <w:pPr>
        <w:spacing w:line="360" w:lineRule="auto"/>
        <w:rPr>
          <w:rFonts w:eastAsia="Times New Roman"/>
        </w:rPr>
      </w:pPr>
    </w:p>
    <w:p w:rsidR="00BA50D8" w:rsidRPr="00F868F5" w:rsidRDefault="00BA50D8" w:rsidP="00BA50D8">
      <w:pPr>
        <w:spacing w:line="360" w:lineRule="auto"/>
        <w:rPr>
          <w:rFonts w:eastAsia="Times New Roman"/>
        </w:rPr>
      </w:pP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noProof/>
          <w:sz w:val="20"/>
          <w:szCs w:val="28"/>
        </w:rPr>
      </w:pP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noProof/>
          <w:sz w:val="20"/>
          <w:szCs w:val="28"/>
        </w:rPr>
      </w:pP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noProof/>
          <w:sz w:val="20"/>
          <w:szCs w:val="28"/>
        </w:rPr>
      </w:pP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noProof/>
          <w:sz w:val="20"/>
          <w:szCs w:val="28"/>
        </w:rPr>
      </w:pP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noProof/>
          <w:sz w:val="20"/>
          <w:szCs w:val="28"/>
        </w:rPr>
      </w:pP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noProof/>
          <w:sz w:val="20"/>
          <w:szCs w:val="28"/>
        </w:rPr>
      </w:pPr>
    </w:p>
    <w:p w:rsidR="00BA50D8" w:rsidRPr="00F868F5" w:rsidRDefault="001F1CF4" w:rsidP="00BA50D8">
      <w:pPr>
        <w:spacing w:line="360" w:lineRule="auto"/>
        <w:jc w:val="center"/>
        <w:rPr>
          <w:rFonts w:eastAsia="Times New Roman"/>
          <w:noProof/>
          <w:sz w:val="20"/>
          <w:szCs w:val="28"/>
        </w:rPr>
      </w:pPr>
      <w:r>
        <w:rPr>
          <w:rFonts w:eastAsia="Times New Roman"/>
          <w:noProof/>
          <w:sz w:val="20"/>
          <w:szCs w:val="28"/>
        </w:rPr>
        <w:pict>
          <v:group id="_x0000_s4391" style="position:absolute;left:0;text-align:left;margin-left:56.7pt;margin-top:19.85pt;width:518.8pt;height:802.3pt;z-index:251778048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" o:allowincell="f">
            <v:rect id="Rectangle 390" o:spid="_x0000_s4392" style="position:absolute;width:20000;height:20000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nhakcEA&#10;AADcAAAADwAAAGRycy9kb3ducmV2LnhtbERPzYrCMBC+C75DmAVvmq6I2K5RqiB4kt3qAwzNbFts&#10;JrWJbfXpN8KCt/n4fme9HUwtOmpdZVnB5ywCQZxbXXGh4HI+TFcgnEfWWFsmBQ9ysN2MR2tMtO35&#10;h7rMFyKEsEtQQel9k0jp8pIMupltiAP3a1uDPsC2kLrFPoSbWs6jaCkNVhwaSmxoX1J+ze5GwdUP&#10;3Sktsuchvuzi/HuX9vdbqtTkY0i/QHga/Fv87z7qMD9ewOuZcIHc/AE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F54WpHBAAAA3AAAAA8AAAAAAAAAAAAAAAAAmAIAAGRycy9kb3du&#10;cmV2LnhtbFBLBQYAAAAABAAEAPUAAACGAwAAAAA=&#10;" filled="f" strokeweight="2pt"/>
            <v:line id="Line 391" o:spid="_x0000_s4393" style="position:absolute;visibility:visible" from="1093,18949" to="1095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" strokeweight="2pt"/>
            <v:line id="Line 392" o:spid="_x0000_s4394" style="position:absolute;visibility:visible" from="10,18941" to="19977,1894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" strokeweight="2pt"/>
            <v:line id="Line 393" o:spid="_x0000_s4395" style="position:absolute;visibility:visible" from="2186,18949" to="2188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5ApJ8EAAADcAAAADwAAAGRycy9kb3ducmV2LnhtbERPS4vCMBC+C/sfwix403QXXLU2iggV&#10;b7KtF29jM31gMylN1PrvzcKCt/n4npNsBtOKO/WusazgaxqBIC6sbrhScMrTyQKE88gaW8uk4EkO&#10;NuuPUYKxtg/+pXvmKxFC2MWooPa+i6V0RU0G3dR2xIErbW/QB9hXUvf4COGmld9R9CMNNhwaauxo&#10;V1NxzW5GwfV8mqX7407nbbbVlyr150uplRp/DtsVCE+Df4v/3Qcd5i/n8PdMuECuX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ADkCknwQAAANwAAAAPAAAAAAAAAAAAAAAA&#10;AKECAABkcnMvZG93bnJldi54bWxQSwUGAAAAAAQABAD5AAAAjwMAAAAA&#10;" strokeweight="2pt"/>
            <v:line id="Line 394" o:spid="_x0000_s4396" style="position:absolute;visibility:visible" from="4919,18949" to="4921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g+9VcIAAADcAAAADwAAAGRycy9kb3ducmV2LnhtbESPQYvCQAyF74L/YYiwN50q7KLVUUSo&#10;eFu2evEWO7EtdjKlM2r99+aw4C3hvbz3ZbXpXaMe1IXas4HpJAFFXHhbc2ngdMzGc1AhIltsPJOB&#10;FwXYrIeDFabWP/mPHnkslYRwSNFAFWObah2KihyGiW+JRbv6zmGUtSu17fAp4a7RsyT50Q5rloYK&#10;W9pVVNzyuzNwO5++s/3vzh6bfGsvZRbPl6s15mvUb5egIvXxY/6/PljBXwitPCMT6PUb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cg+9VcIAAADcAAAADwAAAAAAAAAAAAAA&#10;AAChAgAAZHJzL2Rvd25yZXYueG1sUEsFBgAAAAAEAAQA+QAAAJADAAAAAA==&#10;" strokeweight="2pt"/>
            <v:line id="Line 395" o:spid="_x0000_s4397" style="position:absolute;visibility:visible" from="6557,18959" to="6559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" strokeweight="2pt"/>
            <v:line id="Line 396" o:spid="_x0000_s4398" style="position:absolute;visibility:visible" from="7650,18949" to="7652,1997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" strokeweight="2pt"/>
            <v:line id="Line 397" o:spid="_x0000_s4399" style="position:absolute;visibility:visible" from="18905,18949" to="18909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0BrgM78AAADcAAAADwAAAGRycy9kb3ducmV2LnhtbESPwQrCMBBE74L/EFbwpqmCItUoIlS8&#10;idVLb2uztsVmU5qo9e+NIHgcZuYNs9p0phZPal1lWcFkHIEgzq2uuFBwOSejBQjnkTXWlknBmxxs&#10;1v3eCmNtX3yiZ+oLESDsYlRQet/EUrq8JINubBvi4N1sa9AH2RZSt/gKcFPLaRTNpcGKw0KJDe1K&#10;yu/pwyi4Z5dZsj/u9LlOt/paJD673rRSw0G3XYLw1Pl/+Nc+aAXTaALfM+EIyPUH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0BrgM78AAADcAAAADwAAAAAAAAAAAAAAAACh&#10;AgAAZHJzL2Rvd25yZXYueG1sUEsFBgAAAAAEAAQA+QAAAI0DAAAAAA==&#10;" strokeweight="2pt"/>
            <v:line id="Line 398" o:spid="_x0000_s4400" style="position:absolute;visibility:visible" from="10,19293" to="7631,1929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Hv898QAAADcAAAADwAAAGRycy9kb3ducmV2LnhtbESP3WoCMRSE7wu+QziCdzXrXki7NUrx&#10;B5RelKoPcNycbrZuTpYk6urTN4Lg5TAz3zCTWWcbcSYfascKRsMMBHHpdM2Vgv1u9foGIkRkjY1j&#10;UnClALNp72WChXYX/qHzNlYiQTgUqMDE2BZShtKQxTB0LXHyfp23GJP0ldQeLwluG5ln2VharDkt&#10;GGxpbqg8bk9WwcYfvo6jW2XkgTd+2Xwv3oP9U2rQ7z4/QETq4jP8aK+1gjzL4X4mHQE5/Qc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ke/z3xAAAANwAAAAPAAAAAAAAAAAA&#10;AAAAAKECAABkcnMvZG93bnJldi54bWxQSwUGAAAAAAQABAD5AAAAkgMAAAAA&#10;" strokeweight="1pt"/>
            <v:line id="Line 399" o:spid="_x0000_s4401" style="position:absolute;visibility:visible" from="10,19646" to="7631,1964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4Tb38AAAADcAAAADwAAAGRycy9kb3ducmV2LnhtbESPwQrCMBBE74L/EFbwpqmKItUoIlS8&#10;idWLt7VZ22KzKU3U+vdGEDwOM/OGWa5bU4knNa60rGA0jEAQZ1aXnCs4n5LBHITzyBory6TgTQ7W&#10;q25nibG2Lz7SM/W5CBB2MSoovK9jKV1WkEE3tDVx8G62MeiDbHKpG3wFuKnkOIpm0mDJYaHAmrYF&#10;Zff0YRTcL+dpsjts9alKN/qaJ/5yvWml+r12swDhqfX/8K+91wrG0QS+Z8IRkKsP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E+E29/AAAAA3AAAAA8AAAAAAAAAAAAAAAAA&#10;oQIAAGRycy9kb3ducmV2LnhtbFBLBQYAAAAABAAEAPkAAACOAwAAAAA=&#10;" strokeweight="2pt"/>
            <v:line id="Line 400" o:spid="_x0000_s4402" style="position:absolute;visibility:visible" from="18919,19296" to="19990,1929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N7BGMUAAADcAAAADwAAAGRycy9kb3ducmV2LnhtbESP3WoCMRSE74W+QziF3tWsUsSuZhfp&#10;D1S8kKoPcNwcN6ubkyVJde3TN0LBy2FmvmHmZW9bcSYfGscKRsMMBHHldMO1gt3283kKIkRkja1j&#10;UnClAGXxMJhjrt2Fv+m8ibVIEA45KjAxdrmUoTJkMQxdR5y8g/MWY5K+ltrjJcFtK8dZNpEWG04L&#10;Bjt6M1SdNj9WwdLvV6fRb23knpf+o12/vwZ7VOrpsV/MQETq4z383/7SCsbZC9zOpCMgiz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RN7BGMUAAADcAAAADwAAAAAAAAAA&#10;AAAAAAChAgAAZHJzL2Rvd25yZXYueG1sUEsFBgAAAAAEAAQA+QAAAJMDAAAAAA==&#10;" strokeweight="1pt"/>
            <v:rect id="Rectangle 401" o:spid="_x0000_s4403" style="position:absolute;left:54;top:19660;width:1000;height:309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xbrD8IA&#10;AADcAAAADwAAAGRycy9kb3ducmV2LnhtbESPQWsCMRSE7wX/Q3iCt5ooKro1ylIQvLpW8PjYvO5u&#10;u3lZk1TXf28EocdhZr5h1tvetuJKPjSONUzGCgRx6UzDlYav4+59CSJEZIOtY9JwpwDbzeBtjZlx&#10;Nz7QtYiVSBAOGWqoY+wyKUNZk8Uwdh1x8r6dtxiT9JU0Hm8Jbls5VWohLTacFmrs6LOm8rf4sxry&#10;/Kc/XYoV7oJcKr8wM1PlZ61Hwz7/ABGpj//hV3tvNEzVHJ5n0hGQmwc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vFusPwgAAANwAAAAPAAAAAAAAAAAAAAAAAJgCAABkcnMvZG93&#10;bnJldi54bWxQSwUGAAAAAAQABAD1AAAAhwMAAAAA&#10;" filled="f" stroked="f" strokeweight=".25pt">
              <v:textbox inset="1pt,1pt,1pt,1pt">
                <w:txbxContent>
                  <w:p w:rsidR="008167D5" w:rsidRDefault="008167D5" w:rsidP="00BA50D8">
                    <w:pPr>
                      <w:pStyle w:val="ab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Изм.</w:t>
                    </w:r>
                  </w:p>
                </w:txbxContent>
              </v:textbox>
            </v:rect>
            <v:rect id="Rectangle 402" o:spid="_x0000_s4404" style="position:absolute;left:1139;top:19660;width:1001;height:309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8R1eMIA&#10;AADcAAAADwAAAGRycy9kb3ducmV2LnhtbESPQWvCQBSE70L/w/IKveluQwk2dQ2hIHg1KvT4yL4m&#10;abNv092txn/vCoLHYWa+YVblZAdxIh96xxpeFwoEceNMz62Gw34zX4IIEdng4Jg0XChAuX6arbAw&#10;7sw7OtWxFQnCoUANXYxjIWVoOrIYFm4kTt638xZjkr6VxuM5we0gM6VyabHntNDhSJ8dNb/1v9VQ&#10;VT/T8a9+x02QS+Vz82ba6kvrl+ep+gARaYqP8L29NRoylcPtTDoCcn0F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fxHV4wgAAANwAAAAPAAAAAAAAAAAAAAAAAJgCAABkcnMvZG93&#10;bnJldi54bWxQSwUGAAAAAAQABAD1AAAAhwMAAAAA&#10;" filled="f" stroked="f" strokeweight=".25pt">
              <v:textbox inset="1pt,1pt,1pt,1pt">
                <w:txbxContent>
                  <w:p w:rsidR="008167D5" w:rsidRDefault="008167D5" w:rsidP="00BA50D8">
                    <w:pPr>
                      <w:pStyle w:val="ab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Лист</w:t>
                    </w:r>
                  </w:p>
                </w:txbxContent>
              </v:textbox>
            </v:rect>
            <v:rect id="Rectangle 403" o:spid="_x0000_s4405" style="position:absolute;left:2267;top:19660;width:2573;height:309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IjQ48IA&#10;AADcAAAADwAAAGRycy9kb3ducmV2LnhtbESPQWsCMRSE7wX/Q3iCt5ooYnVrlKUgeHWt4PGxed3d&#10;dvOyJqmu/94IgsdhZr5hVpvetuJCPjSONUzGCgRx6UzDlYbvw/Z9ASJEZIOtY9JwowCb9eBthZlx&#10;V97TpYiVSBAOGWqoY+wyKUNZk8Uwdh1x8n6ctxiT9JU0Hq8Jbls5VWouLTacFmrs6Kum8q/4txry&#10;/Lc/noslboNcKD83M1PlJ61Hwz7/BBGpj6/ws70zGqbqAx5n0hGQ6zs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wiNDjwgAAANwAAAAPAAAAAAAAAAAAAAAAAJgCAABkcnMvZG93&#10;bnJldi54bWxQSwUGAAAAAAQABAD1AAAAhwMAAAAA&#10;" filled="f" stroked="f" strokeweight=".25pt">
              <v:textbox inset="1pt,1pt,1pt,1pt">
                <w:txbxContent>
                  <w:p w:rsidR="008167D5" w:rsidRDefault="008167D5" w:rsidP="00BA50D8">
                    <w:pPr>
                      <w:pStyle w:val="ab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№ докум.</w:t>
                    </w:r>
                  </w:p>
                </w:txbxContent>
              </v:textbox>
            </v:rect>
            <v:rect id="Rectangle 404" o:spid="_x0000_s4406" style="position:absolute;left:4983;top:19660;width:1534;height:309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RdEkb8A&#10;AADcAAAADwAAAGRycy9kb3ducmV2LnhtbERPz2vCMBS+D/wfwhN2m4kyRGtTKUJh13UbeHw0z7ba&#10;vNQkq91/vxwGO358v/PjbAcxkQ+9Yw3rlQJB3DjTc6vh86N62YEIEdng4Jg0/FCAY7F4yjEz7sHv&#10;NNWxFSmEQ4YauhjHTMrQdGQxrNxInLiL8xZjgr6VxuMjhdtBbpTaSos9p4YORzp11Nzqb6uhLK/z&#10;173eYxXkTvmteTVtedb6eTmXBxCR5vgv/nO/GQ0bldamM+kIyOIX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ABF0SRvwAAANwAAAAPAAAAAAAAAAAAAAAAAJgCAABkcnMvZG93bnJl&#10;di54bWxQSwUGAAAAAAQABAD1AAAAhAMAAAAA&#10;" filled="f" stroked="f" strokeweight=".25pt">
              <v:textbox inset="1pt,1pt,1pt,1pt">
                <w:txbxContent>
                  <w:p w:rsidR="008167D5" w:rsidRDefault="008167D5" w:rsidP="00BA50D8">
                    <w:pPr>
                      <w:pStyle w:val="ab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Подпись</w:t>
                    </w:r>
                  </w:p>
                </w:txbxContent>
              </v:textbox>
            </v:rect>
            <v:rect id="Rectangle 405" o:spid="_x0000_s4407" style="position:absolute;left:6604;top:19660;width:1000;height:309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lvhCsEA&#10;AADcAAAADwAAAGRycy9kb3ducmV2LnhtbESPQYvCMBSE7wv+h/CEva2JsohWoxRB8Gp3Fzw+mmdb&#10;bV5qErX+e7MgeBxm5htmue5tK27kQ+NYw3ikQBCXzjRcafj92X7NQISIbLB1TBoeFGC9GnwsMTPu&#10;znu6FbESCcIhQw11jF0mZShrshhGriNO3tF5izFJX0nj8Z7gtpUTpabSYsNpocaONjWV5+JqNeT5&#10;qf+7FHPcBjlTfmq+TZUftP4c9vkCRKQ+vsOv9s5omKg5/J9JR0Cung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G5b4QrBAAAA3AAAAA8AAAAAAAAAAAAAAAAAmAIAAGRycy9kb3du&#10;cmV2LnhtbFBLBQYAAAAABAAEAPUAAACGAwAAAAA=&#10;" filled="f" stroked="f" strokeweight=".25pt">
              <v:textbox inset="1pt,1pt,1pt,1pt">
                <w:txbxContent>
                  <w:p w:rsidR="008167D5" w:rsidRDefault="008167D5" w:rsidP="00BA50D8">
                    <w:pPr>
                      <w:pStyle w:val="ab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Дата</w:t>
                    </w:r>
                  </w:p>
                </w:txbxContent>
              </v:textbox>
            </v:rect>
            <v:rect id="Rectangle 406" o:spid="_x0000_s4408" style="position:absolute;left:18949;top:18977;width:1001;height:309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rjeSsAA&#10;AADcAAAADwAAAGRycy9kb3ducmV2LnhtbERPz2uDMBS+F/o/hFforY2WUTpnFBkUep3bYMeHeVNb&#10;8+KSVO1/vxwGO358v/NyMYOYyPnesoJ0n4AgbqzuuVXw8X7enUD4gKxxsEwKHuShLNarHDNtZ36j&#10;qQ6tiCHsM1TQhTBmUvqmI4N+b0fiyH1bZzBE6FqpHc4x3AzykCRHabDn2NDhSK8dNbf6bhRU1XX5&#10;/Kmf8ezlKXFH/aTb6kup7WapXkAEWsK/+M990QoOaZwfz8QjIItf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erjeSsAAAADcAAAADwAAAAAAAAAAAAAAAACYAgAAZHJzL2Rvd25y&#10;ZXYueG1sUEsFBgAAAAAEAAQA9QAAAIUDAAAAAA==&#10;" filled="f" stroked="f" strokeweight=".25pt">
              <v:textbox inset="1pt,1pt,1pt,1pt">
                <w:txbxContent>
                  <w:p w:rsidR="008167D5" w:rsidRDefault="008167D5" w:rsidP="00BA50D8">
                    <w:pPr>
                      <w:pStyle w:val="ab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Лист</w:t>
                    </w:r>
                  </w:p>
                </w:txbxContent>
              </v:textbox>
            </v:rect>
            <v:rect id="Rectangle 407" o:spid="_x0000_s4409" style="position:absolute;left:18949;top:19435;width:1001;height:423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fR70cEA&#10;AADcAAAADwAAAGRycy9kb3ducmV2LnhtbESPQYvCMBSE7wv+h/AEb2taEdFqlLIgeLWr4PHRPNtq&#10;81KTrNZ/bxYEj8PMfMOsNr1pxZ2cbywrSMcJCOLS6oYrBYff7fcchA/IGlvLpOBJHjbrwdcKM20f&#10;vKd7ESoRIewzVFCH0GVS+rImg35sO+Lona0zGKJ0ldQOHxFuWjlJkpk02HBcqLGjn5rKa/FnFOT5&#10;pT/eigVuvZwnbqanuspPSo2Gfb4EEagPn/C7vdMKJmkK/2fiEZDrF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BX0e9HBAAAA3AAAAA8AAAAAAAAAAAAAAAAAmAIAAGRycy9kb3du&#10;cmV2LnhtbFBLBQYAAAAABAAEAPUAAACGAwAAAAA=&#10;" filled="f" stroked="f" strokeweight=".25pt">
              <v:textbox inset="1pt,1pt,1pt,1pt">
                <w:txbxContent>
                  <w:p w:rsidR="008167D5" w:rsidRDefault="008167D5" w:rsidP="00BA50D8">
                    <w:pPr>
                      <w:pStyle w:val="ab"/>
                      <w:jc w:val="center"/>
                      <w:rPr>
                        <w:sz w:val="24"/>
                      </w:rPr>
                    </w:pPr>
                    <w:r>
                      <w:rPr>
                        <w:sz w:val="24"/>
                      </w:rPr>
                      <w:fldChar w:fldCharType="begin"/>
                    </w:r>
                    <w:r>
                      <w:rPr>
                        <w:sz w:val="24"/>
                      </w:rPr>
                      <w:instrText xml:space="preserve"> PAGE  \* LOWER </w:instrText>
                    </w:r>
                    <w:r>
                      <w:rPr>
                        <w:sz w:val="24"/>
                      </w:rPr>
                      <w:fldChar w:fldCharType="separate"/>
                    </w:r>
                    <w:r>
                      <w:rPr>
                        <w:sz w:val="24"/>
                      </w:rPr>
                      <w:t>1</w:t>
                    </w:r>
                    <w:r>
                      <w:rPr>
                        <w:sz w:val="24"/>
                      </w:rPr>
                      <w:fldChar w:fldCharType="end"/>
                    </w:r>
                  </w:p>
                </w:txbxContent>
              </v:textbox>
            </v:rect>
            <v:rect id="Rectangle 408" o:spid="_x0000_s4410" style="position:absolute;left:7745;top:19221;width:11075;height:477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SblpsEA&#10;AADcAAAADwAAAGRycy9kb3ducmV2LnhtbESPQYvCMBSE7wv+h/AEb2tqEdFqlLIgeLWr4PHRPNtq&#10;81KTrNZ/bxYEj8PMfMOsNr1pxZ2cbywrmIwTEMSl1Q1XCg6/2+85CB+QNbaWScGTPGzWg68VZto+&#10;eE/3IlQiQthnqKAOocuk9GVNBv3YdsTRO1tnMETpKqkdPiLctDJNkpk02HBcqLGjn5rKa/FnFOT5&#10;pT/eigVuvZwnbqanuspPSo2Gfb4EEagPn/C7vdMK0kkK/2fiEZDrF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OUm5abBAAAA3AAAAA8AAAAAAAAAAAAAAAAAmAIAAGRycy9kb3du&#10;cmV2LnhtbFBLBQYAAAAABAAEAPUAAACGAwAAAAA=&#10;" filled="f" stroked="f" strokeweight=".25pt">
              <v:textbox inset="1pt,1pt,1pt,1pt">
                <w:txbxContent>
                  <w:p w:rsidR="008167D5" w:rsidRDefault="008167D5" w:rsidP="00BA50D8">
                    <w:pPr>
                      <w:pStyle w:val="ab"/>
                      <w:jc w:val="center"/>
                    </w:pPr>
                    <w:r>
                      <w:t>НАЗВАНИЕ ДОКУМЕНТА</w:t>
                    </w:r>
                  </w:p>
                </w:txbxContent>
              </v:textbox>
            </v:rect>
            <w10:wrap anchorx="page" anchory="page"/>
            <w10:anchorlock/>
          </v:group>
        </w:pict>
      </w:r>
      <w:r w:rsidR="00BA50D8" w:rsidRPr="00F868F5">
        <w:rPr>
          <w:rFonts w:eastAsia="Times New Roman"/>
          <w:noProof/>
          <w:sz w:val="20"/>
          <w:szCs w:val="28"/>
        </w:rPr>
        <w:t xml:space="preserve"> </w:t>
      </w: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noProof/>
          <w:sz w:val="20"/>
          <w:szCs w:val="28"/>
        </w:rPr>
      </w:pP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noProof/>
          <w:sz w:val="20"/>
          <w:szCs w:val="28"/>
        </w:rPr>
      </w:pP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noProof/>
          <w:sz w:val="20"/>
          <w:szCs w:val="28"/>
        </w:rPr>
      </w:pP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noProof/>
          <w:sz w:val="20"/>
          <w:szCs w:val="28"/>
        </w:rPr>
      </w:pP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noProof/>
          <w:sz w:val="20"/>
          <w:szCs w:val="28"/>
        </w:rPr>
      </w:pP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noProof/>
          <w:sz w:val="20"/>
          <w:szCs w:val="28"/>
        </w:rPr>
      </w:pP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032339" w:rsidRPr="00F868F5" w:rsidRDefault="00032339" w:rsidP="00032339">
      <w:pPr>
        <w:spacing w:line="360" w:lineRule="auto"/>
        <w:rPr>
          <w:rFonts w:eastAsia="Times New Roman"/>
        </w:rPr>
      </w:pPr>
    </w:p>
    <w:p w:rsidR="00032339" w:rsidRPr="00F868F5" w:rsidRDefault="00032339" w:rsidP="00032339">
      <w:pPr>
        <w:spacing w:line="360" w:lineRule="auto"/>
        <w:rPr>
          <w:rFonts w:eastAsia="Times New Roman"/>
        </w:rPr>
      </w:pPr>
    </w:p>
    <w:p w:rsidR="00032339" w:rsidRPr="00F868F5" w:rsidRDefault="00032339" w:rsidP="00032339">
      <w:pPr>
        <w:spacing w:line="360" w:lineRule="auto"/>
        <w:rPr>
          <w:rFonts w:eastAsia="Times New Roman"/>
        </w:rPr>
      </w:pPr>
    </w:p>
    <w:p w:rsidR="00032339" w:rsidRPr="00F868F5" w:rsidRDefault="00032339" w:rsidP="00032339">
      <w:pPr>
        <w:spacing w:line="360" w:lineRule="auto"/>
        <w:rPr>
          <w:rFonts w:eastAsia="Times New Roman"/>
        </w:rPr>
      </w:pPr>
    </w:p>
    <w:p w:rsidR="00032339" w:rsidRPr="00F868F5" w:rsidRDefault="00032339" w:rsidP="00032339">
      <w:pPr>
        <w:spacing w:line="360" w:lineRule="auto"/>
        <w:rPr>
          <w:rFonts w:eastAsia="Times New Roman"/>
        </w:rPr>
      </w:pPr>
    </w:p>
    <w:p w:rsidR="00032339" w:rsidRPr="00F868F5" w:rsidRDefault="00032339" w:rsidP="00032339">
      <w:pPr>
        <w:spacing w:line="360" w:lineRule="auto"/>
        <w:rPr>
          <w:rFonts w:eastAsia="Times New Roman"/>
        </w:rPr>
      </w:pPr>
    </w:p>
    <w:p w:rsidR="00032339" w:rsidRPr="00F868F5" w:rsidRDefault="00032339" w:rsidP="00032339">
      <w:pPr>
        <w:spacing w:line="360" w:lineRule="auto"/>
        <w:rPr>
          <w:rFonts w:eastAsia="Times New Roman"/>
        </w:rPr>
      </w:pPr>
    </w:p>
    <w:p w:rsidR="00032339" w:rsidRPr="00F868F5" w:rsidRDefault="00032339" w:rsidP="00032339">
      <w:pPr>
        <w:spacing w:line="360" w:lineRule="auto"/>
        <w:jc w:val="center"/>
        <w:rPr>
          <w:rFonts w:eastAsia="Times New Roman"/>
          <w:noProof/>
          <w:sz w:val="20"/>
          <w:szCs w:val="28"/>
        </w:rPr>
      </w:pPr>
    </w:p>
    <w:p w:rsidR="00032339" w:rsidRPr="00F868F5" w:rsidRDefault="00032339" w:rsidP="00032339">
      <w:pPr>
        <w:spacing w:line="360" w:lineRule="auto"/>
        <w:jc w:val="center"/>
        <w:rPr>
          <w:rFonts w:eastAsia="Times New Roman"/>
          <w:noProof/>
          <w:sz w:val="20"/>
          <w:szCs w:val="28"/>
        </w:rPr>
      </w:pPr>
    </w:p>
    <w:p w:rsidR="00032339" w:rsidRPr="00F868F5" w:rsidRDefault="00032339" w:rsidP="00032339">
      <w:pPr>
        <w:spacing w:line="360" w:lineRule="auto"/>
        <w:jc w:val="center"/>
        <w:rPr>
          <w:rFonts w:eastAsia="Times New Roman"/>
          <w:noProof/>
          <w:sz w:val="20"/>
          <w:szCs w:val="28"/>
        </w:rPr>
      </w:pPr>
    </w:p>
    <w:p w:rsidR="00032339" w:rsidRPr="00F868F5" w:rsidRDefault="00032339" w:rsidP="00032339">
      <w:pPr>
        <w:spacing w:line="360" w:lineRule="auto"/>
        <w:jc w:val="center"/>
        <w:rPr>
          <w:rFonts w:eastAsia="Times New Roman"/>
          <w:noProof/>
          <w:sz w:val="20"/>
          <w:szCs w:val="28"/>
        </w:rPr>
      </w:pPr>
    </w:p>
    <w:p w:rsidR="00032339" w:rsidRPr="00F868F5" w:rsidRDefault="00032339" w:rsidP="00032339">
      <w:pPr>
        <w:spacing w:line="360" w:lineRule="auto"/>
        <w:jc w:val="center"/>
        <w:rPr>
          <w:rFonts w:eastAsia="Times New Roman"/>
          <w:noProof/>
          <w:sz w:val="20"/>
          <w:szCs w:val="28"/>
        </w:rPr>
      </w:pPr>
    </w:p>
    <w:p w:rsidR="00032339" w:rsidRPr="00F868F5" w:rsidRDefault="00032339" w:rsidP="00032339">
      <w:pPr>
        <w:spacing w:line="360" w:lineRule="auto"/>
        <w:jc w:val="center"/>
        <w:rPr>
          <w:rFonts w:eastAsia="Times New Roman"/>
          <w:noProof/>
          <w:sz w:val="20"/>
          <w:szCs w:val="28"/>
        </w:rPr>
      </w:pPr>
    </w:p>
    <w:p w:rsidR="00032339" w:rsidRPr="00F868F5" w:rsidRDefault="001F1CF4" w:rsidP="00032339">
      <w:pPr>
        <w:spacing w:line="360" w:lineRule="auto"/>
        <w:jc w:val="center"/>
        <w:rPr>
          <w:rFonts w:eastAsia="Times New Roman"/>
          <w:noProof/>
          <w:sz w:val="20"/>
          <w:szCs w:val="28"/>
        </w:rPr>
      </w:pPr>
      <w:r>
        <w:rPr>
          <w:rFonts w:eastAsia="Times New Roman"/>
          <w:noProof/>
          <w:sz w:val="20"/>
          <w:szCs w:val="28"/>
        </w:rPr>
        <w:pict>
          <v:group id="_x0000_s4411" style="position:absolute;left:0;text-align:left;margin-left:56.7pt;margin-top:19.85pt;width:518.8pt;height:802.3pt;z-index:251780096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" o:allowincell="f">
            <v:rect id="Rectangle 390" o:spid="_x0000_s4412" style="position:absolute;width:20000;height:20000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nhakcEA&#10;AADcAAAADwAAAGRycy9kb3ducmV2LnhtbERPzYrCMBC+C75DmAVvmq6I2K5RqiB4kt3qAwzNbFts&#10;JrWJbfXpN8KCt/n4fme9HUwtOmpdZVnB5ywCQZxbXXGh4HI+TFcgnEfWWFsmBQ9ysN2MR2tMtO35&#10;h7rMFyKEsEtQQel9k0jp8pIMupltiAP3a1uDPsC2kLrFPoSbWs6jaCkNVhwaSmxoX1J+ze5GwdUP&#10;3Sktsuchvuzi/HuX9vdbqtTkY0i/QHga/Fv87z7qMD9ewOuZcIHc/AE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F54WpHBAAAA3AAAAA8AAAAAAAAAAAAAAAAAmAIAAGRycy9kb3du&#10;cmV2LnhtbFBLBQYAAAAABAAEAPUAAACGAwAAAAA=&#10;" filled="f" strokeweight="2pt"/>
            <v:line id="Line 391" o:spid="_x0000_s4413" style="position:absolute;visibility:visible" from="1093,18949" to="1095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" strokeweight="2pt"/>
            <v:line id="Line 392" o:spid="_x0000_s4414" style="position:absolute;visibility:visible" from="10,18941" to="19977,1894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" strokeweight="2pt"/>
            <v:line id="Line 393" o:spid="_x0000_s4415" style="position:absolute;visibility:visible" from="2186,18949" to="2188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5ApJ8EAAADcAAAADwAAAGRycy9kb3ducmV2LnhtbERPS4vCMBC+C/sfwix403QXXLU2iggV&#10;b7KtF29jM31gMylN1PrvzcKCt/n4npNsBtOKO/WusazgaxqBIC6sbrhScMrTyQKE88gaW8uk4EkO&#10;NuuPUYKxtg/+pXvmKxFC2MWooPa+i6V0RU0G3dR2xIErbW/QB9hXUvf4COGmld9R9CMNNhwaauxo&#10;V1NxzW5GwfV8mqX7407nbbbVlyr150uplRp/DtsVCE+Df4v/3Qcd5i/n8PdMuECuX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ADkCknwQAAANwAAAAPAAAAAAAAAAAAAAAA&#10;AKECAABkcnMvZG93bnJldi54bWxQSwUGAAAAAAQABAD5AAAAjwMAAAAA&#10;" strokeweight="2pt"/>
            <v:line id="Line 394" o:spid="_x0000_s4416" style="position:absolute;visibility:visible" from="4919,18949" to="4921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g+9VcIAAADcAAAADwAAAGRycy9kb3ducmV2LnhtbESPQYvCQAyF74L/YYiwN50q7KLVUUSo&#10;eFu2evEWO7EtdjKlM2r99+aw4C3hvbz3ZbXpXaMe1IXas4HpJAFFXHhbc2ngdMzGc1AhIltsPJOB&#10;FwXYrIeDFabWP/mPHnkslYRwSNFAFWObah2KihyGiW+JRbv6zmGUtSu17fAp4a7RsyT50Q5rloYK&#10;W9pVVNzyuzNwO5++s/3vzh6bfGsvZRbPl6s15mvUb5egIvXxY/6/PljBXwitPCMT6PUb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cg+9VcIAAADcAAAADwAAAAAAAAAAAAAA&#10;AAChAgAAZHJzL2Rvd25yZXYueG1sUEsFBgAAAAAEAAQA+QAAAJADAAAAAA==&#10;" strokeweight="2pt"/>
            <v:line id="Line 395" o:spid="_x0000_s4417" style="position:absolute;visibility:visible" from="6557,18959" to="6559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" strokeweight="2pt"/>
            <v:line id="Line 396" o:spid="_x0000_s4418" style="position:absolute;visibility:visible" from="7650,18949" to="7652,1997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" strokeweight="2pt"/>
            <v:line id="Line 397" o:spid="_x0000_s4419" style="position:absolute;visibility:visible" from="18905,18949" to="18909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0BrgM78AAADcAAAADwAAAGRycy9kb3ducmV2LnhtbESPwQrCMBBE74L/EFbwpqmCItUoIlS8&#10;idVLb2uztsVmU5qo9e+NIHgcZuYNs9p0phZPal1lWcFkHIEgzq2uuFBwOSejBQjnkTXWlknBmxxs&#10;1v3eCmNtX3yiZ+oLESDsYlRQet/EUrq8JINubBvi4N1sa9AH2RZSt/gKcFPLaRTNpcGKw0KJDe1K&#10;yu/pwyi4Z5dZsj/u9LlOt/paJD673rRSw0G3XYLw1Pl/+Nc+aAXTaALfM+EIyPUH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0BrgM78AAADcAAAADwAAAAAAAAAAAAAAAACh&#10;AgAAZHJzL2Rvd25yZXYueG1sUEsFBgAAAAAEAAQA+QAAAI0DAAAAAA==&#10;" strokeweight="2pt"/>
            <v:line id="Line 398" o:spid="_x0000_s4420" style="position:absolute;visibility:visible" from="10,19293" to="7631,1929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Hv898QAAADcAAAADwAAAGRycy9kb3ducmV2LnhtbESP3WoCMRSE7wu+QziCdzXrXki7NUrx&#10;B5RelKoPcNycbrZuTpYk6urTN4Lg5TAz3zCTWWcbcSYfascKRsMMBHHpdM2Vgv1u9foGIkRkjY1j&#10;UnClALNp72WChXYX/qHzNlYiQTgUqMDE2BZShtKQxTB0LXHyfp23GJP0ldQeLwluG5ln2VharDkt&#10;GGxpbqg8bk9WwcYfvo6jW2XkgTd+2Xwv3oP9U2rQ7z4/QETq4jP8aK+1gjzL4X4mHQE5/Qc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ke/z3xAAAANwAAAAPAAAAAAAAAAAA&#10;AAAAAKECAABkcnMvZG93bnJldi54bWxQSwUGAAAAAAQABAD5AAAAkgMAAAAA&#10;" strokeweight="1pt"/>
            <v:line id="Line 399" o:spid="_x0000_s4421" style="position:absolute;visibility:visible" from="10,19646" to="7631,1964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4Tb38AAAADcAAAADwAAAGRycy9kb3ducmV2LnhtbESPwQrCMBBE74L/EFbwpqmKItUoIlS8&#10;idWLt7VZ22KzKU3U+vdGEDwOM/OGWa5bU4knNa60rGA0jEAQZ1aXnCs4n5LBHITzyBory6TgTQ7W&#10;q25nibG2Lz7SM/W5CBB2MSoovK9jKV1WkEE3tDVx8G62MeiDbHKpG3wFuKnkOIpm0mDJYaHAmrYF&#10;Zff0YRTcL+dpsjts9alKN/qaJ/5yvWml+r12swDhqfX/8K+91wrG0QS+Z8IRkKsP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E+E29/AAAAA3AAAAA8AAAAAAAAAAAAAAAAA&#10;oQIAAGRycy9kb3ducmV2LnhtbFBLBQYAAAAABAAEAPkAAACOAwAAAAA=&#10;" strokeweight="2pt"/>
            <v:line id="Line 400" o:spid="_x0000_s4422" style="position:absolute;visibility:visible" from="18919,19296" to="19990,1929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N7BGMUAAADcAAAADwAAAGRycy9kb3ducmV2LnhtbESP3WoCMRSE74W+QziF3tWsUsSuZhfp&#10;D1S8kKoPcNwcN6ubkyVJde3TN0LBy2FmvmHmZW9bcSYfGscKRsMMBHHldMO1gt3283kKIkRkja1j&#10;UnClAGXxMJhjrt2Fv+m8ibVIEA45KjAxdrmUoTJkMQxdR5y8g/MWY5K+ltrjJcFtK8dZNpEWG04L&#10;Bjt6M1SdNj9WwdLvV6fRb23knpf+o12/vwZ7VOrpsV/MQETq4z383/7SCsbZC9zOpCMgiz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RN7BGMUAAADcAAAADwAAAAAAAAAA&#10;AAAAAAChAgAAZHJzL2Rvd25yZXYueG1sUEsFBgAAAAAEAAQA+QAAAJMDAAAAAA==&#10;" strokeweight="1pt"/>
            <v:rect id="Rectangle 401" o:spid="_x0000_s4423" style="position:absolute;left:54;top:19660;width:1000;height:309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xbrD8IA&#10;AADcAAAADwAAAGRycy9kb3ducmV2LnhtbESPQWsCMRSE7wX/Q3iCt5ooKro1ylIQvLpW8PjYvO5u&#10;u3lZk1TXf28EocdhZr5h1tvetuJKPjSONUzGCgRx6UzDlYav4+59CSJEZIOtY9JwpwDbzeBtjZlx&#10;Nz7QtYiVSBAOGWqoY+wyKUNZk8Uwdh1x8r6dtxiT9JU0Hm8Jbls5VWohLTacFmrs6LOm8rf4sxry&#10;/Kc/XYoV7oJcKr8wM1PlZ61Hwz7/ABGpj//hV3tvNEzVHJ5n0hGQmwc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vFusPwgAAANwAAAAPAAAAAAAAAAAAAAAAAJgCAABkcnMvZG93&#10;bnJldi54bWxQSwUGAAAAAAQABAD1AAAAhwMAAAAA&#10;" filled="f" stroked="f" strokeweight=".25pt">
              <v:textbox inset="1pt,1pt,1pt,1pt">
                <w:txbxContent>
                  <w:p w:rsidR="008167D5" w:rsidRDefault="008167D5" w:rsidP="00032339">
                    <w:pPr>
                      <w:pStyle w:val="ab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Изм.</w:t>
                    </w:r>
                  </w:p>
                </w:txbxContent>
              </v:textbox>
            </v:rect>
            <v:rect id="Rectangle 402" o:spid="_x0000_s4424" style="position:absolute;left:1139;top:19660;width:1001;height:309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8R1eMIA&#10;AADcAAAADwAAAGRycy9kb3ducmV2LnhtbESPQWvCQBSE70L/w/IKveluQwk2dQ2hIHg1KvT4yL4m&#10;abNv092txn/vCoLHYWa+YVblZAdxIh96xxpeFwoEceNMz62Gw34zX4IIEdng4Jg0XChAuX6arbAw&#10;7sw7OtWxFQnCoUANXYxjIWVoOrIYFm4kTt638xZjkr6VxuM5we0gM6VyabHntNDhSJ8dNb/1v9VQ&#10;VT/T8a9+x02QS+Vz82ba6kvrl+ep+gARaYqP8L29NRoylcPtTDoCcn0F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fxHV4wgAAANwAAAAPAAAAAAAAAAAAAAAAAJgCAABkcnMvZG93&#10;bnJldi54bWxQSwUGAAAAAAQABAD1AAAAhwMAAAAA&#10;" filled="f" stroked="f" strokeweight=".25pt">
              <v:textbox inset="1pt,1pt,1pt,1pt">
                <w:txbxContent>
                  <w:p w:rsidR="008167D5" w:rsidRDefault="008167D5" w:rsidP="00032339">
                    <w:pPr>
                      <w:pStyle w:val="ab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Лист</w:t>
                    </w:r>
                  </w:p>
                </w:txbxContent>
              </v:textbox>
            </v:rect>
            <v:rect id="Rectangle 403" o:spid="_x0000_s4425" style="position:absolute;left:2267;top:19660;width:2573;height:309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IjQ48IA&#10;AADcAAAADwAAAGRycy9kb3ducmV2LnhtbESPQWsCMRSE7wX/Q3iCt5ooYnVrlKUgeHWt4PGxed3d&#10;dvOyJqmu/94IgsdhZr5hVpvetuJCPjSONUzGCgRx6UzDlYbvw/Z9ASJEZIOtY9JwowCb9eBthZlx&#10;V97TpYiVSBAOGWqoY+wyKUNZk8Uwdh1x8n6ctxiT9JU0Hq8Jbls5VWouLTacFmrs6Kum8q/4txry&#10;/Lc/noslboNcKD83M1PlJ61Hwz7/BBGpj6/ws70zGqbqAx5n0hGQ6zs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wiNDjwgAAANwAAAAPAAAAAAAAAAAAAAAAAJgCAABkcnMvZG93&#10;bnJldi54bWxQSwUGAAAAAAQABAD1AAAAhwMAAAAA&#10;" filled="f" stroked="f" strokeweight=".25pt">
              <v:textbox inset="1pt,1pt,1pt,1pt">
                <w:txbxContent>
                  <w:p w:rsidR="008167D5" w:rsidRDefault="008167D5" w:rsidP="00032339">
                    <w:pPr>
                      <w:pStyle w:val="ab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№ докум.</w:t>
                    </w:r>
                  </w:p>
                </w:txbxContent>
              </v:textbox>
            </v:rect>
            <v:rect id="Rectangle 404" o:spid="_x0000_s4426" style="position:absolute;left:4983;top:19660;width:1534;height:309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RdEkb8A&#10;AADcAAAADwAAAGRycy9kb3ducmV2LnhtbERPz2vCMBS+D/wfwhN2m4kyRGtTKUJh13UbeHw0z7ba&#10;vNQkq91/vxwGO358v/PjbAcxkQ+9Yw3rlQJB3DjTc6vh86N62YEIEdng4Jg0/FCAY7F4yjEz7sHv&#10;NNWxFSmEQ4YauhjHTMrQdGQxrNxInLiL8xZjgr6VxuMjhdtBbpTaSos9p4YORzp11Nzqb6uhLK/z&#10;173eYxXkTvmteTVtedb6eTmXBxCR5vgv/nO/GQ0bldamM+kIyOIX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ABF0SRvwAAANwAAAAPAAAAAAAAAAAAAAAAAJgCAABkcnMvZG93bnJl&#10;di54bWxQSwUGAAAAAAQABAD1AAAAhAMAAAAA&#10;" filled="f" stroked="f" strokeweight=".25pt">
              <v:textbox inset="1pt,1pt,1pt,1pt">
                <w:txbxContent>
                  <w:p w:rsidR="008167D5" w:rsidRDefault="008167D5" w:rsidP="00032339">
                    <w:pPr>
                      <w:pStyle w:val="ab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Подпись</w:t>
                    </w:r>
                  </w:p>
                </w:txbxContent>
              </v:textbox>
            </v:rect>
            <v:rect id="Rectangle 405" o:spid="_x0000_s4427" style="position:absolute;left:6604;top:19660;width:1000;height:309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lvhCsEA&#10;AADcAAAADwAAAGRycy9kb3ducmV2LnhtbESPQYvCMBSE7wv+h/CEva2JsohWoxRB8Gp3Fzw+mmdb&#10;bV5qErX+e7MgeBxm5htmue5tK27kQ+NYw3ikQBCXzjRcafj92X7NQISIbLB1TBoeFGC9GnwsMTPu&#10;znu6FbESCcIhQw11jF0mZShrshhGriNO3tF5izFJX0nj8Z7gtpUTpabSYsNpocaONjWV5+JqNeT5&#10;qf+7FHPcBjlTfmq+TZUftP4c9vkCRKQ+vsOv9s5omKg5/J9JR0Cung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G5b4QrBAAAA3AAAAA8AAAAAAAAAAAAAAAAAmAIAAGRycy9kb3du&#10;cmV2LnhtbFBLBQYAAAAABAAEAPUAAACGAwAAAAA=&#10;" filled="f" stroked="f" strokeweight=".25pt">
              <v:textbox inset="1pt,1pt,1pt,1pt">
                <w:txbxContent>
                  <w:p w:rsidR="008167D5" w:rsidRDefault="008167D5" w:rsidP="00032339">
                    <w:pPr>
                      <w:pStyle w:val="ab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Дата</w:t>
                    </w:r>
                  </w:p>
                </w:txbxContent>
              </v:textbox>
            </v:rect>
            <v:rect id="Rectangle 406" o:spid="_x0000_s4428" style="position:absolute;left:18949;top:18977;width:1001;height:309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rjeSsAA&#10;AADcAAAADwAAAGRycy9kb3ducmV2LnhtbERPz2uDMBS+F/o/hFforY2WUTpnFBkUep3bYMeHeVNb&#10;8+KSVO1/vxwGO358v/NyMYOYyPnesoJ0n4AgbqzuuVXw8X7enUD4gKxxsEwKHuShLNarHDNtZ36j&#10;qQ6tiCHsM1TQhTBmUvqmI4N+b0fiyH1bZzBE6FqpHc4x3AzykCRHabDn2NDhSK8dNbf6bhRU1XX5&#10;/Kmf8ezlKXFH/aTb6kup7WapXkAEWsK/+M990QoOaZwfz8QjIItf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erjeSsAAAADcAAAADwAAAAAAAAAAAAAAAACYAgAAZHJzL2Rvd25y&#10;ZXYueG1sUEsFBgAAAAAEAAQA9QAAAIUDAAAAAA==&#10;" filled="f" stroked="f" strokeweight=".25pt">
              <v:textbox inset="1pt,1pt,1pt,1pt">
                <w:txbxContent>
                  <w:p w:rsidR="008167D5" w:rsidRDefault="008167D5" w:rsidP="00032339">
                    <w:pPr>
                      <w:pStyle w:val="ab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Лист</w:t>
                    </w:r>
                  </w:p>
                </w:txbxContent>
              </v:textbox>
            </v:rect>
            <v:rect id="Rectangle 407" o:spid="_x0000_s4429" style="position:absolute;left:18949;top:19435;width:1001;height:423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fR70cEA&#10;AADcAAAADwAAAGRycy9kb3ducmV2LnhtbESPQYvCMBSE7wv+h/AEb2taEdFqlLIgeLWr4PHRPNtq&#10;81KTrNZ/bxYEj8PMfMOsNr1pxZ2cbywrSMcJCOLS6oYrBYff7fcchA/IGlvLpOBJHjbrwdcKM20f&#10;vKd7ESoRIewzVFCH0GVS+rImg35sO+Lona0zGKJ0ldQOHxFuWjlJkpk02HBcqLGjn5rKa/FnFOT5&#10;pT/eigVuvZwnbqanuspPSo2Gfb4EEagPn/C7vdMKJmkK/2fiEZDrF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BX0e9HBAAAA3AAAAA8AAAAAAAAAAAAAAAAAmAIAAGRycy9kb3du&#10;cmV2LnhtbFBLBQYAAAAABAAEAPUAAACGAwAAAAA=&#10;" filled="f" stroked="f" strokeweight=".25pt">
              <v:textbox inset="1pt,1pt,1pt,1pt">
                <w:txbxContent>
                  <w:p w:rsidR="008167D5" w:rsidRDefault="008167D5" w:rsidP="00032339">
                    <w:pPr>
                      <w:pStyle w:val="ab"/>
                      <w:jc w:val="center"/>
                      <w:rPr>
                        <w:sz w:val="24"/>
                      </w:rPr>
                    </w:pPr>
                    <w:r>
                      <w:rPr>
                        <w:sz w:val="24"/>
                      </w:rPr>
                      <w:fldChar w:fldCharType="begin"/>
                    </w:r>
                    <w:r>
                      <w:rPr>
                        <w:sz w:val="24"/>
                      </w:rPr>
                      <w:instrText xml:space="preserve"> PAGE  \* LOWER </w:instrText>
                    </w:r>
                    <w:r>
                      <w:rPr>
                        <w:sz w:val="24"/>
                      </w:rPr>
                      <w:fldChar w:fldCharType="separate"/>
                    </w:r>
                    <w:r>
                      <w:rPr>
                        <w:sz w:val="24"/>
                      </w:rPr>
                      <w:t>1</w:t>
                    </w:r>
                    <w:r>
                      <w:rPr>
                        <w:sz w:val="24"/>
                      </w:rPr>
                      <w:fldChar w:fldCharType="end"/>
                    </w:r>
                  </w:p>
                </w:txbxContent>
              </v:textbox>
            </v:rect>
            <v:rect id="Rectangle 408" o:spid="_x0000_s4430" style="position:absolute;left:7745;top:19221;width:11075;height:477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SblpsEA&#10;AADcAAAADwAAAGRycy9kb3ducmV2LnhtbESPQYvCMBSE7wv+h/AEb2tqEdFqlLIgeLWr4PHRPNtq&#10;81KTrNZ/bxYEj8PMfMOsNr1pxZ2cbywrmIwTEMSl1Q1XCg6/2+85CB+QNbaWScGTPGzWg68VZto+&#10;eE/3IlQiQthnqKAOocuk9GVNBv3YdsTRO1tnMETpKqkdPiLctDJNkpk02HBcqLGjn5rKa/FnFOT5&#10;pT/eigVuvZwnbqanuspPSo2Gfb4EEagPn/C7vdMK0kkK/2fiEZDrF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OUm5abBAAAA3AAAAA8AAAAAAAAAAAAAAAAAmAIAAGRycy9kb3du&#10;cmV2LnhtbFBLBQYAAAAABAAEAPUAAACGAwAAAAA=&#10;" filled="f" stroked="f" strokeweight=".25pt">
              <v:textbox inset="1pt,1pt,1pt,1pt">
                <w:txbxContent>
                  <w:p w:rsidR="008167D5" w:rsidRDefault="008167D5" w:rsidP="00032339">
                    <w:pPr>
                      <w:pStyle w:val="ab"/>
                      <w:jc w:val="center"/>
                    </w:pPr>
                    <w:r>
                      <w:t>НАЗВАНИЕ ДОКУМЕНТА</w:t>
                    </w:r>
                  </w:p>
                </w:txbxContent>
              </v:textbox>
            </v:rect>
            <w10:wrap anchorx="page" anchory="page"/>
            <w10:anchorlock/>
          </v:group>
        </w:pict>
      </w:r>
      <w:r w:rsidR="00032339" w:rsidRPr="00F868F5">
        <w:rPr>
          <w:rFonts w:eastAsia="Times New Roman"/>
          <w:noProof/>
          <w:sz w:val="20"/>
          <w:szCs w:val="28"/>
        </w:rPr>
        <w:t xml:space="preserve"> </w:t>
      </w:r>
    </w:p>
    <w:p w:rsidR="00032339" w:rsidRPr="00F868F5" w:rsidRDefault="00032339" w:rsidP="00032339">
      <w:pPr>
        <w:spacing w:line="360" w:lineRule="auto"/>
        <w:jc w:val="center"/>
        <w:rPr>
          <w:rFonts w:eastAsia="Times New Roman"/>
          <w:noProof/>
          <w:sz w:val="20"/>
          <w:szCs w:val="28"/>
        </w:rPr>
      </w:pPr>
    </w:p>
    <w:p w:rsidR="00032339" w:rsidRPr="00F868F5" w:rsidRDefault="00032339" w:rsidP="00032339">
      <w:pPr>
        <w:spacing w:line="360" w:lineRule="auto"/>
        <w:jc w:val="center"/>
        <w:rPr>
          <w:rFonts w:eastAsia="Times New Roman"/>
          <w:noProof/>
          <w:sz w:val="20"/>
          <w:szCs w:val="28"/>
        </w:rPr>
      </w:pPr>
    </w:p>
    <w:p w:rsidR="00032339" w:rsidRPr="00F868F5" w:rsidRDefault="00032339" w:rsidP="00032339">
      <w:pPr>
        <w:spacing w:line="360" w:lineRule="auto"/>
        <w:jc w:val="center"/>
        <w:rPr>
          <w:rFonts w:eastAsia="Times New Roman"/>
          <w:noProof/>
          <w:sz w:val="20"/>
          <w:szCs w:val="28"/>
        </w:rPr>
      </w:pPr>
    </w:p>
    <w:p w:rsidR="00032339" w:rsidRPr="00F868F5" w:rsidRDefault="00032339" w:rsidP="00032339">
      <w:pPr>
        <w:spacing w:line="360" w:lineRule="auto"/>
        <w:jc w:val="center"/>
        <w:rPr>
          <w:rFonts w:eastAsia="Times New Roman"/>
          <w:noProof/>
          <w:sz w:val="20"/>
          <w:szCs w:val="28"/>
        </w:rPr>
      </w:pPr>
    </w:p>
    <w:p w:rsidR="00032339" w:rsidRPr="00F868F5" w:rsidRDefault="00032339" w:rsidP="00032339">
      <w:pPr>
        <w:spacing w:line="360" w:lineRule="auto"/>
        <w:jc w:val="center"/>
        <w:rPr>
          <w:rFonts w:eastAsia="Times New Roman"/>
          <w:noProof/>
          <w:sz w:val="20"/>
          <w:szCs w:val="28"/>
        </w:rPr>
      </w:pPr>
    </w:p>
    <w:p w:rsidR="00032339" w:rsidRPr="00F868F5" w:rsidRDefault="00032339" w:rsidP="00032339">
      <w:pPr>
        <w:spacing w:line="360" w:lineRule="auto"/>
        <w:jc w:val="center"/>
        <w:rPr>
          <w:rFonts w:eastAsia="Times New Roman"/>
          <w:noProof/>
          <w:sz w:val="20"/>
          <w:szCs w:val="28"/>
        </w:rPr>
      </w:pPr>
    </w:p>
    <w:p w:rsidR="00032339" w:rsidRPr="00F868F5" w:rsidRDefault="00032339" w:rsidP="00032339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032339" w:rsidRPr="00F868F5" w:rsidRDefault="00032339" w:rsidP="00032339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032339" w:rsidRPr="00F868F5" w:rsidRDefault="00032339" w:rsidP="00032339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032339" w:rsidRPr="00F868F5" w:rsidRDefault="00032339" w:rsidP="00032339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032339" w:rsidRPr="00F868F5" w:rsidRDefault="00032339" w:rsidP="00032339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032339" w:rsidRPr="00F868F5" w:rsidRDefault="00032339" w:rsidP="00032339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032339" w:rsidRPr="00F868F5" w:rsidRDefault="00032339" w:rsidP="00032339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032339" w:rsidRPr="00F868F5" w:rsidRDefault="00032339" w:rsidP="00032339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032339" w:rsidRPr="00F868F5" w:rsidRDefault="00032339" w:rsidP="00032339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032339" w:rsidRPr="00F868F5" w:rsidRDefault="00032339" w:rsidP="00032339">
      <w:pPr>
        <w:spacing w:line="360" w:lineRule="auto"/>
        <w:rPr>
          <w:rFonts w:eastAsia="Times New Roman"/>
        </w:rPr>
      </w:pPr>
    </w:p>
    <w:p w:rsidR="00032339" w:rsidRPr="00F868F5" w:rsidRDefault="00032339" w:rsidP="00032339">
      <w:pPr>
        <w:spacing w:line="360" w:lineRule="auto"/>
        <w:rPr>
          <w:rFonts w:eastAsia="Times New Roman"/>
        </w:rPr>
      </w:pPr>
    </w:p>
    <w:p w:rsidR="00032339" w:rsidRPr="00F868F5" w:rsidRDefault="00032339" w:rsidP="00032339">
      <w:pPr>
        <w:spacing w:line="360" w:lineRule="auto"/>
        <w:rPr>
          <w:rFonts w:eastAsia="Times New Roman"/>
        </w:rPr>
      </w:pPr>
    </w:p>
    <w:p w:rsidR="00032339" w:rsidRPr="00F868F5" w:rsidRDefault="00032339" w:rsidP="00032339">
      <w:pPr>
        <w:spacing w:line="360" w:lineRule="auto"/>
        <w:rPr>
          <w:rFonts w:eastAsia="Times New Roman"/>
        </w:rPr>
      </w:pPr>
    </w:p>
    <w:p w:rsidR="00032339" w:rsidRPr="00F868F5" w:rsidRDefault="00032339" w:rsidP="00032339">
      <w:pPr>
        <w:spacing w:line="360" w:lineRule="auto"/>
        <w:rPr>
          <w:rFonts w:eastAsia="Times New Roman"/>
        </w:rPr>
      </w:pPr>
    </w:p>
    <w:p w:rsidR="00032339" w:rsidRPr="00F868F5" w:rsidRDefault="00032339" w:rsidP="00032339">
      <w:pPr>
        <w:spacing w:line="360" w:lineRule="auto"/>
        <w:rPr>
          <w:rFonts w:eastAsia="Times New Roman"/>
        </w:rPr>
      </w:pPr>
    </w:p>
    <w:p w:rsidR="00032339" w:rsidRPr="00F868F5" w:rsidRDefault="00032339" w:rsidP="00032339">
      <w:pPr>
        <w:spacing w:line="360" w:lineRule="auto"/>
        <w:rPr>
          <w:rFonts w:eastAsia="Times New Roman"/>
        </w:rPr>
      </w:pPr>
    </w:p>
    <w:p w:rsidR="00032339" w:rsidRPr="00F868F5" w:rsidRDefault="00032339" w:rsidP="00032339">
      <w:pPr>
        <w:spacing w:line="360" w:lineRule="auto"/>
        <w:jc w:val="center"/>
        <w:rPr>
          <w:rFonts w:eastAsia="Times New Roman"/>
          <w:noProof/>
          <w:sz w:val="20"/>
          <w:szCs w:val="28"/>
        </w:rPr>
      </w:pPr>
    </w:p>
    <w:p w:rsidR="00032339" w:rsidRPr="00F868F5" w:rsidRDefault="00032339" w:rsidP="00032339">
      <w:pPr>
        <w:spacing w:line="360" w:lineRule="auto"/>
        <w:jc w:val="center"/>
        <w:rPr>
          <w:rFonts w:eastAsia="Times New Roman"/>
          <w:noProof/>
          <w:sz w:val="20"/>
          <w:szCs w:val="28"/>
        </w:rPr>
      </w:pPr>
    </w:p>
    <w:p w:rsidR="00032339" w:rsidRPr="00F868F5" w:rsidRDefault="00032339" w:rsidP="00032339">
      <w:pPr>
        <w:spacing w:line="360" w:lineRule="auto"/>
        <w:jc w:val="center"/>
        <w:rPr>
          <w:rFonts w:eastAsia="Times New Roman"/>
          <w:noProof/>
          <w:sz w:val="20"/>
          <w:szCs w:val="28"/>
        </w:rPr>
      </w:pPr>
    </w:p>
    <w:p w:rsidR="00032339" w:rsidRPr="00F868F5" w:rsidRDefault="00032339" w:rsidP="00032339">
      <w:pPr>
        <w:spacing w:line="360" w:lineRule="auto"/>
        <w:jc w:val="center"/>
        <w:rPr>
          <w:rFonts w:eastAsia="Times New Roman"/>
          <w:noProof/>
          <w:sz w:val="20"/>
          <w:szCs w:val="28"/>
        </w:rPr>
      </w:pPr>
    </w:p>
    <w:p w:rsidR="00032339" w:rsidRPr="00F868F5" w:rsidRDefault="00032339" w:rsidP="00032339">
      <w:pPr>
        <w:spacing w:line="360" w:lineRule="auto"/>
        <w:jc w:val="center"/>
        <w:rPr>
          <w:rFonts w:eastAsia="Times New Roman"/>
          <w:noProof/>
          <w:sz w:val="20"/>
          <w:szCs w:val="28"/>
        </w:rPr>
      </w:pPr>
    </w:p>
    <w:p w:rsidR="00032339" w:rsidRPr="00F868F5" w:rsidRDefault="00032339" w:rsidP="00032339">
      <w:pPr>
        <w:spacing w:line="360" w:lineRule="auto"/>
        <w:jc w:val="center"/>
        <w:rPr>
          <w:rFonts w:eastAsia="Times New Roman"/>
          <w:noProof/>
          <w:sz w:val="20"/>
          <w:szCs w:val="28"/>
        </w:rPr>
      </w:pPr>
    </w:p>
    <w:p w:rsidR="00032339" w:rsidRPr="00F868F5" w:rsidRDefault="001F1CF4" w:rsidP="00032339">
      <w:pPr>
        <w:spacing w:line="360" w:lineRule="auto"/>
        <w:jc w:val="center"/>
        <w:rPr>
          <w:rFonts w:eastAsia="Times New Roman"/>
          <w:noProof/>
          <w:sz w:val="20"/>
          <w:szCs w:val="28"/>
        </w:rPr>
      </w:pPr>
      <w:r>
        <w:rPr>
          <w:rFonts w:eastAsia="Times New Roman"/>
          <w:noProof/>
          <w:sz w:val="20"/>
          <w:szCs w:val="28"/>
        </w:rPr>
        <w:pict>
          <v:group id="_x0000_s4431" style="position:absolute;left:0;text-align:left;margin-left:56.7pt;margin-top:19.85pt;width:518.8pt;height:802.3pt;z-index:251782144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" o:allowincell="f">
            <v:rect id="Rectangle 390" o:spid="_x0000_s4432" style="position:absolute;width:20000;height:20000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nhakcEA&#10;AADcAAAADwAAAGRycy9kb3ducmV2LnhtbERPzYrCMBC+C75DmAVvmq6I2K5RqiB4kt3qAwzNbFts&#10;JrWJbfXpN8KCt/n4fme9HUwtOmpdZVnB5ywCQZxbXXGh4HI+TFcgnEfWWFsmBQ9ysN2MR2tMtO35&#10;h7rMFyKEsEtQQel9k0jp8pIMupltiAP3a1uDPsC2kLrFPoSbWs6jaCkNVhwaSmxoX1J+ze5GwdUP&#10;3Sktsuchvuzi/HuX9vdbqtTkY0i/QHga/Fv87z7qMD9ewOuZcIHc/AE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F54WpHBAAAA3AAAAA8AAAAAAAAAAAAAAAAAmAIAAGRycy9kb3du&#10;cmV2LnhtbFBLBQYAAAAABAAEAPUAAACGAwAAAAA=&#10;" filled="f" strokeweight="2pt"/>
            <v:line id="Line 391" o:spid="_x0000_s4433" style="position:absolute;visibility:visible" from="1093,18949" to="1095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" strokeweight="2pt"/>
            <v:line id="Line 392" o:spid="_x0000_s4434" style="position:absolute;visibility:visible" from="10,18941" to="19977,1894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" strokeweight="2pt"/>
            <v:line id="Line 393" o:spid="_x0000_s4435" style="position:absolute;visibility:visible" from="2186,18949" to="2188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5ApJ8EAAADcAAAADwAAAGRycy9kb3ducmV2LnhtbERPS4vCMBC+C/sfwix403QXXLU2iggV&#10;b7KtF29jM31gMylN1PrvzcKCt/n4npNsBtOKO/WusazgaxqBIC6sbrhScMrTyQKE88gaW8uk4EkO&#10;NuuPUYKxtg/+pXvmKxFC2MWooPa+i6V0RU0G3dR2xIErbW/QB9hXUvf4COGmld9R9CMNNhwaauxo&#10;V1NxzW5GwfV8mqX7407nbbbVlyr150uplRp/DtsVCE+Df4v/3Qcd5i/n8PdMuECuX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ADkCknwQAAANwAAAAPAAAAAAAAAAAAAAAA&#10;AKECAABkcnMvZG93bnJldi54bWxQSwUGAAAAAAQABAD5AAAAjwMAAAAA&#10;" strokeweight="2pt"/>
            <v:line id="Line 394" o:spid="_x0000_s4436" style="position:absolute;visibility:visible" from="4919,18949" to="4921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g+9VcIAAADcAAAADwAAAGRycy9kb3ducmV2LnhtbESPQYvCQAyF74L/YYiwN50q7KLVUUSo&#10;eFu2evEWO7EtdjKlM2r99+aw4C3hvbz3ZbXpXaMe1IXas4HpJAFFXHhbc2ngdMzGc1AhIltsPJOB&#10;FwXYrIeDFabWP/mPHnkslYRwSNFAFWObah2KihyGiW+JRbv6zmGUtSu17fAp4a7RsyT50Q5rloYK&#10;W9pVVNzyuzNwO5++s/3vzh6bfGsvZRbPl6s15mvUb5egIvXxY/6/PljBXwitPCMT6PUb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cg+9VcIAAADcAAAADwAAAAAAAAAAAAAA&#10;AAChAgAAZHJzL2Rvd25yZXYueG1sUEsFBgAAAAAEAAQA+QAAAJADAAAAAA==&#10;" strokeweight="2pt"/>
            <v:line id="Line 395" o:spid="_x0000_s4437" style="position:absolute;visibility:visible" from="6557,18959" to="6559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" strokeweight="2pt"/>
            <v:line id="Line 396" o:spid="_x0000_s4438" style="position:absolute;visibility:visible" from="7650,18949" to="7652,1997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" strokeweight="2pt"/>
            <v:line id="Line 397" o:spid="_x0000_s4439" style="position:absolute;visibility:visible" from="18905,18949" to="18909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0BrgM78AAADcAAAADwAAAGRycy9kb3ducmV2LnhtbESPwQrCMBBE74L/EFbwpqmCItUoIlS8&#10;idVLb2uztsVmU5qo9e+NIHgcZuYNs9p0phZPal1lWcFkHIEgzq2uuFBwOSejBQjnkTXWlknBmxxs&#10;1v3eCmNtX3yiZ+oLESDsYlRQet/EUrq8JINubBvi4N1sa9AH2RZSt/gKcFPLaRTNpcGKw0KJDe1K&#10;yu/pwyi4Z5dZsj/u9LlOt/paJD673rRSw0G3XYLw1Pl/+Nc+aAXTaALfM+EIyPUH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0BrgM78AAADcAAAADwAAAAAAAAAAAAAAAACh&#10;AgAAZHJzL2Rvd25yZXYueG1sUEsFBgAAAAAEAAQA+QAAAI0DAAAAAA==&#10;" strokeweight="2pt"/>
            <v:line id="Line 398" o:spid="_x0000_s4440" style="position:absolute;visibility:visible" from="10,19293" to="7631,1929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Hv898QAAADcAAAADwAAAGRycy9kb3ducmV2LnhtbESP3WoCMRSE7wu+QziCdzXrXki7NUrx&#10;B5RelKoPcNycbrZuTpYk6urTN4Lg5TAz3zCTWWcbcSYfascKRsMMBHHpdM2Vgv1u9foGIkRkjY1j&#10;UnClALNp72WChXYX/qHzNlYiQTgUqMDE2BZShtKQxTB0LXHyfp23GJP0ldQeLwluG5ln2VharDkt&#10;GGxpbqg8bk9WwcYfvo6jW2XkgTd+2Xwv3oP9U2rQ7z4/QETq4jP8aK+1gjzL4X4mHQE5/Qc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ke/z3xAAAANwAAAAPAAAAAAAAAAAA&#10;AAAAAKECAABkcnMvZG93bnJldi54bWxQSwUGAAAAAAQABAD5AAAAkgMAAAAA&#10;" strokeweight="1pt"/>
            <v:line id="Line 399" o:spid="_x0000_s4441" style="position:absolute;visibility:visible" from="10,19646" to="7631,1964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4Tb38AAAADcAAAADwAAAGRycy9kb3ducmV2LnhtbESPwQrCMBBE74L/EFbwpqmKItUoIlS8&#10;idWLt7VZ22KzKU3U+vdGEDwOM/OGWa5bU4knNa60rGA0jEAQZ1aXnCs4n5LBHITzyBory6TgTQ7W&#10;q25nibG2Lz7SM/W5CBB2MSoovK9jKV1WkEE3tDVx8G62MeiDbHKpG3wFuKnkOIpm0mDJYaHAmrYF&#10;Zff0YRTcL+dpsjts9alKN/qaJ/5yvWml+r12swDhqfX/8K+91wrG0QS+Z8IRkKsP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E+E29/AAAAA3AAAAA8AAAAAAAAAAAAAAAAA&#10;oQIAAGRycy9kb3ducmV2LnhtbFBLBQYAAAAABAAEAPkAAACOAwAAAAA=&#10;" strokeweight="2pt"/>
            <v:line id="Line 400" o:spid="_x0000_s4442" style="position:absolute;visibility:visible" from="18919,19296" to="19990,1929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N7BGMUAAADcAAAADwAAAGRycy9kb3ducmV2LnhtbESP3WoCMRSE74W+QziF3tWsUsSuZhfp&#10;D1S8kKoPcNwcN6ubkyVJde3TN0LBy2FmvmHmZW9bcSYfGscKRsMMBHHldMO1gt3283kKIkRkja1j&#10;UnClAGXxMJhjrt2Fv+m8ibVIEA45KjAxdrmUoTJkMQxdR5y8g/MWY5K+ltrjJcFtK8dZNpEWG04L&#10;Bjt6M1SdNj9WwdLvV6fRb23knpf+o12/vwZ7VOrpsV/MQETq4z383/7SCsbZC9zOpCMgiz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RN7BGMUAAADcAAAADwAAAAAAAAAA&#10;AAAAAAChAgAAZHJzL2Rvd25yZXYueG1sUEsFBgAAAAAEAAQA+QAAAJMDAAAAAA==&#10;" strokeweight="1pt"/>
            <v:rect id="Rectangle 401" o:spid="_x0000_s4443" style="position:absolute;left:54;top:19660;width:1000;height:309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xbrD8IA&#10;AADcAAAADwAAAGRycy9kb3ducmV2LnhtbESPQWsCMRSE7wX/Q3iCt5ooKro1ylIQvLpW8PjYvO5u&#10;u3lZk1TXf28EocdhZr5h1tvetuJKPjSONUzGCgRx6UzDlYav4+59CSJEZIOtY9JwpwDbzeBtjZlx&#10;Nz7QtYiVSBAOGWqoY+wyKUNZk8Uwdh1x8r6dtxiT9JU0Hm8Jbls5VWohLTacFmrs6LOm8rf4sxry&#10;/Kc/XYoV7oJcKr8wM1PlZ61Hwz7/ABGpj//hV3tvNEzVHJ5n0hGQmwc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vFusPwgAAANwAAAAPAAAAAAAAAAAAAAAAAJgCAABkcnMvZG93&#10;bnJldi54bWxQSwUGAAAAAAQABAD1AAAAhwMAAAAA&#10;" filled="f" stroked="f" strokeweight=".25pt">
              <v:textbox inset="1pt,1pt,1pt,1pt">
                <w:txbxContent>
                  <w:p w:rsidR="008167D5" w:rsidRDefault="008167D5" w:rsidP="00032339">
                    <w:pPr>
                      <w:pStyle w:val="ab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Изм.</w:t>
                    </w:r>
                  </w:p>
                </w:txbxContent>
              </v:textbox>
            </v:rect>
            <v:rect id="Rectangle 402" o:spid="_x0000_s4444" style="position:absolute;left:1139;top:19660;width:1001;height:309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8R1eMIA&#10;AADcAAAADwAAAGRycy9kb3ducmV2LnhtbESPQWvCQBSE70L/w/IKveluQwk2dQ2hIHg1KvT4yL4m&#10;abNv092txn/vCoLHYWa+YVblZAdxIh96xxpeFwoEceNMz62Gw34zX4IIEdng4Jg0XChAuX6arbAw&#10;7sw7OtWxFQnCoUANXYxjIWVoOrIYFm4kTt638xZjkr6VxuM5we0gM6VyabHntNDhSJ8dNb/1v9VQ&#10;VT/T8a9+x02QS+Vz82ba6kvrl+ep+gARaYqP8L29NRoylcPtTDoCcn0F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fxHV4wgAAANwAAAAPAAAAAAAAAAAAAAAAAJgCAABkcnMvZG93&#10;bnJldi54bWxQSwUGAAAAAAQABAD1AAAAhwMAAAAA&#10;" filled="f" stroked="f" strokeweight=".25pt">
              <v:textbox inset="1pt,1pt,1pt,1pt">
                <w:txbxContent>
                  <w:p w:rsidR="008167D5" w:rsidRDefault="008167D5" w:rsidP="00032339">
                    <w:pPr>
                      <w:pStyle w:val="ab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Лист</w:t>
                    </w:r>
                  </w:p>
                </w:txbxContent>
              </v:textbox>
            </v:rect>
            <v:rect id="Rectangle 403" o:spid="_x0000_s4445" style="position:absolute;left:2267;top:19660;width:2573;height:309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IjQ48IA&#10;AADcAAAADwAAAGRycy9kb3ducmV2LnhtbESPQWsCMRSE7wX/Q3iCt5ooYnVrlKUgeHWt4PGxed3d&#10;dvOyJqmu/94IgsdhZr5hVpvetuJCPjSONUzGCgRx6UzDlYbvw/Z9ASJEZIOtY9JwowCb9eBthZlx&#10;V97TpYiVSBAOGWqoY+wyKUNZk8Uwdh1x8n6ctxiT9JU0Hq8Jbls5VWouLTacFmrs6Kum8q/4txry&#10;/Lc/noslboNcKD83M1PlJ61Hwz7/BBGpj6/ws70zGqbqAx5n0hGQ6zs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wiNDjwgAAANwAAAAPAAAAAAAAAAAAAAAAAJgCAABkcnMvZG93&#10;bnJldi54bWxQSwUGAAAAAAQABAD1AAAAhwMAAAAA&#10;" filled="f" stroked="f" strokeweight=".25pt">
              <v:textbox inset="1pt,1pt,1pt,1pt">
                <w:txbxContent>
                  <w:p w:rsidR="008167D5" w:rsidRDefault="008167D5" w:rsidP="00032339">
                    <w:pPr>
                      <w:pStyle w:val="ab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№ докум.</w:t>
                    </w:r>
                  </w:p>
                </w:txbxContent>
              </v:textbox>
            </v:rect>
            <v:rect id="Rectangle 404" o:spid="_x0000_s4446" style="position:absolute;left:4983;top:19660;width:1534;height:309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RdEkb8A&#10;AADcAAAADwAAAGRycy9kb3ducmV2LnhtbERPz2vCMBS+D/wfwhN2m4kyRGtTKUJh13UbeHw0z7ba&#10;vNQkq91/vxwGO358v/PjbAcxkQ+9Yw3rlQJB3DjTc6vh86N62YEIEdng4Jg0/FCAY7F4yjEz7sHv&#10;NNWxFSmEQ4YauhjHTMrQdGQxrNxInLiL8xZjgr6VxuMjhdtBbpTaSos9p4YORzp11Nzqb6uhLK/z&#10;173eYxXkTvmteTVtedb6eTmXBxCR5vgv/nO/GQ0bldamM+kIyOIX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ABF0SRvwAAANwAAAAPAAAAAAAAAAAAAAAAAJgCAABkcnMvZG93bnJl&#10;di54bWxQSwUGAAAAAAQABAD1AAAAhAMAAAAA&#10;" filled="f" stroked="f" strokeweight=".25pt">
              <v:textbox inset="1pt,1pt,1pt,1pt">
                <w:txbxContent>
                  <w:p w:rsidR="008167D5" w:rsidRDefault="008167D5" w:rsidP="00032339">
                    <w:pPr>
                      <w:pStyle w:val="ab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Подпись</w:t>
                    </w:r>
                  </w:p>
                </w:txbxContent>
              </v:textbox>
            </v:rect>
            <v:rect id="Rectangle 405" o:spid="_x0000_s4447" style="position:absolute;left:6604;top:19660;width:1000;height:309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lvhCsEA&#10;AADcAAAADwAAAGRycy9kb3ducmV2LnhtbESPQYvCMBSE7wv+h/CEva2JsohWoxRB8Gp3Fzw+mmdb&#10;bV5qErX+e7MgeBxm5htmue5tK27kQ+NYw3ikQBCXzjRcafj92X7NQISIbLB1TBoeFGC9GnwsMTPu&#10;znu6FbESCcIhQw11jF0mZShrshhGriNO3tF5izFJX0nj8Z7gtpUTpabSYsNpocaONjWV5+JqNeT5&#10;qf+7FHPcBjlTfmq+TZUftP4c9vkCRKQ+vsOv9s5omKg5/J9JR0Cung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G5b4QrBAAAA3AAAAA8AAAAAAAAAAAAAAAAAmAIAAGRycy9kb3du&#10;cmV2LnhtbFBLBQYAAAAABAAEAPUAAACGAwAAAAA=&#10;" filled="f" stroked="f" strokeweight=".25pt">
              <v:textbox inset="1pt,1pt,1pt,1pt">
                <w:txbxContent>
                  <w:p w:rsidR="008167D5" w:rsidRDefault="008167D5" w:rsidP="00032339">
                    <w:pPr>
                      <w:pStyle w:val="ab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Дата</w:t>
                    </w:r>
                  </w:p>
                </w:txbxContent>
              </v:textbox>
            </v:rect>
            <v:rect id="Rectangle 406" o:spid="_x0000_s4448" style="position:absolute;left:18949;top:18977;width:1001;height:309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rjeSsAA&#10;AADcAAAADwAAAGRycy9kb3ducmV2LnhtbERPz2uDMBS+F/o/hFforY2WUTpnFBkUep3bYMeHeVNb&#10;8+KSVO1/vxwGO358v/NyMYOYyPnesoJ0n4AgbqzuuVXw8X7enUD4gKxxsEwKHuShLNarHDNtZ36j&#10;qQ6tiCHsM1TQhTBmUvqmI4N+b0fiyH1bZzBE6FqpHc4x3AzykCRHabDn2NDhSK8dNbf6bhRU1XX5&#10;/Kmf8ezlKXFH/aTb6kup7WapXkAEWsK/+M990QoOaZwfz8QjIItf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erjeSsAAAADcAAAADwAAAAAAAAAAAAAAAACYAgAAZHJzL2Rvd25y&#10;ZXYueG1sUEsFBgAAAAAEAAQA9QAAAIUDAAAAAA==&#10;" filled="f" stroked="f" strokeweight=".25pt">
              <v:textbox inset="1pt,1pt,1pt,1pt">
                <w:txbxContent>
                  <w:p w:rsidR="008167D5" w:rsidRDefault="008167D5" w:rsidP="00032339">
                    <w:pPr>
                      <w:pStyle w:val="ab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Лист</w:t>
                    </w:r>
                  </w:p>
                </w:txbxContent>
              </v:textbox>
            </v:rect>
            <v:rect id="Rectangle 407" o:spid="_x0000_s4449" style="position:absolute;left:18949;top:19435;width:1001;height:423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fR70cEA&#10;AADcAAAADwAAAGRycy9kb3ducmV2LnhtbESPQYvCMBSE7wv+h/AEb2taEdFqlLIgeLWr4PHRPNtq&#10;81KTrNZ/bxYEj8PMfMOsNr1pxZ2cbywrSMcJCOLS6oYrBYff7fcchA/IGlvLpOBJHjbrwdcKM20f&#10;vKd7ESoRIewzVFCH0GVS+rImg35sO+Lona0zGKJ0ldQOHxFuWjlJkpk02HBcqLGjn5rKa/FnFOT5&#10;pT/eigVuvZwnbqanuspPSo2Gfb4EEagPn/C7vdMKJmkK/2fiEZDrF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BX0e9HBAAAA3AAAAA8AAAAAAAAAAAAAAAAAmAIAAGRycy9kb3du&#10;cmV2LnhtbFBLBQYAAAAABAAEAPUAAACGAwAAAAA=&#10;" filled="f" stroked="f" strokeweight=".25pt">
              <v:textbox inset="1pt,1pt,1pt,1pt">
                <w:txbxContent>
                  <w:p w:rsidR="008167D5" w:rsidRDefault="008167D5" w:rsidP="00032339">
                    <w:pPr>
                      <w:pStyle w:val="ab"/>
                      <w:jc w:val="center"/>
                      <w:rPr>
                        <w:sz w:val="24"/>
                      </w:rPr>
                    </w:pPr>
                    <w:r>
                      <w:rPr>
                        <w:sz w:val="24"/>
                      </w:rPr>
                      <w:fldChar w:fldCharType="begin"/>
                    </w:r>
                    <w:r>
                      <w:rPr>
                        <w:sz w:val="24"/>
                      </w:rPr>
                      <w:instrText xml:space="preserve"> PAGE  \* LOWER </w:instrText>
                    </w:r>
                    <w:r>
                      <w:rPr>
                        <w:sz w:val="24"/>
                      </w:rPr>
                      <w:fldChar w:fldCharType="separate"/>
                    </w:r>
                    <w:r>
                      <w:rPr>
                        <w:sz w:val="24"/>
                      </w:rPr>
                      <w:t>1</w:t>
                    </w:r>
                    <w:r>
                      <w:rPr>
                        <w:sz w:val="24"/>
                      </w:rPr>
                      <w:fldChar w:fldCharType="end"/>
                    </w:r>
                  </w:p>
                </w:txbxContent>
              </v:textbox>
            </v:rect>
            <v:rect id="Rectangle 408" o:spid="_x0000_s4450" style="position:absolute;left:7745;top:19221;width:11075;height:477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SblpsEA&#10;AADcAAAADwAAAGRycy9kb3ducmV2LnhtbESPQYvCMBSE7wv+h/AEb2tqEdFqlLIgeLWr4PHRPNtq&#10;81KTrNZ/bxYEj8PMfMOsNr1pxZ2cbywrmIwTEMSl1Q1XCg6/2+85CB+QNbaWScGTPGzWg68VZto+&#10;eE/3IlQiQthnqKAOocuk9GVNBv3YdsTRO1tnMETpKqkdPiLctDJNkpk02HBcqLGjn5rKa/FnFOT5&#10;pT/eigVuvZwnbqanuspPSo2Gfb4EEagPn/C7vdMK0kkK/2fiEZDrF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OUm5abBAAAA3AAAAA8AAAAAAAAAAAAAAAAAmAIAAGRycy9kb3du&#10;cmV2LnhtbFBLBQYAAAAABAAEAPUAAACGAwAAAAA=&#10;" filled="f" stroked="f" strokeweight=".25pt">
              <v:textbox inset="1pt,1pt,1pt,1pt">
                <w:txbxContent>
                  <w:p w:rsidR="008167D5" w:rsidRDefault="008167D5" w:rsidP="00032339">
                    <w:pPr>
                      <w:pStyle w:val="ab"/>
                      <w:jc w:val="center"/>
                    </w:pPr>
                    <w:r>
                      <w:t>НАЗВАНИЕ ДОКУМЕНТА</w:t>
                    </w:r>
                  </w:p>
                </w:txbxContent>
              </v:textbox>
            </v:rect>
            <w10:wrap anchorx="page" anchory="page"/>
            <w10:anchorlock/>
          </v:group>
        </w:pict>
      </w:r>
      <w:r w:rsidR="00032339" w:rsidRPr="00F868F5">
        <w:rPr>
          <w:rFonts w:eastAsia="Times New Roman"/>
          <w:noProof/>
          <w:sz w:val="20"/>
          <w:szCs w:val="28"/>
        </w:rPr>
        <w:t xml:space="preserve"> </w:t>
      </w:r>
    </w:p>
    <w:p w:rsidR="00032339" w:rsidRPr="00F868F5" w:rsidRDefault="00032339" w:rsidP="00032339">
      <w:pPr>
        <w:spacing w:line="360" w:lineRule="auto"/>
        <w:jc w:val="center"/>
        <w:rPr>
          <w:rFonts w:eastAsia="Times New Roman"/>
          <w:noProof/>
          <w:sz w:val="20"/>
          <w:szCs w:val="28"/>
        </w:rPr>
      </w:pPr>
    </w:p>
    <w:p w:rsidR="00032339" w:rsidRPr="00F868F5" w:rsidRDefault="00032339" w:rsidP="00032339">
      <w:pPr>
        <w:spacing w:line="360" w:lineRule="auto"/>
        <w:jc w:val="center"/>
        <w:rPr>
          <w:rFonts w:eastAsia="Times New Roman"/>
          <w:noProof/>
          <w:sz w:val="20"/>
          <w:szCs w:val="28"/>
        </w:rPr>
      </w:pPr>
    </w:p>
    <w:p w:rsidR="00032339" w:rsidRPr="00F868F5" w:rsidRDefault="00032339" w:rsidP="00032339">
      <w:pPr>
        <w:spacing w:line="360" w:lineRule="auto"/>
        <w:jc w:val="center"/>
        <w:rPr>
          <w:rFonts w:eastAsia="Times New Roman"/>
          <w:noProof/>
          <w:sz w:val="20"/>
          <w:szCs w:val="28"/>
        </w:rPr>
      </w:pPr>
    </w:p>
    <w:p w:rsidR="00032339" w:rsidRPr="00F868F5" w:rsidRDefault="00032339" w:rsidP="00032339">
      <w:pPr>
        <w:spacing w:line="360" w:lineRule="auto"/>
        <w:jc w:val="center"/>
        <w:rPr>
          <w:rFonts w:eastAsia="Times New Roman"/>
          <w:noProof/>
          <w:sz w:val="20"/>
          <w:szCs w:val="28"/>
        </w:rPr>
      </w:pPr>
    </w:p>
    <w:p w:rsidR="00032339" w:rsidRPr="00F868F5" w:rsidRDefault="00032339" w:rsidP="00032339">
      <w:pPr>
        <w:spacing w:line="360" w:lineRule="auto"/>
        <w:jc w:val="center"/>
        <w:rPr>
          <w:rFonts w:eastAsia="Times New Roman"/>
          <w:noProof/>
          <w:sz w:val="20"/>
          <w:szCs w:val="28"/>
        </w:rPr>
      </w:pPr>
    </w:p>
    <w:p w:rsidR="00032339" w:rsidRPr="00F868F5" w:rsidRDefault="00032339" w:rsidP="00032339">
      <w:pPr>
        <w:spacing w:line="360" w:lineRule="auto"/>
        <w:jc w:val="center"/>
        <w:rPr>
          <w:rFonts w:eastAsia="Times New Roman"/>
          <w:noProof/>
          <w:sz w:val="20"/>
          <w:szCs w:val="28"/>
        </w:rPr>
      </w:pPr>
    </w:p>
    <w:p w:rsidR="00032339" w:rsidRPr="00F868F5" w:rsidRDefault="00032339" w:rsidP="00032339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032339" w:rsidRPr="00F868F5" w:rsidRDefault="00032339" w:rsidP="00032339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032339" w:rsidRPr="00F868F5" w:rsidRDefault="00032339" w:rsidP="00032339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032339" w:rsidRPr="00F868F5" w:rsidRDefault="00032339" w:rsidP="00032339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032339" w:rsidRPr="00F868F5" w:rsidRDefault="00032339" w:rsidP="00032339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032339" w:rsidRPr="00F868F5" w:rsidRDefault="00032339" w:rsidP="00032339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032339" w:rsidRPr="00F868F5" w:rsidRDefault="00032339" w:rsidP="00032339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032339" w:rsidRPr="00F868F5" w:rsidRDefault="00032339" w:rsidP="00032339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032339" w:rsidRPr="00F868F5" w:rsidRDefault="00032339" w:rsidP="00032339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032339" w:rsidRPr="00F868F5" w:rsidRDefault="00032339" w:rsidP="00032339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032339" w:rsidRPr="00F868F5" w:rsidRDefault="00032339" w:rsidP="00032339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032339" w:rsidRPr="00F868F5" w:rsidRDefault="00032339" w:rsidP="00032339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032339" w:rsidRPr="00F868F5" w:rsidRDefault="00032339" w:rsidP="00032339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032339" w:rsidRPr="00F868F5" w:rsidRDefault="00032339" w:rsidP="00032339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032339" w:rsidRPr="00F868F5" w:rsidRDefault="00032339" w:rsidP="00032339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032339" w:rsidRPr="00F868F5" w:rsidRDefault="00032339" w:rsidP="00032339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032339" w:rsidRPr="00F868F5" w:rsidRDefault="00032339" w:rsidP="00032339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032339" w:rsidRPr="00F868F5" w:rsidRDefault="00032339" w:rsidP="00032339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032339" w:rsidRPr="00F868F5" w:rsidRDefault="00032339" w:rsidP="00032339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032339" w:rsidRPr="00F868F5" w:rsidRDefault="00032339" w:rsidP="00032339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032339" w:rsidRPr="00F868F5" w:rsidRDefault="00032339" w:rsidP="00032339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032339" w:rsidRPr="00F868F5" w:rsidRDefault="00032339" w:rsidP="00032339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032339" w:rsidRPr="00F868F5" w:rsidRDefault="00032339" w:rsidP="00032339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032339" w:rsidRPr="00F868F5" w:rsidRDefault="00032339" w:rsidP="00032339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032339" w:rsidRPr="00F868F5" w:rsidRDefault="00032339" w:rsidP="00032339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Pr="00F868F5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Pr="00F868F5" w:rsidRDefault="00BA50D8" w:rsidP="007D4BA5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Pr="00F868F5" w:rsidRDefault="00BA50D8" w:rsidP="007D4BA5">
      <w:pPr>
        <w:spacing w:line="360" w:lineRule="auto"/>
        <w:jc w:val="center"/>
        <w:rPr>
          <w:rFonts w:eastAsia="Times New Roman"/>
          <w:sz w:val="28"/>
          <w:szCs w:val="28"/>
        </w:rPr>
      </w:pPr>
    </w:p>
    <w:sectPr w:rsidR="00BA50D8" w:rsidRPr="00F868F5" w:rsidSect="008E668E">
      <w:pgSz w:w="11907" w:h="16840" w:code="9"/>
      <w:pgMar w:top="907" w:right="851" w:bottom="1758" w:left="1701" w:header="720" w:footer="720" w:gutter="0"/>
      <w:cols w:space="72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932008" w:rsidRDefault="00932008" w:rsidP="00BA50D8">
      <w:r>
        <w:separator/>
      </w:r>
    </w:p>
  </w:endnote>
  <w:endnote w:type="continuationSeparator" w:id="1">
    <w:p w:rsidR="00932008" w:rsidRDefault="00932008" w:rsidP="00BA50D8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ISOCPEUR">
    <w:altName w:val="Arial"/>
    <w:charset w:val="00"/>
    <w:family w:val="swiss"/>
    <w:pitch w:val="variable"/>
    <w:sig w:usb0="00000001" w:usb1="00000000" w:usb2="00000000" w:usb3="00000000" w:csb0="0000009F" w:csb1="00000000"/>
  </w:font>
  <w:font w:name="Journal">
    <w:altName w:val="Times New Roman"/>
    <w:charset w:val="00"/>
    <w:family w:val="auto"/>
    <w:pitch w:val="variable"/>
    <w:sig w:usb0="00000001" w:usb1="00000000" w:usb2="00000000" w:usb3="00000000" w:csb0="000000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&amp;quot">
    <w:altName w:val="Cambria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932008" w:rsidRDefault="00932008" w:rsidP="00BA50D8">
      <w:r>
        <w:separator/>
      </w:r>
    </w:p>
  </w:footnote>
  <w:footnote w:type="continuationSeparator" w:id="1">
    <w:p w:rsidR="00932008" w:rsidRDefault="00932008" w:rsidP="00BA50D8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5D17BD"/>
    <w:multiLevelType w:val="hybridMultilevel"/>
    <w:tmpl w:val="68BA185A"/>
    <w:lvl w:ilvl="0" w:tplc="6566589A">
      <w:start w:val="1"/>
      <w:numFmt w:val="decimal"/>
      <w:lvlText w:val="%1"/>
      <w:lvlJc w:val="left"/>
      <w:pPr>
        <w:ind w:left="720" w:hanging="360"/>
      </w:pPr>
      <w:rPr>
        <w:rFonts w:hint="default"/>
        <w:color w:val="00000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8CC1986"/>
    <w:multiLevelType w:val="hybridMultilevel"/>
    <w:tmpl w:val="A5B0C124"/>
    <w:lvl w:ilvl="0" w:tplc="7B54DAA6">
      <w:start w:val="1"/>
      <w:numFmt w:val="decimal"/>
      <w:lvlText w:val="%1"/>
      <w:lvlJc w:val="left"/>
      <w:pPr>
        <w:ind w:left="720" w:hanging="360"/>
      </w:pPr>
      <w:rPr>
        <w:rFonts w:hint="default"/>
        <w:color w:val="00000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28824A43"/>
    <w:multiLevelType w:val="multilevel"/>
    <w:tmpl w:val="81A2BF5C"/>
    <w:lvl w:ilvl="0">
      <w:start w:val="1"/>
      <w:numFmt w:val="decimal"/>
      <w:lvlText w:val="%1.0"/>
      <w:lvlJc w:val="left"/>
      <w:pPr>
        <w:ind w:left="720" w:hanging="7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28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4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272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048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56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24" w:hanging="2160"/>
      </w:pPr>
      <w:rPr>
        <w:rFonts w:hint="default"/>
      </w:rPr>
    </w:lvl>
  </w:abstractNum>
  <w:abstractNum w:abstractNumId="3">
    <w:nsid w:val="331153DB"/>
    <w:multiLevelType w:val="hybridMultilevel"/>
    <w:tmpl w:val="830CD7FE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36E24216"/>
    <w:multiLevelType w:val="hybridMultilevel"/>
    <w:tmpl w:val="F8124C1E"/>
    <w:lvl w:ilvl="0" w:tplc="041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5">
    <w:nsid w:val="3CC93D15"/>
    <w:multiLevelType w:val="hybridMultilevel"/>
    <w:tmpl w:val="2E2CA11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45A91FAC"/>
    <w:multiLevelType w:val="multilevel"/>
    <w:tmpl w:val="7B00472A"/>
    <w:lvl w:ilvl="0">
      <w:numFmt w:val="bullet"/>
      <w:lvlText w:val="•"/>
      <w:lvlJc w:val="left"/>
      <w:pPr>
        <w:ind w:left="360" w:hanging="360"/>
      </w:pPr>
    </w:lvl>
    <w:lvl w:ilvl="1">
      <w:start w:val="1"/>
      <w:numFmt w:val="none"/>
      <w:lvlText w:val=""/>
      <w:lvlJc w:val="left"/>
    </w:lvl>
    <w:lvl w:ilvl="2">
      <w:start w:val="1"/>
      <w:numFmt w:val="none"/>
      <w:lvlText w:val=""/>
      <w:lvlJc w:val="left"/>
    </w:lvl>
    <w:lvl w:ilvl="3">
      <w:start w:val="1"/>
      <w:numFmt w:val="none"/>
      <w:lvlText w:val=""/>
      <w:lvlJc w:val="left"/>
    </w:lvl>
    <w:lvl w:ilvl="4">
      <w:start w:val="1"/>
      <w:numFmt w:val="none"/>
      <w:lvlText w:val=""/>
      <w:lvlJc w:val="left"/>
    </w:lvl>
    <w:lvl w:ilvl="5">
      <w:start w:val="1"/>
      <w:numFmt w:val="none"/>
      <w:lvlText w:val=""/>
      <w:lvlJc w:val="left"/>
    </w:lvl>
    <w:lvl w:ilvl="6">
      <w:start w:val="1"/>
      <w:numFmt w:val="none"/>
      <w:lvlText w:val=""/>
      <w:lvlJc w:val="left"/>
    </w:lvl>
    <w:lvl w:ilvl="7">
      <w:start w:val="1"/>
      <w:numFmt w:val="none"/>
      <w:lvlText w:val=""/>
      <w:lvlJc w:val="left"/>
    </w:lvl>
    <w:lvl w:ilvl="8">
      <w:start w:val="1"/>
      <w:numFmt w:val="none"/>
      <w:lvlText w:val=""/>
      <w:lvlJc w:val="left"/>
    </w:lvl>
  </w:abstractNum>
  <w:abstractNum w:abstractNumId="7">
    <w:nsid w:val="5144654B"/>
    <w:multiLevelType w:val="hybridMultilevel"/>
    <w:tmpl w:val="875A05BC"/>
    <w:lvl w:ilvl="0" w:tplc="4FC0D5FC">
      <w:start w:val="1"/>
      <w:numFmt w:val="decimal"/>
      <w:lvlText w:val="%1."/>
      <w:lvlJc w:val="left"/>
      <w:pPr>
        <w:ind w:left="761" w:hanging="361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ru-RU" w:eastAsia="en-US" w:bidi="ar-SA"/>
      </w:rPr>
    </w:lvl>
    <w:lvl w:ilvl="1" w:tplc="B846F204">
      <w:numFmt w:val="bullet"/>
      <w:lvlText w:val="•"/>
      <w:lvlJc w:val="left"/>
      <w:pPr>
        <w:ind w:left="1590" w:hanging="361"/>
      </w:pPr>
      <w:rPr>
        <w:rFonts w:hint="default"/>
        <w:lang w:val="ru-RU" w:eastAsia="en-US" w:bidi="ar-SA"/>
      </w:rPr>
    </w:lvl>
    <w:lvl w:ilvl="2" w:tplc="2B14F714">
      <w:numFmt w:val="bullet"/>
      <w:lvlText w:val="•"/>
      <w:lvlJc w:val="left"/>
      <w:pPr>
        <w:ind w:left="2420" w:hanging="361"/>
      </w:pPr>
      <w:rPr>
        <w:rFonts w:hint="default"/>
        <w:lang w:val="ru-RU" w:eastAsia="en-US" w:bidi="ar-SA"/>
      </w:rPr>
    </w:lvl>
    <w:lvl w:ilvl="3" w:tplc="3E8AB77E">
      <w:numFmt w:val="bullet"/>
      <w:lvlText w:val="•"/>
      <w:lvlJc w:val="left"/>
      <w:pPr>
        <w:ind w:left="3250" w:hanging="361"/>
      </w:pPr>
      <w:rPr>
        <w:rFonts w:hint="default"/>
        <w:lang w:val="ru-RU" w:eastAsia="en-US" w:bidi="ar-SA"/>
      </w:rPr>
    </w:lvl>
    <w:lvl w:ilvl="4" w:tplc="DB0A9ACA">
      <w:numFmt w:val="bullet"/>
      <w:lvlText w:val="•"/>
      <w:lvlJc w:val="left"/>
      <w:pPr>
        <w:ind w:left="4080" w:hanging="361"/>
      </w:pPr>
      <w:rPr>
        <w:rFonts w:hint="default"/>
        <w:lang w:val="ru-RU" w:eastAsia="en-US" w:bidi="ar-SA"/>
      </w:rPr>
    </w:lvl>
    <w:lvl w:ilvl="5" w:tplc="A992AFC4">
      <w:numFmt w:val="bullet"/>
      <w:lvlText w:val="•"/>
      <w:lvlJc w:val="left"/>
      <w:pPr>
        <w:ind w:left="4910" w:hanging="361"/>
      </w:pPr>
      <w:rPr>
        <w:rFonts w:hint="default"/>
        <w:lang w:val="ru-RU" w:eastAsia="en-US" w:bidi="ar-SA"/>
      </w:rPr>
    </w:lvl>
    <w:lvl w:ilvl="6" w:tplc="A0DC92FA">
      <w:numFmt w:val="bullet"/>
      <w:lvlText w:val="•"/>
      <w:lvlJc w:val="left"/>
      <w:pPr>
        <w:ind w:left="5740" w:hanging="361"/>
      </w:pPr>
      <w:rPr>
        <w:rFonts w:hint="default"/>
        <w:lang w:val="ru-RU" w:eastAsia="en-US" w:bidi="ar-SA"/>
      </w:rPr>
    </w:lvl>
    <w:lvl w:ilvl="7" w:tplc="EEC24C46">
      <w:numFmt w:val="bullet"/>
      <w:lvlText w:val="•"/>
      <w:lvlJc w:val="left"/>
      <w:pPr>
        <w:ind w:left="6570" w:hanging="361"/>
      </w:pPr>
      <w:rPr>
        <w:rFonts w:hint="default"/>
        <w:lang w:val="ru-RU" w:eastAsia="en-US" w:bidi="ar-SA"/>
      </w:rPr>
    </w:lvl>
    <w:lvl w:ilvl="8" w:tplc="9B3AA22E">
      <w:numFmt w:val="bullet"/>
      <w:lvlText w:val="•"/>
      <w:lvlJc w:val="left"/>
      <w:pPr>
        <w:ind w:left="7400" w:hanging="361"/>
      </w:pPr>
      <w:rPr>
        <w:rFonts w:hint="default"/>
        <w:lang w:val="ru-RU" w:eastAsia="en-US" w:bidi="ar-SA"/>
      </w:rPr>
    </w:lvl>
  </w:abstractNum>
  <w:abstractNum w:abstractNumId="8">
    <w:nsid w:val="51C37858"/>
    <w:multiLevelType w:val="hybridMultilevel"/>
    <w:tmpl w:val="24D43F24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>
    <w:nsid w:val="5A025826"/>
    <w:multiLevelType w:val="multilevel"/>
    <w:tmpl w:val="0C0CAC48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 w:hint="default"/>
        <w:sz w:val="24"/>
      </w:rPr>
    </w:lvl>
    <w:lvl w:ilvl="1">
      <w:start w:val="3"/>
      <w:numFmt w:val="decimal"/>
      <w:isLgl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10">
    <w:nsid w:val="67BF4AEA"/>
    <w:multiLevelType w:val="hybridMultilevel"/>
    <w:tmpl w:val="6156993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70D02200"/>
    <w:multiLevelType w:val="hybridMultilevel"/>
    <w:tmpl w:val="0FB4D360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9"/>
  </w:num>
  <w:num w:numId="3">
    <w:abstractNumId w:val="3"/>
  </w:num>
  <w:num w:numId="4">
    <w:abstractNumId w:val="7"/>
  </w:num>
  <w:num w:numId="5">
    <w:abstractNumId w:val="2"/>
  </w:num>
  <w:num w:numId="6">
    <w:abstractNumId w:val="0"/>
  </w:num>
  <w:num w:numId="7">
    <w:abstractNumId w:val="1"/>
  </w:num>
  <w:num w:numId="8">
    <w:abstractNumId w:val="10"/>
  </w:num>
  <w:num w:numId="9">
    <w:abstractNumId w:val="5"/>
  </w:num>
  <w:num w:numId="10">
    <w:abstractNumId w:val="11"/>
  </w:num>
  <w:num w:numId="11">
    <w:abstractNumId w:val="8"/>
  </w:num>
  <w:num w:numId="12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attachedTemplate r:id="rId1"/>
  <w:stylePaneFormatFilter w:val="3F01"/>
  <w:defaultTabStop w:val="708"/>
  <w:autoHyphenation/>
  <w:hyphenationZone w:val="425"/>
  <w:displayHorizontalDrawingGridEvery w:val="0"/>
  <w:displayVerticalDrawingGridEvery w:val="0"/>
  <w:doNotUseMarginsForDrawingGridOrigin/>
  <w:noPunctuationKerning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7D4BA5"/>
    <w:rsid w:val="00032281"/>
    <w:rsid w:val="00032339"/>
    <w:rsid w:val="000653F3"/>
    <w:rsid w:val="000918E8"/>
    <w:rsid w:val="00116A95"/>
    <w:rsid w:val="00137146"/>
    <w:rsid w:val="00146097"/>
    <w:rsid w:val="00172027"/>
    <w:rsid w:val="001E2995"/>
    <w:rsid w:val="001F1CF4"/>
    <w:rsid w:val="00202CFB"/>
    <w:rsid w:val="00223730"/>
    <w:rsid w:val="00263C56"/>
    <w:rsid w:val="0030239E"/>
    <w:rsid w:val="00385535"/>
    <w:rsid w:val="003D7C55"/>
    <w:rsid w:val="0047698B"/>
    <w:rsid w:val="004B619B"/>
    <w:rsid w:val="004C4FFE"/>
    <w:rsid w:val="004E4DEF"/>
    <w:rsid w:val="005632CF"/>
    <w:rsid w:val="006144D4"/>
    <w:rsid w:val="006A029E"/>
    <w:rsid w:val="006C5813"/>
    <w:rsid w:val="006D5255"/>
    <w:rsid w:val="00763738"/>
    <w:rsid w:val="00795016"/>
    <w:rsid w:val="007D4BA5"/>
    <w:rsid w:val="008167D5"/>
    <w:rsid w:val="008209A7"/>
    <w:rsid w:val="00844987"/>
    <w:rsid w:val="00863510"/>
    <w:rsid w:val="0086379D"/>
    <w:rsid w:val="008B1608"/>
    <w:rsid w:val="008B1F1A"/>
    <w:rsid w:val="008E5356"/>
    <w:rsid w:val="008E668E"/>
    <w:rsid w:val="00916C78"/>
    <w:rsid w:val="00925C04"/>
    <w:rsid w:val="00932008"/>
    <w:rsid w:val="009651C4"/>
    <w:rsid w:val="00971333"/>
    <w:rsid w:val="009853F4"/>
    <w:rsid w:val="00994D7A"/>
    <w:rsid w:val="009B4C43"/>
    <w:rsid w:val="009E57B4"/>
    <w:rsid w:val="00A52EBF"/>
    <w:rsid w:val="00A624D3"/>
    <w:rsid w:val="00AB621A"/>
    <w:rsid w:val="00AE25D6"/>
    <w:rsid w:val="00AE3484"/>
    <w:rsid w:val="00B17736"/>
    <w:rsid w:val="00B36CD7"/>
    <w:rsid w:val="00B91181"/>
    <w:rsid w:val="00BA50D8"/>
    <w:rsid w:val="00C47F57"/>
    <w:rsid w:val="00C62852"/>
    <w:rsid w:val="00C82017"/>
    <w:rsid w:val="00C90948"/>
    <w:rsid w:val="00C971FF"/>
    <w:rsid w:val="00D050B0"/>
    <w:rsid w:val="00D1359D"/>
    <w:rsid w:val="00DF599D"/>
    <w:rsid w:val="00E26748"/>
    <w:rsid w:val="00E878A6"/>
    <w:rsid w:val="00EE6BA9"/>
    <w:rsid w:val="00F33D22"/>
    <w:rsid w:val="00F56676"/>
    <w:rsid w:val="00F82EEF"/>
    <w:rsid w:val="00F868F5"/>
    <w:rsid w:val="00FC081F"/>
    <w:rsid w:val="00FD097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5362"/>
    <o:shapelayout v:ext="edit">
      <o:idmap v:ext="edit" data="1,4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semiHidden="0" w:uiPriority="35" w:unhideWhenUsed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D4BA5"/>
    <w:pPr>
      <w:widowControl w:val="0"/>
      <w:suppressAutoHyphens/>
      <w:overflowPunct w:val="0"/>
      <w:autoSpaceDE w:val="0"/>
      <w:autoSpaceDN w:val="0"/>
      <w:textAlignment w:val="baseline"/>
    </w:pPr>
    <w:rPr>
      <w:rFonts w:ascii="Calibri" w:eastAsia="SimSun" w:hAnsi="Calibri"/>
      <w:kern w:val="3"/>
      <w:sz w:val="22"/>
      <w:szCs w:val="22"/>
    </w:rPr>
  </w:style>
  <w:style w:type="paragraph" w:styleId="1">
    <w:name w:val="heading 1"/>
    <w:basedOn w:val="a"/>
    <w:next w:val="a"/>
    <w:qFormat/>
    <w:rsid w:val="008E668E"/>
    <w:pPr>
      <w:spacing w:line="336" w:lineRule="auto"/>
      <w:jc w:val="center"/>
      <w:outlineLvl w:val="0"/>
    </w:pPr>
    <w:rPr>
      <w:rFonts w:ascii="Times New Roman" w:hAnsi="Times New Roman"/>
      <w:b/>
      <w:caps/>
      <w:kern w:val="28"/>
      <w:lang w:val="uk-UA"/>
    </w:rPr>
  </w:style>
  <w:style w:type="paragraph" w:styleId="2">
    <w:name w:val="heading 2"/>
    <w:basedOn w:val="a"/>
    <w:next w:val="a"/>
    <w:qFormat/>
    <w:rsid w:val="008E668E"/>
    <w:pPr>
      <w:spacing w:line="336" w:lineRule="auto"/>
      <w:ind w:left="851"/>
      <w:outlineLvl w:val="1"/>
    </w:pPr>
    <w:rPr>
      <w:rFonts w:ascii="Times New Roman" w:hAnsi="Times New Roman"/>
      <w:b/>
      <w:lang w:val="uk-UA"/>
    </w:rPr>
  </w:style>
  <w:style w:type="paragraph" w:styleId="3">
    <w:name w:val="heading 3"/>
    <w:basedOn w:val="a"/>
    <w:next w:val="a"/>
    <w:qFormat/>
    <w:rsid w:val="008E668E"/>
    <w:pPr>
      <w:spacing w:line="336" w:lineRule="auto"/>
      <w:ind w:left="851"/>
      <w:outlineLvl w:val="2"/>
    </w:pPr>
    <w:rPr>
      <w:rFonts w:ascii="Times New Roman" w:hAnsi="Times New Roman"/>
      <w:b/>
      <w:lang w:val="uk-UA"/>
    </w:rPr>
  </w:style>
  <w:style w:type="paragraph" w:styleId="4">
    <w:name w:val="heading 4"/>
    <w:basedOn w:val="a"/>
    <w:next w:val="a"/>
    <w:qFormat/>
    <w:rsid w:val="008E668E"/>
    <w:pPr>
      <w:spacing w:line="336" w:lineRule="auto"/>
      <w:jc w:val="center"/>
      <w:outlineLvl w:val="3"/>
    </w:pPr>
    <w:rPr>
      <w:rFonts w:ascii="Times New Roman" w:hAnsi="Times New Roman"/>
      <w:b/>
      <w:lang w:val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rsid w:val="008E668E"/>
    <w:pPr>
      <w:tabs>
        <w:tab w:val="center" w:pos="4153"/>
        <w:tab w:val="right" w:pos="8306"/>
      </w:tabs>
    </w:pPr>
    <w:rPr>
      <w:rFonts w:ascii="Times New Roman" w:hAnsi="Times New Roman"/>
      <w:lang w:val="uk-UA"/>
    </w:rPr>
  </w:style>
  <w:style w:type="paragraph" w:styleId="a4">
    <w:name w:val="caption"/>
    <w:basedOn w:val="a"/>
    <w:next w:val="a"/>
    <w:qFormat/>
    <w:rsid w:val="008E668E"/>
    <w:pPr>
      <w:spacing w:line="336" w:lineRule="auto"/>
      <w:jc w:val="center"/>
    </w:pPr>
    <w:rPr>
      <w:rFonts w:ascii="Times New Roman" w:hAnsi="Times New Roman"/>
      <w:lang w:val="uk-UA"/>
    </w:rPr>
  </w:style>
  <w:style w:type="paragraph" w:styleId="a5">
    <w:name w:val="footer"/>
    <w:basedOn w:val="a"/>
    <w:rsid w:val="008E668E"/>
    <w:pPr>
      <w:tabs>
        <w:tab w:val="center" w:pos="4153"/>
        <w:tab w:val="right" w:pos="8306"/>
      </w:tabs>
    </w:pPr>
    <w:rPr>
      <w:rFonts w:ascii="Times New Roman" w:hAnsi="Times New Roman"/>
      <w:lang w:val="uk-UA"/>
    </w:rPr>
  </w:style>
  <w:style w:type="character" w:styleId="a6">
    <w:name w:val="page number"/>
    <w:basedOn w:val="a0"/>
    <w:rsid w:val="008E668E"/>
    <w:rPr>
      <w:rFonts w:ascii="Times New Roman" w:hAnsi="Times New Roman"/>
      <w:noProof w:val="0"/>
      <w:lang w:val="uk-UA"/>
    </w:rPr>
  </w:style>
  <w:style w:type="paragraph" w:styleId="10">
    <w:name w:val="toc 1"/>
    <w:basedOn w:val="a"/>
    <w:next w:val="a"/>
    <w:autoRedefine/>
    <w:semiHidden/>
    <w:rsid w:val="008E668E"/>
    <w:pPr>
      <w:tabs>
        <w:tab w:val="right" w:leader="dot" w:pos="9355"/>
      </w:tabs>
      <w:spacing w:line="336" w:lineRule="auto"/>
      <w:ind w:right="851"/>
    </w:pPr>
    <w:rPr>
      <w:caps/>
    </w:rPr>
  </w:style>
  <w:style w:type="paragraph" w:styleId="20">
    <w:name w:val="toc 2"/>
    <w:basedOn w:val="a"/>
    <w:next w:val="a"/>
    <w:autoRedefine/>
    <w:semiHidden/>
    <w:rsid w:val="008E668E"/>
    <w:pPr>
      <w:tabs>
        <w:tab w:val="right" w:leader="dot" w:pos="9355"/>
      </w:tabs>
      <w:spacing w:line="336" w:lineRule="auto"/>
      <w:ind w:left="284" w:right="851"/>
    </w:pPr>
  </w:style>
  <w:style w:type="paragraph" w:styleId="30">
    <w:name w:val="toc 3"/>
    <w:basedOn w:val="a"/>
    <w:next w:val="a"/>
    <w:autoRedefine/>
    <w:semiHidden/>
    <w:rsid w:val="008E668E"/>
    <w:pPr>
      <w:tabs>
        <w:tab w:val="right" w:leader="dot" w:pos="9355"/>
      </w:tabs>
      <w:spacing w:line="336" w:lineRule="auto"/>
      <w:ind w:left="567" w:right="851"/>
    </w:pPr>
  </w:style>
  <w:style w:type="paragraph" w:styleId="40">
    <w:name w:val="toc 4"/>
    <w:basedOn w:val="a"/>
    <w:next w:val="a"/>
    <w:autoRedefine/>
    <w:semiHidden/>
    <w:rsid w:val="008E668E"/>
    <w:pPr>
      <w:tabs>
        <w:tab w:val="right" w:leader="dot" w:pos="9356"/>
      </w:tabs>
      <w:spacing w:line="336" w:lineRule="auto"/>
      <w:ind w:left="284" w:right="851"/>
    </w:pPr>
  </w:style>
  <w:style w:type="paragraph" w:styleId="a7">
    <w:name w:val="Body Text"/>
    <w:basedOn w:val="a"/>
    <w:rsid w:val="008E668E"/>
    <w:pPr>
      <w:spacing w:line="336" w:lineRule="auto"/>
      <w:ind w:firstLine="851"/>
    </w:pPr>
  </w:style>
  <w:style w:type="paragraph" w:customStyle="1" w:styleId="a8">
    <w:name w:val="Переменные"/>
    <w:basedOn w:val="a7"/>
    <w:rsid w:val="008E668E"/>
    <w:pPr>
      <w:tabs>
        <w:tab w:val="left" w:pos="482"/>
      </w:tabs>
      <w:ind w:left="482" w:hanging="482"/>
    </w:pPr>
  </w:style>
  <w:style w:type="paragraph" w:styleId="a9">
    <w:name w:val="Document Map"/>
    <w:basedOn w:val="a"/>
    <w:semiHidden/>
    <w:rsid w:val="008E668E"/>
    <w:pPr>
      <w:shd w:val="clear" w:color="auto" w:fill="000080"/>
    </w:pPr>
    <w:rPr>
      <w:sz w:val="24"/>
    </w:rPr>
  </w:style>
  <w:style w:type="paragraph" w:customStyle="1" w:styleId="aa">
    <w:name w:val="Формула"/>
    <w:basedOn w:val="a7"/>
    <w:rsid w:val="008E668E"/>
    <w:pPr>
      <w:tabs>
        <w:tab w:val="center" w:pos="4536"/>
        <w:tab w:val="right" w:pos="9356"/>
      </w:tabs>
      <w:ind w:firstLine="0"/>
    </w:pPr>
  </w:style>
  <w:style w:type="paragraph" w:customStyle="1" w:styleId="ab">
    <w:name w:val="Чертежный"/>
    <w:rsid w:val="008E668E"/>
    <w:pPr>
      <w:jc w:val="both"/>
    </w:pPr>
    <w:rPr>
      <w:rFonts w:ascii="ISOCPEUR" w:hAnsi="ISOCPEUR"/>
      <w:i/>
      <w:sz w:val="28"/>
      <w:lang w:val="uk-UA"/>
    </w:rPr>
  </w:style>
  <w:style w:type="paragraph" w:customStyle="1" w:styleId="ac">
    <w:name w:val="Листинг программы"/>
    <w:rsid w:val="008E668E"/>
    <w:pPr>
      <w:suppressAutoHyphens/>
    </w:pPr>
    <w:rPr>
      <w:noProof/>
    </w:rPr>
  </w:style>
  <w:style w:type="paragraph" w:styleId="ad">
    <w:name w:val="annotation text"/>
    <w:basedOn w:val="a"/>
    <w:semiHidden/>
    <w:rsid w:val="008E668E"/>
    <w:rPr>
      <w:rFonts w:ascii="Journal" w:hAnsi="Journal"/>
      <w:sz w:val="24"/>
    </w:rPr>
  </w:style>
  <w:style w:type="table" w:customStyle="1" w:styleId="11">
    <w:name w:val="Сетка таблицы1"/>
    <w:basedOn w:val="a1"/>
    <w:next w:val="ae"/>
    <w:uiPriority w:val="59"/>
    <w:rsid w:val="007D4BA5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ae">
    <w:name w:val="Table Grid"/>
    <w:basedOn w:val="a1"/>
    <w:uiPriority w:val="59"/>
    <w:rsid w:val="007D4BA5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f">
    <w:name w:val="Balloon Text"/>
    <w:basedOn w:val="a"/>
    <w:link w:val="af0"/>
    <w:uiPriority w:val="99"/>
    <w:semiHidden/>
    <w:unhideWhenUsed/>
    <w:rsid w:val="00032281"/>
    <w:rPr>
      <w:rFonts w:ascii="Tahoma" w:hAnsi="Tahoma" w:cs="Tahoma"/>
      <w:sz w:val="16"/>
      <w:szCs w:val="16"/>
    </w:rPr>
  </w:style>
  <w:style w:type="character" w:customStyle="1" w:styleId="af0">
    <w:name w:val="Текст выноски Знак"/>
    <w:basedOn w:val="a0"/>
    <w:link w:val="af"/>
    <w:uiPriority w:val="99"/>
    <w:semiHidden/>
    <w:rsid w:val="00032281"/>
    <w:rPr>
      <w:rFonts w:ascii="Tahoma" w:eastAsia="SimSun" w:hAnsi="Tahoma" w:cs="Tahoma"/>
      <w:kern w:val="3"/>
      <w:sz w:val="16"/>
      <w:szCs w:val="16"/>
    </w:rPr>
  </w:style>
  <w:style w:type="paragraph" w:styleId="af1">
    <w:name w:val="No Spacing"/>
    <w:uiPriority w:val="1"/>
    <w:qFormat/>
    <w:rsid w:val="00AE3484"/>
    <w:rPr>
      <w:rFonts w:asciiTheme="minorHAnsi" w:eastAsiaTheme="minorEastAsia" w:hAnsiTheme="minorHAnsi" w:cstheme="minorBidi"/>
      <w:sz w:val="22"/>
      <w:szCs w:val="22"/>
    </w:rPr>
  </w:style>
  <w:style w:type="character" w:customStyle="1" w:styleId="8">
    <w:name w:val="Основной текст (8)_"/>
    <w:link w:val="81"/>
    <w:rsid w:val="00032339"/>
    <w:rPr>
      <w:b/>
      <w:bCs/>
      <w:sz w:val="19"/>
      <w:szCs w:val="19"/>
      <w:shd w:val="clear" w:color="auto" w:fill="FFFFFF"/>
    </w:rPr>
  </w:style>
  <w:style w:type="paragraph" w:customStyle="1" w:styleId="81">
    <w:name w:val="Основной текст (8)1"/>
    <w:basedOn w:val="a"/>
    <w:link w:val="8"/>
    <w:rsid w:val="00032339"/>
    <w:pPr>
      <w:shd w:val="clear" w:color="auto" w:fill="FFFFFF"/>
      <w:suppressAutoHyphens w:val="0"/>
      <w:overflowPunct/>
      <w:autoSpaceDE/>
      <w:autoSpaceDN/>
      <w:spacing w:after="300" w:line="240" w:lineRule="atLeast"/>
      <w:ind w:hanging="260"/>
      <w:jc w:val="center"/>
      <w:textAlignment w:val="auto"/>
    </w:pPr>
    <w:rPr>
      <w:rFonts w:ascii="Times New Roman" w:eastAsia="Times New Roman" w:hAnsi="Times New Roman"/>
      <w:b/>
      <w:bCs/>
      <w:kern w:val="0"/>
      <w:sz w:val="19"/>
      <w:szCs w:val="19"/>
    </w:rPr>
  </w:style>
  <w:style w:type="character" w:customStyle="1" w:styleId="21">
    <w:name w:val="Основной текст (2)_"/>
    <w:link w:val="22"/>
    <w:rsid w:val="00032339"/>
    <w:rPr>
      <w:sz w:val="27"/>
      <w:szCs w:val="27"/>
      <w:shd w:val="clear" w:color="auto" w:fill="FFFFFF"/>
    </w:rPr>
  </w:style>
  <w:style w:type="paragraph" w:customStyle="1" w:styleId="22">
    <w:name w:val="Основной текст (2)"/>
    <w:basedOn w:val="a"/>
    <w:link w:val="21"/>
    <w:rsid w:val="00032339"/>
    <w:pPr>
      <w:shd w:val="clear" w:color="auto" w:fill="FFFFFF"/>
      <w:suppressAutoHyphens w:val="0"/>
      <w:overflowPunct/>
      <w:autoSpaceDE/>
      <w:autoSpaceDN/>
      <w:spacing w:before="420" w:line="322" w:lineRule="exact"/>
      <w:jc w:val="center"/>
      <w:textAlignment w:val="auto"/>
    </w:pPr>
    <w:rPr>
      <w:rFonts w:ascii="Times New Roman" w:eastAsia="Times New Roman" w:hAnsi="Times New Roman"/>
      <w:kern w:val="0"/>
      <w:sz w:val="27"/>
      <w:szCs w:val="27"/>
    </w:rPr>
  </w:style>
  <w:style w:type="character" w:customStyle="1" w:styleId="211pt">
    <w:name w:val="Основной текст (2) + 11 pt"/>
    <w:rsid w:val="00032339"/>
    <w:rPr>
      <w:rFonts w:ascii="Times New Roman" w:hAnsi="Times New Roman" w:cs="Times New Roman"/>
      <w:sz w:val="22"/>
      <w:szCs w:val="22"/>
      <w:u w:val="none"/>
    </w:rPr>
  </w:style>
  <w:style w:type="paragraph" w:customStyle="1" w:styleId="p35">
    <w:name w:val="p35"/>
    <w:basedOn w:val="a"/>
    <w:rsid w:val="00032339"/>
    <w:pPr>
      <w:widowControl/>
      <w:suppressAutoHyphens w:val="0"/>
      <w:overflowPunct/>
      <w:autoSpaceDE/>
      <w:autoSpaceDN/>
      <w:spacing w:before="100" w:beforeAutospacing="1" w:after="100" w:afterAutospacing="1"/>
      <w:textAlignment w:val="auto"/>
    </w:pPr>
    <w:rPr>
      <w:rFonts w:ascii="Times New Roman" w:eastAsia="Times New Roman" w:hAnsi="Times New Roman"/>
      <w:kern w:val="0"/>
      <w:sz w:val="24"/>
      <w:szCs w:val="24"/>
    </w:rPr>
  </w:style>
  <w:style w:type="paragraph" w:styleId="af2">
    <w:name w:val="TOC Heading"/>
    <w:basedOn w:val="1"/>
    <w:next w:val="a"/>
    <w:uiPriority w:val="39"/>
    <w:semiHidden/>
    <w:unhideWhenUsed/>
    <w:qFormat/>
    <w:rsid w:val="006A029E"/>
    <w:pPr>
      <w:keepNext/>
      <w:keepLines/>
      <w:spacing w:before="480" w:line="240" w:lineRule="auto"/>
      <w:jc w:val="left"/>
      <w:outlineLvl w:val="9"/>
    </w:pPr>
    <w:rPr>
      <w:rFonts w:asciiTheme="majorHAnsi" w:eastAsiaTheme="majorEastAsia" w:hAnsiTheme="majorHAnsi" w:cstheme="majorBidi"/>
      <w:bCs/>
      <w:caps w:val="0"/>
      <w:color w:val="365F91" w:themeColor="accent1" w:themeShade="BF"/>
      <w:kern w:val="3"/>
      <w:sz w:val="28"/>
      <w:szCs w:val="28"/>
      <w:lang w:val="ru-RU"/>
    </w:rPr>
  </w:style>
  <w:style w:type="paragraph" w:styleId="af3">
    <w:name w:val="Normal (Web)"/>
    <w:basedOn w:val="a"/>
    <w:link w:val="af4"/>
    <w:uiPriority w:val="99"/>
    <w:rsid w:val="006A029E"/>
    <w:pPr>
      <w:widowControl/>
      <w:suppressAutoHyphens w:val="0"/>
      <w:overflowPunct/>
      <w:autoSpaceDE/>
      <w:autoSpaceDN/>
      <w:spacing w:before="100" w:beforeAutospacing="1" w:after="100" w:afterAutospacing="1"/>
      <w:textAlignment w:val="auto"/>
    </w:pPr>
    <w:rPr>
      <w:rFonts w:ascii="Times New Roman" w:eastAsia="Times New Roman" w:hAnsi="Times New Roman"/>
      <w:kern w:val="0"/>
      <w:sz w:val="24"/>
      <w:szCs w:val="24"/>
    </w:rPr>
  </w:style>
  <w:style w:type="character" w:styleId="af5">
    <w:name w:val="Hyperlink"/>
    <w:uiPriority w:val="99"/>
    <w:rsid w:val="006A029E"/>
    <w:rPr>
      <w:color w:val="0000FF"/>
      <w:u w:val="single"/>
    </w:rPr>
  </w:style>
  <w:style w:type="character" w:customStyle="1" w:styleId="af4">
    <w:name w:val="Обычный (веб) Знак"/>
    <w:link w:val="af3"/>
    <w:uiPriority w:val="99"/>
    <w:locked/>
    <w:rsid w:val="006A029E"/>
    <w:rPr>
      <w:sz w:val="24"/>
      <w:szCs w:val="24"/>
    </w:rPr>
  </w:style>
  <w:style w:type="paragraph" w:customStyle="1" w:styleId="TableParagraph">
    <w:name w:val="Table Paragraph"/>
    <w:basedOn w:val="a"/>
    <w:uiPriority w:val="1"/>
    <w:qFormat/>
    <w:rsid w:val="006144D4"/>
    <w:pPr>
      <w:suppressAutoHyphens w:val="0"/>
      <w:overflowPunct/>
      <w:ind w:left="108"/>
      <w:textAlignment w:val="auto"/>
    </w:pPr>
    <w:rPr>
      <w:rFonts w:ascii="Times New Roman" w:eastAsia="Times New Roman" w:hAnsi="Times New Roman"/>
      <w:kern w:val="0"/>
      <w:lang w:eastAsia="en-US"/>
    </w:rPr>
  </w:style>
  <w:style w:type="paragraph" w:styleId="af6">
    <w:name w:val="List Paragraph"/>
    <w:basedOn w:val="a"/>
    <w:uiPriority w:val="34"/>
    <w:qFormat/>
    <w:rsid w:val="00DF599D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user\Downloads\a4.dot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3D619E0-305F-433A-B600-E8C59013510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a4.dot</Template>
  <TotalTime>399</TotalTime>
  <Pages>59</Pages>
  <Words>1174</Words>
  <Characters>6696</Characters>
  <Application>Microsoft Office Word</Application>
  <DocSecurity>0</DocSecurity>
  <Lines>55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Home office</Company>
  <LinksUpToDate>false</LinksUpToDate>
  <CharactersWithSpaces>7855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Пользователь Windows</dc:creator>
  <cp:lastModifiedBy>Пользователь Windows</cp:lastModifiedBy>
  <cp:revision>26</cp:revision>
  <dcterms:created xsi:type="dcterms:W3CDTF">2025-09-27T01:15:00Z</dcterms:created>
  <dcterms:modified xsi:type="dcterms:W3CDTF">2025-10-11T04:59:00Z</dcterms:modified>
</cp:coreProperties>
</file>