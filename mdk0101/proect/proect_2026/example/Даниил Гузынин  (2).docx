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339" w:rsidRDefault="00032339" w:rsidP="00032339">
      <w:pPr>
        <w:pStyle w:val="81"/>
        <w:shd w:val="clear" w:color="auto" w:fill="auto"/>
        <w:spacing w:after="0" w:line="240" w:lineRule="auto"/>
        <w:ind w:firstLine="0"/>
        <w:rPr>
          <w:rStyle w:val="8"/>
          <w:color w:val="000000"/>
          <w:sz w:val="28"/>
          <w:szCs w:val="28"/>
        </w:rPr>
      </w:pPr>
      <w:r>
        <w:rPr>
          <w:rStyle w:val="8"/>
          <w:color w:val="000000"/>
          <w:sz w:val="28"/>
          <w:szCs w:val="28"/>
        </w:rPr>
        <w:t>Профессиональное образовательное частное учреждение</w:t>
      </w:r>
      <w:r w:rsidRPr="00EE7B02">
        <w:rPr>
          <w:rStyle w:val="8"/>
          <w:color w:val="000000"/>
          <w:sz w:val="28"/>
          <w:szCs w:val="28"/>
        </w:rPr>
        <w:t xml:space="preserve"> «Техникум экон</w:t>
      </w:r>
      <w:r w:rsidRPr="00EE7B02">
        <w:rPr>
          <w:rStyle w:val="8"/>
          <w:color w:val="000000"/>
          <w:sz w:val="28"/>
          <w:szCs w:val="28"/>
        </w:rPr>
        <w:t>о</w:t>
      </w:r>
      <w:r w:rsidRPr="00EE7B02">
        <w:rPr>
          <w:rStyle w:val="8"/>
          <w:color w:val="000000"/>
          <w:sz w:val="28"/>
          <w:szCs w:val="28"/>
        </w:rPr>
        <w:t>мики и права М</w:t>
      </w:r>
      <w:r>
        <w:rPr>
          <w:rStyle w:val="8"/>
          <w:color w:val="000000"/>
          <w:sz w:val="28"/>
          <w:szCs w:val="28"/>
        </w:rPr>
        <w:t>осковского регионального союза потребительской коопер</w:t>
      </w:r>
      <w:r>
        <w:rPr>
          <w:rStyle w:val="8"/>
          <w:color w:val="000000"/>
          <w:sz w:val="28"/>
          <w:szCs w:val="28"/>
        </w:rPr>
        <w:t>а</w:t>
      </w:r>
      <w:r>
        <w:rPr>
          <w:rStyle w:val="8"/>
          <w:color w:val="000000"/>
          <w:sz w:val="28"/>
          <w:szCs w:val="28"/>
        </w:rPr>
        <w:t>ции</w:t>
      </w:r>
      <w:r w:rsidRPr="00EE7B02">
        <w:rPr>
          <w:rStyle w:val="8"/>
          <w:color w:val="000000"/>
          <w:sz w:val="28"/>
          <w:szCs w:val="28"/>
        </w:rPr>
        <w:t>»</w:t>
      </w:r>
    </w:p>
    <w:p w:rsidR="00032339" w:rsidRDefault="00032339" w:rsidP="00032339">
      <w:pPr>
        <w:jc w:val="center"/>
        <w:rPr>
          <w:sz w:val="28"/>
        </w:rPr>
      </w:pPr>
    </w:p>
    <w:p w:rsidR="00032339" w:rsidRDefault="00032339" w:rsidP="00032339">
      <w:pPr>
        <w:ind w:left="142"/>
        <w:jc w:val="center"/>
        <w:rPr>
          <w:sz w:val="28"/>
        </w:rPr>
      </w:pPr>
      <w:r w:rsidRPr="4941DC36">
        <w:rPr>
          <w:sz w:val="28"/>
          <w:szCs w:val="28"/>
        </w:rPr>
        <w:t xml:space="preserve">Цикловая комиссия </w:t>
      </w:r>
      <w:r>
        <w:rPr>
          <w:sz w:val="28"/>
          <w:szCs w:val="28"/>
        </w:rPr>
        <w:t>информационных технологий, робототехники и строительства</w:t>
      </w:r>
    </w:p>
    <w:p w:rsidR="00032339" w:rsidRDefault="00032339" w:rsidP="00032339">
      <w:pPr>
        <w:ind w:left="142"/>
        <w:jc w:val="center"/>
        <w:rPr>
          <w:sz w:val="32"/>
          <w:szCs w:val="32"/>
        </w:rPr>
      </w:pPr>
    </w:p>
    <w:p w:rsidR="00032339" w:rsidRDefault="00032339" w:rsidP="00032339">
      <w:pPr>
        <w:ind w:left="142"/>
        <w:jc w:val="center"/>
        <w:rPr>
          <w:sz w:val="32"/>
          <w:szCs w:val="32"/>
        </w:rPr>
      </w:pPr>
    </w:p>
    <w:p w:rsidR="00032339" w:rsidRPr="008E5356" w:rsidRDefault="00A67BE7" w:rsidP="00032339">
      <w:pPr>
        <w:ind w:left="142"/>
        <w:jc w:val="center"/>
        <w:rPr>
          <w:sz w:val="44"/>
          <w:szCs w:val="32"/>
        </w:rPr>
      </w:pPr>
      <w:r>
        <w:rPr>
          <w:sz w:val="44"/>
          <w:szCs w:val="32"/>
        </w:rPr>
        <w:t>КУРСОВАЯ</w:t>
      </w:r>
      <w:r w:rsidR="00032339" w:rsidRPr="008E5356">
        <w:rPr>
          <w:sz w:val="44"/>
          <w:szCs w:val="32"/>
        </w:rPr>
        <w:t xml:space="preserve"> РАБОТА</w:t>
      </w:r>
    </w:p>
    <w:p w:rsidR="00032339" w:rsidRDefault="00032339" w:rsidP="00032339">
      <w:pPr>
        <w:ind w:left="142"/>
        <w:jc w:val="center"/>
        <w:rPr>
          <w:sz w:val="28"/>
        </w:rPr>
      </w:pPr>
    </w:p>
    <w:p w:rsidR="00032339" w:rsidRDefault="00032339" w:rsidP="00032339">
      <w:pPr>
        <w:spacing w:line="360" w:lineRule="auto"/>
        <w:ind w:right="-284"/>
        <w:rPr>
          <w:sz w:val="28"/>
          <w:szCs w:val="28"/>
        </w:rPr>
      </w:pPr>
    </w:p>
    <w:p w:rsidR="008E5356" w:rsidRDefault="008E5356" w:rsidP="00032339">
      <w:pPr>
        <w:spacing w:line="360" w:lineRule="auto"/>
        <w:ind w:right="-284"/>
        <w:rPr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по МДК 01.01 </w:t>
      </w:r>
      <w:r>
        <w:rPr>
          <w:color w:val="000000"/>
          <w:sz w:val="28"/>
          <w:szCs w:val="28"/>
        </w:rPr>
        <w:t>Проектирование и дизайн информационных систем</w:t>
      </w: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</w:p>
    <w:p w:rsidR="00032339" w:rsidRDefault="00032339" w:rsidP="00032339">
      <w:pPr>
        <w:pStyle w:val="22"/>
        <w:shd w:val="clear" w:color="auto" w:fill="auto"/>
        <w:spacing w:before="0"/>
        <w:ind w:left="20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Специальность: 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</w:t>
      </w: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Pr="00A67BE7" w:rsidRDefault="00A67BE7" w:rsidP="00032339">
      <w:pPr>
        <w:pStyle w:val="22"/>
        <w:shd w:val="clear" w:color="auto" w:fill="auto"/>
        <w:spacing w:before="0" w:line="240" w:lineRule="auto"/>
        <w:ind w:left="23"/>
        <w:jc w:val="left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Группа</w:t>
      </w:r>
      <w:r w:rsidRPr="00900DB2">
        <w:rPr>
          <w:rStyle w:val="21"/>
          <w:color w:val="000000"/>
          <w:sz w:val="28"/>
          <w:szCs w:val="28"/>
        </w:rPr>
        <w:t xml:space="preserve">: </w:t>
      </w:r>
      <w:r>
        <w:rPr>
          <w:rStyle w:val="21"/>
          <w:color w:val="000000"/>
          <w:sz w:val="28"/>
          <w:szCs w:val="28"/>
        </w:rPr>
        <w:t>ИТ 2-23</w:t>
      </w:r>
    </w:p>
    <w:p w:rsidR="00032339" w:rsidRPr="00F37670" w:rsidRDefault="00032339" w:rsidP="00032339">
      <w:pPr>
        <w:ind w:left="142" w:right="-284"/>
        <w:jc w:val="center"/>
        <w:rPr>
          <w:sz w:val="28"/>
          <w:szCs w:val="28"/>
        </w:rPr>
      </w:pPr>
    </w:p>
    <w:p w:rsidR="00032339" w:rsidRDefault="00032339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>на тему</w:t>
      </w:r>
      <w:r w:rsidRPr="4941DC36">
        <w:rPr>
          <w:sz w:val="28"/>
          <w:szCs w:val="28"/>
        </w:rPr>
        <w:t>:</w:t>
      </w:r>
      <w:r w:rsidR="00A67BE7" w:rsidRPr="003140B2">
        <w:rPr>
          <w:sz w:val="28"/>
        </w:rPr>
        <w:t>Проект ИНФОРМАЦИОННОЙ СИСТЕМЫ  контроль и управление  установки сварки арматурной решетки</w:t>
      </w:r>
      <w:r w:rsidR="00A67BE7">
        <w:t xml:space="preserve">. </w:t>
      </w:r>
    </w:p>
    <w:p w:rsidR="008E5356" w:rsidRDefault="008E5356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jc w:val="center"/>
        <w:rPr>
          <w:color w:val="000000"/>
          <w:sz w:val="28"/>
          <w:szCs w:val="28"/>
        </w:rPr>
      </w:pPr>
    </w:p>
    <w:p w:rsidR="00032339" w:rsidRDefault="00032339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(на примере … «…»)</w:t>
      </w: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:rsidR="00032339" w:rsidRDefault="00032339" w:rsidP="00032339">
      <w:pPr>
        <w:spacing w:line="360" w:lineRule="auto"/>
        <w:ind w:left="142" w:right="-284"/>
        <w:rPr>
          <w:sz w:val="28"/>
          <w:szCs w:val="28"/>
        </w:rPr>
      </w:pPr>
      <w:r w:rsidRPr="4941DC36">
        <w:rPr>
          <w:sz w:val="28"/>
          <w:szCs w:val="28"/>
        </w:rPr>
        <w:t>Студ</w:t>
      </w:r>
      <w:r>
        <w:rPr>
          <w:sz w:val="28"/>
          <w:szCs w:val="28"/>
        </w:rPr>
        <w:t xml:space="preserve">ента </w:t>
      </w:r>
      <w:r w:rsidRPr="00A67BE7">
        <w:rPr>
          <w:sz w:val="28"/>
          <w:szCs w:val="28"/>
          <w:u w:val="single"/>
        </w:rPr>
        <w:t>__3__</w:t>
      </w:r>
      <w:r>
        <w:rPr>
          <w:sz w:val="28"/>
          <w:szCs w:val="28"/>
        </w:rPr>
        <w:t xml:space="preserve"> курса, группы _</w:t>
      </w:r>
      <w:r>
        <w:rPr>
          <w:sz w:val="28"/>
          <w:szCs w:val="28"/>
          <w:u w:val="single"/>
        </w:rPr>
        <w:t>ИТ-</w:t>
      </w:r>
      <w:r w:rsidR="00A67BE7" w:rsidRPr="00A67BE7">
        <w:rPr>
          <w:sz w:val="28"/>
          <w:szCs w:val="28"/>
          <w:u w:val="single"/>
        </w:rPr>
        <w:t>2-23</w:t>
      </w:r>
    </w:p>
    <w:p w:rsidR="00032339" w:rsidRPr="00F4242B" w:rsidRDefault="00A67BE7" w:rsidP="00032339">
      <w:pPr>
        <w:tabs>
          <w:tab w:val="left" w:pos="4395"/>
        </w:tabs>
        <w:spacing w:line="360" w:lineRule="auto"/>
        <w:ind w:left="142"/>
        <w:rPr>
          <w:sz w:val="28"/>
          <w:szCs w:val="28"/>
        </w:rPr>
      </w:pPr>
      <w:r w:rsidRPr="00F4242B">
        <w:rPr>
          <w:sz w:val="28"/>
          <w:szCs w:val="28"/>
          <w:u w:val="single"/>
        </w:rPr>
        <w:t>О</w:t>
      </w:r>
      <w:r w:rsidR="00032339" w:rsidRPr="00F4242B">
        <w:rPr>
          <w:sz w:val="28"/>
          <w:szCs w:val="28"/>
          <w:u w:val="single"/>
        </w:rPr>
        <w:t>чной</w:t>
      </w:r>
      <w:r w:rsidR="00032339" w:rsidRPr="4941DC36">
        <w:rPr>
          <w:sz w:val="28"/>
          <w:szCs w:val="28"/>
        </w:rPr>
        <w:t>формы</w:t>
      </w:r>
      <w:r w:rsidR="00032339">
        <w:rPr>
          <w:sz w:val="28"/>
          <w:szCs w:val="28"/>
        </w:rPr>
        <w:t xml:space="preserve"> обучения</w:t>
      </w:r>
    </w:p>
    <w:p w:rsidR="00032339" w:rsidRPr="00F4242B" w:rsidRDefault="00032339" w:rsidP="00032339">
      <w:pPr>
        <w:tabs>
          <w:tab w:val="left" w:pos="4395"/>
        </w:tabs>
        <w:spacing w:line="360" w:lineRule="auto"/>
        <w:ind w:left="142" w:right="-284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ФИО</w:t>
      </w:r>
      <w:r w:rsidR="00A67BE7" w:rsidRPr="00900DB2">
        <w:rPr>
          <w:sz w:val="28"/>
          <w:szCs w:val="28"/>
        </w:rPr>
        <w:t>:</w:t>
      </w:r>
      <w:r w:rsidR="00A67BE7" w:rsidRPr="00A67BE7">
        <w:rPr>
          <w:sz w:val="28"/>
          <w:szCs w:val="28"/>
        </w:rPr>
        <w:t>Гузынин Даниил Ильич</w:t>
      </w:r>
    </w:p>
    <w:p w:rsidR="00032339" w:rsidRDefault="00032339" w:rsidP="00032339">
      <w:pPr>
        <w:spacing w:line="360" w:lineRule="auto"/>
        <w:rPr>
          <w:sz w:val="28"/>
          <w:szCs w:val="28"/>
        </w:rPr>
      </w:pPr>
      <w:r w:rsidRPr="4941DC36">
        <w:rPr>
          <w:sz w:val="28"/>
          <w:szCs w:val="28"/>
        </w:rPr>
        <w:t xml:space="preserve"> Специальность: </w:t>
      </w:r>
      <w:r>
        <w:rPr>
          <w:rStyle w:val="21"/>
          <w:color w:val="000000"/>
          <w:sz w:val="28"/>
          <w:szCs w:val="28"/>
        </w:rPr>
        <w:t>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 </w:t>
      </w:r>
      <w:r w:rsidRPr="4941DC36">
        <w:rPr>
          <w:sz w:val="28"/>
          <w:szCs w:val="28"/>
        </w:rPr>
        <w:t>Руководитель: преподаватель</w:t>
      </w:r>
    </w:p>
    <w:p w:rsidR="00032339" w:rsidRPr="00E821EF" w:rsidRDefault="00032339" w:rsidP="00032339">
      <w:pPr>
        <w:spacing w:line="360" w:lineRule="auto"/>
        <w:rPr>
          <w:sz w:val="28"/>
          <w:szCs w:val="28"/>
          <w:u w:val="single"/>
        </w:rPr>
      </w:pPr>
      <w:r w:rsidRPr="00E821EF">
        <w:rPr>
          <w:sz w:val="28"/>
          <w:szCs w:val="28"/>
          <w:u w:val="single"/>
        </w:rPr>
        <w:t>Храмов А.А</w:t>
      </w:r>
    </w:p>
    <w:p w:rsidR="008E5356" w:rsidRDefault="008E5356" w:rsidP="00032339">
      <w:pPr>
        <w:ind w:left="142"/>
        <w:rPr>
          <w:sz w:val="28"/>
          <w:szCs w:val="28"/>
        </w:rPr>
      </w:pPr>
    </w:p>
    <w:p w:rsidR="00032339" w:rsidRDefault="00032339" w:rsidP="00032339">
      <w:pPr>
        <w:ind w:left="142"/>
        <w:rPr>
          <w:sz w:val="28"/>
          <w:szCs w:val="28"/>
        </w:rPr>
      </w:pPr>
      <w:r w:rsidRPr="4941DC36">
        <w:rPr>
          <w:sz w:val="28"/>
          <w:szCs w:val="28"/>
        </w:rPr>
        <w:t>Оценка   _____________</w:t>
      </w:r>
      <w:r>
        <w:rPr>
          <w:sz w:val="28"/>
          <w:szCs w:val="28"/>
        </w:rPr>
        <w:t>_______</w:t>
      </w:r>
    </w:p>
    <w:p w:rsidR="00032339" w:rsidRDefault="00032339" w:rsidP="00032339">
      <w:pPr>
        <w:tabs>
          <w:tab w:val="left" w:pos="4395"/>
        </w:tabs>
        <w:ind w:left="142"/>
        <w:rPr>
          <w:sz w:val="28"/>
          <w:szCs w:val="28"/>
        </w:rPr>
      </w:pPr>
      <w:r w:rsidRPr="4941DC36">
        <w:rPr>
          <w:sz w:val="28"/>
          <w:szCs w:val="28"/>
        </w:rPr>
        <w:t xml:space="preserve"> «___» ________________20____г.</w:t>
      </w:r>
    </w:p>
    <w:p w:rsidR="00032339" w:rsidRDefault="00032339" w:rsidP="00032339">
      <w:pPr>
        <w:rPr>
          <w:sz w:val="28"/>
        </w:rPr>
      </w:pPr>
    </w:p>
    <w:p w:rsidR="00032339" w:rsidRDefault="00032339" w:rsidP="008E5356">
      <w:pPr>
        <w:ind w:left="142"/>
        <w:jc w:val="center"/>
        <w:rPr>
          <w:rFonts w:ascii="Times New Roman" w:eastAsia="Times New Roman" w:hAnsi="Times New Roman"/>
          <w:i/>
          <w:sz w:val="28"/>
        </w:rPr>
      </w:pPr>
      <w:r>
        <w:rPr>
          <w:sz w:val="28"/>
          <w:szCs w:val="28"/>
        </w:rPr>
        <w:t xml:space="preserve">г.о. Люберцы, </w:t>
      </w:r>
      <w:r w:rsidRPr="4941DC36">
        <w:rPr>
          <w:sz w:val="28"/>
          <w:szCs w:val="28"/>
        </w:rPr>
        <w:t>20</w:t>
      </w:r>
      <w:r>
        <w:rPr>
          <w:sz w:val="28"/>
          <w:szCs w:val="28"/>
        </w:rPr>
        <w:t>25 г.</w:t>
      </w:r>
    </w:p>
    <w:p w:rsidR="007D4BA5" w:rsidRPr="007D4BA5" w:rsidRDefault="007D4BA5" w:rsidP="007D4BA5">
      <w:pPr>
        <w:ind w:left="3545" w:firstLine="709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i/>
          <w:sz w:val="28"/>
        </w:rPr>
        <w:lastRenderedPageBreak/>
        <w:br w:type="page"/>
      </w:r>
    </w:p>
    <w:p w:rsidR="006A029E" w:rsidRDefault="00C116B0" w:rsidP="00994D7A">
      <w:pPr>
        <w:spacing w:line="360" w:lineRule="auto"/>
        <w:jc w:val="center"/>
        <w:rPr>
          <w:rFonts w:ascii="Times New Roman" w:hAnsi="Times New Roman"/>
          <w:b/>
        </w:rPr>
      </w:pPr>
      <w:r w:rsidRPr="00C116B0">
        <w:rPr>
          <w:rFonts w:eastAsia="Times New Roman"/>
          <w:noProof/>
        </w:rPr>
        <w:lastRenderedPageBreak/>
        <w:pict>
          <v:group id="Group 119" o:spid="_x0000_s1026" style="position:absolute;left:0;text-align:left;margin-left:52.95pt;margin-top:23.25pt;width:518.8pt;height:802.3pt;z-index:2517831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" o:allowincell="f">
            <v:rect id="Rectangle 120" o:spid="_x0000_s102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ED58UA&#10;AADdAAAADwAAAGRycy9kb3ducmV2LnhtbESPwW7CQAxE70j9h5WRuMGGHhAJLChUQuqpKikfYGXd&#10;JCLrTbNLkvL1+FCpN1sznnneHyfXqoH60Hg2sF4loIhLbxuuDFy/zsstqBCRLbaeycAvBTgeXmZ7&#10;zKwf+UJDESslIRwyNFDH2GVah7Imh2HlO2LRvn3vMMraV9r2OEq4a/Vrkmy0w4alocaO3moqb8Xd&#10;GbjFafjIq+JxTq+ntPw85eP9JzdmMZ/yHahIU/w3/12/W8FPUuGXb2QEf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IQPnxQAAAN0AAAAPAAAAAAAAAAAAAAAAAJgCAABkcnMv&#10;ZG93bnJldi54bWxQSwUGAAAAAAQABAD1AAAAigMAAAAA&#10;" filled="f" strokeweight="2pt"/>
            <v:line id="Line 121" o:spid="_x0000_s1028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8A1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6P5C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GXwDUvgAAAN0AAAAPAAAAAAAAAAAAAAAAAKEC&#10;AABkcnMvZG93bnJldi54bWxQSwUGAAAAAAQABAD5AAAAjAMAAAAA&#10;" strokeweight="2pt"/>
            <v:line id="Line 122" o:spid="_x0000_s1029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2eo7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6P5G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2jZ6jvgAAAN0AAAAPAAAAAAAAAAAAAAAAAKEC&#10;AABkcnMvZG93bnJldi54bWxQSwUGAAAAAAQABAD5AAAAjAMAAAAA&#10;" strokeweight="2pt"/>
            <v:line id="Line 123" o:spid="_x0000_s1030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E7OMEAAADdAAAADwAAAGRycy9kb3ducmV2LnhtbERPS4vCMBC+L/gfwgje1lTFRWujiFDx&#10;tli9eBub6QObSWmi1n+/EYS9zcf3nGTTm0Y8qHO1ZQWTcQSCOLe65lLB+ZR+L0A4j6yxsUwKXuRg&#10;sx58JRhr++QjPTJfihDCLkYFlfdtLKXLKzLoxrYlDlxhO4M+wK6UusNnCDeNnEbRjzRYc2iosKVd&#10;RfktuxsFt8t5nu5/d/rUZFt9LVN/uRZaqdGw365AeOr9v/jjPugwP1rO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wTs4wQAAAN0AAAAPAAAAAAAAAAAAAAAA&#10;AKECAABkcnMvZG93bnJldi54bWxQSwUGAAAAAAQABAD5AAAAjwMAAAAA&#10;" strokeweight="2pt"/>
            <v:line id="Line 124" o:spid="_x0000_s1031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ijTMEAAADdAAAADwAAAGRycy9kb3ducmV2LnhtbERPS4vCMBC+L/gfwgje1lTRRWujiFDx&#10;tli9eBub6QObSWmi1n+/EYS9zcf3nGTTm0Y8qHO1ZQWTcQSCOLe65lLB+ZR+L0A4j6yxsUwKXuRg&#10;sx58JRhr++QjPTJfihDCLkYFlfdtLKXLKzLoxrYlDlxhO4M+wK6UusNnCDeNnEbRjzRYc2iosKVd&#10;RfktuxsFt8t5nu5/d/rUZFt9LVN/uRZaqdGw365AeOr9v/jjPugwP1rO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KKNMwQAAAN0AAAAPAAAAAAAAAAAAAAAA&#10;AKECAABkcnMvZG93bnJldi54bWxQSwUGAAAAAAQABAD5AAAAjwMAAAAA&#10;" strokeweight="2pt"/>
            <v:line id="Line 125" o:spid="_x0000_s1032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QG17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6P5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5ZAbXvgAAAN0AAAAPAAAAAAAAAAAAAAAAAKEC&#10;AABkcnMvZG93bnJldi54bWxQSwUGAAAAAAQABAD5AAAAjAMAAAAA&#10;" strokeweight="2pt"/>
            <v:line id="Line 126" o:spid="_x0000_s1033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aYo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6P5F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JtpigvgAAAN0AAAAPAAAAAAAAAAAAAAAAAKEC&#10;AABkcnMvZG93bnJldi54bWxQSwUGAAAAAAQABAD5AAAAjAMAAAAA&#10;" strokeweight="2pt"/>
            <v:line id="Line 127" o:spid="_x0000_s1034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o9O8EAAADdAAAADwAAAGRycy9kb3ducmV2LnhtbERPS4vCMBC+L/gfwgje1lRBV2ujiFDx&#10;tli9eBub6QObSWmi1n+/EYS9zcf3nGTTm0Y8qHO1ZQWTcQSCOLe65lLB+ZR+L0A4j6yxsUwKXuRg&#10;sx58JRhr++QjPTJfihDCLkYFlfdtLKXLKzLoxrYlDlxhO4M+wK6UusNnCDeNnEbRXBqsOTRU2NKu&#10;ovyW3Y2C2+U8S/e/O31qsq2+lqm/XAut1GjYb1cgPPX+X/xxH3SYHy1/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+j07wQAAAN0AAAAPAAAAAAAAAAAAAAAA&#10;AKECAABkcnMvZG93bnJldi54bWxQSwUGAAAAAAQABAD5AAAAjwMAAAAA&#10;" strokeweight="2pt"/>
            <v:line id="Line 128" o:spid="_x0000_s103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DPo8UAAADdAAAADwAAAGRycy9kb3ducmV2LnhtbESPwW4CMQxE75X4h8hIvZUsHBBsCagC&#10;KoE4VKX9ALNxN1s2zipJYcvX40Ol3mzNeOZ5sep9qy4UUxPYwHhUgCKugm24NvD58fo0A5UyssU2&#10;MBn4pQSr5eBhgaUNV36nyzHXSkI4lWjA5dyVWqfKkcc0Ch2xaF8hesyyxlrbiFcJ962eFMVUe2xY&#10;Ghx2tHZUnY8/3sA+ng7n8a12+sT7uG3fNvPkv415HPYvz6Ay9fnf/He9s4JfzAVXvpER9P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aDPo8UAAADdAAAADwAAAAAAAAAA&#10;AAAAAAChAgAAZHJzL2Rvd25yZXYueG1sUEsFBgAAAAAEAAQA+QAAAJMDAAAAAA==&#10;" strokeweight="1pt"/>
            <v:line id="Line 129" o:spid="_x0000_s103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xqOMIAAADdAAAADwAAAGRycy9kb3ducmV2LnhtbERPzWoCMRC+F3yHMEJvNasHcbdGKWpB&#10;8SBVH2DcTDdbN5MlSXXr0xuh4G0+vt+ZzjvbiAv5UDtWMBxkIIhLp2uuFBwPn28TECEia2wck4I/&#10;CjCf9V6mWGh35S+67GMlUgiHAhWYGNtCylAashgGriVO3LfzFmOCvpLa4zWF20aOsmwsLdacGgy2&#10;tDBUnve/VsHGn7bn4a0y8sQbv2p2yzzYH6Ve+93HO4hIXXyK/91rneZneQ6Pb9IJcn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uxqOMIAAADdAAAADwAAAAAAAAAAAAAA&#10;AAChAgAAZHJzL2Rvd25yZXYueG1sUEsFBgAAAAAEAAQA+QAAAJADAAAAAA==&#10;" strokeweight="1pt"/>
            <v:rect id="Rectangle 130" o:spid="_x0000_s1037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TcI8MA&#10;AADdAAAADwAAAGRycy9kb3ducmV2LnhtbESPQWsCMRCF74X+hzCF3mqiFLGrURZB6LWrgsdhM91d&#10;u5lsk1S3/945CN5meG/e+2a1GX2vLhRTF9jCdGJAEdfBddxYOOx3bwtQKSM77AOThX9KsFk/P62w&#10;cOHKX3SpcqMkhFOBFtqch0LrVLfkMU3CQCzad4ges6yx0S7iVcJ9r2fGzLXHjqWhxYG2LdU/1Z+3&#10;UJbn8fhbfeAu6YWJc/fumvJk7evLWC5BZRrzw3y//nSCPzXCL9/ICHp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TcI8MAAADdAAAADwAAAAAAAAAAAAAAAACYAgAAZHJzL2Rv&#10;d25yZXYueG1sUEsFBgAAAAAEAAQA9QAAAIgDAAAAAA==&#10;" filled="f" stroked="f" strokeweight=".25pt">
              <v:textbox inset="1pt,1pt,1pt,1pt">
                <w:txbxContent>
                  <w:p w:rsidR="000E780B" w:rsidRDefault="000E780B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131" o:spid="_x0000_s1038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h5uMAA&#10;AADdAAAADwAAAGRycy9kb3ducmV2LnhtbERP32vCMBB+H/g/hBP2tiYdQ7QapQiCr3Yb+Hg0Z1tt&#10;LjXJtP73ZjDY2318P2+1GW0vbuRD51hDnikQxLUzHTcavj53b3MQISIb7B2ThgcF2KwnLyssjLvz&#10;gW5VbEQK4VCghjbGoZAy1C1ZDJkbiBN3ct5iTNA30ni8p3Dby3elZtJix6mhxYG2LdWX6sdqKMvz&#10;+H2tFrgLcq78zHyYpjxq/TodyyWISGP8F/+59ybNz1UOv9+kE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/h5uM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2" o:spid="_x0000_s1039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rnz7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aP1QT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KufPvwAAAN0AAAAPAAAAAAAAAAAAAAAAAJgCAABkcnMvZG93bnJl&#10;di54bWxQSwUGAAAAAAQABAD1AAAAhAMAAAAA&#10;" filled="f" stroked="f" strokeweight=".25pt">
              <v:textbox inset="1pt,1pt,1pt,1pt">
                <w:txbxContent>
                  <w:p w:rsidR="000E780B" w:rsidRDefault="000E780B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133" o:spid="_x0000_s1040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ZCVMEA&#10;AADdAAAADwAAAGRycy9kb3ducmV2LnhtbERP32vCMBB+H/g/hBP2NhN1iHampQiCr3YTfDyaW9ut&#10;udQkavffm8Fgb/fx/bxtMdpe3MiHzrGG+UyBIK6d6bjR8PG+f1mDCBHZYO+YNPxQgCKfPG0xM+7O&#10;R7pVsREphEOGGtoYh0zKULdkMczcQJy4T+ctxgR9I43Hewq3vVwotZIWO04NLQ60a6n+rq5WQ1l+&#10;jadLtcF9kGvlV+bVNOVZ6+fpWL6BiDTGf/Gf+2DS/Llawu836QS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mQlT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134" o:spid="_x0000_s1041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/aIL8A&#10;AADdAAAADwAAAGRycy9kb3ducmV2LnhtbERPTYvCMBC9L/gfwgje1kQR0WqUIgh7tbsLHodmbKvN&#10;pCZZrf/eLAje5vE+Z73tbStu5EPjWMNkrEAQl840XGn4+d5/LkCEiGywdUwaHhRguxl8rDEz7s4H&#10;uhWxEimEQ4Ya6hi7TMpQ1mQxjF1HnLiT8xZjgr6SxuM9hdtWTpWaS4sNp4YaO9rVVF6KP6shz8/9&#10;77VY4j7IhfJzMzNVftR6NOzzFYhIfXyLX+4vk+ZP1Az+v0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j9ogvwAAAN0AAAAPAAAAAAAAAAAAAAAAAJgCAABkcnMvZG93bnJl&#10;di54bWxQSwUGAAAAAAQABAD1AAAAhAMAAAAA&#10;" filled="f" stroked="f" strokeweight=".25pt">
              <v:textbox inset="1pt,1pt,1pt,1pt">
                <w:txbxContent>
                  <w:p w:rsidR="000E780B" w:rsidRDefault="000E780B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35" o:spid="_x0000_s1042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/u8EA&#10;AADdAAAADwAAAGRycy9kb3ducmV2LnhtbERP32vCMBB+H/g/hBP2NhPFiXampQiCr3YTfDyaW9ut&#10;udQkavffm8Fgb/fx/bxtMdpe3MiHzrGG+UyBIK6d6bjR8PG+f1mDCBHZYO+YNPxQgCKfPG0xM+7O&#10;R7pVsREphEOGGtoYh0zKULdkMczcQJy4T+ctxgR9I43Hewq3vVwotZIWO04NLQ60a6n+rq5WQ1l+&#10;jadLtcF9kGvlV2ZpmvKs9fN0LN9ARBrjv/jPfTBp/ly9wu836QS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Df7v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6" o:spid="_x0000_s1043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HhzMEA&#10;AADdAAAADwAAAGRycy9kb3ducmV2LnhtbERP32vCMBB+H+x/CDfwbSYVKVqNpQyEva7bwMejOdtq&#10;c+mSqN1/vwwE3+7j+3nbcrKDuJIPvWMN2VyBIG6c6bnV8PW5f12BCBHZ4OCYNPxSgHL3/LTFwrgb&#10;f9C1jq1IIRwK1NDFOBZShqYji2HuRuLEHZ23GBP0rTQebyncDnKhVC4t9pwaOhzpraPmXF+shqo6&#10;Td8/9Rr3Qa6Uz83StNVB69nLVG1ARJriQ3x3v5s0P1M5/H+TTp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R4cz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C116B0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 w:rsidR="000E780B">
                      <w:rPr>
                        <w:sz w:val="18"/>
                      </w:rPr>
                      <w:instrText xml:space="preserve"> PAGE  \* LOWER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 w:rsidR="000E780B"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  <v:rect id="Rectangle 137" o:spid="_x0000_s1044" style="position:absolute;left:7760;top:17481;width:12159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1EV8EA&#10;AADdAAAADwAAAGRycy9kb3ducmV2LnhtbERP32vCMBB+H/g/hBP2NhNFnHampQiCr3YTfDyaW9ut&#10;udQkavffm8Fgb/fx/bxtMdpe3MiHzrGG+UyBIK6d6bjR8PG+f1mDCBHZYO+YNPxQgCKfPG0xM+7O&#10;R7pVsREphEOGGtoYh0zKULdkMczcQJy4T+ctxgR9I43Hewq3vVwotZIWO04NLQ60a6n+rq5WQ1l+&#10;jadLtcF9kGvlV2ZpmvKs9fN0LN9ARBrjv/jPfTBp/ly9wu836QS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dRFfBAAAA3QAAAA8AAAAAAAAAAAAAAAAAmAIAAGRycy9kb3du&#10;cmV2LnhtbFBLBQYAAAAABAAEAPUAAACGAwAAAAA=&#10;" filled="f" stroked="f" strokeweight=".25pt">
              <v:textbox inset="1pt,1pt,1pt,1pt">
                <w:txbxContent>
                  <w:p w:rsidR="000E780B" w:rsidRPr="008E5356" w:rsidRDefault="000E780B" w:rsidP="008E5356"/>
                </w:txbxContent>
              </v:textbox>
            </v:rect>
            <v:line id="Line 138" o:spid="_x0000_s1045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4zU8IAAADdAAAADwAAAGRycy9kb3ducmV2LnhtbESPQYvCQAyF74L/YYiwN50qrEh1FBEq&#10;3sTqxVvsxLbYyZTOqPXfm8PC3hLey3tfVpveNepFXag9G5hOElDEhbc1lwYu52y8ABUissXGMxn4&#10;UIDNejhYYWr9m0/0ymOpJIRDigaqGNtU61BU5DBMfEss2t13DqOsXalth28Jd42eJclcO6xZGips&#10;aVdR8cifzsDjevnN9sedPTf51t7KLF5vd2vMz6jfLkFF6uO/+e/6YAV/mgiufCMj6PU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Y4zU8IAAADdAAAADwAAAAAAAAAAAAAA&#10;AAChAgAAZHJzL2Rvd25yZXYueG1sUEsFBgAAAAAEAAQA+QAAAJADAAAAAA==&#10;" strokeweight="2pt"/>
            <v:line id="Line 139" o:spid="_x0000_s1046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KWy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RH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mwpbIvgAAAN0AAAAPAAAAAAAAAAAAAAAAAKEC&#10;AABkcnMvZG93bnJldi54bWxQSwUGAAAAAAQABAD5AAAAjAMAAAAA&#10;" strokeweight="2pt"/>
            <v:line id="Line 140" o:spid="_x0000_s1047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TPYsYAAADdAAAADwAAAGRycy9kb3ducmV2LnhtbESPzU7DMBCE75V4B2uRuLVOOCAIcSrE&#10;j0TFAZHyANt4G6eN15Ft2sDTswckbrua2Zlv6/XsR3WimIbABspVAYq4C3bg3sDn9mV5CyplZItj&#10;YDLwTQnWzcWixsqGM3/Qqc29khBOFRpwOU+V1qlz5DGtwkQs2j5Ej1nW2Gsb8SzhftTXRXGjPQ4s&#10;DQ4nenTUHdsvb2ATd2/H8qd3eseb+Dy+P90lfzDm6nJ+uAeVac7/5r/rVyv4ZSn88o2MoJ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jkz2LGAAAA3QAAAA8AAAAAAAAA&#10;AAAAAAAAoQIAAGRycy9kb3ducmV2LnhtbFBLBQYAAAAABAAEAPkAAACUAwAAAAA=&#10;" strokeweight="1pt"/>
            <v:line id="Line 141" o:spid="_x0000_s1048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hq+cQAAADdAAAADwAAAGRycy9kb3ducmV2LnhtbERPQW7CMBC8I/EHa5G4gUMPqKQ4EQIq&#10;gXqooH3AEm/jlHgd2QbSvr5GQuqcdjU7MzvLsretuJIPjWMFs2kGgrhyuuFawefH6+QZRIjIGlvH&#10;pOCHApTFcLDEXLsbH+h6jLVIJhxyVGBi7HIpQ2XIYpi6jjhxX85bjGn1tdQeb8nctvIpy+bSYsMp&#10;wWBHa0PV+XixCvb+9Hae/dZGnnjvt+37ZhHst1LjUb96ARGpj//HD/VOp/cT4N4mjS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Gr5xAAAAN0AAAAPAAAAAAAAAAAA&#10;AAAAAKECAABkcnMvZG93bnJldi54bWxQSwUGAAAAAAQABAD5AAAAkgMAAAAA&#10;" strokeweight="1pt"/>
            <v:line id="Line 142" o:spid="_x0000_s1049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r0jsIAAADdAAAADwAAAGRycy9kb3ducmV2LnhtbERPzWoCMRC+F/oOYQreanY9SF2NIq2C&#10;0oNo+wDjZtysbiZLEnX16U2h4G0+vt+ZzDrbiAv5UDtWkPczEMSl0zVXCn5/lu8fIEJE1tg4JgU3&#10;CjCbvr5MsNDuylu67GIlUgiHAhWYGNtCylAashj6riVO3MF5izFBX0nt8ZrCbSMHWTaUFmtODQZb&#10;+jRUnnZnq2Dt99+n/F4Zuee1XzSbr1GwR6V6b918DCJSF5/if/dKp/l5PoC/b9IJcvo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3r0jsIAAADdAAAADwAAAAAAAAAAAAAA&#10;AAChAgAAZHJzL2Rvd25yZXYueG1sUEsFBgAAAAAEAAQA+QAAAJADAAAAAA==&#10;" strokeweight="1pt"/>
            <v:group id="Group 143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scG5UwwAAAN0AAAAP&#10;AAAAAAAAAAAAAAAAAKoCAABkcnMvZG93bnJldi54bWxQSwUGAAAAAAQABAD6AAAAmgMAAAAA&#10;">
              <v:rect id="Rectangle 144" o:spid="_x0000_s1051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ZM/cEA&#10;AADdAAAADwAAAGRycy9kb3ducmV2LnhtbERPTWuDQBC9F/oflin0VleLSGqyCVII9FqTQI6DO1VT&#10;d9bubtX++24gkNs83udsdosZxETO95YVZEkKgrixuudWwfGwf1mB8AFZ42CZFPyRh9328WGDpbYz&#10;f9JUh1bEEPYlKuhCGEspfdORQZ/YkThyX9YZDBG6VmqHcww3g3xN00Ia7Dk2dDjSe0fNd/1rFFTV&#10;ZTn91G+493KVukLnuq3OSj0/LdUaRKAl3MU394eO87Msh+s38QS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WTP3BAAAA3QAAAA8AAAAAAAAAAAAAAAAAmAIAAGRycy9kb3du&#10;cmV2LnhtbFBLBQYAAAAABAAEAPUAAACGAwAAAAA=&#10;" filled="f" stroked="f" strokeweight=".25pt">
                <v:textbox inset="1pt,1pt,1pt,1pt">
                  <w:txbxContent>
                    <w:p w:rsidR="000E780B" w:rsidRDefault="000E780B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Разраб.</w:t>
                      </w:r>
                    </w:p>
                  </w:txbxContent>
                </v:textbox>
              </v:rect>
              <v:rect id="Rectangle 145" o:spid="_x0000_s1052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rpZsAA&#10;AADdAAAADwAAAGRycy9kb3ducmV2LnhtbERPTYvCMBC9C/6HMMLeNO2iotUoRRC82l3B49CMbbWZ&#10;1CSr3X9vhIW9zeN9znrbm1Y8yPnGsoJ0koAgLq1uuFLw/bUfL0D4gKyxtUwKfsnDdjMcrDHT9slH&#10;ehShEjGEfYYK6hC6TEpf1mTQT2xHHLmLdQZDhK6S2uEzhptWfibJXBpsODbU2NGupvJW/BgFeX7t&#10;T/diiXsvF4mb66mu8rNSH6M+X4EI1Id/8Z/7oOP8NJ3B+5t4gt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RrpZsAAAADdAAAADwAAAAAAAAAAAAAAAACYAgAAZHJzL2Rvd25y&#10;ZXYueG1sUEsFBgAAAAAEAAQA9QAAAIUDAAAAAA==&#10;" filled="f" stroked="f" strokeweight=".25pt">
                <v:textbox inset="1pt,1pt,1pt,1pt">
                  <w:txbxContent>
                    <w:p w:rsidR="000E780B" w:rsidRPr="008E5356" w:rsidRDefault="000E780B" w:rsidP="008E5356"/>
                  </w:txbxContent>
                </v:textbox>
              </v:rect>
            </v:group>
            <v:group id="Group 146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8B83MwwAAAN0AAAAP&#10;AAAAAAAAAAAAAAAAAKoCAABkcnMvZG93bnJldi54bWxQSwUGAAAAAAQABAD6AAAAmgMAAAAA&#10;">
              <v:rect id="Rectangle 147" o:spid="_x0000_s1054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TSisAA&#10;AADdAAAADwAAAGRycy9kb3ducmV2LnhtbERPS4vCMBC+L/gfwgh7W9Mu4qMapQiCV7sKHodmbKvN&#10;pCZZ7f57Iwh7m4/vOct1b1pxJ+cbywrSUQKCuLS64UrB4Wf7NQPhA7LG1jIp+CMP69XgY4mZtg/e&#10;070IlYgh7DNUUIfQZVL6siaDfmQ74sidrTMYInSV1A4fMdy08jtJJtJgw7Ghxo42NZXX4tcoyPNL&#10;f7wVc9x6OUvcRI91lZ+U+hz2+QJEoD78i9/unY7z03QKr2/iC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oTSisAAAADdAAAADwAAAAAAAAAAAAAAAACYAgAAZHJzL2Rvd25y&#10;ZXYueG1sUEsFBgAAAAAEAAQA9QAAAIUDAAAAAA==&#10;" filled="f" stroked="f" strokeweight=".25pt">
                <v:textbox inset="1pt,1pt,1pt,1pt">
                  <w:txbxContent>
                    <w:p w:rsidR="000E780B" w:rsidRDefault="000E780B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Провер.</w:t>
                      </w:r>
                    </w:p>
                  </w:txbxContent>
                </v:textbox>
              </v:rect>
              <v:rect id="Rectangle 148" o:spid="_x0000_s1055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tG+MMA&#10;AADdAAAADwAAAGRycy9kb3ducmV2LnhtbESPQWvCQBCF7wX/wzKF3uomRURTVwkFwatRweOQHZO0&#10;2dm4u2r67zuHgrcZ3pv3vlltRterO4XYeTaQTzNQxLW3HTcGjoft+wJUTMgWe89k4JcibNaTlxUW&#10;1j94T/cqNUpCOBZooE1pKLSOdUsO49QPxKJdfHCYZA2NtgEfEu56/ZFlc+2wY2locaCvluqf6uYM&#10;lOX3eLpWS9xGvcjC3M5sU56NeXsdy09Qicb0NP9f76zg57ngyjcygl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tG+MMAAADdAAAADwAAAAAAAAAAAAAAAACYAgAAZHJzL2Rv&#10;d25yZXYueG1sUEsFBgAAAAAEAAQA9QAAAIgDAAAAAA==&#10;" filled="f" stroked="f" strokeweight=".25pt">
                <v:textbox inset="1pt,1pt,1pt,1pt">
                  <w:txbxContent>
                    <w:p w:rsidR="000E780B" w:rsidRPr="00971333" w:rsidRDefault="000E780B" w:rsidP="00032339">
                      <w:pPr>
                        <w:pStyle w:val="ab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Храмов А. А.</w:t>
                      </w:r>
                    </w:p>
                  </w:txbxContent>
                </v:textbox>
              </v:rect>
            </v:group>
            <v:group id="Group 149" o:spid="_x0000_s10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ZhZvsQAAADdAAAA&#10;DwAAAAAAAAAAAAAAAACqAgAAZHJzL2Rvd25yZXYueG1sUEsFBgAAAAAEAAQA+gAAAJsDAAAAAA==&#10;">
              <v:rect id="Rectangle 150" o:spid="_x0000_s1057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GAQ8MA&#10;AADdAAAADwAAAGRycy9kb3ducmV2LnhtbESPQWvCQBCF7wX/wzJCb3WjFLHRVYIgeG1U6HHIjkk0&#10;Oxt3V03/fedQ8DbDe/PeN6vN4Dr1oBBbzwamkwwUceVty7WB42H3sQAVE7LFzjMZ+KUIm/XobYW5&#10;9U/+pkeZaiUhHHM00KTU51rHqiGHceJ7YtHOPjhMsoZa24BPCXednmXZXDtsWRoa7GnbUHUt785A&#10;UVyG0638wl3UiyzM7aetix9j3sdDsQSVaEgv8//13gr+dCb88o2M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GAQ8MAAADdAAAADwAAAAAAAAAAAAAAAACYAgAAZHJzL2Rv&#10;d25yZXYueG1sUEsFBgAAAAAEAAQA9QAAAIgDAAAAAA==&#10;" filled="f" stroked="f" strokeweight=".25pt">
                <v:textbox inset="1pt,1pt,1pt,1pt">
                  <w:txbxContent>
                    <w:p w:rsidR="000E780B" w:rsidRDefault="000E780B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Реценз.</w:t>
                      </w:r>
                    </w:p>
                  </w:txbxContent>
                </v:textbox>
              </v:rect>
              <v:rect id="Rectangle 151" o:spid="_x0000_s1058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0l2L8A&#10;AADdAAAADwAAAGRycy9kb3ducmV2LnhtbERPTYvCMBC9L/gfwgje1rQiotUoZUHwalfB49CMbbWZ&#10;1CSr9d+bBcHbPN7nrDa9acWdnG8sK0jHCQji0uqGKwWH3+33HIQPyBpby6TgSR4268HXCjNtH7yn&#10;exEqEUPYZ6igDqHLpPRlTQb92HbEkTtbZzBE6CqpHT5iuGnlJElm0mDDsaHGjn5qKq/Fn1GQ55f+&#10;eCsWuPVynriZnuoqPyk1Gvb5EkSgPnzEb/dOx/npJ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0TSXYvwAAAN0AAAAPAAAAAAAAAAAAAAAAAJgCAABkcnMvZG93bnJl&#10;di54bWxQSwUGAAAAAAQABAD1AAAAhAMAAAAA&#10;" filled="f" stroked="f" strokeweight=".25pt">
                <v:textbox inset="1pt,1pt,1pt,1pt">
                  <w:txbxContent>
                    <w:p w:rsidR="000E780B" w:rsidRDefault="000E780B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2" o:spid="_x0000_s10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UAFywwAAAN0AAAAP&#10;AAAAAAAAAAAAAAAAAKoCAABkcnMvZG93bnJldi54bWxQSwUGAAAAAAQABAD6AAAAmgMAAAAA&#10;">
              <v:rect id="Rectangle 153" o:spid="_x0000_s1060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MeNM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Mp3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9MeNMAAAADdAAAADwAAAAAAAAAAAAAAAACYAgAAZHJzL2Rvd25y&#10;ZXYueG1sUEsFBgAAAAAEAAQA9QAAAIUDAAAAAA==&#10;" filled="f" stroked="f" strokeweight=".25pt">
                <v:textbox inset="1pt,1pt,1pt,1pt">
                  <w:txbxContent>
                    <w:p w:rsidR="000E780B" w:rsidRDefault="000E780B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154" o:spid="_x0000_s1061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qGQMEA&#10;AADdAAAADwAAAGRycy9kb3ducmV2LnhtbERPTWuDQBC9F/oflin01qyKhNRmFQkEcq1tocfBnaqt&#10;O2t2N9H8+2whkNs83udsq8WM4kzOD5YVpKsEBHFr9cCdgs+P/csGhA/IGkfLpOBCHqry8WGLhbYz&#10;v9O5CZ2IIewLVNCHMBVS+rYng35lJ+LI/VhnMEToOqkdzjHcjDJLkrU0OHBs6HGiXU/tX3MyCur6&#10;d/k6Nq+493KTuLXOdVd/K/X8tNRvIAIt4S6+uQ86zk+zHP6/iSfI8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6hkDBAAAA3QAAAA8AAAAAAAAAAAAAAAAAmAIAAGRycy9kb3du&#10;cmV2LnhtbFBLBQYAAAAABAAEAPUAAACGAwAAAAA=&#10;" filled="f" stroked="f" strokeweight=".25pt">
                <v:textbox inset="1pt,1pt,1pt,1pt">
                  <w:txbxContent>
                    <w:p w:rsidR="000E780B" w:rsidRDefault="000E780B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5" o:spid="_x0000_s1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CuZkGwwAAAN0AAAAP&#10;AAAAAAAAAAAAAAAAAKoCAABkcnMvZG93bnJldi54bWxQSwUGAAAAAAQABAD6AAAAmgMAAAAA&#10;">
              <v:rect id="Rectangle 156" o:spid="_x0000_s1063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S9rL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J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pL2svwAAAN0AAAAPAAAAAAAAAAAAAAAAAJgCAABkcnMvZG93bnJl&#10;di54bWxQSwUGAAAAAAQABAD1AAAAhAMAAAAA&#10;" filled="f" stroked="f" strokeweight=".25pt">
                <v:textbox inset="1pt,1pt,1pt,1pt">
                  <w:txbxContent>
                    <w:p w:rsidR="000E780B" w:rsidRDefault="000E780B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Утверд.</w:t>
                      </w:r>
                    </w:p>
                  </w:txbxContent>
                </v:textbox>
              </v:rect>
              <v:rect id="Rectangle 157" o:spid="_x0000_s1064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gYN8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Ml3A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gYN8AAAADdAAAADwAAAAAAAAAAAAAAAACYAgAAZHJzL2Rvd25y&#10;ZXYueG1sUEsFBgAAAAAEAAQA9QAAAIUDAAAAAA==&#10;" filled="f" stroked="f" strokeweight=".25pt">
                <v:textbox inset="1pt,1pt,1pt,1pt">
                  <w:txbxContent>
                    <w:p w:rsidR="000E780B" w:rsidRDefault="000E780B" w:rsidP="00032339">
                      <w:pPr>
                        <w:pStyle w:val="ab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line id="Line 158" o:spid="_x0000_s1065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tvM8MAAADdAAAADwAAAGRycy9kb3ducmV2LnhtbESPQYvCQAyF74L/YciCN50qKNJ1FBG6&#10;7E2sXrzFTmyLnUzpjFr/vTkI3hLey3tfVpveNepBXag9G5hOElDEhbc1lwZOx2y8BBUissXGMxl4&#10;UYDNejhYYWr9kw/0yGOpJIRDigaqGNtU61BU5DBMfEss2tV3DqOsXalth08Jd42eJclCO6xZGips&#10;aVdRccvvzsDtfJpnf/udPTb51l7KLJ4vV2vM6Kff/oKK1Mev+XP9bwV/OhNc+UZG0O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7bzPDAAAA3QAAAA8AAAAAAAAAAAAA&#10;AAAAoQIAAGRycy9kb3ducmV2LnhtbFBLBQYAAAAABAAEAPkAAACRAwAAAAA=&#10;" strokeweight="2pt"/>
            <v:rect id="Rectangle 159" o:spid="_x0000_s1066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p3s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Ol/B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jsp3sAAAADdAAAADwAAAAAAAAAAAAAAAACYAgAAZHJzL2Rvd25y&#10;ZXYueG1sUEsFBgAAAAAEAAQA9QAAAIUDAAAAAA==&#10;" filled="f" stroked="f" strokeweight=".25pt">
              <v:textbox inset="1pt,1pt,1pt,1pt">
                <w:txbxContent>
                  <w:p w:rsidR="000E780B" w:rsidRPr="008E5356" w:rsidRDefault="000E780B" w:rsidP="008E5356"/>
                </w:txbxContent>
              </v:textbox>
            </v:rect>
            <v:line id="Line 160" o:spid="_x0000_s1067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T16MMAAADdAAAADwAAAGRycy9kb3ducmV2LnhtbESPQYvCQAyF7wv+hyGCt3Wq4iLVUUSo&#10;eFusXrzFTmyLnUzpjFr/vTks7C3hvbz3ZbXpXaOe1IXas4HJOAFFXHhbc2ngfMq+F6BCRLbYeCYD&#10;bwqwWQ++Vpha/+IjPfNYKgnhkKKBKsY21ToUFTkMY98Si3bzncMoa1dq2+FLwl2jp0nyox3WLA0V&#10;trSrqLjnD2fgfjnPs/3vzp6afGuvZRYv15s1ZjTst0tQkfr4b/67PljBn8y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mU9ejDAAAA3QAAAA8AAAAAAAAAAAAA&#10;AAAAoQIAAGRycy9kb3ducmV2LnhtbFBLBQYAAAAABAAEAPkAAACRAwAAAAA=&#10;" strokeweight="2pt"/>
            <v:line id="Line 161" o:spid="_x0000_s1068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hQc8EAAADdAAAADwAAAGRycy9kb3ducmV2LnhtbERPTYvCMBC9C/6HMMLeNK2iSG0UEbp4&#10;W6xevI3N2JY2k9JktfvvN4LgbR7vc9LdYFrxoN7VlhXEswgEcWF1zaWCyzmbrkE4j6yxtUwK/sjB&#10;bjsepZho++QTPXJfihDCLkEFlfddIqUrKjLoZrYjDtzd9gZ9gH0pdY/PEG5aOY+ilTRYc2iosKND&#10;RUWT/xoFzfWyzL5/Dvrc5nt9KzN/vd21Ul+TYb8B4WnwH/HbfdRhfryI4fVNOEF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2FBzwQAAAN0AAAAPAAAAAAAAAAAAAAAA&#10;AKECAABkcnMvZG93bnJldi54bWxQSwUGAAAAAAQABAD5AAAAjwMAAAAA&#10;" strokeweight="2pt"/>
            <v:line id="Line 162" o:spid="_x0000_s1069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rOB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eT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mCs4EvgAAAN0AAAAPAAAAAAAAAAAAAAAAAKEC&#10;AABkcnMvZG93bnJldi54bWxQSwUGAAAAAAQABAD5AAAAjAMAAAAA&#10;" strokeweight="2pt"/>
            <v:rect id="Rectangle 163" o:spid="_x0000_s1070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qI6cIA&#10;AADdAAAADwAAAGRycy9kb3ducmV2LnhtbERPTWvDMAy9D/YfjAa9rU6aEdK0bgmFwK7NNthRxGqS&#10;LpYz22vTf18PBrvp8T613c9mFBdyfrCsIF0mIIhbqwfuFLy/1c8FCB+QNY6WScGNPOx3jw9bLLW9&#10;8pEuTehEDGFfooI+hKmU0rc9GfRLOxFH7mSdwRCh66R2eI3hZpSrJMmlwYFjQ48THXpqv5ofo6Cq&#10;zvPHd7PG2ssicbl+0V31qdTiaa42IALN4V/8537VcX6aZf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Cojp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Лит.</w:t>
                    </w:r>
                  </w:p>
                </w:txbxContent>
              </v:textbox>
            </v:rect>
            <v:rect id="Rectangle 164" o:spid="_x0000_s1071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MQnc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J+uMv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4xCd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03233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165" o:spid="_x0000_s1072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+1BsIA&#10;AADdAAAADwAAAGRycy9kb3ducmV2LnhtbERP32vCMBB+F/Y/hBv4pqk6S9cZpQiCr6sb7PFobm23&#10;5lKTqPG/XwaDvd3H9/M2u2gGcSXne8sKFvMMBHFjdc+tgrfTYVaA8AFZ42CZFNzJw277MNlgqe2N&#10;X+lah1akEPYlKuhCGEspfdORQT+3I3HiPq0zGBJ0rdQObyncDHKZZbk02HNq6HCkfUfNd30xCqrq&#10;K76f62c8eFlkLtdPuq0+lJo+xuoFRKAY/sV/7qNO8xerNfx+k06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r7UGwgAAAN0AAAAPAAAAAAAAAAAAAAAAAJgCAABkcnMvZG93&#10;bnJldi54bWxQSwUGAAAAAAQABAD1AAAAhwMAAAAA&#10;" filled="f" stroked="f" strokeweight=".25pt">
              <v:textbox inset="1pt,1pt,1pt,1pt">
                <w:txbxContent>
                  <w:p w:rsidR="000E780B" w:rsidRPr="00971333" w:rsidRDefault="000E780B" w:rsidP="00032339">
                    <w:pPr>
                      <w:pStyle w:val="a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0</w:t>
                    </w:r>
                  </w:p>
                </w:txbxContent>
              </v:textbox>
            </v:rect>
            <v:line id="Line 166" o:spid="_x0000_s1073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Su7cMAAADdAAAADwAAAGRycy9kb3ducmV2LnhtbERPzWoCMRC+F/oOYQreanYVRFejSGtB&#10;6UG0fYBxM25WN5MlSXX16U2h0Nt8fL8zW3S2ERfyoXasIO9nIIhLp2uuFHx/fbyOQYSIrLFxTApu&#10;FGAxf36aYaHdlXd02cdKpBAOBSowMbaFlKE0ZDH0XUucuKPzFmOCvpLa4zWF20YOsmwkLdacGgy2&#10;9GaoPO9/rIKNP3ye83tl5IE3ftVs3yfBnpTqvXTLKYhIXfwX/7nXOs3PhyP4/SadIO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P0ru3DAAAA3QAAAA8AAAAAAAAAAAAA&#10;AAAAoQIAAGRycy9kb3ducmV2LnhtbFBLBQYAAAAABAAEAPkAAACRAwAAAAA=&#10;" strokeweight="1pt"/>
            <v:line id="Line 167" o:spid="_x0000_s1074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gLdsMAAADdAAAADwAAAGRycy9kb3ducmV2LnhtbERP22oCMRB9L/QfwhT6ptm10NbVKMUL&#10;VHwotX7AuBk3WzeTJYm6+vWmIPRtDuc642lnG3EiH2rHCvJ+BoK4dLrmSsH2Z9l7BxEissbGMSm4&#10;UIDp5PFhjIV2Z/6m0yZWIoVwKFCBibEtpAylIYuh71rixO2dtxgT9JXUHs8p3DZykGWv0mLNqcFg&#10;SzND5WFztApWfrc+5NfKyB2v/KL5mg+D/VXq+an7GIGI1MV/8d39qdP8/OUN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4C3bDAAAA3QAAAA8AAAAAAAAAAAAA&#10;AAAAoQIAAGRycy9kb3ducmV2LnhtbFBLBQYAAAAABAAEAPkAAACRAwAAAAA=&#10;" strokeweight="1pt"/>
            <v:rect id="Rectangle 168" o:spid="_x0000_s1075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4amMMA&#10;AADdAAAADwAAAGRycy9kb3ducmV2LnhtbESPQWvCQBCF7wX/wzKCt7qxFtHoKqEgeDVtocchOybR&#10;7GzcXTX++86h0NsM781732x2g+vUnUJsPRuYTTNQxJW3LdcGvj73r0tQMSFb7DyTgSdF2G1HLxvM&#10;rX/wke5lqpWEcMzRQJNSn2sdq4YcxqnviUU7+eAwyRpqbQM+JNx1+i3LFtphy9LQYE8fDVWX8uYM&#10;FMV5+L6WK9xHvczCwr7buvgxZjIeijWoREP6N/9dH6zgz+a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4amMMAAADdAAAADwAAAAAAAAAAAAAAAACYAgAAZHJzL2Rv&#10;d25yZXYueG1sUEsFBgAAAAAEAAQA9QAAAIgDAAAAAA==&#10;" filled="f" stroked="f" strokeweight=".25pt">
              <v:textbox inset="1pt,1pt,1pt,1pt">
                <w:txbxContent>
                  <w:p w:rsidR="000E780B" w:rsidRPr="008E5356" w:rsidRDefault="000E780B" w:rsidP="008E5356"/>
                </w:txbxContent>
              </v:textbox>
            </v:rect>
            <w10:wrap anchorx="page" anchory="page"/>
            <w10:anchorlock/>
          </v:group>
        </w:pict>
      </w:r>
      <w:r w:rsidR="00994D7A">
        <w:rPr>
          <w:rFonts w:ascii="Times New Roman" w:hAnsi="Times New Roman"/>
          <w:b/>
          <w:lang w:val="en-US"/>
        </w:rPr>
        <w:t>C</w:t>
      </w:r>
      <w:r w:rsidR="006A029E">
        <w:rPr>
          <w:rFonts w:ascii="Times New Roman" w:hAnsi="Times New Roman"/>
          <w:b/>
        </w:rPr>
        <w:t>ОДЕРЖАНИЕ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ВВЕДЕНИЕ ……………………………………………………………….….</w:t>
      </w:r>
      <w:r w:rsidR="00DF599D" w:rsidRPr="009651C4">
        <w:rPr>
          <w:rFonts w:ascii="&amp;quot" w:hAnsi="&amp;quot"/>
          <w:color w:val="000000"/>
          <w:sz w:val="26"/>
          <w:szCs w:val="28"/>
        </w:rPr>
        <w:t>1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ОСНОВНАЯ ЧАСТЬ……………………………………………………....</w:t>
      </w:r>
      <w:r w:rsidR="00DF599D" w:rsidRPr="009651C4">
        <w:rPr>
          <w:rFonts w:ascii="&amp;quot" w:hAnsi="&amp;quot"/>
          <w:color w:val="000000"/>
          <w:sz w:val="26"/>
          <w:szCs w:val="28"/>
        </w:rPr>
        <w:t>2</w:t>
      </w:r>
    </w:p>
    <w:p w:rsidR="005632CF" w:rsidRPr="009651C4" w:rsidRDefault="005632CF" w:rsidP="005632CF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1     </w:t>
      </w:r>
      <w:r w:rsidR="006A029E" w:rsidRPr="009651C4">
        <w:rPr>
          <w:rFonts w:ascii="&amp;quot" w:hAnsi="&amp;quot"/>
          <w:color w:val="000000"/>
          <w:sz w:val="26"/>
          <w:szCs w:val="28"/>
        </w:rPr>
        <w:t>ТЗ (технического задания)</w:t>
      </w:r>
    </w:p>
    <w:p w:rsidR="00DF599D" w:rsidRPr="009651C4" w:rsidRDefault="00DF599D" w:rsidP="005632CF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D0D0D"/>
          <w:sz w:val="26"/>
          <w:szCs w:val="28"/>
        </w:rPr>
        <w:t>1.1  Технологическая схема</w:t>
      </w:r>
      <w:r w:rsidR="00994D7A" w:rsidRPr="009651C4">
        <w:rPr>
          <w:rFonts w:ascii="&amp;quot" w:hAnsi="&amp;quot"/>
          <w:color w:val="000000"/>
          <w:sz w:val="26"/>
          <w:szCs w:val="28"/>
        </w:rPr>
        <w:t>………………………………………..</w:t>
      </w:r>
      <w:r w:rsidRPr="009651C4">
        <w:rPr>
          <w:rFonts w:ascii="&amp;quot" w:hAnsi="&amp;quot"/>
          <w:color w:val="0D0D0D"/>
          <w:sz w:val="26"/>
          <w:szCs w:val="28"/>
        </w:rPr>
        <w:t>2</w:t>
      </w:r>
    </w:p>
    <w:p w:rsidR="00DF599D" w:rsidRPr="009651C4" w:rsidRDefault="00DF599D" w:rsidP="00DF599D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D0D0D"/>
          <w:sz w:val="26"/>
          <w:szCs w:val="28"/>
        </w:rPr>
        <w:t>1.</w:t>
      </w:r>
      <w:r w:rsidR="00863510">
        <w:rPr>
          <w:rFonts w:ascii="&amp;quot" w:hAnsi="&amp;quot"/>
          <w:color w:val="0D0D0D"/>
          <w:sz w:val="26"/>
          <w:szCs w:val="28"/>
        </w:rPr>
        <w:t>2</w:t>
      </w:r>
      <w:r w:rsidRPr="009651C4">
        <w:rPr>
          <w:rFonts w:ascii="&amp;quot" w:hAnsi="&amp;quot"/>
          <w:color w:val="0D0D0D"/>
          <w:sz w:val="26"/>
          <w:szCs w:val="28"/>
        </w:rPr>
        <w:t xml:space="preserve">  Подсчёт количества сигналов и</w:t>
      </w:r>
      <w:r w:rsidR="00994D7A" w:rsidRPr="009651C4">
        <w:rPr>
          <w:rFonts w:ascii="&amp;quot" w:hAnsi="&amp;quot"/>
          <w:color w:val="0D0D0D"/>
          <w:sz w:val="26"/>
          <w:szCs w:val="28"/>
        </w:rPr>
        <w:t xml:space="preserve"> п</w:t>
      </w:r>
      <w:r w:rsidRPr="009651C4">
        <w:rPr>
          <w:rFonts w:ascii="&amp;quot" w:hAnsi="&amp;quot"/>
          <w:color w:val="0D0D0D"/>
          <w:sz w:val="26"/>
          <w:szCs w:val="28"/>
        </w:rPr>
        <w:t>еременных</w:t>
      </w:r>
      <w:r w:rsidR="00994D7A" w:rsidRPr="009651C4">
        <w:rPr>
          <w:rFonts w:ascii="&amp;quot" w:hAnsi="&amp;quot"/>
          <w:color w:val="000000"/>
          <w:sz w:val="26"/>
          <w:szCs w:val="28"/>
        </w:rPr>
        <w:t>………</w:t>
      </w:r>
      <w:r w:rsidRPr="009651C4">
        <w:rPr>
          <w:rFonts w:ascii="&amp;quot" w:hAnsi="&amp;quot"/>
          <w:color w:val="0D0D0D"/>
          <w:sz w:val="26"/>
          <w:szCs w:val="28"/>
        </w:rPr>
        <w:t>3</w:t>
      </w:r>
    </w:p>
    <w:p w:rsidR="006A029E" w:rsidRPr="009651C4" w:rsidRDefault="005632CF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2       </w:t>
      </w:r>
      <w:r w:rsidR="006A029E" w:rsidRPr="009651C4">
        <w:rPr>
          <w:rFonts w:ascii="&amp;quot" w:hAnsi="&amp;quot"/>
          <w:color w:val="000000"/>
          <w:sz w:val="26"/>
          <w:szCs w:val="28"/>
        </w:rPr>
        <w:t>Анализ объекта автоматизации</w:t>
      </w:r>
    </w:p>
    <w:p w:rsidR="006A029E" w:rsidRPr="009651C4" w:rsidRDefault="005632CF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2</w:t>
      </w:r>
      <w:r w:rsidR="006A029E" w:rsidRPr="009651C4">
        <w:rPr>
          <w:rFonts w:ascii="&amp;quot" w:hAnsi="&amp;quot"/>
          <w:color w:val="000000"/>
          <w:sz w:val="26"/>
          <w:szCs w:val="28"/>
        </w:rPr>
        <w:t>.1.1   Структурная схема</w:t>
      </w:r>
      <w:r w:rsidR="00DF599D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..............................................................4</w:t>
      </w:r>
    </w:p>
    <w:p w:rsidR="006A029E" w:rsidRPr="009651C4" w:rsidRDefault="005632CF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2</w:t>
      </w:r>
      <w:r w:rsidR="006A029E" w:rsidRPr="009651C4">
        <w:rPr>
          <w:rFonts w:ascii="&amp;quot" w:hAnsi="&amp;quot"/>
          <w:color w:val="000000"/>
          <w:sz w:val="26"/>
          <w:szCs w:val="28"/>
        </w:rPr>
        <w:t>.1.2   Функциональная схема...................................................5</w:t>
      </w:r>
    </w:p>
    <w:p w:rsidR="006A029E" w:rsidRPr="009651C4" w:rsidRDefault="005632CF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 xml:space="preserve">3  </w:t>
      </w:r>
      <w:r w:rsidR="006A029E" w:rsidRPr="009651C4">
        <w:rPr>
          <w:rFonts w:ascii="&amp;quot" w:hAnsi="&amp;quot"/>
          <w:color w:val="000000"/>
          <w:sz w:val="26"/>
          <w:szCs w:val="28"/>
        </w:rPr>
        <w:t xml:space="preserve">. Синтез концепции 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И</w:t>
      </w:r>
      <w:r w:rsidR="006A029E" w:rsidRPr="009651C4">
        <w:rPr>
          <w:rFonts w:ascii="&amp;quot" w:hAnsi="&amp;quot"/>
          <w:color w:val="000000"/>
          <w:sz w:val="26"/>
          <w:szCs w:val="28"/>
        </w:rPr>
        <w:t>С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1</w:t>
      </w:r>
      <w:r w:rsidR="006144D4" w:rsidRPr="009651C4">
        <w:rPr>
          <w:rFonts w:ascii="&amp;quot" w:hAnsi="&amp;quot"/>
          <w:color w:val="000000"/>
          <w:sz w:val="26"/>
          <w:szCs w:val="28"/>
        </w:rPr>
        <w:t xml:space="preserve">   С</w:t>
      </w:r>
      <w:r w:rsidR="006144D4" w:rsidRPr="009651C4">
        <w:t>етевогографика процесса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.........................................................6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2</w:t>
      </w:r>
      <w:r w:rsidR="006144D4" w:rsidRPr="009651C4">
        <w:t>Диаграммаклассов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 ...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7</w:t>
      </w:r>
    </w:p>
    <w:p w:rsidR="006144D4" w:rsidRPr="009651C4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t>Конечныеавтоматы.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8</w:t>
      </w:r>
    </w:p>
    <w:p w:rsidR="006144D4" w:rsidRPr="009651C4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4</w:t>
      </w:r>
      <w:r w:rsidR="00DF599D" w:rsidRPr="009651C4">
        <w:t>Сети Петри.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</w:t>
      </w:r>
      <w:r w:rsidR="00DF599D" w:rsidRPr="009651C4">
        <w:rPr>
          <w:rFonts w:ascii="&amp;quot" w:hAnsi="&amp;quot"/>
          <w:color w:val="000000"/>
          <w:sz w:val="26"/>
          <w:szCs w:val="28"/>
        </w:rPr>
        <w:t>,</w:t>
      </w:r>
      <w:r w:rsidR="00DF599D" w:rsidRPr="009651C4">
        <w:rPr>
          <w:rFonts w:ascii="&amp;quot" w:hAnsi="&amp;quot" w:hint="eastAsia"/>
          <w:color w:val="000000"/>
          <w:sz w:val="26"/>
          <w:szCs w:val="28"/>
        </w:rPr>
        <w:t>……</w:t>
      </w:r>
      <w:r w:rsidR="00DF599D" w:rsidRPr="009651C4">
        <w:rPr>
          <w:rFonts w:ascii="&amp;quot" w:hAnsi="&amp;quot"/>
          <w:color w:val="000000"/>
          <w:sz w:val="26"/>
          <w:szCs w:val="28"/>
        </w:rPr>
        <w:t>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 .. ..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9</w:t>
      </w:r>
    </w:p>
    <w:p w:rsidR="006144D4" w:rsidRPr="009651C4" w:rsidRDefault="005632CF" w:rsidP="00DF599D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5</w:t>
      </w:r>
      <w:r w:rsidR="00DF599D" w:rsidRPr="009651C4">
        <w:t>Диаграммадеятельности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</w:t>
      </w:r>
      <w:r w:rsidR="00DF599D" w:rsidRPr="009651C4">
        <w:rPr>
          <w:rFonts w:ascii="&amp;quot" w:hAnsi="&amp;quot"/>
          <w:color w:val="000000"/>
          <w:sz w:val="26"/>
          <w:szCs w:val="28"/>
        </w:rPr>
        <w:t>10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6</w:t>
      </w:r>
      <w:r w:rsidR="00DF599D" w:rsidRPr="009651C4">
        <w:t xml:space="preserve">Диаграммы последовательности  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 .</w:t>
      </w:r>
      <w:r w:rsidR="00DF599D" w:rsidRPr="009651C4">
        <w:rPr>
          <w:rFonts w:ascii="&amp;quot" w:hAnsi="&amp;quot"/>
          <w:color w:val="000000"/>
          <w:sz w:val="26"/>
          <w:szCs w:val="28"/>
        </w:rPr>
        <w:t>11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7</w:t>
      </w:r>
      <w:r w:rsidR="00DF599D" w:rsidRPr="009651C4">
        <w:t>Диаграммаиспользования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..</w:t>
      </w:r>
      <w:r w:rsidR="00DF599D" w:rsidRPr="009651C4">
        <w:rPr>
          <w:rFonts w:ascii="&amp;quot" w:hAnsi="&amp;quot"/>
          <w:color w:val="000000"/>
          <w:sz w:val="26"/>
          <w:szCs w:val="28"/>
        </w:rPr>
        <w:t>12</w:t>
      </w:r>
    </w:p>
    <w:p w:rsidR="006144D4" w:rsidRPr="009651C4" w:rsidRDefault="005632CF" w:rsidP="006144D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3</w:t>
      </w:r>
      <w:r w:rsidR="006144D4" w:rsidRPr="009651C4">
        <w:rPr>
          <w:rFonts w:ascii="&amp;quot" w:hAnsi="&amp;quot"/>
          <w:color w:val="000000"/>
          <w:sz w:val="26"/>
          <w:szCs w:val="28"/>
        </w:rPr>
        <w:t>.</w:t>
      </w:r>
      <w:r w:rsidR="00DF599D" w:rsidRPr="009651C4">
        <w:rPr>
          <w:rFonts w:ascii="&amp;quot" w:hAnsi="&amp;quot"/>
          <w:color w:val="000000"/>
          <w:sz w:val="26"/>
          <w:szCs w:val="28"/>
        </w:rPr>
        <w:t>8</w:t>
      </w:r>
      <w:r w:rsidR="00DF599D" w:rsidRPr="009651C4">
        <w:t>Диаграмма размещения</w:t>
      </w:r>
      <w:r w:rsidR="006144D4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</w:t>
      </w:r>
      <w:r w:rsidR="00DF599D" w:rsidRPr="009651C4">
        <w:rPr>
          <w:rFonts w:ascii="&amp;quot" w:hAnsi="&amp;quot"/>
          <w:color w:val="000000"/>
          <w:sz w:val="26"/>
          <w:szCs w:val="28"/>
        </w:rPr>
        <w:t>13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</w:t>
      </w:r>
      <w:r w:rsidR="00DF599D" w:rsidRPr="009651C4">
        <w:rPr>
          <w:rFonts w:ascii="&amp;quot" w:hAnsi="&amp;quot"/>
          <w:color w:val="000000"/>
          <w:sz w:val="26"/>
          <w:szCs w:val="28"/>
        </w:rPr>
        <w:t>П</w:t>
      </w:r>
      <w:r w:rsidRPr="009651C4">
        <w:rPr>
          <w:rFonts w:ascii="&amp;quot" w:hAnsi="&amp;quot"/>
          <w:color w:val="000000"/>
          <w:sz w:val="26"/>
          <w:szCs w:val="28"/>
        </w:rPr>
        <w:t>одбор оборудования</w:t>
      </w:r>
    </w:p>
    <w:p w:rsidR="006A029E" w:rsidRPr="009651C4" w:rsidRDefault="009E57B4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4.1 Анализ(маркетинг)  по соответствию ТЗ</w:t>
      </w:r>
      <w:r w:rsidR="006A029E" w:rsidRPr="009651C4">
        <w:rPr>
          <w:rFonts w:ascii="&amp;quot" w:hAnsi="&amp;quot"/>
          <w:color w:val="000000"/>
          <w:sz w:val="26"/>
          <w:szCs w:val="28"/>
        </w:rPr>
        <w:t>.............</w:t>
      </w:r>
      <w:r w:rsidRPr="009651C4">
        <w:rPr>
          <w:rFonts w:ascii="&amp;quot" w:hAnsi="&amp;quot"/>
          <w:color w:val="000000"/>
          <w:sz w:val="26"/>
          <w:szCs w:val="28"/>
        </w:rPr>
        <w:t xml:space="preserve"> .14</w:t>
      </w:r>
    </w:p>
    <w:p w:rsidR="009E57B4" w:rsidRPr="009651C4" w:rsidRDefault="009E57B4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</w:t>
      </w:r>
      <w:r w:rsidR="00C62852" w:rsidRPr="009651C4">
        <w:rPr>
          <w:rFonts w:ascii="&amp;quot" w:hAnsi="&amp;quot"/>
          <w:color w:val="000000"/>
          <w:sz w:val="26"/>
          <w:szCs w:val="28"/>
        </w:rPr>
        <w:t>2</w:t>
      </w:r>
      <w:r w:rsidRPr="009651C4">
        <w:rPr>
          <w:rFonts w:ascii="&amp;quot" w:hAnsi="&amp;quot"/>
          <w:color w:val="000000"/>
          <w:sz w:val="26"/>
          <w:szCs w:val="28"/>
        </w:rPr>
        <w:t xml:space="preserve"> Подбор (маркетинг) соответствию ТЗ.....................15</w:t>
      </w:r>
    </w:p>
    <w:p w:rsidR="00C62852" w:rsidRPr="009651C4" w:rsidRDefault="00C62852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4.3 Подбор  средств  микроклимата  ТЗ..................... ....16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5  Программное обеспечение................................................</w:t>
      </w:r>
      <w:r w:rsidR="009E57B4" w:rsidRPr="009651C4">
        <w:rPr>
          <w:rFonts w:ascii="&amp;quot" w:hAnsi="&amp;quot"/>
          <w:color w:val="000000"/>
          <w:sz w:val="26"/>
          <w:szCs w:val="28"/>
        </w:rPr>
        <w:t>1</w:t>
      </w:r>
      <w:r w:rsidR="00C62852" w:rsidRPr="009651C4">
        <w:rPr>
          <w:rFonts w:ascii="&amp;quot" w:hAnsi="&amp;quot"/>
          <w:color w:val="000000"/>
          <w:sz w:val="26"/>
          <w:szCs w:val="28"/>
        </w:rPr>
        <w:t>7</w:t>
      </w:r>
    </w:p>
    <w:p w:rsidR="008B1F1A" w:rsidRPr="009651C4" w:rsidRDefault="00994D7A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6</w:t>
      </w:r>
      <w:r w:rsidR="008B1F1A" w:rsidRPr="009651C4">
        <w:rPr>
          <w:rFonts w:ascii="&amp;quot" w:hAnsi="&amp;quot"/>
          <w:color w:val="000000"/>
          <w:sz w:val="26"/>
          <w:szCs w:val="28"/>
        </w:rPr>
        <w:t xml:space="preserve"> мнемосхема............ ......................................... ......... ......... ......</w:t>
      </w:r>
      <w:r w:rsidRPr="009651C4">
        <w:rPr>
          <w:rFonts w:ascii="&amp;quot" w:hAnsi="&amp;quot"/>
          <w:color w:val="000000"/>
          <w:sz w:val="26"/>
          <w:szCs w:val="28"/>
        </w:rPr>
        <w:t>18</w:t>
      </w:r>
    </w:p>
    <w:p w:rsidR="00994D7A" w:rsidRPr="009651C4" w:rsidRDefault="00994D7A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7 электрическая схема............ .................................................19</w:t>
      </w:r>
    </w:p>
    <w:p w:rsidR="009E57B4" w:rsidRPr="009651C4" w:rsidRDefault="009E57B4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7 Расчет энергопотребления.................................................</w:t>
      </w:r>
      <w:r w:rsidR="008B1F1A" w:rsidRPr="009651C4">
        <w:rPr>
          <w:rFonts w:ascii="&amp;quot" w:hAnsi="&amp;quot"/>
          <w:color w:val="000000"/>
          <w:sz w:val="26"/>
          <w:szCs w:val="28"/>
        </w:rPr>
        <w:t>20</w:t>
      </w:r>
    </w:p>
    <w:p w:rsidR="009E57B4" w:rsidRPr="009651C4" w:rsidRDefault="009E57B4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9  Инструкция оператора....... ...... ..........................................</w:t>
      </w:r>
      <w:r w:rsidR="005632CF" w:rsidRPr="009651C4">
        <w:rPr>
          <w:rFonts w:ascii="&amp;quot" w:hAnsi="&amp;quot"/>
          <w:color w:val="000000"/>
          <w:sz w:val="26"/>
          <w:szCs w:val="28"/>
        </w:rPr>
        <w:t>2</w:t>
      </w:r>
      <w:r w:rsidR="008B1F1A" w:rsidRPr="009651C4">
        <w:rPr>
          <w:rFonts w:ascii="&amp;quot" w:hAnsi="&amp;quot"/>
          <w:color w:val="000000"/>
          <w:sz w:val="26"/>
          <w:szCs w:val="28"/>
        </w:rPr>
        <w:t>1</w:t>
      </w:r>
    </w:p>
    <w:p w:rsidR="009E57B4" w:rsidRPr="009651C4" w:rsidRDefault="005632CF" w:rsidP="009E57B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</w:t>
      </w:r>
      <w:r w:rsidR="009E57B4" w:rsidRPr="009651C4">
        <w:rPr>
          <w:rFonts w:ascii="&amp;quot" w:hAnsi="&amp;quot"/>
          <w:color w:val="000000"/>
          <w:sz w:val="26"/>
          <w:szCs w:val="28"/>
        </w:rPr>
        <w:t xml:space="preserve">0 </w:t>
      </w:r>
      <w:r w:rsidR="00994D7A" w:rsidRPr="009651C4">
        <w:t xml:space="preserve">Диаграмма размещения </w:t>
      </w:r>
      <w:r w:rsidRPr="009651C4">
        <w:rPr>
          <w:rFonts w:ascii="&amp;quot" w:hAnsi="&amp;quot"/>
          <w:color w:val="000000"/>
          <w:sz w:val="26"/>
          <w:szCs w:val="28"/>
        </w:rPr>
        <w:t xml:space="preserve"> монтажа  и установки ИС</w:t>
      </w:r>
      <w:r w:rsidR="009E57B4" w:rsidRPr="009651C4">
        <w:rPr>
          <w:rFonts w:ascii="&amp;quot" w:hAnsi="&amp;quot"/>
          <w:color w:val="000000"/>
          <w:sz w:val="26"/>
          <w:szCs w:val="28"/>
        </w:rPr>
        <w:t>.....</w:t>
      </w:r>
      <w:r w:rsidRPr="009651C4">
        <w:rPr>
          <w:rFonts w:ascii="&amp;quot" w:hAnsi="&amp;quot"/>
          <w:color w:val="000000"/>
          <w:sz w:val="26"/>
          <w:szCs w:val="28"/>
        </w:rPr>
        <w:t>2</w:t>
      </w:r>
      <w:r w:rsidR="008B1F1A" w:rsidRPr="009651C4">
        <w:rPr>
          <w:rFonts w:ascii="&amp;quot" w:hAnsi="&amp;quot"/>
          <w:color w:val="000000"/>
          <w:sz w:val="26"/>
          <w:szCs w:val="28"/>
        </w:rPr>
        <w:t>2</w:t>
      </w:r>
    </w:p>
    <w:p w:rsidR="005632CF" w:rsidRPr="009651C4" w:rsidRDefault="005632CF" w:rsidP="005632CF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12  Сетевой график проверки  ИС. ......... ......... ..................2</w:t>
      </w:r>
      <w:r w:rsidR="008B1F1A" w:rsidRPr="009651C4">
        <w:rPr>
          <w:rFonts w:ascii="&amp;quot" w:hAnsi="&amp;quot"/>
          <w:color w:val="000000"/>
          <w:sz w:val="26"/>
          <w:szCs w:val="28"/>
        </w:rPr>
        <w:t>3</w:t>
      </w:r>
    </w:p>
    <w:p w:rsidR="00994D7A" w:rsidRPr="009651C4" w:rsidRDefault="00994D7A" w:rsidP="00994D7A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13  Спецификация ПО  ИС. .. .. .. .. .. ......... ......... ..................24</w:t>
      </w:r>
    </w:p>
    <w:p w:rsidR="00994D7A" w:rsidRPr="009651C4" w:rsidRDefault="00994D7A" w:rsidP="00994D7A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13  Спецификация  оборудования  ИС.. ......... ..................25</w:t>
      </w:r>
    </w:p>
    <w:p w:rsidR="006A029E" w:rsidRPr="009651C4" w:rsidRDefault="006A029E" w:rsidP="006A029E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ВЫВОД……………………………</w:t>
      </w:r>
      <w:r w:rsidR="00994D7A" w:rsidRPr="009651C4">
        <w:rPr>
          <w:rFonts w:ascii="&amp;quot" w:hAnsi="&amp;quot"/>
          <w:color w:val="000000"/>
          <w:sz w:val="26"/>
          <w:szCs w:val="28"/>
        </w:rPr>
        <w:t>……</w:t>
      </w:r>
      <w:r w:rsidRPr="009651C4">
        <w:rPr>
          <w:rFonts w:ascii="&amp;quot" w:hAnsi="&amp;quot"/>
          <w:color w:val="000000"/>
          <w:sz w:val="26"/>
          <w:szCs w:val="28"/>
        </w:rPr>
        <w:t>…………………………………...2</w:t>
      </w:r>
      <w:r w:rsidR="00994D7A" w:rsidRPr="009651C4">
        <w:rPr>
          <w:rFonts w:ascii="&amp;quot" w:hAnsi="&amp;quot"/>
          <w:color w:val="000000"/>
          <w:sz w:val="26"/>
          <w:szCs w:val="28"/>
        </w:rPr>
        <w:t>6</w:t>
      </w:r>
    </w:p>
    <w:p w:rsidR="00994D7A" w:rsidRPr="009651C4" w:rsidRDefault="006A029E" w:rsidP="00994D7A">
      <w:pPr>
        <w:spacing w:line="360" w:lineRule="auto"/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СПИСОК ЛИТЕРАТУРЫ ………………………………………</w:t>
      </w:r>
      <w:r w:rsidR="005632CF" w:rsidRPr="009651C4">
        <w:rPr>
          <w:rFonts w:ascii="&amp;quot" w:hAnsi="&amp;quot"/>
          <w:color w:val="000000"/>
          <w:sz w:val="26"/>
          <w:szCs w:val="28"/>
        </w:rPr>
        <w:t>…</w:t>
      </w:r>
      <w:r w:rsidRPr="009651C4">
        <w:rPr>
          <w:rFonts w:ascii="&amp;quot" w:hAnsi="&amp;quot"/>
          <w:color w:val="000000"/>
          <w:sz w:val="26"/>
          <w:szCs w:val="28"/>
        </w:rPr>
        <w:t>....2</w:t>
      </w:r>
      <w:r w:rsidR="00994D7A" w:rsidRPr="009651C4">
        <w:rPr>
          <w:rFonts w:ascii="&amp;quot" w:hAnsi="&amp;quot"/>
          <w:color w:val="000000"/>
          <w:sz w:val="26"/>
          <w:szCs w:val="28"/>
        </w:rPr>
        <w:t>7</w:t>
      </w:r>
    </w:p>
    <w:p w:rsidR="009853F4" w:rsidRPr="000C554D" w:rsidRDefault="000C554D" w:rsidP="009651C4">
      <w:pPr>
        <w:pStyle w:val="af6"/>
        <w:numPr>
          <w:ilvl w:val="0"/>
          <w:numId w:val="11"/>
        </w:numPr>
        <w:rPr>
          <w:rFonts w:ascii="Times New Roman" w:hAnsi="Times New Roman"/>
          <w:b/>
          <w:sz w:val="24"/>
        </w:rPr>
      </w:pPr>
      <w:r w:rsidRPr="000C554D">
        <w:rPr>
          <w:rFonts w:ascii="Times New Roman" w:hAnsi="Times New Roman"/>
          <w:b/>
          <w:sz w:val="24"/>
        </w:rPr>
        <w:t xml:space="preserve"> </w:t>
      </w: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0C554D" w:rsidRPr="000C554D" w:rsidRDefault="000C554D" w:rsidP="000C554D">
      <w:pPr>
        <w:rPr>
          <w:rFonts w:ascii="Times New Roman" w:hAnsi="Times New Roman"/>
          <w:b/>
          <w:sz w:val="24"/>
          <w:lang w:val="en-US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:rsidR="00FA5594" w:rsidRPr="009651C4" w:rsidRDefault="00FA5594" w:rsidP="00FA559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ВВЕДЕНИЕ ……………………………………………………………….….1</w:t>
      </w:r>
    </w:p>
    <w:p w:rsidR="00FA5594" w:rsidRPr="009651C4" w:rsidRDefault="00FA5594" w:rsidP="00FA5594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ОСНОВНАЯ ЧАСТЬ……………………………………………………....2</w:t>
      </w:r>
    </w:p>
    <w:p w:rsidR="00FA5594" w:rsidRPr="009651C4" w:rsidRDefault="00FA5594" w:rsidP="00FA5594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     ТЗ (технического задания)</w:t>
      </w:r>
    </w:p>
    <w:p w:rsidR="00BA50D8" w:rsidRDefault="00C116B0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w:pict>
          <v:group id="Group 1429" o:spid="_x0000_s1076" style="position:absolute;left:0;text-align:left;margin-left:58.95pt;margin-top:16.4pt;width:518.8pt;height:802.3pt;z-index:251784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" o:allowincell="f">
            <v:rect id="Rectangle 390" o:spid="_x0000_s107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3lHcYA&#10;AADdAAAADwAAAGRycy9kb3ducmV2LnhtbESPzW7CQAyE75X6DitX4lY25cBPyoICEhKnClIewMq6&#10;SUTWG7JLkvbp6wMSN1sznvm83o6uUT11ofZs4GOagCIuvK25NHD5PrwvQYWIbLHxTAZ+KcB28/qy&#10;xtT6gc/U57FUEsIhRQNVjG2qdSgqchimviUW7cd3DqOsXalth4OEu0bPkmSuHdYsDRW2tK+ouOZ3&#10;Z+Aax/4rK/O/w+qyWxWnXTbcb5kxk7cx+wQVaYxP8+P6aAU/WQi/fCMj6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3lHcYAAADdAAAADwAAAAAAAAAAAAAAAACYAgAAZHJz&#10;L2Rvd25yZXYueG1sUEsFBgAAAAAEAAQA9QAAAIsDAAAAAA==&#10;" filled="f" strokeweight="2pt"/>
            <v:line id="Line 391" o:spid="_x0000_s107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PmLr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9mI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lPmLr8AAADdAAAADwAAAAAAAAAAAAAAAACh&#10;AgAAZHJzL2Rvd25yZXYueG1sUEsFBgAAAAAEAAQA+QAAAI0DAAAAAA==&#10;" strokeweight="2pt"/>
            <v:line id="Line 392" o:spid="_x0000_s107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F4W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9mY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oF4Wb8AAADdAAAADwAAAAAAAAAAAAAAAACh&#10;AgAAZHJzL2Rvd25yZXYueG1sUEsFBgAAAAAEAAQA+QAAAI0DAAAAAA==&#10;" strokeweight="2pt"/>
            <v:line id="Line 393" o:spid="_x0000_s108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3dwsEAAADdAAAADwAAAGRycy9kb3ducmV2LnhtbERPS4vCMBC+L/gfwgje1lTFVWqjiFDx&#10;tli9eBub6QObSWmi1n+/EYS9zcf3nGTTm0Y8qHO1ZQWTcQSCOLe65lLB+ZR+L0E4j6yxsUwKXuRg&#10;sx58JRhr++QjPTJfihDCLkYFlfdtLKXLKzLoxrYlDlxhO4M+wK6UusNnCDeNnEbRjzRYc2iosKVd&#10;RfktuxsFt8t5nu5/d/rUZFt9LVN/uRZaqdGw365AeOr9v/jjPugwP1rM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zd3CwQAAAN0AAAAPAAAAAAAAAAAAAAAA&#10;AKECAABkcnMvZG93bnJldi54bWxQSwUGAAAAAAQABAD5AAAAjwMAAAAA&#10;" strokeweight="2pt"/>
            <v:line id="Line 394" o:spid="_x0000_s108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RFtsEAAADdAAAADwAAAGRycy9kb3ducmV2LnhtbERPS4vCMBC+L/gfwgje1lTRVWqjiFDx&#10;tli9eBub6QObSWmi1n+/EYS9zcf3nGTTm0Y8qHO1ZQWTcQSCOLe65lLB+ZR+L0E4j6yxsUwKXuRg&#10;sx58JRhr++QjPTJfihDCLkYFlfdtLKXLKzLoxrYlDlxhO4M+wK6UusNnCDeNnEbRjzRYc2iosKVd&#10;RfktuxsFt8t5nu5/d/rUZFt9LVN/uRZaqdGw365AeOr9v/jjPugwP1rM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mJEW2wQAAAN0AAAAPAAAAAAAAAAAAAAAA&#10;AKECAABkcnMvZG93bnJldi54bWxQSwUGAAAAAAQABAD5AAAAjwMAAAAA&#10;" strokeweight="2pt"/>
            <v:line id="Line 395" o:spid="_x0000_s108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jgL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9mE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WjgLb8AAADdAAAADwAAAAAAAAAAAAAAAACh&#10;AgAAZHJzL2Rvd25yZXYueG1sUEsFBgAAAAAEAAQA+QAAAI0DAAAAAA==&#10;" strokeweight="2pt"/>
            <v:line id="Line 396" o:spid="_x0000_s108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p+Wr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9mU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bp+Wr8AAADdAAAADwAAAAAAAAAAAAAAAACh&#10;AgAAZHJzL2Rvd25yZXYueG1sUEsFBgAAAAAEAAQA+QAAAI0DAAAAAA==&#10;" strokeweight="2pt"/>
            <v:line id="Line 397" o:spid="_x0000_s108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bbw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9mM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vbbwb8AAADdAAAADwAAAAAAAAAAAAAAAACh&#10;AgAAZHJzL2Rvd25yZXYueG1sUEsFBgAAAAAEAAQA+QAAAI0DAAAAAA==&#10;" strokeweight="2pt"/>
            <v:line id="Line 398" o:spid="_x0000_s108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wpWcYAAADdAAAADwAAAGRycy9kb3ducmV2LnhtbESPzU4DMQyE70h9h8iVuNFsewC6NK1Q&#10;fyQqDqg/D+BuzGbpxlklabvw9PiAxM3WjGc+zxa9b9WVYmoCGxiPClDEVbAN1waOh83DM6iUkS22&#10;gcnANyVYzAd3MyxtuPGOrvtcKwnhVKIBl3NXap0qRx7TKHTEon2G6DHLGmttI94k3Ld6UhSP2mPD&#10;0uCwo6Wj6ry/eAPbeHo/j39qp0+8jev2YzVN/suY+2H/+gIqU5//zX/Xb1bwiyfBlW9kBD3/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2sKVnGAAAA3QAAAA8AAAAAAAAA&#10;AAAAAAAAoQIAAGRycy9kb3ducmV2LnhtbFBLBQYAAAAABAAEAPkAAACUAwAAAAA=&#10;" strokeweight="1pt"/>
            <v:line id="Line 399" o:spid="_x0000_s10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XqKMEAAADdAAAADwAAAGRycy9kb3ducmV2LnhtbERPS4vCMBC+L/gfwgje1lRBV2ujiFDx&#10;tli9eBub6QObSWmi1n+/EYS9zcf3nGTTm0Y8qHO1ZQWTcQSCOLe65lLB+ZR+L0A4j6yxsUwKXuRg&#10;sx58JRhr++QjPTJfihDCLkYFlfdtLKXLKzLoxrYlDlxhO4M+wK6UusNnCDeNnEbRXBqsOTRU2NKu&#10;ovyW3Y2C2+U8S/e/O31qsq2+lqm/XAut1GjYb1cgPPX+X/xxH3SYH/0s4f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JeoowQAAAN0AAAAPAAAAAAAAAAAAAAAA&#10;AKECAABkcnMvZG93bnJldi54bWxQSwUGAAAAAAQABAD5AAAAjwMAAAAA&#10;" strokeweight="2pt"/>
            <v:line id="Line 400" o:spid="_x0000_s108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9VeMUAAADdAAAADwAAAGRycy9kb3ducmV2LnhtbESPwW4CMQxE75X4h8hIvZUsPSC6EBCC&#10;IoF6qEr7AWZjNgsbZ5UE2Pbr60Ol3mzNeOZ5vux9q24UUxPYwHhUgCKugm24NvD1uX2agkoZ2WIb&#10;mAx8U4LlYvAwx9KGO3/Q7ZBrJSGcSjTgcu5KrVPlyGMahY5YtFOIHrOssdY24l3Cfaufi2KiPTYs&#10;DQ47WjuqLoerN7CPx7fL+Kd2+sj7+Nq+b16SPxvzOOxXM1CZ+vxv/rveWcEvpsIv38gIevE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g9VeMUAAADdAAAADwAAAAAAAAAA&#10;AAAAAAChAgAAZHJzL2Rvd25yZXYueG1sUEsFBgAAAAAEAAQA+QAAAJMDAAAAAA==&#10;" strokeweight="1pt"/>
            <v:rect id="Rectangle 401" o:spid="_x0000_s108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1f8EA&#10;AADdAAAADwAAAGRycy9kb3ducmV2LnhtbERP32vCMBB+H+x/CDfwbSYVkVqNpQyEva7bwMejOdtq&#10;c+mSqN1/vwwE3+7j+3nbcrKDuJIPvWMN2VyBIG6c6bnV8PW5f81BhIhscHBMGn4pQLl7ftpiYdyN&#10;P+hax1akEA4FauhiHAspQ9ORxTB3I3Hijs5bjAn6VhqPtxRuB7lQaiUt9pwaOhzpraPmXF+shqo6&#10;Td8/9Rr3QebKr8zStNVB69nLVG1ARJriQ3x3v5s0X+UZ/H+TTpC7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KdX/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08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jrCMAA&#10;AADdAAAADwAAAGRycy9kb3ducmV2LnhtbERP32vCMBB+F/wfwgl7s4kypOuMUgTBV+sGezyaW9ut&#10;udQkav3vjTDY2318P2+9HW0vruRD51jDIlMgiGtnOm40fJz28xxEiMgGe8ek4U4BtpvpZI2FcTc+&#10;0rWKjUghHArU0MY4FFKGuiWLIXMDceK+nbcYE/SNNB5vKdz2cqnUSlrsODW0ONCupfq3ulgNZfkz&#10;fp6rN9wHmSu/Mq+mKb+0fpmN5TuISGP8F/+5DybNV/kSnt+kE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BjrCM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09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ROk8AA&#10;AADdAAAADwAAAGRycy9kb3ducmV2LnhtbERP32vCMBB+F/Y/hBv4psmcSK1GKQNhr6sO9ng0Z1vX&#10;XLokav3vF0Hw7T6+n7feDrYTF/KhdazhbapAEFfOtFxrOOx3kwxEiMgGO8ek4UYBtpuX0Rpz4678&#10;RZcy1iKFcMhRQxNjn0sZqoYshqnriRN3dN5iTNDX0ni8pnDbyZlSC2mx5dTQYE8fDVW/5dlqKIrT&#10;8P1XLnEXZKb8wsxNXfxoPX4dihWISEN8ih/uT5Pmq+wd7t+kE+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1ROk8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09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3W58EA&#10;AADdAAAADwAAAGRycy9kb3ducmV2LnhtbERP32vCMBB+H/g/hBN8m4lDpKvGUgaFvdptsMejOdtq&#10;c6lJpvW/N4PB3u7j+3m7YrKDuJIPvWMNq6UCQdw403Or4fOjes5AhIhscHBMGu4UoNjPnnaYG3fj&#10;A13r2IoUwiFHDV2MYy5laDqyGJZuJE7c0XmLMUHfSuPxlsLtIF+U2kiLPaeGDkd666g51z9WQ1me&#10;pq9L/YpVkJnyG7M2bfmt9WI+lVsQkab4L/5zv5s0X2Vr+P0mnSD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91uf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09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FzfMAA&#10;AADdAAAADwAAAGRycy9kb3ducmV2LnhtbERP32vCMBB+F/Y/hBv4pslkSq1GKQNhr6sO9ng0Z1vX&#10;XLokav3vF0Hw7T6+n7feDrYTF/KhdazhbapAEFfOtFxrOOx3kwxEiMgGO8ek4UYBtpuX0Rpz4678&#10;RZcy1iKFcMhRQxNjn0sZqoYshqnriRN3dN5iTNDX0ni8pnDbyZlSC2mx5dTQYE8fDVW/5dlqKIrT&#10;8P1XLnEXZKb8wrybuvjRevw6FCsQkYb4FD/cnybNV9kc7t+kE+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/FzfM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09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tC8AA&#10;AADdAAAADwAAAGRycy9kb3ducmV2LnhtbERP32vCMBB+H/g/hBP2NhPHKLUapQiCr3Yb+Hg0Z1tt&#10;LjXJtP73ZjDY2318P2+1GW0vbuRD51jDfKZAENfOdNxo+PrcveUgQkQ22DsmDQ8KsFlPXlZYGHfn&#10;A92q2IgUwqFADW2MQyFlqFuyGGZuIE7cyXmLMUHfSOPxnsJtL9+VyqTFjlNDiwNtW6ov1Y/VUJbn&#10;8ftaLXAXZK58Zj5MUx61fp2O5RJEpDH+i//ce5PmqzyD32/SC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yPtC8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C6285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09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9IkMAA&#10;AADdAAAADwAAAGRycy9kb3ducmV2LnhtbERP32vCMBB+F/Y/hBv4pslkaK1GKQNhr6sO9ng0Z1vX&#10;XLokav3vF0Hw7T6+n7feDrYTF/KhdazhbapAEFfOtFxrOOx3kwxEiMgGO8ek4UYBtpuX0Rpz4678&#10;RZcy1iKFcMhRQxNjn0sZqoYshqnriRN3dN5iTNDX0ni8pnDbyZlSc2mx5dTQYE8fDVW/5dlqKIrT&#10;8P1XLnEXZKb83LybuvjRevw6FCsQkYb4FD/cnybNV9kC7t+kE+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G9IkM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C116B0" w:rsidP="00C62852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0E780B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0E780B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09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Dc4sMA&#10;AADdAAAADwAAAGRycy9kb3ducmV2LnhtbESPQWvDMAyF74P9B6PBbqu9MUqa1S1hUNh1aQs9ilhL&#10;0sZyZntt9u+rQ6E3iff03qflevKDOlNMfWALrzMDirgJrufWwm67eSlApYzscAhMFv4pwXr1+LDE&#10;0oULf9O5zq2SEE4lWuhyHkutU9ORxzQLI7FoPyF6zLLGVruIFwn3g34zZq499iwNHY702VFzqv+8&#10;hao6TvvfeoGbpAsT5+7dtdXB2uenqfoAlWnKd/Pt+ssJvikEV76REf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Dc4sMAAADdAAAADwAAAAAAAAAAAAAAAACYAgAAZHJzL2Rv&#10;d25yZXYueG1sUEsFBgAAAAAEAAQA9QAAAIgDAAAAAA==&#10;" filled="f" stroked="f" strokeweight=".25pt">
              <v:textbox inset="1pt,1pt,1pt,1pt">
                <w:txbxContent>
                  <w:p w:rsidR="000E780B" w:rsidRDefault="000E780B" w:rsidP="00C62852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</w:pPr>
      <w:r w:rsidRPr="005C32B2">
        <w:t xml:space="preserve">Проект </w:t>
      </w:r>
      <w:r>
        <w:t>информационной системы установки сварки арматурной решетки.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06249" cy="3750945"/>
            <wp:effectExtent l="0" t="0" r="0" b="1905"/>
            <wp:docPr id="1139" name="Рисунок 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247" cy="37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Датчик Д8 или старт обеспечивает  следующий цикл работы.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Дч7 видит  наличие поступившего на сварку арматурного стержня. 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Д7 даёт команду на откусывание положенного куска  пц2 пневмо цилиндру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Д5 показывает, что откус</w:t>
      </w:r>
      <w:r w:rsidR="003140B2">
        <w:rPr>
          <w:sz w:val="28"/>
          <w:szCs w:val="28"/>
        </w:rPr>
        <w:t xml:space="preserve">  произошёл и д6 указывает</w:t>
      </w:r>
      <w:r>
        <w:rPr>
          <w:sz w:val="28"/>
          <w:szCs w:val="28"/>
        </w:rPr>
        <w:t xml:space="preserve"> на готовность к сварке.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Дт1 указывает на исходном положении прижатия, но дт2  указывает на то, что  установка готова к сварке.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Дт3  не разрешает подачу нагрузки токовой на сварку , д4  обеспечивает сварку и надо указать длительность прохождения сварки.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Как длительность сварки окончена, датчик  дт3 даёт разрешение , что дает опускание  сварочного соединение до датчика д8,  а это вызывает новый цикл сварки.</w:t>
      </w:r>
    </w:p>
    <w:p w:rsidR="00FA5594" w:rsidRDefault="00152F5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Дт3 также по опусканию дт8</w:t>
      </w:r>
      <w:r w:rsidR="00FA5594">
        <w:rPr>
          <w:sz w:val="28"/>
          <w:szCs w:val="28"/>
        </w:rPr>
        <w:t xml:space="preserve"> сетки и даёт сигнал на отжатое механизма подачи штыря  с началом  подачи следующего.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Д9 показывает наличие  материала в вертикальном сечении.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</w:p>
    <w:p w:rsidR="00FA5594" w:rsidRPr="003140B2" w:rsidRDefault="00FA5594" w:rsidP="00FA5594">
      <w:pPr>
        <w:shd w:val="clear" w:color="auto" w:fill="FFFFFF"/>
        <w:rPr>
          <w:sz w:val="32"/>
          <w:szCs w:val="28"/>
        </w:rPr>
      </w:pPr>
      <w:r w:rsidRPr="00E02D8C">
        <w:rPr>
          <w:b/>
          <w:color w:val="34343C"/>
          <w:szCs w:val="23"/>
          <w:shd w:val="clear" w:color="auto" w:fill="FFFFFF"/>
        </w:rPr>
        <w:t>ГОСТ 21.208-2013</w:t>
      </w:r>
      <w:r w:rsidR="003140B2">
        <w:rPr>
          <w:b/>
          <w:szCs w:val="23"/>
        </w:rPr>
        <w:t>ГОСТ</w:t>
      </w:r>
      <w:r w:rsidRPr="003140B2">
        <w:rPr>
          <w:b/>
          <w:szCs w:val="23"/>
        </w:rPr>
        <w:t xml:space="preserve">  2.782-68</w:t>
      </w:r>
    </w:p>
    <w:p w:rsidR="00FA5594" w:rsidRDefault="00FA5594" w:rsidP="00FA5594">
      <w:pPr>
        <w:shd w:val="clear" w:color="auto" w:fill="FFFFFF"/>
        <w:rPr>
          <w:rFonts w:ascii="Helvetica" w:hAnsi="Helvetica" w:cs="Helvetica"/>
          <w:color w:val="34343C"/>
          <w:sz w:val="23"/>
          <w:szCs w:val="23"/>
        </w:rPr>
      </w:pPr>
      <w:r w:rsidRPr="00E02D8C">
        <w:rPr>
          <w:b/>
          <w:color w:val="34343C"/>
          <w:szCs w:val="23"/>
        </w:rPr>
        <w:t>ГОС</w:t>
      </w:r>
      <w:r>
        <w:rPr>
          <w:b/>
          <w:color w:val="34343C"/>
          <w:szCs w:val="23"/>
        </w:rPr>
        <w:t>Т</w:t>
      </w:r>
      <w:r w:rsidRPr="00E02D8C">
        <w:rPr>
          <w:b/>
          <w:color w:val="34343C"/>
          <w:szCs w:val="23"/>
        </w:rPr>
        <w:t xml:space="preserve"> 21.205-2016</w:t>
      </w:r>
      <w:r>
        <w:rPr>
          <w:rFonts w:ascii="Helvetica" w:hAnsi="Helvetica" w:cs="Helvetica"/>
          <w:color w:val="34343C"/>
          <w:sz w:val="23"/>
          <w:szCs w:val="23"/>
        </w:rPr>
        <w:t>для оформления технологической схемы использовать.</w:t>
      </w:r>
    </w:p>
    <w:p w:rsidR="00FA5594" w:rsidRDefault="00C116B0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  <w:r w:rsidRPr="00C116B0">
        <w:rPr>
          <w:rFonts w:eastAsia="Times New Roman"/>
          <w:noProof/>
          <w:sz w:val="20"/>
          <w:szCs w:val="28"/>
        </w:rPr>
        <w:lastRenderedPageBreak/>
        <w:pict>
          <v:group id="_x0000_s1096" style="position:absolute;left:0;text-align:left;margin-left:58.95pt;margin-top:16.4pt;width:518.8pt;height:802.3pt;z-index:251786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" o:allowincell="f">
            <v:rect id="Rectangle 390" o:spid="_x0000_s109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yFpsMA&#10;AADdAAAADwAAAGRycy9kb3ducmV2LnhtbERPzWqDQBC+B/oOyxRyi6sllGjdBFMI5FRa6wMM7lQl&#10;7qx1N2r69N1CIbf5+H4nPyymFxONrrOsIIliEMS11R03CqrP02YHwnlkjb1lUnAjB4f9wyrHTNuZ&#10;P2gqfSNCCLsMFbTeD5mUrm7JoIvsQBy4Lzsa9AGOjdQjziHc9PIpjp+lwY5DQ4sDvbZUX8qrUXDx&#10;y/RWNOXPKa2Oaf1+LObrd6HU+nEpXkB4Wvxd/O8+6zA/2Sbw9004Qe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yFpsMAAADdAAAADwAAAAAAAAAAAAAAAACYAgAAZHJzL2Rv&#10;d25yZXYueG1sUEsFBgAAAAAEAAQA9QAAAIgDAAAAAA==&#10;" filled="f" strokeweight="2pt"/>
            <v:line id="Line 391" o:spid="_x0000_s109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y9e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T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+DL15vgAAAN0AAAAPAAAAAAAAAAAAAAAAAKEC&#10;AABkcnMvZG93bnJldi54bWxQSwUGAAAAAAQABAD5AAAAjAMAAAAA&#10;" strokeweight="2pt"/>
            <v:line id="Line 392" o:spid="_x0000_s109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AY4sEAAADdAAAADwAAAGRycy9kb3ducmV2LnhtbERPS4vCMBC+C/6HMII3m/pEqlFE6LK3&#10;xerF27QZ22IzKU1Wu/9+Iwje5uN7znbfm0Y8qHO1ZQXTKAZBXFhdc6ngck4naxDOI2tsLJOCP3Kw&#10;3w0HW0y0ffKJHpkvRQhhl6CCyvs2kdIVFRl0kW2JA3eznUEfYFdK3eEzhJtGzuJ4JQ3WHBoqbOlY&#10;UXHPfo2C+/WyTL9+jvrcZAedl6m/5jet1HjUHzYgPPX+I367v3WYP13M4fVNOEH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QBjiwQAAAN0AAAAPAAAAAAAAAAAAAAAA&#10;AKECAABkcnMvZG93bnJldi54bWxQSwUGAAAAAAQABAD5AAAAjwMAAAAA&#10;" strokeweight="2pt"/>
            <v:line id="Line 393" o:spid="_x0000_s110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mAl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T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eqYCWvgAAAN0AAAAPAAAAAAAAAAAAAAAAAKEC&#10;AABkcnMvZG93bnJldi54bWxQSwUGAAAAAAQABAD5AAAAjAMAAAAA&#10;" strokeweight="2pt"/>
            <v:line id="Line 394" o:spid="_x0000_s110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UlD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T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x5SUNvgAAAN0AAAAPAAAAAAAAAAAAAAAAAKEC&#10;AABkcnMvZG93bnJldi54bWxQSwUGAAAAAAQABAD5AAAAjAMAAAAA&#10;" strokeweight="2pt"/>
            <v:line id="Line 395" o:spid="_x0000_s110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e7e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T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BN7t6vgAAAN0AAAAPAAAAAAAAAAAAAAAAAKEC&#10;AABkcnMvZG93bnJldi54bWxQSwUGAAAAAAQABAD5AAAAjAMAAAAA&#10;" strokeweight="2pt"/>
            <v:line id="Line 396" o:spid="_x0000_s110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nse4cEAAADdAAAADwAAAGRycy9kb3ducmV2LnhtbERPS4vCMBC+C/6HMII3myq+qEYRocve&#10;FqsXb9NmbIvNpDRZ7f77jSB4m4/vOdt9bxrxoM7VlhVMoxgEcWF1zaWCyzmdrEE4j6yxsUwK/sjB&#10;fjccbDHR9sknemS+FCGEXYIKKu/bREpXVGTQRbYlDtzNdgZ9gF0pdYfPEG4aOYvjpTRYc2iosKVj&#10;RcU9+zUK7tfLIv36Oepzkx10Xqb+mt+0UuNRf9iA8NT7j/jt/tZh/nS+gtc34QS5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x7hwQAAAN0AAAAPAAAAAAAAAAAAAAAA&#10;AKECAABkcnMvZG93bnJldi54bWxQSwUGAAAAAAQABAD5AAAAjwMAAAAA&#10;" strokeweight="2pt"/>
            <v:line id="Line 397" o:spid="_x0000_s110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SKk8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8w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/kipPDAAAA3QAAAA8AAAAAAAAAAAAA&#10;AAAAoQIAAGRycy9kb3ducmV2LnhtbFBLBQYAAAAABAAEAPkAAACRAwAAAAA=&#10;" strokeweight="2pt"/>
            <v:line id="Line 398" o:spid="_x0000_s110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1J4sMAAADdAAAADwAAAGRycy9kb3ducmV2LnhtbERPzWoCMRC+F/oOYQreanZFSl2NIq2C&#10;4qFo+wDjZtysbiZLEnXt05tCwdt8fL8zmXW2ERfyoXasIO9nIIhLp2uuFPx8L1/fQYSIrLFxTApu&#10;FGA2fX6aYKHdlbd02cVKpBAOBSowMbaFlKE0ZDH0XUucuIPzFmOCvpLa4zWF20YOsuxNWqw5NRhs&#10;6cNQedqdrYK1329O+W9l5J7XftF8fY6CPSrVe+nmYxCRuvgQ/7tXOs3PhyP4+ya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ptSeLDAAAA3QAAAA8AAAAAAAAAAAAA&#10;AAAAoQIAAGRycy9kb3ducmV2LnhtbFBLBQYAAAAABAAEAPkAAACRAwAAAAA=&#10;" strokeweight="1pt"/>
            <v:line id="Line 399" o:spid="_x0000_s110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sQSMQAAADdAAAADwAAAGRycy9kb3ducmV2LnhtbESPT4vCQAzF7wt+hyGCt3Wq4LJUpyJC&#10;ZW9i9eItdtI/2MmUzqjdb28OC3tLeC/v/bLZjq5TTxpC69nAYp6AIi69bbk2cDnnn9+gQkS22Hkm&#10;A78UYJtNPjaYWv/iEz2LWCsJ4ZCigSbGPtU6lA05DHPfE4tW+cFhlHWotR3wJeGu08sk+dIOW5aG&#10;BnvaN1Tei4czcL9eVvnhuLfnrtjZW53H662yxsym424NKtIY/81/1z9W8Bcr4ZdvZASdv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SxBIxAAAAN0AAAAPAAAAAAAAAAAA&#10;AAAAAKECAABkcnMvZG93bnJldi54bWxQSwUGAAAAAAQABAD5AAAAkgMAAAAA&#10;" strokeweight="2pt"/>
            <v:line id="Line 400" o:spid="_x0000_s110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LTOcMAAADdAAAADwAAAGRycy9kb3ducmV2LnhtbERPzWoCMRC+F3yHMII3za5QqVujiLag&#10;eChqH2DcTDdbN5MlSXXt0zeC0Nt8fL8zW3S2ERfyoXasIB9lIIhLp2uuFHwe34cvIEJE1tg4JgU3&#10;CrCY955mWGh35T1dDrESKYRDgQpMjG0hZSgNWQwj1xIn7st5izFBX0nt8ZrCbSPHWTaRFmtODQZb&#10;Whkqz4cfq2DrT7tz/lsZeeKtf2s+1tNgv5Ua9LvlK4hIXfwXP9wbnebnzzn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HC0znDAAAA3QAAAA8AAAAAAAAAAAAA&#10;AAAAoQIAAGRycy9kb3ducmV2LnhtbFBLBQYAAAAABAAEAPkAAACRAwAAAAA=&#10;" strokeweight="1pt"/>
            <v:rect id="Rectangle 401" o:spid="_x0000_s110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nI0s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+ZrC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nI0s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FA5594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10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VtScIA&#10;AADdAAAADwAAAGRycy9kb3ducmV2LnhtbERP32vCMBB+F/Y/hBv4pqk6S9cZpQiCr6sb7PFobm23&#10;5lKTqPG/XwaDvd3H9/M2u2gGcSXne8sKFvMMBHFjdc+tgrfTYVaA8AFZ42CZFNzJw277MNlgqe2N&#10;X+lah1akEPYlKuhCGEspfdORQT+3I3HiPq0zGBJ0rdQObyncDHKZZbk02HNq6HCkfUfNd30xCqrq&#10;K76f62c8eFlkLtdPuq0+lJo+xuoFRKAY/sV/7qNO8xfrFfx+k06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1W1J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FA5594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1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1PcIA&#10;AADdAAAADwAAAGRycy9kb3ducmV2LnhtbERPTWvDMAy9D/YfjAa9rU5KFt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PPU9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FA5594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11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QpsIA&#10;AADdAAAADwAAAGRycy9kb3ducmV2LnhtbERPTWvDMAy9D/YfjAa9rU5GE7KsbgmDQK9NV+hRxFqS&#10;LZYz223Tfz8PCrvp8T613s5mFBdyfrCsIF0mIIhbqwfuFHwc6ucChA/IGkfLpOBGHrabx4c1ltpe&#10;eU+XJnQihrAvUUEfwlRK6dueDPqlnYgj92mdwRCh66R2eI3hZpQvSZJLgwPHhh4neu+p/W7ORkFV&#10;fc3Hn+YVay+LxOV6pbvqpNTiaa7eQASaw7/47t7pOD/NMv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FCm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FA5594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11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LO0cAA&#10;AADdAAAADwAAAGRycy9kb3ducmV2LnhtbERPTYvCMBC9C/sfwix401TR4naNUhYEr1aFPQ7NbFtt&#10;Jt0kav33RhC8zeN9znLdm1ZcyfnGsoLJOAFBXFrdcKXgsN+MFiB8QNbYWiYFd/KwXn0Mlphpe+Md&#10;XYtQiRjCPkMFdQhdJqUvazLox7YjjtyfdQZDhK6S2uEthptWTpMklQYbjg01dvRTU3kuLkZBnp/6&#10;43/xhRsvF4lL9UxX+a9Sw88+/wYRqA9v8cu91XH+ZJ7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6LO0c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FA5594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1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rS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T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7mtK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FA5594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1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/OM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H/OMMAAADdAAAADwAAAAAAAAAAAAAAAACYAgAAZHJzL2Rv&#10;d25yZXYueG1sUEsFBgAAAAAEAAQA9QAAAIgDAAAAAA==&#10;" filled="f" stroked="f" strokeweight=".25pt">
              <v:textbox inset="1pt,1pt,1pt,1pt">
                <w:txbxContent>
                  <w:p w:rsidR="000E780B" w:rsidRDefault="00C116B0" w:rsidP="00FA5594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0E780B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0E780B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11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1ao7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PH0wW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PVqjvwAAAN0AAAAPAAAAAAAAAAAAAAAAAJgCAABkcnMvZG93bnJl&#10;di54bWxQSwUGAAAAAAQABAD1AAAAhAMAAAAA&#10;" filled="f" stroked="f" strokeweight=".25pt">
              <v:textbox inset="1pt,1pt,1pt,1pt">
                <w:txbxContent>
                  <w:p w:rsidR="000E780B" w:rsidRDefault="000E780B" w:rsidP="00FA5594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</w:p>
    <w:p w:rsidR="00FA5594" w:rsidRDefault="00FA5594" w:rsidP="00FA5594">
      <w:pPr>
        <w:pStyle w:val="af1"/>
        <w:rPr>
          <w:sz w:val="28"/>
          <w:szCs w:val="28"/>
        </w:rPr>
      </w:pPr>
      <w:r>
        <w:rPr>
          <w:sz w:val="28"/>
          <w:szCs w:val="28"/>
        </w:rPr>
        <w:t>Необходимо вывести информацию по 2  установкам.</w:t>
      </w:r>
    </w:p>
    <w:p w:rsidR="00393482" w:rsidRPr="00DD2D49" w:rsidRDefault="00C116B0" w:rsidP="00FA5594">
      <w:pPr>
        <w:pStyle w:val="af1"/>
        <w:rPr>
          <w:sz w:val="28"/>
          <w:szCs w:val="28"/>
        </w:rPr>
      </w:pPr>
      <w:r w:rsidRPr="00C116B0">
        <w:rPr>
          <w:rFonts w:eastAsia="Times New Roman"/>
          <w:noProof/>
          <w:sz w:val="20"/>
          <w:szCs w:val="28"/>
        </w:rPr>
        <w:pict>
          <v:group id="_x0000_s1116" style="position:absolute;margin-left:58.95pt;margin-top:16.4pt;width:518.8pt;height:802.3pt;z-index:251788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" o:allowincell="f">
            <v:rect id="Rectangle 390" o:spid="_x0000_s111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iKsIA&#10;AADdAAAADwAAAGRycy9kb3ducmV2LnhtbERPzYrCMBC+C75DGGFvmroLYrtGqQvCnkSrDzA0s22x&#10;mXSb2Faf3giCt/n4fme1GUwtOmpdZVnBfBaBIM6trrhQcD7tpksQziNrrC2Tghs52KzHoxUm2vZ8&#10;pC7zhQgh7BJUUHrfJFK6vCSDbmYb4sD92dagD7AtpG6xD+Gmlp9RtJAGKw4NJTb0U1J+ya5GwcUP&#10;3T4tsvsuPm/j/LBN++t/qtTHZEi/QXga/Fv8cv/qMH+++ILnN+E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x+IqwgAAAN0AAAAPAAAAAAAAAAAAAAAAAJgCAABkcnMvZG93&#10;bnJldi54bWxQSwUGAAAAAAQABAD1AAAAhwMAAAAA&#10;" filled="f" strokeweight="2pt"/>
            <v:line id="Line 391" o:spid="_x0000_s11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zc9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VHNz2vgAAAN0AAAAPAAAAAAAAAAAAAAAAAKEC&#10;AABkcnMvZG93bnJldi54bWxQSwUGAAAAAAQABAD5AAAAjAMAAAAA&#10;" strokeweight="2pt"/>
            <v:line id="Line 392" o:spid="_x0000_s111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B5b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5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6UHltvgAAAN0AAAAPAAAAAAAAAAAAAAAAAKEC&#10;AABkcnMvZG93bnJldi54bWxQSwUGAAAAAAQABAD5AAAAjAMAAAAA&#10;" strokeweight="2pt"/>
            <v:line id="Line 393" o:spid="_x0000_s112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LnGr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y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KgucavgAAAN0AAAAPAAAAAAAAAAAAAAAAAKEC&#10;AABkcnMvZG93bnJldi54bWxQSwUGAAAAAAQABAD5AAAAjAMAAAAA&#10;" strokeweight="2pt"/>
            <v:line id="Line 394" o:spid="_x0000_s112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5Cg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c5Cgb8AAADdAAAADwAAAAAAAAAAAAAAAACh&#10;AgAAZHJzL2Rvd25yZXYueG1sUEsFBgAAAAAEAAQA+QAAAI0DAAAAAA==&#10;" strokeweight="2pt"/>
            <v:line id="Line 395" o:spid="_x0000_s112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HW88MAAADdAAAADwAAAGRycy9kb3ducmV2LnhtbESPQYvCQAyF74L/YciCN526oEjXUUTo&#10;4k2sXrzFTmyLnUzpjFr/vTkI3hLey3tfluveNepBXag9G5hOElDEhbc1lwZOx2y8ABUissXGMxl4&#10;UYD1ajhYYmr9kw/0yGOpJIRDigaqGNtU61BU5DBMfEss2tV3DqOsXalth08Jd43+TZK5dlizNFTY&#10;0rai4pbfnYHb+TTL/vdbe2zyjb2UWTxfrtaY0U+/+QMVqY9f8+d6ZwV/Ohdc+UZG0K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R1vPDAAAA3QAAAA8AAAAAAAAAAAAA&#10;AAAAoQIAAGRycy9kb3ducmV2LnhtbFBLBQYAAAAABAAEAPkAAACRAwAAAAA=&#10;" strokeweight="2pt"/>
            <v:line id="Line 396" o:spid="_x0000_s112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1zaL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T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7HXNovgAAAN0AAAAPAAAAAAAAAAAAAAAAAKEC&#10;AABkcnMvZG93bnJldi54bWxQSwUGAAAAAAQABAD5AAAAjAMAAAAA&#10;" strokeweight="2pt"/>
            <v:line id="Line 397" o:spid="_x0000_s112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5MKMMAAADdAAAADwAAAGRycy9kb3ducmV2LnhtbESPQYvCQAyF7wv+hyGCt3WqoCvVUUSo&#10;eFusXrzFTmyLnUzpjFr/vTks7C3hvbz3ZbXpXaOe1IXas4HJOAFFXHhbc2ngfMq+F6BCRLbYeCYD&#10;bwqwWQ++Vpha/+IjPfNYKgnhkKKBKsY21ToUFTkMY98Si3bzncMoa1dq2+FLwl2jp0ky1w5rloYK&#10;W9pVVNzzhzNwv5xn2f53Z09NvrXXMouX680aMxr22yWoSH38N/9dH6zgT36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/+TCjDAAAA3QAAAA8AAAAAAAAAAAAA&#10;AAAAoQIAAGRycy9kb3ducmV2LnhtbFBLBQYAAAAABAAEAPkAAACRAwAAAAA=&#10;" strokeweight="2pt"/>
            <v:line id="Line 398" o:spid="_x0000_s112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ePWcMAAADdAAAADwAAAGRycy9kb3ducmV2LnhtbERPzWoCMRC+F3yHMII3za6HWrdGEW1B&#10;8VDUPsC4mW62biZLkurap28Eobf5+H5ntuhsIy7kQ+1YQT7KQBCXTtdcKfg8vg9fQISIrLFxTApu&#10;FGAx7z3NsNDuynu6HGIlUgiHAhWYGNtCylAashhGriVO3JfzFmOCvpLa4zWF20aOs+xZWqw5NRhs&#10;aWWoPB9+rIKtP+3O+W9l5Im3/q35WE+D/VZq0O+WryAidfFf/HBvdJqfT3K4f5NOkP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3j1nDAAAA3QAAAA8AAAAAAAAAAAAA&#10;AAAAoQIAAGRycy9kb3ducmV2LnhtbFBLBQYAAAAABAAEAPkAAACRAwAAAAA=&#10;" strokeweight="1pt"/>
            <v:line id="Line 399" o:spid="_x0000_s112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B3x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Nxv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GB3xL8AAADdAAAADwAAAAAAAAAAAAAAAACh&#10;AgAAZHJzL2Rvd25yZXYueG1sUEsFBgAAAAAEAAQA+QAAAI0DAAAAAA==&#10;" strokeweight="2pt"/>
            <v:line id="Line 400" o:spid="_x0000_s112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em0tcMAAADdAAAADwAAAGRycy9kb3ducmV2LnhtbERP22oCMRB9L/QfwhT6ptm10NbVKMUL&#10;VHwotX7AuBk3WzeTJYm6+vWmIPRtDuc642lnG3EiH2rHCvJ+BoK4dLrmSsH2Z9l7BxEissbGMSm4&#10;UIDp5PFhjIV2Z/6m0yZWIoVwKFCBibEtpAylIYuh71rixO2dtxgT9JXUHs8p3DZykGWv0mLNqcFg&#10;SzND5WFztApWfrc+5NfKyB2v/KL5mg+D/VXq+an7GIGI1MV/8d39qdP8/O0F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ptLXDAAAA3QAAAA8AAAAAAAAAAAAA&#10;AAAAoQIAAGRycy9kb3ducmV2LnhtbFBLBQYAAAAABAAEAPkAAACRAwAAAAA=&#10;" strokeweight="1pt"/>
            <v:rect id="Rectangle 401" o:spid="_x0000_s112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mpXcIA&#10;AADdAAAADwAAAGRycy9kb3ducmV2LnhtbERPTWvDMAy9D/YfjAa9rU5KyN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iald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12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Mx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zE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xQzG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3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eSscAA&#10;AADdAAAADwAAAGRycy9kb3ducmV2LnhtbERPTYvCMBC9C/sfwix401SR6naNUhYEr1aFPQ7NbFtt&#10;Jt0kav33RhC8zeN9znLdm1ZcyfnGsoLJOAFBXFrdcKXgsN+MFiB8QNbYWiYFd/KwXn0Mlphpe+Md&#10;XYtQiRjCPkMFdQhdJqUvazLox7YjjtyfdQZDhK6S2uEthptWTpMklQYbjg01dvRTU3kuLkZBnp/6&#10;43/xhRsvF4lL9UxX+a9Sw88+/wYRqA9v8cu91XH+ZJ7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BeSsc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13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s3KsIA&#10;AADdAAAADwAAAGRycy9kb3ducmV2LnhtbERPTWvDMAy9D/YfjAa9rU5GSbKsbgmDQK9NV+hRxFqS&#10;LZYz223Tfz8PCrvp8T613s5mFBdyfrCsIF0mIIhbqwfuFHwc6ucChA/IGkfLpOBGHrabx4c1ltpe&#10;eU+XJnQihrAvUUEfwlRK6dueDPqlnYgj92mdwRCh66R2eI3hZpQvSZJJgwPHhh4neu+p/W7ORkFV&#10;fc3Hn+YVay+LxGV6pbvqpNTiaa7eQASaw7/47t7pOD/Nc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zcq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13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SjWMMA&#10;AADdAAAADwAAAGRycy9kb3ducmV2LnhtbESPQWvCQBCF7wX/wzKCt7qxiNXoKqEgeDVtocchOybR&#10;7GzcXTX++86h0NsM781732x2g+vUnUJsPRuYTTNQxJW3LdcGvj73r0tQMSFb7DyTgSdF2G1HLxvM&#10;rX/wke5lqpWEcMzRQJNSn2sdq4YcxqnviUU7+eAwyRpqbQM+JNx1+i3LFtphy9LQYE8fDVWX8uYM&#10;FMV5+L6WK9xHvczCws5tXfwYMxkPxRpUoiH9m/+uD1bwZ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sSjWMMAAADdAAAADwAAAAAAAAAAAAAAAACYAgAAZHJzL2Rv&#10;d25yZXYueG1sUEsFBgAAAAAEAAQA9QAAAIgDAAAAAA==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3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gGw8AA&#10;AADdAAAADwAAAGRycy9kb3ducmV2LnhtbERPS4vCMBC+C/6HMMLeNHURH9UoRRC8Wl3Y49CMbbWZ&#10;1CSr3X9vBMHbfHzPWW0604g7OV9bVjAeJSCIC6trLhWcjrvhHIQPyBoby6Tgnzxs1v3eClNtH3yg&#10;ex5KEUPYp6igCqFNpfRFRQb9yLbEkTtbZzBE6EqpHT5iuGnkd5JMpcGaY0OFLW0rKq75n1GQZZfu&#10;55YvcOflPHFTPdFl9qvU16DLliACdeEjfrv3Os4fzxbw+iae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YgGw8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3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ffecMA&#10;AADdAAAADwAAAGRycy9kb3ducmV2LnhtbESPQWvCQBCF7wX/wzKF3urGIhJTVwkFwatRweOQHZO0&#10;2dm4u2r67zuHgrcZ3pv3vlltRterO4XYeTYwm2agiGtvO24MHA/b9xxUTMgWe89k4JcibNaTlxUW&#10;1j94T/cqNUpCOBZooE1pKLSOdUsO49QPxKJdfHCYZA2NtgEfEu56/ZFlC+2wY2locaCvluqf6uYM&#10;lOX3eLpWS9xGnWdhYee2Kc/GvL2O5SeoRGN6mv+vd1bwZ7nwyzcygl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ffecMAAADdAAAADwAAAAAAAAAAAAAAAACYAgAAZHJzL2Rv&#10;d25yZXYueG1sUEsFBgAAAAAEAAQA9QAAAIgDAAAAAA==&#10;" filled="f" stroked="f" strokeweight=".25pt">
              <v:textbox inset="1pt,1pt,1pt,1pt">
                <w:txbxContent>
                  <w:p w:rsidR="000E780B" w:rsidRDefault="00C116B0" w:rsidP="00393482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0E780B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0E780B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13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t64sAA&#10;AADdAAAADwAAAGRycy9kb3ducmV2LnhtbERPTYvCMBC9C/sfwix407SLSK1GKYKw160KHodmbKvN&#10;pCZZ7f77jSB4m8f7nNVmMJ24k/OtZQXpNAFBXFndcq3gsN9NMhA+IGvsLJOCP/KwWX+MVphr++Af&#10;upehFjGEfY4KmhD6XEpfNWTQT21PHLmzdQZDhK6W2uEjhptOfiXJXBpsOTY02NO2oepa/hoFRXEZ&#10;jrdygTsvs8TN9UzXxUmp8edQLEEEGsJb/HJ/6zg/zVJ4fhN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it64s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</w:p>
    <w:p w:rsidR="00FA5594" w:rsidRDefault="00FA5594" w:rsidP="00FA5594">
      <w:pPr>
        <w:pStyle w:val="af1"/>
        <w:rPr>
          <w:sz w:val="28"/>
          <w:szCs w:val="28"/>
        </w:rPr>
      </w:pPr>
      <w:r>
        <w:rPr>
          <w:sz w:val="28"/>
          <w:szCs w:val="28"/>
        </w:rPr>
        <w:t xml:space="preserve">Все  данные о состоянии установки  в html  или  php  формат для сервера  страниц сайта. </w:t>
      </w:r>
    </w:p>
    <w:p w:rsidR="00FA5594" w:rsidRDefault="00FA5594" w:rsidP="00FA5594">
      <w:pPr>
        <w:tabs>
          <w:tab w:val="left" w:pos="993"/>
          <w:tab w:val="left" w:pos="1134"/>
        </w:tabs>
        <w:ind w:left="142"/>
        <w:jc w:val="both"/>
        <w:rPr>
          <w:sz w:val="28"/>
          <w:szCs w:val="28"/>
        </w:rPr>
      </w:pPr>
    </w:p>
    <w:p w:rsidR="00FA5594" w:rsidRDefault="00FA5594" w:rsidP="00FA5594">
      <w:pPr>
        <w:rPr>
          <w:rFonts w:ascii="&amp;quot" w:hAnsi="&amp;quot" w:hint="eastAsia"/>
          <w:color w:val="0D0D0D"/>
          <w:sz w:val="26"/>
          <w:szCs w:val="28"/>
        </w:rPr>
      </w:pPr>
      <w:r w:rsidRPr="009651C4">
        <w:rPr>
          <w:rFonts w:ascii="&amp;quot" w:hAnsi="&amp;quot"/>
          <w:color w:val="0D0D0D"/>
          <w:sz w:val="26"/>
          <w:szCs w:val="28"/>
        </w:rPr>
        <w:t>1.1  Технологическая схема</w:t>
      </w:r>
      <w:r w:rsidRPr="009651C4">
        <w:rPr>
          <w:rFonts w:ascii="&amp;quot" w:hAnsi="&amp;quot"/>
          <w:color w:val="000000"/>
          <w:sz w:val="26"/>
          <w:szCs w:val="28"/>
        </w:rPr>
        <w:t>………………………………………..</w:t>
      </w:r>
      <w:r w:rsidRPr="009651C4">
        <w:rPr>
          <w:rFonts w:ascii="&amp;quot" w:hAnsi="&amp;quot"/>
          <w:color w:val="0D0D0D"/>
          <w:sz w:val="26"/>
          <w:szCs w:val="28"/>
        </w:rPr>
        <w:t>2</w:t>
      </w:r>
    </w:p>
    <w:p w:rsidR="00FA5594" w:rsidRDefault="00FA5594" w:rsidP="00FA5594">
      <w:pPr>
        <w:rPr>
          <w:rFonts w:ascii="&amp;quot" w:hAnsi="&amp;quot" w:hint="eastAsia"/>
          <w:color w:val="0D0D0D"/>
          <w:sz w:val="26"/>
          <w:szCs w:val="28"/>
        </w:rPr>
      </w:pPr>
    </w:p>
    <w:p w:rsidR="00FA5594" w:rsidRPr="009651C4" w:rsidRDefault="004E429F" w:rsidP="00FA5594">
      <w:pPr>
        <w:rPr>
          <w:rFonts w:ascii="&amp;quot" w:hAnsi="&amp;quot" w:hint="eastAsia"/>
          <w:color w:val="0D0D0D"/>
          <w:sz w:val="26"/>
          <w:szCs w:val="28"/>
        </w:rPr>
      </w:pPr>
      <w:r w:rsidRPr="004E429F">
        <w:rPr>
          <w:rFonts w:ascii="&amp;quot" w:hAnsi="&amp;quot"/>
          <w:noProof/>
          <w:color w:val="0D0D0D"/>
          <w:sz w:val="26"/>
          <w:szCs w:val="28"/>
        </w:rPr>
        <w:drawing>
          <wp:inline distT="0" distB="0" distL="0" distR="0">
            <wp:extent cx="5940425" cy="575955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D8" w:rsidRPr="000D1D45" w:rsidRDefault="000D670B" w:rsidP="000D1D45">
      <w:pPr>
        <w:widowControl/>
        <w:suppressAutoHyphens w:val="0"/>
        <w:overflowPunct/>
        <w:autoSpaceDE/>
        <w:autoSpaceDN/>
        <w:textAlignment w:val="auto"/>
        <w:rPr>
          <w:rFonts w:eastAsia="Times New Roman"/>
          <w:sz w:val="28"/>
          <w:szCs w:val="28"/>
          <w:lang w:val="en-US"/>
        </w:rPr>
      </w:pPr>
      <w:r>
        <w:rPr>
          <w:rFonts w:eastAsia="Times New Roman"/>
          <w:sz w:val="28"/>
          <w:szCs w:val="28"/>
        </w:rPr>
        <w:br w:type="page"/>
      </w:r>
    </w:p>
    <w:p w:rsidR="00CC21C7" w:rsidRPr="009651C4" w:rsidRDefault="00C116B0" w:rsidP="00CC21C7">
      <w:pPr>
        <w:rPr>
          <w:rFonts w:ascii="&amp;quot" w:hAnsi="&amp;quot" w:hint="eastAsia"/>
          <w:color w:val="0D0D0D"/>
          <w:sz w:val="26"/>
          <w:szCs w:val="28"/>
        </w:rPr>
      </w:pPr>
      <w:r w:rsidRPr="00C116B0">
        <w:rPr>
          <w:rFonts w:eastAsia="Times New Roman" w:hint="eastAsia"/>
          <w:noProof/>
          <w:sz w:val="20"/>
          <w:szCs w:val="28"/>
        </w:rPr>
        <w:lastRenderedPageBreak/>
        <w:pict>
          <v:group id="_x0000_s1136" style="position:absolute;margin-left:58.95pt;margin-top:16.4pt;width:518.8pt;height:802.3pt;z-index:251790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" o:allowincell="f">
            <v:rect id="Rectangle 390" o:spid="_x0000_s113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sE0MIA&#10;AADdAAAADwAAAGRycy9kb3ducmV2LnhtbERPzYrCMBC+C75DGGFvmroLYrtGqQvCnkSrDzA0s22x&#10;mXSb2Faf3giCt/n4fme1GUwtOmpdZVnBfBaBIM6trrhQcD7tpksQziNrrC2Tghs52KzHoxUm2vZ8&#10;pC7zhQgh7BJUUHrfJFK6vCSDbmYb4sD92dagD7AtpG6xD+Gmlp9RtJAGKw4NJTb0U1J+ya5GwcUP&#10;3T4tsvsuPm/j/LBN++t/qtTHZEi/QXga/Fv8cv/qMH++/ILnN+E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wTQwgAAAN0AAAAPAAAAAAAAAAAAAAAAAJgCAABkcnMvZG93&#10;bnJldi54bWxQSwUGAAAAAAQABAD1AAAAhwMAAAAA&#10;" filled="f" strokeweight="2pt"/>
            <v:line id="Line 391" o:spid="_x0000_s113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A6D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lEDoMvgAAAN0AAAAPAAAAAAAAAAAAAAAAAKEC&#10;AABkcnMvZG93bnJldi54bWxQSwUGAAAAAAQABAD5AAAAjAMAAAAA&#10;" strokeweight="2pt"/>
            <v:line id="Line 392" o:spid="_x0000_s113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yfl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KXJ+XvgAAAN0AAAAPAAAAAAAAAAAAAAAAAKEC&#10;AABkcnMvZG93bnJldi54bWxQSwUGAAAAAAQABAD5AAAAjAMAAAAA&#10;" strokeweight="2pt"/>
            <v:line id="Line 393" o:spid="_x0000_s114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4B4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6jgHgvgAAAN0AAAAPAAAAAAAAAAAAAAAAAKEC&#10;AABkcnMvZG93bnJldi54bWxQSwUGAAAAAAQABAD5AAAAjAMAAAAA&#10;" strokeweight="2pt"/>
            <v:line id="Line 394" o:spid="_x0000_s114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Kke7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N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cKke78AAADdAAAADwAAAAAAAAAAAAAAAACh&#10;AgAAZHJzL2Rvd25yZXYueG1sUEsFBgAAAAAEAAQA+QAAAI0DAAAAAA==&#10;" strokeweight="2pt"/>
            <v:line id="Line 395" o:spid="_x0000_s114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0wCcMAAADdAAAADwAAAGRycy9kb3ducmV2LnhtbESPQYvCQAyF74L/YciCN526oEjXUUTo&#10;4k2sXrzFTmyLnUzpjFr/vTkI3hLey3tfluveNepBXag9G5hOElDEhbc1lwZOx2y8ABUissXGMxl4&#10;UYD1ajhYYmr9kw/0yGOpJIRDigaqGNtU61BU5DBMfEss2tV3DqOsXalth08Jd43+TZK5dlizNFTY&#10;0rai4pbfnYHb+TTL/vdbe2zyjb2UWTxfrtaY0U+/+QMVqY9f8+d6ZwV/uhBc+UZG0K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RdMAnDAAAA3QAAAA8AAAAAAAAAAAAA&#10;AAAAoQIAAGRycy9kb3ducmV2LnhtbFBLBQYAAAAABAAEAPkAAACRAwAAAAA=&#10;" strokeweight="2pt"/>
            <v:line id="Line 396" o:spid="_x0000_s114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GVkr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ez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LEZWSvgAAAN0AAAAPAAAAAAAAAAAAAAAAAKEC&#10;AABkcnMvZG93bnJldi54bWxQSwUGAAAAAAQABAD5AAAAjAMAAAAA&#10;" strokeweight="2pt"/>
            <v:line id="Line 397" o:spid="_x0000_s114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Kq0sMAAADdAAAADwAAAGRycy9kb3ducmV2LnhtbESPQYvCQAyF7wv+hyGCt3WqoKzVUUSo&#10;eFusXrzFTmyLnUzpjFr/vTks7C3hvbz3ZbXpXaOe1IXas4HJOAFFXHhbc2ngfMq+f0CFiGyx8UwG&#10;3hRgsx58rTC1/sVHeuaxVBLCIUUDVYxtqnUoKnIYxr4lFu3mO4dR1q7UtsOXhLtGT5Nkrh3WLA0V&#10;trSrqLjnD2fgfjnPsv3vzp6afGuvZRYv15s1ZjTst0tQkfr4b/67PljBnyy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/yqtLDAAAA3QAAAA8AAAAAAAAAAAAA&#10;AAAAoQIAAGRycy9kb3ducmV2LnhtbFBLBQYAAAAABAAEAPkAAACRAwAAAAA=&#10;" strokeweight="2pt"/>
            <v:line id="Line 398" o:spid="_x0000_s114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tpo8IAAADdAAAADwAAAGRycy9kb3ducmV2LnhtbERPzWoCMRC+C32HMIXeNLseiq5GkdZC&#10;xYNo+wDjZtysbiZLkurWpzeC4G0+vt+ZzjvbiDP5UDtWkA8yEMSl0zVXCn5/vvojECEia2wck4J/&#10;CjCfvfSmWGh34S2dd7ESKYRDgQpMjG0hZSgNWQwD1xIn7uC8xZigr6T2eEnhtpHDLHuXFmtODQZb&#10;+jBUnnZ/VsHK79en/FoZueeVXzabz3GwR6XeXrvFBESkLj7FD/e3TvPzcQ73b9IJcnY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ntpo8IAAADdAAAADwAAAAAAAAAAAAAA&#10;AAChAgAAZHJzL2Rvd25yZXYueG1sUEsFBgAAAAAEAAQA+QAAAJADAAAAAA==&#10;" strokeweight="1pt"/>
            <v:line id="Line 399" o:spid="_x0000_s114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yRPr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0fz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AbJE+vgAAAN0AAAAPAAAAAAAAAAAAAAAAAKEC&#10;AABkcnMvZG93bnJldi54bWxQSwUGAAAAAAQABAD5AAAAjAMAAAAA&#10;" strokeweight="2pt"/>
            <v:line id="Line 400" o:spid="_x0000_s114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VST8MAAADdAAAADwAAAGRycy9kb3ducmV2LnhtbERPzWoCMRC+F/oOYQreanYVSl2NIq2C&#10;4qFo+wDjZtysbiZLEnXt05tCwdt8fL8zmXW2ERfyoXasIO9nIIhLp2uuFPx8L1/fQYSIrLFxTApu&#10;FGA2fX6aYKHdlbd02cVKpBAOBSowMbaFlKE0ZDH0XUucuIPzFmOCvpLa4zWF20YOsuxNWqw5NRhs&#10;6cNQedqdrYK1329O+W9l5J7XftF8fY6CPSrVe+nmYxCRuvgQ/7tXOs3PR0P4+ya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lUk/DAAAA3QAAAA8AAAAAAAAAAAAA&#10;AAAAoQIAAGRycy9kb3ducmV2LnhtbFBLBQYAAAAABAAEAPkAAACRAwAAAAA=&#10;" strokeweight="1pt"/>
            <v:rect id="Rectangle 401" o:spid="_x0000_s114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VPp8EA&#10;AADdAAAADwAAAGRycy9kb3ducmV2LnhtbERPTWvCQBC9C/6HZQq96UYJoqmrBCHQa1OFHofsNEmb&#10;nY272yT+e7cgeJvH+5z9cTKdGMj51rKC1TIBQVxZ3XKt4PxZLLYgfEDW2FkmBTfycDzMZ3vMtB35&#10;g4Yy1CKGsM9QQRNCn0npq4YM+qXtiSP3bZ3BEKGrpXY4xnDTyXWSbKTBlmNDgz2dGqp+yz+jIM9/&#10;psu13GHh5TZxG53qOv9S6vVlyt9ABJrCU/xwv+s4f7VL4f+beII8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FT6f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14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qPL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PHiy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yeo8vwAAAN0AAAAPAAAAAAAAAAAAAAAAAJgCAABkcnMvZG93bnJl&#10;di54bWxQSwUGAAAAAAQABAD1AAAAhAMAAAAA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5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0S8EA&#10;AADdAAAADwAAAGRycy9kb3ducmV2LnhtbERPTWuDQBC9B/oflin0FteUItG6CVII9FqTQI6DO1UT&#10;d9bubtX++26g0Ns83ueU+8UMYiLne8sKNkkKgrixuudWwel4WG9B+ICscbBMCn7Iw373sCqx0Hbm&#10;D5rq0IoYwr5ABV0IYyGlbzoy6BM7Ekfu0zqDIULXSu1wjuFmkM9pmkmDPceGDkd666i51d9GQVVd&#10;l/NXnePBy23qMv2i2+qi1NPjUr2CCLSEf/Gf+13H+Zs8g/s38QS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bdEv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15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fR0MAA&#10;AADdAAAADwAAAGRycy9kb3ducmV2LnhtbERPS4vCMBC+C/6HMMLeNHURH9UoRRC8Wl3Y49CMbbWZ&#10;1CSr3X9vBMHbfHzPWW0604g7OV9bVjAeJSCIC6trLhWcjrvhHIQPyBoby6Tgnzxs1v3eClNtH3yg&#10;ex5KEUPYp6igCqFNpfRFRQb9yLbEkTtbZzBE6EqpHT5iuGnkd5JMpcGaY0OFLW0rKq75n1GQZZfu&#10;55YvcOflPHFTPdFl9qvU16DLliACdeEjfrv3Os4fL2bw+iae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1fR0M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15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hFosMA&#10;AADdAAAADwAAAGRycy9kb3ducmV2LnhtbESPQWvCQBCF7wX/wzJCb3VjEdHoKqEgeDUq9Dhkp0k0&#10;Oxt3V03/fedQ8DbDe/PeN+vt4Dr1oBBbzwamkwwUceVty7WB03H3sQAVE7LFzjMZ+KUI283obY25&#10;9U8+0KNMtZIQjjkaaFLqc61j1ZDDOPE9sWg/PjhMsoZa24BPCXed/syyuXbYsjQ02NNXQ9W1vDsD&#10;RXEZzrdyibuoF1mY25mti29j3sdDsQKVaEgv8//13gr+dCm4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hFosMAAADdAAAADwAAAAAAAAAAAAAAAACYAgAAZHJzL2Rv&#10;d25yZXYueG1sUEsFBgAAAAAEAAQA9QAAAIgDAAAAAA==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5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TgOb8A&#10;AADdAAAADwAAAGRycy9kb3ducmV2LnhtbERPTYvCMBC9L/gfwgje1lQRsdUoRRC82t0Fj0MzttVm&#10;UpOo9d+bBcHbPN7nrDa9acWdnG8sK5iMExDEpdUNVwp+f3bfCxA+IGtsLZOCJ3nYrAdfK8y0ffCB&#10;7kWoRAxhn6GCOoQuk9KXNRn0Y9sRR+5kncEQoaukdviI4aaV0ySZS4MNx4YaO9rWVF6Km1GQ5+f+&#10;71qkuPNykbi5nukqPyo1Gvb5EkSgPnzEb/de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hOA5vwAAAN0AAAAPAAAAAAAAAAAAAAAAAJgCAABkcnMvZG93bnJl&#10;di54bWxQSwUGAAAAAAQABAD1AAAAhAMAAAAA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5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9X8IA&#10;AADdAAAADwAAAGRycy9kb3ducmV2LnhtbESPQYvCMBCF74L/IYywN01dFtFqWoogeLXugsehGdtq&#10;M6lJVuu/N8LC3mZ4733zZpMPphN3cr61rGA+S0AQV1a3XCv4Pu6mSxA+IGvsLJOCJ3nIs/Fog6m2&#10;Dz7QvQy1iBD2KSpoQuhTKX3VkEE/sz1x1M7WGQxxdbXUDh8Rbjr5mSQLabDleKHBnrYNVdfy1ygo&#10;isvwcytXuPNymbiF/tJ1cVLqYzIUaxCBhvBv/kvvdawfkfD+Jo4g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kb1fwgAAAN0AAAAPAAAAAAAAAAAAAAAAAJgCAABkcnMvZG93&#10;bnJldi54bWxQSwUGAAAAAAQABAD1AAAAhwMAAAAA&#10;" filled="f" stroked="f" strokeweight=".25pt">
              <v:textbox inset="1pt,1pt,1pt,1pt">
                <w:txbxContent>
                  <w:p w:rsidR="000E780B" w:rsidRDefault="00C116B0" w:rsidP="00393482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0E780B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0E780B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15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YxL8A&#10;AADdAAAADwAAAGRycy9kb3ducmV2LnhtbERPTYvCMBC9L/gfwgh7WxNlEa1GKYLg1e4ueByasa02&#10;k5pErf/eLAje5vE+Z7nubStu5EPjWMN4pEAQl840XGn4/dl+zUCEiGywdUwaHhRgvRp8LDEz7s57&#10;uhWxEimEQ4Ya6hi7TMpQ1mQxjFxHnLij8xZjgr6SxuM9hdtWTpSaSosNp4YaO9rUVJ6Lq9WQ56f+&#10;71LMcRvkTPmp+TZVftD6c9jnCxCR+vgWv9w7k+ZP1Bj+v0knyN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3RjEvwAAAN0AAAAPAAAAAAAAAAAAAAAAAJgCAABkcnMvZG93bnJl&#10;di54bWxQSwUGAAAAAAQABAD1AAAAhAMAAAAA&#10;" filled="f" stroked="f" strokeweight=".25pt">
              <v:textbox inset="1pt,1pt,1pt,1pt">
                <w:txbxContent>
                  <w:p w:rsidR="000E780B" w:rsidRDefault="000E780B" w:rsidP="00393482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CC21C7" w:rsidRPr="009651C4">
        <w:rPr>
          <w:rFonts w:ascii="&amp;quot" w:hAnsi="&amp;quot"/>
          <w:color w:val="0D0D0D"/>
          <w:sz w:val="26"/>
          <w:szCs w:val="28"/>
        </w:rPr>
        <w:t>1.</w:t>
      </w:r>
      <w:r w:rsidR="00CC21C7">
        <w:rPr>
          <w:rFonts w:ascii="&amp;quot" w:hAnsi="&amp;quot"/>
          <w:color w:val="0D0D0D"/>
          <w:sz w:val="26"/>
          <w:szCs w:val="28"/>
        </w:rPr>
        <w:t>2</w:t>
      </w:r>
      <w:r w:rsidR="00CC21C7" w:rsidRPr="009651C4">
        <w:rPr>
          <w:rFonts w:ascii="&amp;quot" w:hAnsi="&amp;quot"/>
          <w:color w:val="0D0D0D"/>
          <w:sz w:val="26"/>
          <w:szCs w:val="28"/>
        </w:rPr>
        <w:t xml:space="preserve">  Подсчёт количества сигналов и переменных</w:t>
      </w:r>
      <w:r w:rsidR="00CC21C7" w:rsidRPr="009651C4">
        <w:rPr>
          <w:rFonts w:ascii="&amp;quot" w:hAnsi="&amp;quot"/>
          <w:color w:val="000000"/>
          <w:sz w:val="26"/>
          <w:szCs w:val="28"/>
        </w:rPr>
        <w:t xml:space="preserve"> ………</w:t>
      </w:r>
      <w:r w:rsidR="00CC21C7" w:rsidRPr="009651C4">
        <w:rPr>
          <w:rFonts w:ascii="&amp;quot" w:hAnsi="&amp;quot"/>
          <w:color w:val="0D0D0D"/>
          <w:sz w:val="26"/>
          <w:szCs w:val="28"/>
        </w:rPr>
        <w:t>3</w:t>
      </w: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tbl>
      <w:tblPr>
        <w:tblStyle w:val="ae"/>
        <w:tblW w:w="0" w:type="auto"/>
        <w:tblLook w:val="04A0"/>
      </w:tblPr>
      <w:tblGrid>
        <w:gridCol w:w="1824"/>
        <w:gridCol w:w="1986"/>
        <w:gridCol w:w="1859"/>
        <w:gridCol w:w="1866"/>
      </w:tblGrid>
      <w:tr w:rsidR="00900DB2" w:rsidTr="00900DB2">
        <w:tc>
          <w:tcPr>
            <w:tcW w:w="1824" w:type="dxa"/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№</w:t>
            </w:r>
          </w:p>
        </w:tc>
        <w:tc>
          <w:tcPr>
            <w:tcW w:w="1986" w:type="dxa"/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наименование</w:t>
            </w:r>
          </w:p>
        </w:tc>
        <w:tc>
          <w:tcPr>
            <w:tcW w:w="1859" w:type="dxa"/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количество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обозначение</w:t>
            </w:r>
          </w:p>
        </w:tc>
      </w:tr>
      <w:tr w:rsidR="00900DB2" w:rsidTr="00900DB2">
        <w:trPr>
          <w:trHeight w:val="69"/>
        </w:trPr>
        <w:tc>
          <w:tcPr>
            <w:tcW w:w="1824" w:type="dxa"/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986" w:type="dxa"/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 w:rsidRPr="00900DB2">
              <w:rPr>
                <w:rFonts w:eastAsia="Times New Roman"/>
                <w:szCs w:val="28"/>
              </w:rPr>
              <w:t>Датчик уровня 1 на объекте ТЗ</w:t>
            </w:r>
          </w:p>
        </w:tc>
        <w:tc>
          <w:tcPr>
            <w:tcW w:w="1859" w:type="dxa"/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900DB2" w:rsidRPr="00CC21C7" w:rsidRDefault="00CC21C7" w:rsidP="00900DB2">
            <w:pPr>
              <w:spacing w:line="360" w:lineRule="auto"/>
              <w:jc w:val="center"/>
              <w:rPr>
                <w:rFonts w:eastAsia="Times New Roman"/>
                <w:b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L1I</w:t>
            </w:r>
          </w:p>
        </w:tc>
      </w:tr>
      <w:tr w:rsidR="00900DB2" w:rsidTr="00900DB2">
        <w:trPr>
          <w:trHeight w:val="69"/>
        </w:trPr>
        <w:tc>
          <w:tcPr>
            <w:tcW w:w="1824" w:type="dxa"/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2</w:t>
            </w:r>
          </w:p>
        </w:tc>
        <w:tc>
          <w:tcPr>
            <w:tcW w:w="1986" w:type="dxa"/>
          </w:tcPr>
          <w:p w:rsidR="00900DB2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szCs w:val="28"/>
              </w:rPr>
              <w:t>Датчик уровня 2</w:t>
            </w:r>
            <w:r w:rsidRPr="00900DB2">
              <w:rPr>
                <w:rFonts w:eastAsia="Times New Roman"/>
                <w:szCs w:val="28"/>
              </w:rPr>
              <w:t xml:space="preserve"> на объекте ТЗ</w:t>
            </w:r>
          </w:p>
        </w:tc>
        <w:tc>
          <w:tcPr>
            <w:tcW w:w="1859" w:type="dxa"/>
          </w:tcPr>
          <w:p w:rsidR="00900DB2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900DB2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L2I</w:t>
            </w:r>
          </w:p>
        </w:tc>
      </w:tr>
      <w:tr w:rsidR="00900DB2" w:rsidTr="00900DB2">
        <w:trPr>
          <w:trHeight w:val="69"/>
        </w:trPr>
        <w:tc>
          <w:tcPr>
            <w:tcW w:w="1824" w:type="dxa"/>
          </w:tcPr>
          <w:p w:rsidR="00900DB2" w:rsidRDefault="00900DB2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3</w:t>
            </w:r>
          </w:p>
        </w:tc>
        <w:tc>
          <w:tcPr>
            <w:tcW w:w="1986" w:type="dxa"/>
          </w:tcPr>
          <w:p w:rsidR="00900DB2" w:rsidRDefault="00CC21C7" w:rsidP="00CC21C7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Датчик уровня </w:t>
            </w:r>
            <w:r w:rsidRPr="00CC21C7">
              <w:rPr>
                <w:rFonts w:eastAsia="Times New Roman"/>
                <w:szCs w:val="28"/>
              </w:rPr>
              <w:t>3</w:t>
            </w:r>
            <w:r w:rsidRPr="00900DB2">
              <w:rPr>
                <w:rFonts w:eastAsia="Times New Roman"/>
                <w:szCs w:val="28"/>
              </w:rPr>
              <w:t xml:space="preserve"> на объекте ТЗ</w:t>
            </w:r>
          </w:p>
        </w:tc>
        <w:tc>
          <w:tcPr>
            <w:tcW w:w="1859" w:type="dxa"/>
          </w:tcPr>
          <w:p w:rsidR="00900DB2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900DB2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L3I</w:t>
            </w:r>
          </w:p>
        </w:tc>
      </w:tr>
      <w:tr w:rsidR="00CC21C7" w:rsidTr="00900DB2">
        <w:trPr>
          <w:trHeight w:val="69"/>
        </w:trPr>
        <w:tc>
          <w:tcPr>
            <w:tcW w:w="1824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986" w:type="dxa"/>
          </w:tcPr>
          <w:p w:rsidR="00CC21C7" w:rsidRDefault="00CC21C7" w:rsidP="00CC21C7">
            <w:pPr>
              <w:spacing w:line="360" w:lineRule="auto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Датчик уровня 2</w:t>
            </w:r>
            <w:r w:rsidRPr="00900DB2">
              <w:rPr>
                <w:rFonts w:eastAsia="Times New Roman"/>
                <w:szCs w:val="28"/>
              </w:rPr>
              <w:t xml:space="preserve"> на объекте ТЗ</w:t>
            </w:r>
          </w:p>
        </w:tc>
        <w:tc>
          <w:tcPr>
            <w:tcW w:w="1859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L4I</w:t>
            </w:r>
          </w:p>
        </w:tc>
      </w:tr>
      <w:tr w:rsidR="00CC21C7" w:rsidTr="00900DB2">
        <w:trPr>
          <w:trHeight w:val="69"/>
        </w:trPr>
        <w:tc>
          <w:tcPr>
            <w:tcW w:w="1824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986" w:type="dxa"/>
          </w:tcPr>
          <w:p w:rsidR="00CC21C7" w:rsidRDefault="00CC21C7" w:rsidP="00CC21C7">
            <w:pPr>
              <w:spacing w:line="360" w:lineRule="auto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Датчик уровня </w:t>
            </w:r>
            <w:r w:rsidRPr="00CC21C7">
              <w:rPr>
                <w:rFonts w:eastAsia="Times New Roman"/>
                <w:szCs w:val="28"/>
              </w:rPr>
              <w:t>3</w:t>
            </w:r>
            <w:r w:rsidRPr="00900DB2">
              <w:rPr>
                <w:rFonts w:eastAsia="Times New Roman"/>
                <w:szCs w:val="28"/>
              </w:rPr>
              <w:t xml:space="preserve"> на объекте ТЗ</w:t>
            </w:r>
          </w:p>
        </w:tc>
        <w:tc>
          <w:tcPr>
            <w:tcW w:w="1859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L5I</w:t>
            </w:r>
          </w:p>
        </w:tc>
      </w:tr>
      <w:tr w:rsidR="00CC21C7" w:rsidTr="00900DB2">
        <w:trPr>
          <w:trHeight w:val="69"/>
        </w:trPr>
        <w:tc>
          <w:tcPr>
            <w:tcW w:w="1824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986" w:type="dxa"/>
          </w:tcPr>
          <w:p w:rsidR="00CC21C7" w:rsidRDefault="00CC21C7" w:rsidP="00CC21C7">
            <w:pPr>
              <w:spacing w:line="360" w:lineRule="auto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Датчик уровня 1</w:t>
            </w:r>
            <w:r w:rsidRPr="00900DB2">
              <w:rPr>
                <w:rFonts w:eastAsia="Times New Roman"/>
                <w:szCs w:val="28"/>
              </w:rPr>
              <w:t xml:space="preserve"> на объекте ТЗ</w:t>
            </w:r>
          </w:p>
        </w:tc>
        <w:tc>
          <w:tcPr>
            <w:tcW w:w="1859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L6I</w:t>
            </w:r>
          </w:p>
        </w:tc>
      </w:tr>
      <w:tr w:rsidR="00CC21C7" w:rsidTr="00900DB2">
        <w:trPr>
          <w:trHeight w:val="69"/>
        </w:trPr>
        <w:tc>
          <w:tcPr>
            <w:tcW w:w="1824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986" w:type="dxa"/>
          </w:tcPr>
          <w:p w:rsidR="00CC21C7" w:rsidRDefault="00CC21C7" w:rsidP="00CC21C7">
            <w:pPr>
              <w:spacing w:line="360" w:lineRule="auto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Датчик уровня 2</w:t>
            </w:r>
            <w:r w:rsidRPr="00900DB2">
              <w:rPr>
                <w:rFonts w:eastAsia="Times New Roman"/>
                <w:szCs w:val="28"/>
              </w:rPr>
              <w:t xml:space="preserve"> на объекте ТЗ</w:t>
            </w:r>
          </w:p>
        </w:tc>
        <w:tc>
          <w:tcPr>
            <w:tcW w:w="1859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L7I</w:t>
            </w:r>
          </w:p>
        </w:tc>
      </w:tr>
      <w:tr w:rsidR="00CC21C7" w:rsidTr="00900DB2">
        <w:trPr>
          <w:trHeight w:val="69"/>
        </w:trPr>
        <w:tc>
          <w:tcPr>
            <w:tcW w:w="1824" w:type="dxa"/>
          </w:tcPr>
          <w:p w:rsid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986" w:type="dxa"/>
          </w:tcPr>
          <w:p w:rsidR="00CC21C7" w:rsidRDefault="00CC21C7" w:rsidP="00CC21C7">
            <w:pPr>
              <w:spacing w:line="360" w:lineRule="auto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Датчик уровня 1</w:t>
            </w:r>
            <w:r w:rsidRPr="00900DB2">
              <w:rPr>
                <w:rFonts w:eastAsia="Times New Roman"/>
                <w:szCs w:val="28"/>
              </w:rPr>
              <w:t xml:space="preserve"> на объекте ТЗ</w:t>
            </w:r>
          </w:p>
        </w:tc>
        <w:tc>
          <w:tcPr>
            <w:tcW w:w="1859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L8I</w:t>
            </w:r>
          </w:p>
        </w:tc>
      </w:tr>
      <w:tr w:rsidR="00CC21C7" w:rsidTr="00900DB2">
        <w:trPr>
          <w:trHeight w:val="69"/>
        </w:trPr>
        <w:tc>
          <w:tcPr>
            <w:tcW w:w="1824" w:type="dxa"/>
          </w:tcPr>
          <w:p w:rsid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986" w:type="dxa"/>
          </w:tcPr>
          <w:p w:rsidR="00CC21C7" w:rsidRDefault="00CC21C7" w:rsidP="00CC21C7">
            <w:pPr>
              <w:spacing w:line="360" w:lineRule="auto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Датчик уровня </w:t>
            </w:r>
            <w:r w:rsidRPr="00CC21C7">
              <w:rPr>
                <w:rFonts w:eastAsia="Times New Roman"/>
                <w:szCs w:val="28"/>
              </w:rPr>
              <w:t>3</w:t>
            </w:r>
            <w:r w:rsidRPr="00900DB2">
              <w:rPr>
                <w:rFonts w:eastAsia="Times New Roman"/>
                <w:szCs w:val="28"/>
              </w:rPr>
              <w:t xml:space="preserve"> на объекте ТЗ</w:t>
            </w:r>
          </w:p>
        </w:tc>
        <w:tc>
          <w:tcPr>
            <w:tcW w:w="1859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  <w:lang w:val="en-US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  <w:lang w:val="en-US"/>
              </w:rPr>
              <w:t>L9I</w:t>
            </w:r>
          </w:p>
        </w:tc>
      </w:tr>
      <w:tr w:rsidR="00CC21C7" w:rsidTr="00393482">
        <w:trPr>
          <w:trHeight w:val="69"/>
        </w:trPr>
        <w:tc>
          <w:tcPr>
            <w:tcW w:w="3810" w:type="dxa"/>
            <w:gridSpan w:val="2"/>
          </w:tcPr>
          <w:p w:rsidR="00CC21C7" w:rsidRPr="00CC21C7" w:rsidRDefault="00CC21C7" w:rsidP="00CC21C7">
            <w:pPr>
              <w:spacing w:line="360" w:lineRule="auto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ИТОГО</w:t>
            </w:r>
          </w:p>
        </w:tc>
        <w:tc>
          <w:tcPr>
            <w:tcW w:w="1859" w:type="dxa"/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9</w:t>
            </w:r>
          </w:p>
        </w:tc>
        <w:tc>
          <w:tcPr>
            <w:tcW w:w="1866" w:type="dxa"/>
            <w:tcBorders>
              <w:right w:val="single" w:sz="4" w:space="0" w:color="auto"/>
            </w:tcBorders>
          </w:tcPr>
          <w:p w:rsidR="00CC21C7" w:rsidRPr="00CC21C7" w:rsidRDefault="00CC21C7" w:rsidP="007D4BA5">
            <w:pPr>
              <w:spacing w:line="360" w:lineRule="auto"/>
              <w:jc w:val="center"/>
              <w:rPr>
                <w:rFonts w:eastAsia="Times New Roman"/>
                <w:sz w:val="28"/>
                <w:szCs w:val="28"/>
              </w:rPr>
            </w:pPr>
          </w:p>
        </w:tc>
      </w:tr>
    </w:tbl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BA50D8" w:rsidRDefault="00BA50D8" w:rsidP="00BA50D8">
      <w:pPr>
        <w:spacing w:line="360" w:lineRule="auto"/>
        <w:rPr>
          <w:rFonts w:eastAsia="Times New Roman"/>
        </w:rPr>
      </w:pPr>
    </w:p>
    <w:p w:rsidR="004E429F" w:rsidRPr="000D1D45" w:rsidRDefault="004E429F" w:rsidP="00BA50D8">
      <w:pPr>
        <w:spacing w:line="360" w:lineRule="auto"/>
        <w:rPr>
          <w:rFonts w:eastAsia="Times New Roman"/>
          <w:lang w:val="en-US"/>
        </w:rPr>
      </w:pPr>
    </w:p>
    <w:p w:rsidR="00DD2D49" w:rsidRDefault="00DD2D49" w:rsidP="00C277E2">
      <w:pPr>
        <w:rPr>
          <w:rFonts w:ascii="&amp;quot" w:hAnsi="&amp;quot" w:hint="eastAsia"/>
          <w:color w:val="000000"/>
          <w:sz w:val="26"/>
          <w:szCs w:val="28"/>
        </w:rPr>
      </w:pPr>
    </w:p>
    <w:p w:rsidR="00B4757F" w:rsidRPr="00DD2D49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bookmarkStart w:id="0" w:name="_GoBack"/>
      <w:r w:rsidRPr="00C116B0">
        <w:rPr>
          <w:rFonts w:eastAsia="Times New Roman" w:hint="eastAsia"/>
          <w:noProof/>
          <w:sz w:val="20"/>
          <w:szCs w:val="28"/>
        </w:rPr>
        <w:lastRenderedPageBreak/>
        <w:pict>
          <v:group id="_x0000_s1156" style="position:absolute;margin-left:52.6pt;margin-top:27.15pt;width:518.8pt;height:802.3pt;z-index:2518353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" o:allowincell="f">
            <v:rect id="Rectangle 390" o:spid="_x0000_s115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szFMIA&#10;AADdAAAADwAAAGRycy9kb3ducmV2LnhtbERPzYrCMBC+C/sOYRb2pqk9iHaNUheEPYnWPsDQzLbF&#10;ZlKb2NZ9eiMI3ubj+531djSN6KlztWUF81kEgriwuuZSQX7eT5cgnEfW2FgmBXdysN18TNaYaDvw&#10;ifrMlyKEsEtQQeV9m0jpiooMupltiQP3ZzuDPsCulLrDIYSbRsZRtJAGaw4NFbb0U1FxyW5GwcWP&#10;/SEts//9Kt+tiuMuHW7XVKmvzzH9BuFp9G/xy/2rw/xFHMPzm3CC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SzMUwgAAAN0AAAAPAAAAAAAAAAAAAAAAAJgCAABkcnMvZG93&#10;bnJldi54bWxQSwUGAAAAAAQABAD1AAAAhwMAAAAA&#10;" filled="f" strokeweight="2pt"/>
            <v:line id="Line 391" o:spid="_x0000_s115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UwJ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2f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MNTAnvgAAAN0AAAAPAAAAAAAAAAAAAAAAAKEC&#10;AABkcnMvZG93bnJldi54bWxQSwUGAAAAAAQABAD5AAAAjAMAAAAA&#10;" strokeweight="2pt"/>
            <v:line id="Line 392" o:spid="_x0000_s115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yoU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2f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3KhTvgAAAN0AAAAPAAAAAAAAAAAAAAAAAKEC&#10;AABkcnMvZG93bnJldi54bWxQSwUGAAAAAAQABAD5AAAAjAMAAAAA&#10;" strokeweight="2pt"/>
            <v:line id="Line 393" o:spid="_x0000_s116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ANy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fPp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kA3IvgAAAN0AAAAPAAAAAAAAAAAAAAAAAKEC&#10;AABkcnMvZG93bnJldi54bWxQSwUGAAAAAAQABAD5AAAAjAMAAAAA&#10;" strokeweight="2pt"/>
            <v:line id="Line 394" o:spid="_x0000_s116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KTv7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+Np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QpO/vgAAAN0AAAAPAAAAAAAAAAAAAAAAAKEC&#10;AABkcnMvZG93bnJldi54bWxQSwUGAAAAAAQABAD5AAAAjAMAAAAA&#10;" strokeweight="2pt"/>
            <v:line id="Line 395" o:spid="_x0000_s116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42J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J+O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w42JL8AAADdAAAADwAAAAAAAAAAAAAAAACh&#10;AgAAZHJzL2Rvd25yZXYueG1sUEsFBgAAAAAEAAQA+QAAAI0DAAAAAA==&#10;" strokeweight="2pt"/>
            <v:line id="Line 396" o:spid="_x0000_s116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GiVsMAAADdAAAADwAAAGRycy9kb3ducmV2LnhtbESPQYvCQAyF74L/YYiwN52uoEjXUUSo&#10;eBOrF2+xE9tiJ1M6o9Z/vzkI3hLey3tfluveNepJXag9G/idJKCIC29rLg2cT9l4ASpEZIuNZzLw&#10;pgDr1XCwxNT6Fx/pmcdSSQiHFA1UMbap1qGoyGGY+JZYtJvvHEZZu1LbDl8S7ho9TZK5dlizNFTY&#10;0rai4p4/nIH75TzLdoetPTX5xl7LLF6uN2vMz6jf/IGK1Mev+XO9t4I/nwqufCMj6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RolbDAAAA3QAAAA8AAAAAAAAAAAAA&#10;AAAAoQIAAGRycy9kb3ducmV2LnhtbFBLBQYAAAAABAAEAPkAAACRAwAAAAA=&#10;" strokeweight="2pt"/>
            <v:line id="Line 397" o:spid="_x0000_s116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0Hzb4AAADdAAAADwAAAGRycy9kb3ducmV2LnhtbERPvQrCMBDeBd8hnOCmqYKi1SgiVNzE&#10;6uJ2NmdbbC6liVrf3giC2318v7dct6YST2pcaVnBaBiBIM6sLjlXcD4lgxkI55E1VpZJwZscrFfd&#10;zhJjbV98pGfqcxFC2MWooPC+jqV0WUEG3dDWxIG72cagD7DJpW7wFcJNJcdRNJUGSw4NBda0LSi7&#10;pw+j4H45T5LdYatPVbrR1zzxl+tNK9XvtZsFCE+t/4t/7r0O86fjO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t3QfNvgAAAN0AAAAPAAAAAAAAAAAAAAAAAKEC&#10;AABkcnMvZG93bnJldi54bWxQSwUGAAAAAAQABAD5AAAAjAMAAAAA&#10;" strokeweight="2pt"/>
            <v:line id="Line 398" o:spid="_x0000_s116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teZ8YAAADdAAAADwAAAGRycy9kb3ducmV2LnhtbESPQWsCMRCF74X+hzCF3mpWBWm3RilV&#10;oeKhaPsDxs24Wd1MliTqtr/eORR6m+G9ee+b6bz3rbpQTE1gA8NBAYq4Crbh2sD31+rpGVTKyBbb&#10;wGTghxLMZ/d3UyxtuPKWLrtcKwnhVKIBl3NXap0qRx7TIHTEoh1C9JhljbW2Ea8S7ls9KoqJ9tiw&#10;NDjs6N1RddqdvYF13G9Ow9/a6T2v47L9XLwkfzTm8aF/ewWVqc//5r/rDyv4k7Hwyzcygp7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P7XmfGAAAA3QAAAA8AAAAAAAAA&#10;AAAAAAAAoQIAAGRycy9kb3ducmV2LnhtbFBLBQYAAAAABAAEAPkAAACUAwAAAAA=&#10;" strokeweight="1pt"/>
            <v:line id="Line 399" o:spid="_x0000_s116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KdF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2eTE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Wcp0WvgAAAN0AAAAPAAAAAAAAAAAAAAAAAKEC&#10;AABkcnMvZG93bnJldi54bWxQSwUGAAAAAAQABAD5AAAAjAMAAAAA&#10;" strokeweight="2pt"/>
            <v:line id="Line 400" o:spid="_x0000_s116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Vli8QAAADdAAAADwAAAGRycy9kb3ducmV2LnhtbERP22oCMRB9L/gPYYS+1awWpK5mF1EL&#10;lT4ULx8wbsbN6mayJKlu+/VNodC3OZzrLMretuJGPjSOFYxHGQjiyumGawXHw+vTC4gQkTW2jknB&#10;FwUoi8HDAnPt7ryj2z7WIoVwyFGBibHLpQyVIYth5DrixJ2dtxgT9LXUHu8p3LZykmVTabHh1GCw&#10;o5Wh6rr/tAq2/vR+HX/XRp546zftx3oW7EWpx2G/nIOI1Md/8Z/7Taf50+cJ/H6TTpD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ZWWLxAAAAN0AAAAPAAAAAAAAAAAA&#10;AAAAAKECAABkcnMvZG93bnJldi54bWxQSwUGAAAAAAQABAD5AAAAkgMAAAAA&#10;" strokeweight="1pt"/>
            <v:rect id="Rectangle 401" o:spid="_x0000_s116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BFjMIA&#10;AADdAAAADwAAAGRycy9kb3ducmV2LnhtbERPTWvDMAy9D/ofjAq7LU7XEbK0bgmDwq7NVthRxGqS&#10;NpZT20uyf18PBrvp8T613c+mFyM531lWsEpSEMS11R03Cj4/Dk85CB+QNfaWScEPedjvFg9bLLSd&#10;+EhjFRoRQ9gXqKANYSik9HVLBn1iB+LIna0zGCJ0jdQOpxhuevmcppk02HFsaHGgt5bqa/VtFJTl&#10;ZT7dqlc8eJmnLtMvuim/lHpczuUGRKA5/Iv/3O86zs/Wa/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oEWM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16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nd+MAA&#10;AADdAAAADwAAAGRycy9kb3ducmV2LnhtbERPTYvCMBC9C/sfwix403RVinaNUgTB61YFj0Mz21ab&#10;STeJ2v33RhC8zeN9znLdm1bcyPnGsoKvcQKCuLS64UrBYb8dzUH4gKyxtUwK/snDevUxWGKm7Z1/&#10;6FaESsQQ9hkqqEPoMil9WZNBP7YdceR+rTMYInSV1A7vMdy0cpIkqTTYcGyosaNNTeWluBoFeX7u&#10;j3/FArdezhOX6pmu8pNSw88+/wYRqA9v8cu903F+Op3B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Und+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7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V4Y8EA&#10;AADdAAAADwAAAGRycy9kb3ducmV2LnhtbERPTWvCQBC9F/wPywi91U1tGzS6CUEQvDZV8DhkxyQ2&#10;Oxt3V43/vlso9DaP9znrYjS9uJHznWUFr7MEBHFtdceNgv3X9mUBwgdkjb1lUvAgD0U+eVpjpu2d&#10;P+lWhUbEEPYZKmhDGDIpfd2SQT+zA3HkTtYZDBG6RmqH9xhuejlPklQa7Dg2tDjQpqX6u7oaBWV5&#10;Hg+XaolbLxeJS/W7bsqjUs/TsVyBCDSGf/Gfe6fj/PTtA36/iSfI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4FeGP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17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fmFMAA&#10;AADdAAAADwAAAGRycy9kb3ducmV2LnhtbERPS4vCMBC+L/gfwgh7W1MfFK1GKYLgdesKHodmbKvN&#10;pCZRu/9+Iwh7m4/vOatNb1rxIOcbywrGowQEcWl1w5WCn8Puaw7CB2SNrWVS8EseNuvBxwozbZ/8&#10;TY8iVCKGsM9QQR1Cl0npy5oM+pHtiCN3ts5giNBVUjt8xnDTykmSpNJgw7Ghxo62NZXX4m4U5Pml&#10;P96KBe68nCcu1TNd5SelPod9vgQRqA//4rd7r+P8dJrC65t4gl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tfmF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17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tDj8EA&#10;AADdAAAADwAAAGRycy9kb3ducmV2LnhtbERPTWvCQBC9C/6HZQq96aatRBvdhFAQejUq9DhkxyRt&#10;djbubjX9911B8DaP9zmbYjS9uJDznWUFL/MEBHFtdceNgsN+O1uB8AFZY2+ZFPyRhyKfTjaYaXvl&#10;HV2q0IgYwj5DBW0IQyalr1sy6Od2II7cyTqDIULXSO3wGsNNL1+TJJUGO44NLQ700VL9U/0aBWX5&#10;PR7P1TtuvVwlLtUL3ZRfSj0/jeUaRKAxPMR396eO89O3Jdy+iSfI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Q4/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7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TX/cQA&#10;AADdAAAADwAAAGRycy9kb3ducmV2LnhtbESPQWvCQBCF7wX/wzKCt7qxlqCpq4SC4NW0gschO03S&#10;Zmfj7qrx33cOhd5meG/e+2azG12vbhRi59nAYp6BIq697bgx8Pmxf16BignZYu+ZDDwowm47edpg&#10;Yf2dj3SrUqMkhGOBBtqUhkLrWLfkMM79QCzalw8Ok6yh0TbgXcJdr1+yLNcOO5aGFgd6b6n+qa7O&#10;QFl+j6dLtcZ91Kss5PbVNuXZmNl0LN9AJRrTv/nv+mAFP18KrnwjI+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E1/3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7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hyZsIA&#10;AADdAAAADwAAAGRycy9kb3ducmV2LnhtbERPTWvDMAy9F/YfjAa9Nc66EdK0bgmDwK7LWthRxFqS&#10;LpYz203Tfz8PBr3p8T61O8xmEBM531tW8JSkIIgbq3tuFRw/qlUOwgdkjYNlUnAjD4f9w2KHhbZX&#10;fqepDq2IIewLVNCFMBZS+qYjgz6xI3HkvqwzGCJ0rdQOrzHcDHKdppk02HNs6HCk146a7/piFJTl&#10;eT791BusvMxTl+kX3ZafSi0f53ILItAc7uJ/95uO87PnDfx9E0+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SHJm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17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SohsMA&#10;AADdAAAADwAAAGRycy9kb3ducmV2LnhtbESPQWvCQBCF7wX/wzKCt7ppkaCpqwRB8GragschOyZp&#10;s7Nxd6vx3zsHobcZ3pv3vllvR9erK4XYeTbwNs9AEdfedtwY+Prcvy5BxYRssfdMBu4UYbuZvKyx&#10;sP7GR7pWqVESwrFAA21KQ6F1rFtyGOd+IBbt7IPDJGtotA14k3DX6/csy7XDjqWhxYF2LdW/1Z8z&#10;UJY/4/elWuE+6mUWcruwTXkyZjYdyw9Qicb0b35eH6zg5wvhl29kBL1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Sohs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bookmarkEnd w:id="0"/>
      <w:r w:rsidR="00C277E2" w:rsidRPr="009651C4">
        <w:rPr>
          <w:rFonts w:ascii="&amp;quot" w:hAnsi="&amp;quot"/>
          <w:color w:val="000000"/>
          <w:sz w:val="26"/>
          <w:szCs w:val="28"/>
        </w:rPr>
        <w:t>2       Анализ объекта автоматизации</w:t>
      </w:r>
    </w:p>
    <w:p w:rsidR="00D27ED9" w:rsidRDefault="00F334D2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&amp;quot" w:hAnsi="&amp;quot"/>
          <w:color w:val="000000"/>
          <w:sz w:val="26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6pt;height:146.8pt">
            <v:imagedata r:id="rId10" o:title="Screenshot 2025-11-07 140636"/>
          </v:shape>
        </w:pict>
      </w:r>
    </w:p>
    <w:p w:rsidR="00D27ED9" w:rsidRDefault="00D27ED9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/>
          <w:color w:val="000000"/>
          <w:sz w:val="26"/>
          <w:szCs w:val="28"/>
        </w:rPr>
        <w:t xml:space="preserve">Рис1. </w:t>
      </w:r>
      <w:r w:rsidRPr="00D27ED9">
        <w:rPr>
          <w:rFonts w:ascii="&amp;quot" w:hAnsi="&amp;quot"/>
          <w:color w:val="000000"/>
          <w:sz w:val="26"/>
          <w:szCs w:val="28"/>
        </w:rPr>
        <w:t>Подача и откусывание стержня</w:t>
      </w:r>
    </w:p>
    <w:p w:rsidR="005917EC" w:rsidRPr="005917EC" w:rsidRDefault="005917EC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  <w:lang w:val="en-US"/>
        </w:rPr>
      </w:pPr>
    </w:p>
    <w:p w:rsidR="00D27ED9" w:rsidRDefault="00F334D2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&amp;quot" w:hAnsi="&amp;quot"/>
          <w:color w:val="000000"/>
          <w:sz w:val="26"/>
          <w:szCs w:val="28"/>
        </w:rPr>
        <w:pict>
          <v:shape id="_x0000_i1026" type="#_x0000_t75" style="width:321.2pt;height:277.4pt">
            <v:imagedata r:id="rId11" o:title="Screenshot 2025-11-07 140733"/>
          </v:shape>
        </w:pict>
      </w:r>
    </w:p>
    <w:p w:rsidR="00B4757F" w:rsidRPr="00DD2D49" w:rsidRDefault="00D27ED9" w:rsidP="000D1D45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 w:rsidRPr="00D27ED9">
        <w:rPr>
          <w:rFonts w:ascii="&amp;quot" w:hAnsi="&amp;quot"/>
          <w:color w:val="000000"/>
          <w:sz w:val="26"/>
          <w:szCs w:val="28"/>
        </w:rPr>
        <w:t>Рис2. прижим и приваревание арматуры к решётке</w:t>
      </w:r>
      <w:r w:rsidR="00B4757F"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C277E2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eastAsia="Times New Roman" w:hint="eastAsia"/>
          <w:noProof/>
          <w:sz w:val="20"/>
          <w:szCs w:val="28"/>
        </w:rPr>
        <w:lastRenderedPageBreak/>
        <w:pict>
          <v:group id="_x0000_s1176" style="position:absolute;margin-left:52.35pt;margin-top:26.85pt;width:518.8pt;height:802.3pt;z-index:2518374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" o:allowincell="f">
            <v:rect id="Rectangle 390" o:spid="_x0000_s117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TWtMIA&#10;AADdAAAADwAAAGRycy9kb3ducmV2LnhtbERPzYrCMBC+L/gOYQRva6qIbKtRqiB4Erf6AEMztsVm&#10;UpvYdvfpjbCwt/n4fme9HUwtOmpdZVnBbBqBIM6trrhQcL0cPr9AOI+ssbZMCn7IwXYz+lhjom3P&#10;39RlvhAhhF2CCkrvm0RKl5dk0E1tQxy4m20N+gDbQuoW+xBuajmPoqU0WHFoKLGhfUn5PXsaBXc/&#10;dKe0yH4P8XUX5+dd2j8fqVKT8ZCuQHga/L/4z33UYf5yMYf3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lNa0wgAAAN0AAAAPAAAAAAAAAAAAAAAAAJgCAABkcnMvZG93&#10;bnJldi54bWxQSwUGAAAAAAQABAD1AAAAhwMAAAAA&#10;" filled="f" strokeweight="2pt"/>
            <v:line id="Line 391" o:spid="_x0000_s117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rVh8EAAADdAAAADwAAAGRycy9kb3ducmV2LnhtbERPS4vCMBC+C/6HMII3TX0i1SgidNnb&#10;YvXibdpMH9hMSpPV7r/fCIK3+fieszv0phEP6lxtWcFsGoEgzq2uuVRwvSSTDQjnkTU2lknBHzk4&#10;7IeDHcbaPvlMj9SXIoSwi1FB5X0bS+nyigy6qW2JA1fYzqAPsCul7vAZwk0j51G0lgZrDg0VtnSq&#10;KL+nv0bB/XZdJV8/J31p0qPOysTfskIrNR71xy0IT73/iN/ubx3mr5cLeH0TTpD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6tWHwQAAAN0AAAAPAAAAAAAAAAAAAAAA&#10;AKECAABkcnMvZG93bnJldi54bWxQSwUGAAAAAAQABAD5AAAAjwMAAAAA&#10;" strokeweight="2pt"/>
            <v:line id="Line 392" o:spid="_x0000_s117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gNN8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2eT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eA03zvgAAAN0AAAAPAAAAAAAAAAAAAAAAAKEC&#10;AABkcnMvZG93bnJldi54bWxQSwUGAAAAAAQABAD5AAAAjAMAAAAA&#10;" strokeweight="2pt"/>
            <v:line id="Line 393" o:spid="_x0000_s118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/oa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2eT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xT+hovgAAAN0AAAAPAAAAAAAAAAAAAAAAAKEC&#10;AABkcnMvZG93bnJldi54bWxQSwUGAAAAAAQABAD5AAAAjAMAAAAA&#10;" strokeweight="2pt"/>
            <v:line id="Line 394" o:spid="_x0000_s118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12H8IAAADdAAAADwAAAGRycy9kb3ducmV2LnhtbERPTWvCQBC9F/wPywi9NRulDRJdJQQi&#10;3kqjl9zG7JgEs7Mhu2r8926h0Ns83udsdpPpxZ1G11lWsIhiEMS11R03Ck7H4mMFwnlkjb1lUvAk&#10;B7vt7G2DqbYP/qF76RsRQtilqKD1fkildHVLBl1kB+LAXexo0Ac4NlKP+AjhppfLOE6kwY5DQ4sD&#10;5S3V1/JmFFyr01ex/871sS8zfW4KX50vWqn3+ZStQXia/L/4z33QYX7ymcDvN+EEuX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Z12H8IAAADdAAAADwAAAAAAAAAAAAAA&#10;AAChAgAAZHJzL2Rvd25yZXYueG1sUEsFBgAAAAAEAAQA+QAAAJADAAAAAA==&#10;" strokeweight="2pt"/>
            <v:line id="Line 395" o:spid="_x0000_s118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HThMEAAADdAAAADwAAAGRycy9kb3ducmV2LnhtbERPTYvCMBC9C/6HMII3TZXVXapRROji&#10;TWy9eBubsS02k9JErf/eCIK3ebzPWa47U4s7ta6yrGAyjkAQ51ZXXCg4ZsnoD4TzyBpry6TgSQ7W&#10;q35vibG2Dz7QPfWFCCHsYlRQet/EUrq8JINubBviwF1sa9AH2BZSt/gI4aaW0yiaS4MVh4YSG9qW&#10;lF/Tm1FwPR1nyf9+q7M63ehzkfjT+aKVGg66zQKEp85/xR/3Tof5859feH8TTp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0dOEwQAAAN0AAAAPAAAAAAAAAAAAAAAA&#10;AKECAABkcnMvZG93bnJldi54bWxQSwUGAAAAAAQABAD5AAAAjwMAAAAA&#10;" strokeweight="2pt"/>
            <v:line id="Line 396" o:spid="_x0000_s118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5H9sQAAADdAAAADwAAAGRycy9kb3ducmV2LnhtbESPQYvCQAyF74L/YYiwN50qKlIdRYQu&#10;3patvXiLndgWO5nSmdXuv98cFrwlvJf3vuwOg2vVk/rQeDYwnyWgiEtvG64MFJdsugEVIrLF1jMZ&#10;+KUAh/14tMPU+hd/0zOPlZIQDikaqGPsUq1DWZPDMPMdsWh33zuMsvaVtj2+JNy1epEka+2wYWmo&#10;saNTTeUj/3EGHtdilX1+neylzY/2VmXxertbYz4mw3ELKtIQ3+b/67MV/PVScOUbGUHv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Tkf2xAAAAN0AAAAPAAAAAAAAAAAA&#10;AAAAAKECAABkcnMvZG93bnJldi54bWxQSwUGAAAAAAQABAD5AAAAkgMAAAAA&#10;" strokeweight="2pt"/>
            <v:line id="Line 397" o:spid="_x0000_s118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LibcEAAADdAAAADwAAAGRycy9kb3ducmV2LnhtbERPTYvCMBC9C/6HMII3TZVVdqtRROji&#10;TWy9eBubsS02k9JErf/eCIK3ebzPWa47U4s7ta6yrGAyjkAQ51ZXXCg4ZsnoF4TzyBpry6TgSQ7W&#10;q35vibG2Dz7QPfWFCCHsYlRQet/EUrq8JINubBviwF1sa9AH2BZSt/gI4aaW0yiaS4MVh4YSG9qW&#10;lF/Tm1FwPR1nyf9+q7M63ehzkfjT+aKVGg66zQKEp85/xR/3Tof5858/eH8TTp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AuJtwQAAAN0AAAAPAAAAAAAAAAAAAAAA&#10;AKECAABkcnMvZG93bnJldi54bWxQSwUGAAAAAAQABAD5AAAAjwMAAAAA&#10;" strokeweight="2pt"/>
            <v:line id="Line 398" o:spid="_x0000_s118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S7x8YAAADdAAAADwAAAGRycy9kb3ducmV2LnhtbESPQWsCMRCF74X+hzCF3mpWQWm3RilV&#10;oeKhaPsDxs24Wd1MliTqtr/eORR6m+G9ee+b6bz3rbpQTE1gA8NBAYq4Crbh2sD31+rpGVTKyBbb&#10;wGTghxLMZ/d3UyxtuPKWLrtcKwnhVKIBl3NXap0qRx7TIHTEoh1C9JhljbW2Ea8S7ls9KoqJ9tiw&#10;NDjs6N1RddqdvYF13G9Ow9/a6T2v47L9XLwkfzTm8aF/ewWVqc//5r/rDyv4k7Hwyzcygp7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4ku8fGAAAA3QAAAA8AAAAAAAAA&#10;AAAAAAAAoQIAAGRycy9kb3ducmV2LnhtbFBLBQYAAAAABAAEAPkAAACUAwAAAAA=&#10;" strokeweight="1pt"/>
            <v:line id="Line 399" o:spid="_x0000_s11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14t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fPZ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LrXi2vgAAAN0AAAAPAAAAAAAAAAAAAAAAAKEC&#10;AABkcnMvZG93bnJldi54bWxQSwUGAAAAAAQABAD5AAAAjAMAAAAA&#10;" strokeweight="2pt"/>
            <v:line id="Line 400" o:spid="_x0000_s118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qAK8QAAADdAAAADwAAAGRycy9kb3ducmV2LnhtbERP22oCMRB9L/gPYYS+1axCpa5mF1EL&#10;lT4ULx8wbsbN6mayJKlu+/VNodC3OZzrLMretuJGPjSOFYxHGQjiyumGawXHw+vTC4gQkTW2jknB&#10;FwUoi8HDAnPt7ryj2z7WIoVwyFGBibHLpQyVIYth5DrixJ2dtxgT9LXUHu8p3LZykmVTabHh1GCw&#10;o5Wh6rr/tAq2/vR+HX/XRp546zftx3oW7EWpx2G/nIOI1Md/8Z/7Taf50+cJ/H6TTpD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uoArxAAAAN0AAAAPAAAAAAAAAAAA&#10;AAAAAKECAABkcnMvZG93bnJldi54bWxQSwUGAAAAAAQABAD5AAAAkgMAAAAA&#10;" strokeweight="1pt"/>
            <v:rect id="Rectangle 401" o:spid="_x0000_s118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+gLMEA&#10;AADdAAAADwAAAGRycy9kb3ducmV2LnhtbERPTWvCQBC9F/wPywi91U1tGzS6CUEQvDZV8DhkxyQ2&#10;Oxt3V43/vlso9DaP9znrYjS9uJHznWUFr7MEBHFtdceNgv3X9mUBwgdkjb1lUvAgD0U+eVpjpu2d&#10;P+lWhUbEEPYZKmhDGDIpfd2SQT+zA3HkTtYZDBG6RmqH9xhuejlPklQa7Dg2tDjQpqX6u7oaBWV5&#10;Hg+XaolbLxeJS/W7bsqjUs/TsVyBCDSGf/Gfe6fj/PTjDX6/iSfI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N/oCz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18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Y4WMIA&#10;AADdAAAADwAAAGRycy9kb3ducmV2LnhtbERPTWvDMAy9D/ofjAq7LU5HF7K0bgmDwq7NVthRxGqS&#10;NpZT20uyf18PBrvp8T613c+mFyM531lWsEpSEMS11R03Cj4/Dk85CB+QNfaWScEPedjvFg9bLLSd&#10;+EhjFRoRQ9gXqKANYSik9HVLBn1iB+LIna0zGCJ0jdQOpxhuevmcppk02HFsaHGgt5bqa/VtFJTl&#10;ZT7dqlc8eJmnLtNr3ZRfSj0u53IDItAc/sV/7ncd52cva/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ljhY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9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qdw8AA&#10;AADdAAAADwAAAGRycy9kb3ducmV2LnhtbERPTYvCMBC9C/sfwix403RFi3aNUgTB61YFj0Mz21ab&#10;STeJ2v33RhC8zeN9znLdm1bcyPnGsoKvcQKCuLS64UrBYb8dzUH4gKyxtUwK/snDevUxWGKm7Z1/&#10;6FaESsQQ9hkqqEPoMil9WZNBP7YdceR+rTMYInSV1A7vMdy0cpIkqTTYcGyosaNNTeWluBoFeX7u&#10;j3/FArdezhOX6qmu8pNSw88+/wYRqA9v8cu903F+OpvB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9qdw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19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gDtMAA&#10;AADdAAAADwAAAGRycy9kb3ducmV2LnhtbERPTYvCMBC9L/gfwgh7W1NFi1ajFEHwunUFj0MzttVm&#10;UpOo3X+/EYS9zeN9zmrTm1Y8yPnGsoLxKAFBXFrdcKXg57D7moPwAVlja5kU/JKHzXrwscJM2yd/&#10;06MIlYgh7DNUUIfQZVL6siaDfmQ74sidrTMYInSV1A6fMdy0cpIkqTTYcGyosaNtTeW1uBsFeX7p&#10;j7digTsv54lL9VRX+Umpz2GfL0EE6sO/+O3e6zg/naXw+iaeIN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gDt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19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SmL8EA&#10;AADdAAAADwAAAGRycy9kb3ducmV2LnhtbERPTWvCQBC9C/6HZQq96aalRhvdhFAQejUq9DhkxyRt&#10;djbubjX9911B8DaP9zmbYjS9uJDznWUFL/MEBHFtdceNgsN+O1uB8AFZY2+ZFPyRhyKfTjaYaXvl&#10;HV2q0IgYwj5DBW0IQyalr1sy6Od2II7cyTqDIULXSO3wGsNNL1+TJJUGO44NLQ700VL9U/0aBWX5&#10;PR7P1TtuvVwlLtVvuim/lHp+Gss1iEBjeIjv7k8d56eLJdy+iSfI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pi/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9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syXcQA&#10;AADdAAAADwAAAGRycy9kb3ducmV2LnhtbESPQWvCQBCF7wX/wzKCt7qx2KCpq4SC4NW0gschO03S&#10;Zmfj7qrx33cOhd5meG/e+2azG12vbhRi59nAYp6BIq697bgx8Pmxf16BignZYu+ZDDwowm47edpg&#10;Yf2dj3SrUqMkhGOBBtqUhkLrWLfkMM79QCzalw8Ok6yh0TbgXcJdr1+yLNcOO5aGFgd6b6n+qa7O&#10;QFl+j6dLtcZ91Kss5HZpm/JszGw6lm+gEo3p3/x3fbCCn78KrnwjI+jt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bMl3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9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eXxsIA&#10;AADdAAAADwAAAGRycy9kb3ducmV2LnhtbERPTWvDMAy9F/YfjAa9Nc7KFtK0bgmDwK7LWthRxFqS&#10;LpYz203Tfz8PBr3p8T61O8xmEBM531tW8JSkIIgbq3tuFRw/qlUOwgdkjYNlUnAjD4f9w2KHhbZX&#10;fqepDq2IIewLVNCFMBZS+qYjgz6xI3HkvqwzGCJ0rdQOrzHcDHKdppk02HNs6HCk146a7/piFJTl&#10;eT791BusvMxTl+ln3ZafSi0f53ILItAc7uJ/95uO87OXDfx9E0+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l5fG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19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H05sMA&#10;AADdAAAADwAAAGRycy9kb3ducmV2LnhtbESPQWvCQBCF7wX/wzJCb3VjkaDRVUJB6NW0BY9Ddkyi&#10;2dm4u9X03zsHobcZ3pv3vtnsRterG4XYeTYwn2WgiGtvO24MfH/t35agYkK22HsmA38UYbedvGyw&#10;sP7OB7pVqVESwrFAA21KQ6F1rFtyGGd+IBbt5IPDJGtotA14l3DX6/csy7XDjqWhxYE+Wqov1a8z&#10;UJbn8edarXAf9TILuV3Ypjwa8zodyzWoRGP6Nz+vP63g57nwyzcygt4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H05s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C277E2" w:rsidRPr="009651C4">
        <w:rPr>
          <w:rFonts w:ascii="&amp;quot" w:hAnsi="&amp;quot"/>
          <w:color w:val="000000"/>
          <w:sz w:val="26"/>
          <w:szCs w:val="28"/>
        </w:rPr>
        <w:t>2.1.1   Структурная схема..............................................................4</w:t>
      </w:r>
    </w:p>
    <w:p w:rsidR="00B4757F" w:rsidRDefault="00094216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094216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940425" cy="4276090"/>
            <wp:effectExtent l="0" t="0" r="3175" b="0"/>
            <wp:docPr id="1227" name="Рисунок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216" w:rsidRPr="000D1D45" w:rsidRDefault="00B4757F" w:rsidP="000D1D45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C277E2" w:rsidRDefault="00C277E2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lastRenderedPageBreak/>
        <w:t>2.1.2   Функциональная схема...................................................5</w:t>
      </w:r>
    </w:p>
    <w:p w:rsidR="00B4757F" w:rsidRDefault="00094216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094216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3524742" cy="4115374"/>
            <wp:effectExtent l="0" t="0" r="0" b="0"/>
            <wp:docPr id="1228" name="Рисунок 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216" w:rsidRPr="000D1D45" w:rsidRDefault="00B4757F" w:rsidP="000D1D45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5917EC" w:rsidRPr="00C7114D" w:rsidRDefault="00C277E2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lastRenderedPageBreak/>
        <w:t>3  . Синтез концепции  ИС</w:t>
      </w:r>
    </w:p>
    <w:p w:rsidR="005917EC" w:rsidRPr="002B048F" w:rsidRDefault="006D18BD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6D18BD">
        <w:rPr>
          <w:rFonts w:ascii="&amp;quot" w:hAnsi="&amp;quot"/>
          <w:color w:val="000000"/>
          <w:sz w:val="26"/>
          <w:szCs w:val="28"/>
        </w:rPr>
        <w:t>Наиболее привлекательным является оборудование и  программные средства  фирмы ОВЕН. Средства предлагаемые  широкий спектр  задач информационных сис</w:t>
      </w:r>
      <w:r>
        <w:rPr>
          <w:rFonts w:ascii="&amp;quot" w:hAnsi="&amp;quot"/>
          <w:color w:val="000000"/>
          <w:sz w:val="26"/>
          <w:szCs w:val="28"/>
        </w:rPr>
        <w:t>тем   по контролю и управлению.</w:t>
      </w:r>
    </w:p>
    <w:p w:rsidR="00CD1EB8" w:rsidRDefault="00F334D2" w:rsidP="00C277E2">
      <w:pPr>
        <w:rPr>
          <w:rFonts w:ascii="&amp;quot" w:hAnsi="&amp;quot" w:hint="eastAsia"/>
          <w:color w:val="000000"/>
          <w:sz w:val="26"/>
          <w:szCs w:val="28"/>
          <w:lang w:val="en-US"/>
        </w:rPr>
      </w:pPr>
      <w:r w:rsidRPr="00C116B0">
        <w:rPr>
          <w:rFonts w:ascii="&amp;quot" w:hAnsi="&amp;quot"/>
          <w:color w:val="000000"/>
          <w:sz w:val="26"/>
          <w:szCs w:val="28"/>
          <w:lang w:val="en-US"/>
        </w:rPr>
        <w:pict>
          <v:shape id="_x0000_i1027" type="#_x0000_t75" style="width:466.6pt;height:415.75pt">
            <v:imagedata r:id="rId14" o:title="resurs"/>
          </v:shape>
        </w:pict>
      </w:r>
    </w:p>
    <w:p w:rsidR="005917EC" w:rsidRPr="000D1D45" w:rsidRDefault="00CD1EB8" w:rsidP="000D1D45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 w:hint="eastAsia"/>
          <w:color w:val="000000"/>
          <w:sz w:val="26"/>
          <w:szCs w:val="28"/>
          <w:lang w:val="en-US"/>
        </w:rPr>
        <w:br w:type="page"/>
      </w:r>
    </w:p>
    <w:p w:rsidR="00C277E2" w:rsidRPr="005917EC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Group 389" o:spid="_x0000_s1196" style="position:absolute;margin-left:34.6pt;margin-top:33.15pt;width:518.8pt;height:802.3pt;z-index:2518333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" o:allowincell="f">
            <v:rect id="Rectangle 390" o:spid="_x0000_s119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zxA8MA&#10;AADdAAAADwAAAGRycy9kb3ducmV2LnhtbERPzWqDQBC+F/IOywR6q2t6kGqyCSYQ6Cmk1gcY3IlK&#10;3FnjbtT06bOFQm/z8f3OZjebTow0uNayglUUgyCurG65VlB+H98+QDiPrLGzTAoe5GC3XbxsMNN2&#10;4i8aC1+LEMIuQwWN930mpasaMugi2xMH7mIHgz7AoZZ6wCmEm06+x3EiDbYcGhrs6dBQdS3uRsHV&#10;z+Mpr4ufY1ru0+q8z6f7LVfqdTnnaxCeZv8v/nN/6jA/iVfw+004QW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zxA8MAAADdAAAADwAAAAAAAAAAAAAAAACYAgAAZHJzL2Rv&#10;d25yZXYueG1sUEsFBgAAAAAEAAQA9QAAAIgDAAAAAA==&#10;" filled="f" strokeweight="2pt"/>
            <v:line id="Line 391" o:spid="_x0000_s119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zJ3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fNoC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ozMncvgAAAN0AAAAPAAAAAAAAAAAAAAAAAKEC&#10;AABkcnMvZG93bnJldi54bWxQSwUGAAAAAAQABAD5AAAAjAMAAAAA&#10;" strokeweight="2pt"/>
            <v:line id="Line 392" o:spid="_x0000_s119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BsR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2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gGxHvgAAAN0AAAAPAAAAAAAAAAAAAAAAAKEC&#10;AABkcnMvZG93bnJldi54bWxQSwUGAAAAAAQABAD5AAAAjAMAAAAA&#10;" strokeweight="2pt"/>
            <v:line id="Line 393" o:spid="_x0000_s120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n0M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2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IafQzvgAAAN0AAAAPAAAAAAAAAAAAAAAAAKEC&#10;AABkcnMvZG93bnJldi54bWxQSwUGAAAAAAQABAD5AAAAjAMAAAAA&#10;" strokeweight="2pt"/>
            <v:line id="Line 394" o:spid="_x0000_s120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VRq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fNoB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JVGovgAAAN0AAAAPAAAAAAAAAAAAAAAAAKEC&#10;AABkcnMvZG93bnJldi54bWxQSwUGAAAAAAQABAD5AAAAjAMAAAAA&#10;" strokeweight="2pt"/>
            <v:line id="Line 395" o:spid="_x0000_s120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/fP37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+Mo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X98/fvgAAAN0AAAAPAAAAAAAAAAAAAAAAAKEC&#10;AABkcnMvZG93bnJldi54bWxQSwUGAAAAAAQABAD5AAAAjAMAAAAA&#10;" strokeweight="2pt"/>
            <v:line id="Line 396" o:spid="_x0000_s120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tqR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J9GM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LtqRL8AAADdAAAADwAAAAAAAAAAAAAAAACh&#10;AgAAZHJzL2Rvd25yZXYueG1sUEsFBgAAAAAEAAQA+QAAAI0DAAAAAA==&#10;" strokeweight="2pt"/>
            <v:line id="Line 397" o:spid="_x0000_s120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T+NsIAAADdAAAADwAAAGRycy9kb3ducmV2LnhtbESPQYvCQAyF74L/YYjgTacuKEt1FBG6&#10;eBOrF2+xE9tiJ1M6o9Z/bw7C3hLey3tfVpveNepJXag9G5hNE1DEhbc1lwbOp2zyCypEZIuNZzLw&#10;pgCb9XCwwtT6Fx/pmcdSSQiHFA1UMbap1qGoyGGY+pZYtJvvHEZZu1LbDl8S7hr9kyQL7bBmaaiw&#10;pV1FxT1/OAP3y3me/R129tTkW3sts3i53qwx41G/XYKK1Md/8/d6bwV/kQiufCMj6PU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ST+NsIAAADdAAAADwAAAAAAAAAAAAAA&#10;AAChAgAAZHJzL2Rvd25yZXYueG1sUEsFBgAAAAAEAAQA+QAAAJADAAAAAA==&#10;" strokeweight="2pt"/>
            <v:line id="Line 398" o:spid="_x0000_s120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09R8IAAADdAAAADwAAAGRycy9kb3ducmV2LnhtbERPzWoCMRC+F/oOYQreulk9iK5GKW0F&#10;pQep+gDjZtysbiZLEnXt0xuh4G0+vt+ZzjvbiAv5UDtW0M9yEMSl0zVXCnbbxfsIRIjIGhvHpOBG&#10;Aeaz15cpFtpd+Zcum1iJFMKhQAUmxraQMpSGLIbMtcSJOzhvMSboK6k9XlO4beQgz4fSYs2pwWBL&#10;n4bK0+ZsFaz8/ufU/6uM3PPKfzfrr3GwR6V6b93HBESkLj7F/+6lTvOH+Rge36QT5Ow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K09R8IAAADdAAAADwAAAAAAAAAAAAAA&#10;AAChAgAAZHJzL2Rvd25yZXYueG1sUEsFBgAAAAAEAAQA+QAAAJADAAAAAA==&#10;" strokeweight="1pt"/>
            <v:line id="Line 399" o:spid="_x0000_s120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tk7cMAAADdAAAADwAAAGRycy9kb3ducmV2LnhtbESPQYvCQAyF74L/YciCN526oEjXUUTo&#10;4k2sXrzFTmyLnUzpjFr/vTkI3hLey3tfluveNepBXag9G5hOElDEhbc1lwZOx2y8ABUissXGMxl4&#10;UYD1ajhYYmr9kw/0yGOpJIRDigaqGNtU61BU5DBMfEss2tV3DqOsXalth08Jd43+TZK5dlizNFTY&#10;0rai4pbfnYHb+TTL/vdbe2zyjb2UWTxfrtaY0U+/+QMVqY9f8+d6ZwV/PhV++UZG0K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LZO3DAAAA3QAAAA8AAAAAAAAAAAAA&#10;AAAAoQIAAGRycy9kb3ducmV2LnhtbFBLBQYAAAAABAAEAPkAAACRAwAAAAA=&#10;" strokeweight="2pt"/>
            <v:line id="Line 400" o:spid="_x0000_s120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KnnMMAAADdAAAADwAAAGRycy9kb3ducmV2LnhtbERPzWoCMRC+F/oOYQq91ex6kHbdrEir&#10;UOmh1PYBxs24Wd1MliTq6tM3guBtPr7fKWeD7cSRfGgdK8hHGQji2umWGwV/v8uXVxAhImvsHJOC&#10;MwWYVY8PJRbanfiHjuvYiBTCoUAFJsa+kDLUhiyGkeuJE7d13mJM0DdSezylcNvJcZZNpMWWU4PB&#10;nt4N1fv1wSpY+c3XPr80Rm545Rfd98dbsDulnp+G+RREpCHexTf3p07zJ3kO12/SCbL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Cp5zDAAAA3QAAAA8AAAAAAAAAAAAA&#10;AAAAoQIAAGRycy9kb3ducmV2LnhtbFBLBQYAAAAABAAEAPkAAACRAwAAAAA=&#10;" strokeweight="1pt"/>
            <v:rect id="Rectangle 401" o:spid="_x0000_s120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8d7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x0Mo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Wbx3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20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Z7MAA&#10;AADdAAAADwAAAGRycy9kb3ducmV2LnhtbERPS4vCMBC+C/sfwix409QHxe0apSwIXq0Kexya2bba&#10;TLpJ1PrvjSB4m4/vOct1b1pxJecbywom4wQEcWl1w5WCw34zWoDwAVlja5kU3MnDevUxWGKm7Y13&#10;dC1CJWII+wwV1CF0mZS+rMmgH9uOOHJ/1hkMEbpKaoe3GG5aOU2SVBpsODbU2NFPTeW5uBgFeX7q&#10;j//FF268XCQu1XNd5b9KDT/7/BtEoD68xS/3Vsf56WQGz2/iC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RUZ7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1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BmMAA&#10;AADdAAAADwAAAGRycy9kb3ducmV2LnhtbERPTYvCMBC9C/sfwgh7s6kixa1GKYKw160KHodmtq02&#10;k26S1frvjSB4m8f7nNVmMJ24kvOtZQXTJAVBXFndcq3gsN9NFiB8QNbYWSYFd/KwWX+MVphre+Mf&#10;upahFjGEfY4KmhD6XEpfNWTQJ7YnjtyvdQZDhK6W2uEthptOztI0kwZbjg0N9rRtqLqU/0ZBUZyH&#10;41/5hTsvF6nL9FzXxUmpz/FQLEEEGsJb/HJ/6zg/m87h+U08Qa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vyBm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21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kA8AA&#10;AADdAAAADwAAAGRycy9kb3ducmV2LnhtbERPTYvCMBC9C/sfwix401TR4naNUhYEr1aFPQ7NbFtt&#10;Jt0kav33RhC8zeN9znLdm1ZcyfnGsoLJOAFBXFrdcKXgsN+MFiB8QNbYWiYFd/KwXn0Mlphpe+Md&#10;XYtQiRjCPkMFdQhdJqUvazLox7YjjtyfdQZDhK6S2uEthptWTpMklQYbjg01dvRTU3kuLkZBnp/6&#10;43/xhRsvF4lL9UxX+a9Sw88+/wYRqA9v8cu91XF+OpnD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bAkA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21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6dMAA&#10;AADdAAAADwAAAGRycy9kb3ducmV2LnhtbERPTYvCMBC9L/gfwgh726YuS9FqlCIIXq274HFoxrba&#10;TGqS1frvjSB4m8f7nMVqMJ24kvOtZQWTJAVBXFndcq3gd7/5moLwAVljZ5kU3MnDajn6WGCu7Y13&#10;dC1DLWII+xwVNCH0uZS+asigT2xPHLmjdQZDhK6W2uEthptOfqdpJg22HBsa7GndUHUu/42CojgN&#10;f5dyhhsvp6nL9I+ui4NSn+OhmIMINIS3+OXe6jg/m2Tw/CaeIJ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WK6d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1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f78AA&#10;AADdAAAADwAAAGRycy9kb3ducmV2LnhtbERPTYvCMBC9C/sfwix401SR6naNUhYEr1aFPQ7NbFtt&#10;Jt0kav33RhC8zeN9znLdm1ZcyfnGsoLJOAFBXFrdcKXgsN+MFiB8QNbYWiYFd/KwXn0Mlphpe+Md&#10;XYtQiRjCPkMFdQhdJqUvazLox7YjjtyfdQZDhK6S2uEthptWTpMklQYbjg01dvRTU3kuLkZBnp/6&#10;43/xhRsvF4lL9UxX+a9Sw88+/wYRqA9v8cu91XF+OpnD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i4f7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1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GLncMA&#10;AADdAAAADwAAAGRycy9kb3ducmV2LnhtbESPQWvCQBCF7wX/wzKF3urGIkFTVwkFwatRweOQHZO0&#10;2dm4u2r67zuHgrcZ3pv3vlltRterO4XYeTYwm2agiGtvO24MHA/b9wWomJAt9p7JwC9F2KwnLyss&#10;rH/wnu5VapSEcCzQQJvSUGgd65YcxqkfiEW7+OAwyRoabQM+JNz1+iPLcu2wY2locaCvluqf6uYM&#10;lOX3eLpWS9xGvchCbue2Kc/GvL2O5SeoRGN6mv+vd1bw85ngyjcygl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7GLnc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21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uBsEA&#10;AADdAAAADwAAAGRycy9kb3ducmV2LnhtbERPTWuDQBC9B/oflin0FteUItG6CVII9FqTQI6DO1UT&#10;d9bubtX++26g0Ns83ueU+8UMYiLne8sKNkkKgrixuudWwel4WG9B+ICscbBMCn7Iw373sCqx0Hbm&#10;D5rq0IoYwr5ABV0IYyGlbzoy6BM7Ekfu0zqDIULXSu1wjuFmkM9pmkmDPceGDkd666i51d9GQVVd&#10;l/NXnePBy23qMv2i2+qi1NPjUr2CCLSEf/Gf+13H+dkmh/s38QS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9Lgb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C277E2" w:rsidRPr="009651C4">
        <w:rPr>
          <w:rFonts w:ascii="&amp;quot" w:hAnsi="&amp;quot"/>
          <w:color w:val="000000"/>
          <w:sz w:val="26"/>
          <w:szCs w:val="28"/>
        </w:rPr>
        <w:t>3.1   С</w:t>
      </w:r>
      <w:r w:rsidR="00C277E2" w:rsidRPr="009651C4">
        <w:t>етевого</w:t>
      </w:r>
      <w:r w:rsidR="00F334D2">
        <w:t xml:space="preserve"> </w:t>
      </w:r>
      <w:r w:rsidR="00C277E2" w:rsidRPr="009651C4">
        <w:t>графика процесса</w:t>
      </w:r>
      <w:r w:rsidR="00C277E2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.........................................................6</w:t>
      </w:r>
    </w:p>
    <w:p w:rsidR="009D7B99" w:rsidRDefault="009D7B99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D7B99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940425" cy="444566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99" w:rsidRPr="00E459D3" w:rsidRDefault="009D7B99" w:rsidP="00E459D3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E459D3" w:rsidRPr="008D3C49" w:rsidRDefault="00C116B0" w:rsidP="0027067E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216" style="position:absolute;margin-left:52.65pt;margin-top:26.35pt;width:518.8pt;height:802.3pt;z-index:2518312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" o:allowincell="f">
            <v:rect id="Rectangle 390" o:spid="_x0000_s121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qTJcIA&#10;AADdAAAADwAAAGRycy9kb3ducmV2LnhtbERPzYrCMBC+C75DGGFvmrqwYrtGqQvCnkSrDzA0s22x&#10;mXSb2Faf3giCt/n4fme1GUwtOmpdZVnBfBaBIM6trrhQcD7tpksQziNrrC2Tghs52KzHoxUm2vZ8&#10;pC7zhQgh7BJUUHrfJFK6vCSDbmYb4sD92dagD7AtpG6xD+Gmlp9RtJAGKw4NJTb0U1J+ya5GwcUP&#10;3T4tsvsuPm/j/LBN++t/qtTHZEi/QXga/Fv8cv/qMP9rOYfnN+E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2pMlwgAAAN0AAAAPAAAAAAAAAAAAAAAAAJgCAABkcnMvZG93&#10;bnJldi54bWxQSwUGAAAAAAQABAD1AAAAhwMAAAAA&#10;" filled="f" strokeweight="2pt"/>
            <v:line id="Line 391" o:spid="_x0000_s12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qr+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bPF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eOqv6vgAAAN0AAAAPAAAAAAAAAAAAAAAAAKEC&#10;AABkcnMvZG93bnJldi54bWxQSwUGAAAAAAQABAD5AAAAjAMAAAAA&#10;" strokeweight="2pt"/>
            <v:line id="Line 392" o:spid="_x0000_s121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YOYb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xdg5hvgAAAN0AAAAPAAAAAAAAAAAAAAAAAKEC&#10;AABkcnMvZG93bnJldi54bWxQSwUGAAAAAAQABAD5AAAAjAMAAAAA&#10;" strokeweight="2pt"/>
            <v:line id="Line 393" o:spid="_x0000_s122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+WF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+n5YVvgAAAN0AAAAPAAAAAAAAAAAAAAAAAKEC&#10;AABkcnMvZG93bnJldi54bWxQSwUGAAAAAAQABAD5AAAAjAMAAAAA&#10;" strokeweight="2pt"/>
            <v:line id="Line 394" o:spid="_x0000_s122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Mzjr4AAADdAAAADwAAAGRycy9kb3ducmV2LnhtbERPvQrCMBDeBd8hnOCmqUJFqlFEqLiJ&#10;1cXtbM622FxKE7W+vREEt/v4fm+57kwtntS6yrKCyTgCQZxbXXGh4HxKR3MQziNrrC2Tgjc5WK/6&#10;vSUm2r74SM/MFyKEsEtQQel9k0jp8pIMurFtiAN3s61BH2BbSN3iK4SbWk6jaCYNVhwaSmxoW1J+&#10;zx5Gwf1yjt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R0zOOvgAAAN0AAAAPAAAAAAAAAAAAAAAAAKEC&#10;AABkcnMvZG93bnJldi54bWxQSwUGAAAAAAQABAD5AAAAjAMAAAAA&#10;" strokeweight="2pt"/>
            <v:line id="Line 395" o:spid="_x0000_s122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Gt+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b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hAa35vgAAAN0AAAAPAAAAAAAAAAAAAAAAAKEC&#10;AABkcnMvZG93bnJldi54bWxQSwUGAAAAAAQABAD5AAAAjAMAAAAA&#10;" strokeweight="2pt"/>
            <v:line id="Line 396" o:spid="_x0000_s122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0IYr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J/M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k0IYr8AAADdAAAADwAAAAAAAAAAAAAAAACh&#10;AgAAZHJzL2Rvd25yZXYueG1sUEsFBgAAAAAEAAQA+QAAAI0DAAAAAA==&#10;" strokeweight="2pt"/>
            <v:line id="Line 397" o:spid="_x0000_s122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KcEMMAAADdAAAADwAAAGRycy9kb3ducmV2LnhtbESPQYvCQAyF74L/YYjgTacruEjXUUSo&#10;eBOrF2+xE9tiJ1M6o9Z/bw7C3hLey3tfluveNepJXag9G/iZJqCIC29rLg2cT9lkASpEZIuNZzLw&#10;pgDr1XCwxNT6Fx/pmcdSSQiHFA1UMbap1qGoyGGY+pZYtJvvHEZZu1LbDl8S7ho9S5Jf7bBmaaiw&#10;pW1FxT1/OAP3y3me7Q5be2ryjb2WWbxcb9aY8ajf/IGK1Md/8/d6bwV/vhBc+UZG0K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/SnBDDAAAA3QAAAA8AAAAAAAAAAAAA&#10;AAAAoQIAAGRycy9kb3ducmV2LnhtbFBLBQYAAAAABAAEAPkAAACRAwAAAAA=&#10;" strokeweight="2pt"/>
            <v:line id="Line 398" o:spid="_x0000_s122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tfYcIAAADdAAAADwAAAGRycy9kb3ducmV2LnhtbERPzWoCMRC+C32HMIXeNKtQ0dUopbZQ&#10;8SC1PsC4GTerm8mSpLr69EYQvM3H9zvTeWtrcSIfKscK+r0MBHHhdMWlgu3fd3cEIkRkjbVjUnCh&#10;APPZS2eKuXZn/qXTJpYihXDIUYGJscmlDIUhi6HnGuLE7Z23GBP0pdQezync1nKQZUNpseLUYLCh&#10;T0PFcfNvFSz9bnXsX0sjd7z0X/V6MQ72oNTba/sxARGpjU/xw/2j0/z30Rju36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ltfYcIAAADdAAAADwAAAAAAAAAAAAAA&#10;AAChAgAAZHJzL2Rvd25yZXYueG1sUEsFBgAAAAAEAAQA+QAAAJADAAAAAA==&#10;" strokeweight="1pt"/>
            <v:line id="Line 399" o:spid="_x0000_s122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0Gy8MAAADdAAAADwAAAGRycy9kb3ducmV2LnhtbESPQYvCQAyF74L/YYjgTacKylodRYQu&#10;3harF2+xE9tiJ1M6s1r/vTks7C3hvbz3ZbPrXaOe1IXas4HZNAFFXHhbc2ngcs4mX6BCRLbYeCYD&#10;bwqw2w4HG0ytf/GJnnkslYRwSNFAFWObah2KihyGqW+JRbv7zmGUtSu17fAl4a7R8yRZaoc1S0OF&#10;LR0qKh75rzPwuF4W2ffPwZ6bfG9vZRavt7s1Zjzq92tQkfr4b/67PlrBX6yEX76REfT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9BsvDAAAA3QAAAA8AAAAAAAAAAAAA&#10;AAAAoQIAAGRycy9kb3ducmV2LnhtbFBLBQYAAAAABAAEAPkAAACRAwAAAAA=&#10;" strokeweight="2pt"/>
            <v:line id="Line 400" o:spid="_x0000_s122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TFusMAAADdAAAADwAAAGRycy9kb3ducmV2LnhtbERPzWoCMRC+F/oOYQreanYFS12NIq2C&#10;4qFo+wDjZtysbiZLEnXt05tCwdt8fL8zmXW2ERfyoXasIO9nIIhLp2uuFPx8L1/fQYSIrLFxTApu&#10;FGA2fX6aYKHdlbd02cVKpBAOBSowMbaFlKE0ZDH0XUucuIPzFmOCvpLa4zWF20YOsuxNWqw5NRhs&#10;6cNQedqdrYK1329O+W9l5J7XftF8fY6CPSrVe+nmYxCRuvgQ/7tXOs0fjnL4+ya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H0xbrDAAAA3QAAAA8AAAAAAAAAAAAA&#10;AAAAoQIAAGRycy9kb3ducmV2LnhtbFBLBQYAAAAABAAEAPkAAACRAwAAAAA=&#10;" strokeweight="1pt"/>
            <v:rect id="Rectangle 401" o:spid="_x0000_s122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/eUb8A&#10;AADdAAAADwAAAGRycy9kb3ducmV2LnhtbERPTYvCMBC9C/6HMII3TRUV7RqlLAherQoeh2a27W4z&#10;qUlW6783guBtHu9z1tvONOJGzteWFUzGCQjiwuqaSwWn4260BOEDssbGMil4kIftpt9bY6rtnQ90&#10;y0MpYgj7FBVUIbSplL6oyKAf25Y4cj/WGQwRulJqh/cYbho5TZKFNFhzbKiwpe+Kir/83yjIst/u&#10;fM1XuPNymbiFnukyuyg1HHTZF4hAXfiI3+69jvPnqym8vo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r95R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22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N7ysAA&#10;AADdAAAADwAAAGRycy9kb3ducmV2LnhtbERPS4vCMBC+L/gfwgje1tTHilajlAVhr3YVPA7N2Fab&#10;SU2y2v33RhC8zcf3nNWmM424kfO1ZQWjYQKCuLC65lLB/nf7OQfhA7LGxjIp+CcPm3XvY4Wptnfe&#10;0S0PpYgh7FNUUIXQplL6oiKDfmhb4sidrDMYInSl1A7vMdw0cpwkM2mw5thQYUvfFRWX/M8oyLJz&#10;d7jmC9x6OU/cTE91mR2VGvS7bAkiUBfe4pf7R8f5X4sJPL+JJ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+N7y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3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rjvsAA&#10;AADdAAAADwAAAGRycy9kb3ducmV2LnhtbERPTYvCMBC9C/6HMAt7s+mKK1qNUgTBq10Fj0MzttVm&#10;UpOo3X9vFha8zeN9znLdm1Y8yPnGsoKvJAVBXFrdcKXg8LMdzUD4gKyxtUwKfsnDejUcLDHT9sl7&#10;ehShEjGEfYYK6hC6TEpf1mTQJ7YjjtzZOoMhQldJ7fAZw00rx2k6lQYbjg01drSpqbwWd6Mgzy/9&#10;8VbMcevlLHVTPdFVflLq86PPFyAC9eEt/nfvdJz/PZ/A3zfxBL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Arjv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23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ZGJcAA&#10;AADdAAAADwAAAGRycy9kb3ducmV2LnhtbERPTYvCMBC9C/6HMII3myoq2jVKEQSv1hU8Ds1s291m&#10;UpOo9d9vFoS9zeN9zmbXm1Y8yPnGsoJpkoIgLq1uuFLweT5MViB8QNbYWiYFL/Kw2w4HG8y0ffKJ&#10;HkWoRAxhn6GCOoQuk9KXNRn0ie2II/dlncEQoaukdviM4aaVszRdSoMNx4YaO9rXVP4Ud6Mgz7/7&#10;y61Y48HLVeqWeq6r/KrUeNTnHyAC9eFf/HYfdZy/WC/g75t4gt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ZGJc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23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TYUsIA&#10;AADdAAAADwAAAGRycy9kb3ducmV2LnhtbERPTWvDMAy9F/YfjAa9Nc7KFtK0bgmDwK7LWthRxFqS&#10;LpYz203Tfz8PBr3p8T61O8xmEBM531tW8JSkIIgbq3tuFRw/qlUOwgdkjYNlUnAjD4f9w2KHhbZX&#10;fqepDq2IIewLVNCFMBZS+qYjgz6xI3HkvqwzGCJ0rdQOrzHcDHKdppk02HNs6HCk146a7/piFJTl&#10;eT791BusvMxTl+ln3ZafSi0f53ILItAc7uJ/95uO8182Gfx9E0+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lNhS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3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h9ycIA&#10;AADdAAAADwAAAGRycy9kb3ducmV2LnhtbERPTWvCQBC9F/wPywje6sZio6auEgoBr01b8Dhkp0na&#10;7GzcXZP4791Cobd5vM/ZHyfTiYGcby0rWC0TEMSV1S3XCj7ei8ctCB+QNXaWScGNPBwPs4c9ZtqO&#10;/EZDGWoRQ9hnqKAJoc+k9FVDBv3S9sSR+7LOYIjQ1VI7HGO46eRTkqTSYMuxocGeXhuqfsqrUZDn&#10;39Pnpdxh4eU2cale6zo/K7WYT/kLiEBT+Bf/uU86zn/ebeD3m3iCP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2H3J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3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fpu8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31e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fpu8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23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MIMIA&#10;AADdAAAADwAAAGRycy9kb3ducmV2LnhtbERPTWvDMAy9D/ofjAq7LU7HVpK0bgmFwq7LVuhRxGqS&#10;NpZT20uyfz8PBrvp8T613c+mFyM531lWsEpSEMS11R03Cj4/jk8ZCB+QNfaWScE3edjvFg9bLLSd&#10;+J3GKjQihrAvUEEbwlBI6euWDPrEDsSRu1hnMEToGqkdTjHc9PI5TdfSYMexocWBDi3Vt+rLKCjL&#10;63y6VzkevcxSt9YvuinPSj0u53IDItAc/sV/7jcd57/mOfx+E0+Qu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C0wg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C277E2" w:rsidRPr="009651C4">
        <w:rPr>
          <w:rFonts w:ascii="&amp;quot" w:hAnsi="&amp;quot"/>
          <w:color w:val="000000"/>
          <w:sz w:val="26"/>
          <w:szCs w:val="28"/>
        </w:rPr>
        <w:t xml:space="preserve">3.2  </w:t>
      </w:r>
      <w:r w:rsidR="00C277E2" w:rsidRPr="009651C4">
        <w:t>Диаграмма</w:t>
      </w:r>
      <w:r w:rsidR="00F334D2">
        <w:t xml:space="preserve"> </w:t>
      </w:r>
      <w:r w:rsidR="00C277E2" w:rsidRPr="009651C4">
        <w:t>классов</w:t>
      </w:r>
      <w:r w:rsidR="00C277E2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................................................................. .. ....7</w:t>
      </w:r>
    </w:p>
    <w:p w:rsidR="00164D0E" w:rsidRDefault="00F334D2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&amp;quot" w:hAnsi="&amp;quot"/>
          <w:color w:val="000000"/>
          <w:sz w:val="26"/>
          <w:szCs w:val="28"/>
          <w:lang w:val="en-US"/>
        </w:rPr>
        <w:pict>
          <v:shape id="_x0000_i1028" type="#_x0000_t75" style="width:468pt;height:309.2pt">
            <v:imagedata r:id="rId16" o:title="Screenshot 2025-11-12 042919"/>
          </v:shape>
        </w:pict>
      </w:r>
    </w:p>
    <w:p w:rsidR="0027067E" w:rsidRDefault="000D670B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  <w:lang w:val="en-US"/>
        </w:rPr>
        <w:t>T</w:t>
      </w:r>
      <w:r w:rsidRPr="000D670B">
        <w:rPr>
          <w:rFonts w:ascii="&amp;quot" w:hAnsi="&amp;quot"/>
          <w:color w:val="000000"/>
          <w:sz w:val="26"/>
          <w:szCs w:val="28"/>
        </w:rPr>
        <w:t xml:space="preserve">1 </w:t>
      </w:r>
      <w:r>
        <w:rPr>
          <w:rFonts w:ascii="&amp;quot" w:hAnsi="&amp;quot"/>
          <w:color w:val="000000"/>
          <w:sz w:val="26"/>
          <w:szCs w:val="28"/>
        </w:rPr>
        <w:t>объект работы со стержнем</w:t>
      </w:r>
    </w:p>
    <w:p w:rsidR="000D670B" w:rsidRDefault="001E4342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  <w:lang w:val="en-US"/>
        </w:rPr>
        <w:t>T</w:t>
      </w:r>
      <w:r>
        <w:rPr>
          <w:rFonts w:ascii="&amp;quot" w:hAnsi="&amp;quot"/>
          <w:color w:val="000000"/>
          <w:sz w:val="26"/>
          <w:szCs w:val="28"/>
        </w:rPr>
        <w:t>3</w:t>
      </w:r>
      <w:r w:rsidR="000D670B" w:rsidRPr="0017607D">
        <w:rPr>
          <w:rFonts w:ascii="&amp;quot" w:hAnsi="&amp;quot"/>
          <w:color w:val="000000"/>
          <w:sz w:val="26"/>
          <w:szCs w:val="28"/>
        </w:rPr>
        <w:t>,</w:t>
      </w:r>
      <w:r w:rsidR="000D670B">
        <w:rPr>
          <w:rFonts w:ascii="&amp;quot" w:hAnsi="&amp;quot"/>
          <w:color w:val="000000"/>
          <w:sz w:val="26"/>
          <w:szCs w:val="28"/>
          <w:lang w:val="en-US"/>
        </w:rPr>
        <w:t>T</w:t>
      </w:r>
      <w:r w:rsidR="000D670B" w:rsidRPr="0017607D">
        <w:rPr>
          <w:rFonts w:ascii="&amp;quot" w:hAnsi="&amp;quot"/>
          <w:color w:val="000000"/>
          <w:sz w:val="26"/>
          <w:szCs w:val="28"/>
        </w:rPr>
        <w:t>2</w:t>
      </w:r>
      <w:r w:rsidR="000D670B">
        <w:rPr>
          <w:rFonts w:ascii="&amp;quot" w:hAnsi="&amp;quot"/>
          <w:color w:val="000000"/>
          <w:sz w:val="26"/>
          <w:szCs w:val="28"/>
        </w:rPr>
        <w:t>объекты удержания</w:t>
      </w:r>
    </w:p>
    <w:p w:rsidR="000D670B" w:rsidRDefault="000D670B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>Т4 приваривание к решётке</w:t>
      </w:r>
    </w:p>
    <w:p w:rsidR="000D670B" w:rsidRDefault="000D670B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  <w:lang w:val="en-US"/>
        </w:rPr>
        <w:t>L</w:t>
      </w:r>
      <w:r w:rsidR="0017607D">
        <w:rPr>
          <w:rFonts w:ascii="&amp;quot" w:hAnsi="&amp;quot"/>
          <w:color w:val="000000"/>
          <w:sz w:val="26"/>
          <w:szCs w:val="28"/>
        </w:rPr>
        <w:t>4</w:t>
      </w:r>
      <w:r>
        <w:rPr>
          <w:rFonts w:ascii="&amp;quot" w:hAnsi="&amp;quot"/>
          <w:color w:val="000000"/>
          <w:sz w:val="26"/>
          <w:szCs w:val="28"/>
          <w:lang w:val="en-US"/>
        </w:rPr>
        <w:t>I</w:t>
      </w:r>
      <w:r w:rsidR="00526D67">
        <w:rPr>
          <w:rFonts w:ascii="&amp;quot" w:hAnsi="&amp;quot"/>
          <w:color w:val="000000"/>
          <w:sz w:val="26"/>
          <w:szCs w:val="28"/>
        </w:rPr>
        <w:t>запуск таймера</w:t>
      </w:r>
    </w:p>
    <w:p w:rsidR="0017607D" w:rsidRPr="0017607D" w:rsidRDefault="0017607D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  <w:lang w:val="en-US"/>
        </w:rPr>
        <w:t>L</w:t>
      </w:r>
      <w:r>
        <w:rPr>
          <w:rFonts w:ascii="&amp;quot" w:hAnsi="&amp;quot"/>
          <w:color w:val="000000"/>
          <w:sz w:val="26"/>
          <w:szCs w:val="28"/>
        </w:rPr>
        <w:t>7</w:t>
      </w:r>
      <w:r>
        <w:rPr>
          <w:rFonts w:ascii="&amp;quot" w:hAnsi="&amp;quot"/>
          <w:color w:val="000000"/>
          <w:sz w:val="26"/>
          <w:szCs w:val="28"/>
          <w:lang w:val="en-US"/>
        </w:rPr>
        <w:t>I</w:t>
      </w:r>
      <w:r>
        <w:rPr>
          <w:rFonts w:ascii="&amp;quot" w:hAnsi="&amp;quot"/>
          <w:color w:val="000000"/>
          <w:sz w:val="26"/>
          <w:szCs w:val="28"/>
        </w:rPr>
        <w:t>обнаружение арматуры</w:t>
      </w:r>
    </w:p>
    <w:p w:rsidR="0027067E" w:rsidRPr="0017607D" w:rsidRDefault="0027067E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C277E2" w:rsidRPr="00164D0E" w:rsidRDefault="00C277E2" w:rsidP="00C277E2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lastRenderedPageBreak/>
        <w:t>3</w:t>
      </w:r>
      <w:r w:rsidR="00C116B0" w:rsidRPr="00C116B0">
        <w:rPr>
          <w:noProof/>
          <w:sz w:val="28"/>
          <w:szCs w:val="28"/>
        </w:rPr>
        <w:pict>
          <v:group id="_x0000_s1236" style="position:absolute;margin-left:49.95pt;margin-top:31.85pt;width:518.8pt;height:802.3pt;z-index:2518292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" o:allowincell="f">
            <v:rect id="Rectangle 390" o:spid="_x0000_s123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Z138IA&#10;AADdAAAADwAAAGRycy9kb3ducmV2LnhtbERPzYrCMBC+C75DGGFvmrqwYrtGqQvCnkSrDzA0s22x&#10;mXSb2Faf3giCt/n4fme1GUwtOmpdZVnBfBaBIM6trrhQcD7tpksQziNrrC2Tghs52KzHoxUm2vZ8&#10;pC7zhQgh7BJUUHrfJFK6vCSDbmYb4sD92dagD7AtpG6xD+Gmlp9RtJAGKw4NJTb0U1J+ya5GwcUP&#10;3T4tsvsuPm/j/LBN++t/qtTHZEi/QXga/Fv8cv/qMP9rMYfnN+E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1nXfwgAAAN0AAAAPAAAAAAAAAAAAAAAAAJgCAABkcnMvZG93&#10;bnJldi54bWxQSwUGAAAAAAQABAD1AAAAhwMAAAAA&#10;" filled="f" strokeweight="2pt"/>
            <v:line id="Line 391" o:spid="_x0000_s123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ZNA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bP5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Nk0AvgAAAN0AAAAPAAAAAAAAAAAAAAAAAKEC&#10;AABkcnMvZG93bnJldi54bWxQSwUGAAAAAAQABAD5AAAAjAMAAAAA&#10;" strokeweight="2pt"/>
            <v:line id="Line 392" o:spid="_x0000_s123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rom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BeuibvgAAAN0AAAAPAAAAAAAAAAAAAAAAAKEC&#10;AABkcnMvZG93bnJldi54bWxQSwUGAAAAAAQABAD5AAAAjAMAAAAA&#10;" strokeweight="2pt"/>
            <v:line id="Line 393" o:spid="_x0000_s124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Nw7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Ok3DvvgAAAN0AAAAPAAAAAAAAAAAAAAAAAKEC&#10;AABkcnMvZG93bnJldi54bWxQSwUGAAAAAAQABAD5AAAAjAMAAAAA&#10;" strokeweight="2pt"/>
            <v:line id="Line 394" o:spid="_x0000_s124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/VdL4AAADdAAAADwAAAGRycy9kb3ducmV2LnhtbERPvQrCMBDeBd8hnOCmqUJFqlFEqLiJ&#10;1cXtbM622FxKE7W+vREEt/v4fm+57kwtntS6yrKCyTgCQZxbXXGh4HxKR3MQziNrrC2Tgjc5WK/6&#10;vSUm2r74SM/MFyKEsEtQQel9k0jp8pIMurFtiAN3s61BH2BbSN3iK4SbWk6jaCYNVhwaSmxoW1J+&#10;zx5Gwf1yjtPdYatPdbbR1yL1l+tNKzUcdJsFCE+d/4t/7r0O8+NZ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h39V0vgAAAN0AAAAPAAAAAAAAAAAAAAAAAKEC&#10;AABkcnMvZG93bnJldi54bWxQSwUGAAAAAAQABAD5AAAAjAMAAAAA&#10;" strokeweight="2pt"/>
            <v:line id="Line 395" o:spid="_x0000_s124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1LA7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2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RDUsDvgAAAN0AAAAPAAAAAAAAAAAAAAAAAKEC&#10;AABkcnMvZG93bnJldi54bWxQSwUGAAAAAAQABAD5AAAAjAMAAAAA&#10;" strokeweight="2pt"/>
            <v:line id="Line 396" o:spid="_x0000_s124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Hum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J9M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kHumL8AAADdAAAADwAAAAAAAAAAAAAAAACh&#10;AgAAZHJzL2Rvd25yZXYueG1sUEsFBgAAAAAEAAQA+QAAAI0DAAAAAA==&#10;" strokeweight="2pt"/>
            <v:line id="Line 397" o:spid="_x0000_s124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566sMAAADdAAAADwAAAGRycy9kb3ducmV2LnhtbESPQYvCQAyF74L/YYjgTacrKEvXUUSo&#10;eBOrF2+xE9tiJ1M6o9Z/bw7C3hLey3tfluveNepJXag9G/iZJqCIC29rLg2cT9nkF1SIyBYbz2Tg&#10;TQHWq+Fgian1Lz7SM4+lkhAOKRqoYmxTrUNRkcMw9S2xaDffOYyydqW2Hb4k3DV6liQL7bBmaaiw&#10;pW1FxT1/OAP3y3me7Q5be2ryjb2WWbxcb9aY8ajf/IGK1Md/8/d6bwV/vhBc+UZG0K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/eeurDAAAA3QAAAA8AAAAAAAAAAAAA&#10;AAAAoQIAAGRycy9kb3ducmV2LnhtbFBLBQYAAAAABAAEAPkAAACRAwAAAAA=&#10;" strokeweight="2pt"/>
            <v:line id="Line 398" o:spid="_x0000_s124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e5m8IAAADdAAAADwAAAGRycy9kb3ducmV2LnhtbERPzWoCMRC+C32HMIXeNKtQ0dUopbZQ&#10;8SC1PsC4GTerm8mSpLr69EYQvM3H9zvTeWtrcSIfKscK+r0MBHHhdMWlgu3fd3cEIkRkjbVjUnCh&#10;APPZS2eKuXZn/qXTJpYihXDIUYGJscmlDIUhi6HnGuLE7Z23GBP0pdQezync1nKQZUNpseLUYLCh&#10;T0PFcfNvFSz9bnXsX0sjd7z0X/V6MQ72oNTba/sxARGpjU/xw/2j0/z34Rju36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le5m8IAAADdAAAADwAAAAAAAAAAAAAA&#10;AAChAgAAZHJzL2Rvd25yZXYueG1sUEsFBgAAAAAEAAQA+QAAAJADAAAAAA==&#10;" strokeweight="1pt"/>
            <v:line id="Line 399" o:spid="_x0000_s124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HgMcMAAADdAAAADwAAAGRycy9kb3ducmV2LnhtbESPQYvCQAyF74L/YYjgTacKulIdRYQu&#10;3harF2+xE9tiJ1M6s1r/vTks7C3hvbz3ZbPrXaOe1IXas4HZNAFFXHhbc2ngcs4mK1AhIltsPJOB&#10;NwXYbYeDDabWv/hEzzyWSkI4pGigirFNtQ5FRQ7D1LfEot195zDK2pXadviScNfoeZIstcOapaHC&#10;lg4VFY/81xl4XC+L7PvnYM9Nvre3MovX290aMx71+zWoSH38N/9dH63gL76EX76REfT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Rx4DHDAAAA3QAAAA8AAAAAAAAAAAAA&#10;AAAAoQIAAGRycy9kb3ducmV2LnhtbFBLBQYAAAAABAAEAPkAAACRAwAAAAA=&#10;" strokeweight="2pt"/>
            <v:line id="Line 400" o:spid="_x0000_s124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gjQMMAAADdAAAADwAAAGRycy9kb3ducmV2LnhtbERP22oCMRB9L/QfwhT6ptkVenE1SvEC&#10;FR9KrR8wbsbN1s1kSaKufr0pCH2bw7nOeNrZRpzIh9qxgryfgSAuna65UrD9WfbeQYSIrLFxTAou&#10;FGA6eXwYY6Hdmb/ptImVSCEcClRgYmwLKUNpyGLou5Y4cXvnLcYEfSW1x3MKt40cZNmrtFhzajDY&#10;0sxQedgcrYKV360P+bUycscrv2i+5sNgf5V6fuo+RiAidfFffHd/6jT/5S2Hv2/SCXJy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H4I0DDAAAA3QAAAA8AAAAAAAAAAAAA&#10;AAAAoQIAAGRycy9kb3ducmV2LnhtbFBLBQYAAAAABAAEAPkAAACRAwAAAAA=&#10;" strokeweight="1pt"/>
            <v:rect id="Rectangle 401" o:spid="_x0000_s124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4q8IA&#10;AADdAAAADwAAAGRycy9kb3ducmV2LnhtbERPTWvCQBC9F/oflil4q5uG1mrMJgRB8Nqo0OOQHZPY&#10;7Gzc3Wr677uFgrd5vM/Jy8kM4krO95YVvMwTEMSN1T23Cg777fMShA/IGgfLpOCHPJTF40OOmbY3&#10;/qBrHVoRQ9hnqKALYcyk9E1HBv3cjsSRO1lnMEToWqkd3mK4GWSaJAtpsOfY0OFIm46ar/rbKKiq&#10;83S81CvcerlM3EK/6rb6VGr2NFVrEIGmcBf/u3c6zn97T+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ozir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24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dMMIA&#10;AADdAAAADwAAAGRycy9kb3ducmV2LnhtbERPS2vCQBC+C/6HZQq96aYPo8ZsJBSEXhst9DhkxySa&#10;nY27W03/fbdQ8DYf33Py7Wh6cSXnO8sKnuYJCOLa6o4bBYf9brYC4QOyxt4yKfghD9tiOskx0/bG&#10;H3StQiNiCPsMFbQhDJmUvm7JoJ/bgThyR+sMhghdI7XDWww3vXxOklQa7Dg2tDjQW0v1ufo2Csry&#10;NH5eqjXuvFwlLtWvuim/lHp8GMsNiEBjuIv/3e86zl8sX+D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750w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5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YFRMIA&#10;AADdAAAADwAAAGRycy9kb3ducmV2LnhtbERPTWvCQBC9F/wPywje6kZJo01dJQiC16YteByy0yQ1&#10;Oxt31yT9991Cobd5vM/ZHSbTiYGcby0rWC0TEMSV1S3XCt7fTo9bED4ga+wsk4Jv8nDYzx52mGs7&#10;8isNZahFDGGfo4ImhD6X0lcNGfRL2xNH7tM6gyFCV0vtcIzhppPrJMmkwZZjQ4M9HRuqruXdKCiK&#10;r+njVj7jyctt4jKd6rq4KLWYT8ULiEBT+Bf/uc86zn/apPD7TTxB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BgVE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25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qg38IA&#10;AADdAAAADwAAAGRycy9kb3ducmV2LnhtbERPTWvCQBC9F/wPywje6kYx0aauEgqC16YteByy0yQ1&#10;Oxt3t0n8991Cobd5vM/ZHyfTiYGcby0rWC0TEMSV1S3XCt7fTo87ED4ga+wsk4I7eTgeZg97zLUd&#10;+ZWGMtQihrDPUUETQp9L6auGDPql7Ykj92mdwRChq6V2OMZw08l1kmTSYMuxocGeXhqqruW3UVAU&#10;X9PHrXzCk5e7xGV6o+viotRiPhXPIAJN4V/85z7rOD/dpvD7TTxBH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SqDf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25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g+qMEA&#10;AADdAAAADwAAAGRycy9kb3ducmV2LnhtbERPTWvCQBC9C/6HZQq96aalRhvdhFAQejUq9DhkxyRt&#10;djbubjX9911B8DaP9zmbYjS9uJDznWUFL/MEBHFtdceNgsN+O1uB8AFZY2+ZFPyRhyKfTjaYaXvl&#10;HV2q0IgYwj5DBW0IQyalr1sy6Od2II7cyTqDIULXSO3wGsNNL1+TJJUGO44NLQ700VL9U/0aBWX5&#10;PR7P1TtuvVwlLtVvuim/lHp+Gss1iEBjeIjv7k8d5y+WKdy+iSfI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YPqj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5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SbM8IA&#10;AADdAAAADwAAAGRycy9kb3ducmV2LnhtbERPTWvCQBC9F/wPywje6sZio01dJRQCXpu20OOQnSbR&#10;7GzcXZP4791Cobd5vM/ZHSbTiYGcby0rWC0TEMSV1S3XCj4/isctCB+QNXaWScGNPBz2s4cdZtqO&#10;/E5DGWoRQ9hnqKAJoc+k9FVDBv3S9sSR+7HOYIjQ1VI7HGO46eRTkqTSYMuxocGe3hqqzuXVKMjz&#10;0/R1KV+w8HKbuFSvdZ1/K7WYT/kriEBT+Bf/uY86zn/ebOD3m3iC3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1Jsz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5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PQcQA&#10;AADdAAAADwAAAGRycy9kb3ducmV2LnhtbESPT2/CMAzF75P4DpGRuI0UxPhTCKiahLTruk3iaDWm&#10;LTROSTLovv18mLSbrff83s+7w+A6dacQW88GZtMMFHHlbcu1gc+P4/MaVEzIFjvPZOCHIhz2o6cd&#10;5tY/+J3uZaqVhHDM0UCTUp9rHauGHMap74lFO/vgMMkaam0DPiTcdXqeZUvtsGVpaLCn14aqa/nt&#10;DBTFZfi6lRs8Rr3OwtIubF2cjJmMh2ILKtGQ/s1/129W8F9WgivfyAh6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LD0H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25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eq2sIA&#10;AADdAAAADwAAAGRycy9kb3ducmV2LnhtbERPTWvCQBC9F/wPywje6sZio6auEgoBr01b8Dhkp0na&#10;7GzcXZP4791Cobd5vM/ZHyfTiYGcby0rWC0TEMSV1S3XCj7ei8ctCB+QNXaWScGNPBwPs4c9ZtqO&#10;/EZDGWoRQ9hnqKAJoc+k9FVDBv3S9sSR+7LOYIjQ1VI7HGO46eRTkqTSYMuxocGeXhuqfsqrUZDn&#10;39Pnpdxh4eU2cale6zo/K7WYT/kLiEBT+Bf/uU86zn/e7OD3m3iCP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B6ra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Pr="009651C4">
        <w:rPr>
          <w:rFonts w:ascii="&amp;quot" w:hAnsi="&amp;quot"/>
          <w:color w:val="000000"/>
          <w:sz w:val="26"/>
          <w:szCs w:val="28"/>
        </w:rPr>
        <w:t xml:space="preserve">.3  </w:t>
      </w:r>
      <w:r w:rsidRPr="009651C4">
        <w:t>Конечные</w:t>
      </w:r>
      <w:r w:rsidR="00F334D2">
        <w:t xml:space="preserve"> </w:t>
      </w:r>
      <w:r w:rsidRPr="009651C4">
        <w:t>автоматы.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.................................................</w:t>
      </w:r>
      <w:r w:rsidR="00DD2D49" w:rsidRPr="00152F54">
        <w:rPr>
          <w:rFonts w:ascii="&amp;quot" w:hAnsi="&amp;quot"/>
          <w:noProof/>
          <w:color w:val="000000"/>
          <w:sz w:val="26"/>
          <w:szCs w:val="28"/>
          <w:lang w:eastAsia="ru-RU"/>
        </w:rPr>
        <w:drawing>
          <wp:inline distT="0" distB="0" distL="0" distR="0">
            <wp:extent cx="5940425" cy="358240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1C4">
        <w:rPr>
          <w:rFonts w:ascii="&amp;quot" w:hAnsi="&amp;quot"/>
          <w:color w:val="000000"/>
          <w:sz w:val="26"/>
          <w:szCs w:val="28"/>
        </w:rPr>
        <w:t>................. ...8</w:t>
      </w:r>
    </w:p>
    <w:p w:rsidR="00164D0E" w:rsidRPr="00F334D2" w:rsidRDefault="00164D0E" w:rsidP="00C277E2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</w:p>
    <w:p w:rsidR="00164D0E" w:rsidRPr="00F334D2" w:rsidRDefault="00390930" w:rsidP="000D1D45">
      <w:pPr>
        <w:widowControl/>
        <w:suppressAutoHyphens w:val="0"/>
        <w:overflowPunct/>
        <w:autoSpaceDE/>
        <w:autoSpaceDN/>
        <w:textAlignment w:val="auto"/>
        <w:rPr>
          <w:rFonts w:ascii="&amp;quot" w:eastAsia="Times New Roman" w:hAnsi="&amp;quot"/>
          <w:color w:val="000000"/>
          <w:kern w:val="0"/>
          <w:sz w:val="26"/>
          <w:szCs w:val="28"/>
          <w:lang w:eastAsia="en-US"/>
        </w:rPr>
      </w:pPr>
      <w:r w:rsidRPr="00F334D2">
        <w:rPr>
          <w:rFonts w:ascii="&amp;quot" w:hAnsi="&amp;quot"/>
          <w:color w:val="000000"/>
          <w:sz w:val="26"/>
          <w:szCs w:val="28"/>
        </w:rPr>
        <w:br w:type="page"/>
      </w:r>
    </w:p>
    <w:p w:rsidR="00164D0E" w:rsidRPr="00F334D2" w:rsidRDefault="00C116B0" w:rsidP="00C277E2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</w:rPr>
      </w:pPr>
      <w:r w:rsidRPr="00C116B0">
        <w:rPr>
          <w:noProof/>
          <w:sz w:val="28"/>
          <w:szCs w:val="28"/>
        </w:rPr>
        <w:lastRenderedPageBreak/>
        <w:pict>
          <v:group id="_x0000_s1256" style="position:absolute;margin-left:46.6pt;margin-top:24.6pt;width:518.8pt;height:802.3pt;z-index:2518272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" o:allowincell="f">
            <v:rect id="Rectangle 390" o:spid="_x0000_s125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pv8IA&#10;AADdAAAADwAAAGRycy9kb3ducmV2LnhtbERPzYrCMBC+C/sOYRa8aarool2jVEHwJLvVBxiasS02&#10;k24T2+rTmwXB23x8v7Pa9KYSLTWutKxgMo5AEGdWl5wrOJ/2owUI55E1VpZJwZ0cbNYfgxXG2nb8&#10;S23qcxFC2MWooPC+jqV0WUEG3djWxIG72MagD7DJpW6wC+GmktMo+pIGSw4NBda0Kyi7pjej4Or7&#10;9pjk6WO/PG+X2c826W5/iVLDzz75BuGp92/xy33QYf58NoH/b8IJ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Yym/wgAAAN0AAAAPAAAAAAAAAAAAAAAAAJgCAABkcnMvZG93&#10;bnJldi54bWxQSwUGAAAAAAQABAD1AAAAhwMAAAAA&#10;" filled="f" strokeweight="2pt"/>
            <v:line id="Line 391" o:spid="_x0000_s125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MRY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eT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lgxFgvgAAAN0AAAAPAAAAAAAAAAAAAAAAAKEC&#10;AABkcnMvZG93bnJldi54bWxQSwUGAAAAAAQABAD5AAAAjAMAAAAA&#10;" strokeweight="2pt"/>
            <v:line id="Line 392" o:spid="_x0000_s125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+0+8EAAADdAAAADwAAAGRycy9kb3ducmV2LnhtbERPTYvCMBC9C/6HMII3TXV1WapRROji&#10;TWy9eBubsS02k9JErf/eCIK3ebzPWa47U4s7ta6yrGAyjkAQ51ZXXCg4ZsnoD4TzyBpry6TgSQ7W&#10;q35vibG2Dz7QPfWFCCHsYlRQet/EUrq8JINubBviwF1sa9AH2BZSt/gI4aaW0yj6lQYrDg0lNrQt&#10;Kb+mN6PgejrOk//9Vmd1utHnIvGn80UrNRx0mwUIT53/ij/unQ7z57MfeH8TTp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z7T7wQAAAN0AAAAPAAAAAAAAAAAAAAAA&#10;AKECAABkcnMvZG93bnJldi54bWxQSwUGAAAAAAQABAD5AAAAjwMAAAAA&#10;" strokeweight="2pt"/>
            <v:line id="Line 393" o:spid="_x0000_s126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Ysj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eT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FJiyPvgAAAN0AAAAPAAAAAAAAAAAAAAAAAKEC&#10;AABkcnMvZG93bnJldi54bWxQSwUGAAAAAAQABAD5AAAAjAMAAAAA&#10;" strokeweight="2pt"/>
            <v:line id="Line 394" o:spid="_x0000_s126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qJFMIAAADdAAAADwAAAGRycy9kb3ducmV2LnhtbERPTWvCQBC9F/wPywi9NRulKRJdJQQi&#10;3kqjl9zG7JgEs7Mhu2r8926h0Ns83udsdpPpxZ1G11lWsIhiEMS11R03Ck7H4mMFwnlkjb1lUvAk&#10;B7vt7G2DqbYP/qF76RsRQtilqKD1fkildHVLBl1kB+LAXexo0Ac4NlKP+AjhppfLOP6SBjsODS0O&#10;lLdUX8ubUXCtTkmx/871sS8zfW4KX50vWqn3+ZStQXia/L/4z33QYX7ymcDvN+EEuX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mqJFMIAAADdAAAADwAAAAAAAAAAAAAA&#10;AAChAgAAZHJzL2Rvd25yZXYueG1sUEsFBgAAAAAEAAQA+QAAAJADAAAAAA==&#10;" strokeweight="2pt"/>
            <v:line id="Line 395" o:spid="_x0000_s126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gXY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eT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auBdjvgAAAN0AAAAPAAAAAAAAAAAAAAAAAKEC&#10;AABkcnMvZG93bnJldi54bWxQSwUGAAAAAAQABAD5AAAAjAMAAAAA&#10;" strokeweight="2pt"/>
            <v:line id="Line 396" o:spid="_x0000_s126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Sy+MMAAADdAAAADwAAAGRycy9kb3ducmV2LnhtbERPTWvCQBC9C/0PyxS86aZSbUldQxBS&#10;vJUmueQ2ZsckmJ0N2VXjv3cLBW/zeJ+zTSbTiyuNrrOs4G0ZgSCure64UVAW2eIThPPIGnvLpOBO&#10;DpLdy2yLsbY3/qVr7hsRQtjFqKD1foildHVLBt3SDsSBO9nRoA9wbKQe8RbCTS9XUbSRBjsODS0O&#10;tG+pPucXo+Bclevs+2eviz5P9bHJfHU8aaXmr1P6BcLT5J/if/dBh/nr9w/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0svjDAAAA3QAAAA8AAAAAAAAAAAAA&#10;AAAAoQIAAGRycy9kb3ducmV2LnhtbFBLBQYAAAAABAAEAPkAAACRAwAAAAA=&#10;" strokeweight="2pt"/>
            <v:line id="Line 397" o:spid="_x0000_s126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smisMAAADdAAAADwAAAGRycy9kb3ducmV2LnhtbESPQYvCQAyF74L/YYjgTaeKytJ1FBG6&#10;eJOtXrzFTmyLnUzpzGr99+aw4C3hvbz3Zb3tXaMe1IXas4HZNAFFXHhbc2ngfMomX6BCRLbYeCYD&#10;Lwqw3QwHa0ytf/IvPfJYKgnhkKKBKsY21ToUFTkMU98Si3bzncMoa1dq2+FTwl2j50my0g5rloYK&#10;W9pXVNzzP2fgfjkvs5/j3p6afGevZRYv15s1Zjzqd9+gIvXxY/6/PljBXy4EV76REfTm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rJorDAAAA3QAAAA8AAAAAAAAAAAAA&#10;AAAAoQIAAGRycy9kb3ducmV2LnhtbFBLBQYAAAAABAAEAPkAAACRAwAAAAA=&#10;" strokeweight="2pt"/>
            <v:line id="Line 398" o:spid="_x0000_s126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Ll+8QAAADdAAAADwAAAGRycy9kb3ducmV2LnhtbERP22oCMRB9L/QfwhT6plmllro1SvEC&#10;ig/SbT9g3Ew3WzeTJYm6+vWmIPRtDuc6k1lnG3EiH2rHCgb9DARx6XTNlYLvr1XvDUSIyBobx6Tg&#10;QgFm08eHCebanfmTTkWsRArhkKMCE2ObSxlKQxZD37XEiftx3mJM0FdSezyncNvIYZa9Sos1pwaD&#10;Lc0NlYfiaBVs/H57GFwrI/e88ctmtxgH+6vU81P38Q4iUhf/xXf3Wqf5o5cx/H2TTpDT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4uX7xAAAAN0AAAAPAAAAAAAAAAAA&#10;AAAAAKECAABkcnMvZG93bnJldi54bWxQSwUGAAAAAAQABAD5AAAAkgMAAAAA&#10;" strokeweight="1pt"/>
            <v:line id="Line 399" o:spid="_x0000_s126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S8UcMAAADdAAAADwAAAGRycy9kb3ducmV2LnhtbESPQYvCQAyF78L+hyEL3nS6CxWpjiJC&#10;F29i9eItdmJb7GRKZ1brvzcHwVvCe3nvy3I9uFbdqQ+NZwM/0wQUceltw5WB0zGfzEGFiGyx9UwG&#10;nhRgvfoaLTGz/sEHuhexUhLCIUMDdYxdpnUoa3IYpr4jFu3qe4dR1r7StseHhLtW/ybJTDtsWBpq&#10;7GhbU3kr/p2B2/mU5n/7rT22xcZeqjyeL1drzPh72CxARRrix/y+3lnBT1Phl29kBL1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/EvFHDAAAA3QAAAA8AAAAAAAAAAAAA&#10;AAAAoQIAAGRycy9kb3ducmV2LnhtbFBLBQYAAAAABAAEAPkAAACRAwAAAAA=&#10;" strokeweight="2pt"/>
            <v:line id="Line 400" o:spid="_x0000_s126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1/IMMAAADdAAAADwAAAGRycy9kb3ducmV2LnhtbERPzWoCMRC+F3yHMIK3mt2C0q5GEW1B&#10;8VCqPsC4GTerm8mSpLr26Ruh0Nt8fL8znXe2EVfyoXasIB9mIIhLp2uuFBz2H8+vIEJE1tg4JgV3&#10;CjCf9Z6mWGh34y+67mIlUgiHAhWYGNtCylAashiGriVO3Ml5izFBX0nt8ZbCbSNfsmwsLdacGgy2&#10;tDRUXnbfVsHGH7eX/Kcy8sgb/958rt6CPSs16HeLCYhIXfwX/7nXOs0fjXJ4fJNOkL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NfyDDAAAA3QAAAA8AAAAAAAAAAAAA&#10;AAAAoQIAAGRycy9kb3ducmV2LnhtbFBLBQYAAAAABAAEAPkAAACRAwAAAAA=&#10;" strokeweight="1pt"/>
            <v:rect id="Rectangle 401" o:spid="_x0000_s126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Zky8IA&#10;AADdAAAADwAAAGRycy9kb3ducmV2LnhtbERPTWvDMAy9D/YfjAa7rc7KErKsbgmFwq7NWuhRxFqS&#10;LZZT20vSf18XBr3p8T612symFyM531lW8LpIQBDXVnfcKDh87V5yED4ga+wtk4ILedisHx9WWGg7&#10;8Z7GKjQihrAvUEEbwlBI6euWDPqFHYgj922dwRCha6R2OMVw08tlkmTSYMexocWBti3Vv9WfUVCW&#10;P/PxXL3jzss8cZl+0015Uur5aS4/QASaw1387/7UcX6aLu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FmTL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26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BUMIA&#10;AADdAAAADwAAAGRycy9kb3ducmV2LnhtbERPTWvCQBC9F/wPywje6sbaiE1dJRQCXpu20OOQnSbR&#10;7GzcXZP4791Cobd5vM/ZHSbTiYGcby0rWC0TEMSV1S3XCj4/isctCB+QNXaWScGNPBz2s4cdZtqO&#10;/E5DGWoRQ9hnqKAJoc+k9FVDBv3S9sSR+7HOYIjQ1VI7HGO46eRTkmykwZZjQ4M9vTVUncurUZDn&#10;p+nrUr5g4eU2cRv9rOv8W6nFfMpfQQSawr/4z33UcX6aruH3m3iC3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WsFQ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7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NZJMIA&#10;AADdAAAADwAAAGRycy9kb3ducmV2LnhtbERP32vCMBB+H+x/CDfY25pOVLquUYog7HWdgo9Hc0u7&#10;NZeaRO3+eyMMfLuP7+dV68kO4kw+9I4VvGY5COLW6Z6Ngt3X9qUAESKyxsExKfijAOvV40OFpXYX&#10;/qRzE41IIRxKVNDFOJZShrYjiyFzI3Hivp23GBP0RmqPlxRuBznL86W02HNq6HCkTUftb3OyCur6&#10;Z9ofmzfcBlnkfqnn2tQHpZ6fpvodRKQp3sX/7g+d5i8Wc7h9k06Qq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s1kk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27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/8v8IA&#10;AADdAAAADwAAAGRycy9kb3ducmV2LnhtbERPTWvDMAy9D/YfjAa7Lc7KUrKsbgmFQq9LV9hRxFqS&#10;NpYz202yf18XCrvp8T612symFyM531lW8JqkIIhrqztuFHwddi85CB+QNfaWScEfedisHx9WWGg7&#10;8SeNVWhEDGFfoII2hKGQ0tctGfSJHYgj92OdwRCha6R2OMVw08tFmi6lwY5jQ4sDbVuqz9XFKCjL&#10;03z8rd5x52WeuqV+0035rdTz01x+gAg0h3/x3b3XcX6WZXD7Jp4g1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//y/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27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1iyMAA&#10;AADdAAAADwAAAGRycy9kb3ducmV2LnhtbERPTYvCMBC9C/sfwix403RFi3aNUgTB61YFj0Mz21ab&#10;STeJ2v33RhC8zeN9znLdm1bcyPnGsoKvcQKCuLS64UrBYb8dzUH4gKyxtUwK/snDevUxWGKm7Z1/&#10;6FaESsQQ9hkqqEPoMil9WZNBP7YdceR+rTMYInSV1A7vMdy0cpIkqTTYcGyosaNNTeWluBoFeX7u&#10;j3/FArdezhOX6qmu8pNSw88+/wYRqA9v8cu903H+bJb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C1iy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7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HHU8IA&#10;AADdAAAADwAAAGRycy9kb3ducmV2LnhtbERPTWvCQBC9F/wPywje6kYx0aauEgqC16YteByy0yQ1&#10;Oxt3t0n8991Cobd5vM/ZHyfTiYGcby0rWC0TEMSV1S3XCt7fTo87ED4ga+wsk4I7eTgeZg97zLUd&#10;+ZWGMtQihrDPUUETQp9L6auGDPql7Ykj92mdwRChq6V2OMZw08l1kmTSYMuxocGeXhqqruW3UVAU&#10;X9PHrXzCk5e7xGV6o+viotRiPhXPIAJN4V/85z7rOD9Nt/D7TTxBH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YcdT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7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5TIcMA&#10;AADdAAAADwAAAGRycy9kb3ducmV2LnhtbESPQWvCQBCF7wX/wzJCb3VjUdHoKkEQvJq20OOQHZNo&#10;djbubjX9986h0NsM781732x2g+vUnUJsPRuYTjJQxJW3LdcGPj8Ob0tQMSFb7DyTgV+KsNuOXjaY&#10;W//gE93LVCsJ4ZijgSalPtc6Vg05jBPfE4t29sFhkjXU2gZ8SLjr9HuWLbTDlqWhwZ72DVXX8scZ&#10;KIrL8HUrV3iIepmFhZ3Zuvg25nU8FGtQiYb0b/67PlrBn88FV76REf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5TIc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27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L2usAA&#10;AADdAAAADwAAAGRycy9kb3ducmV2LnhtbERPTYvCMBC9C/6HMII3myoq2jVKEQSv1hU8Ds1s291m&#10;UpOo9d9vFoS9zeN9zmbXm1Y8yPnGsoJpkoIgLq1uuFLweT5MViB8QNbYWiYFL/Kw2w4HG8y0ffKJ&#10;HkWoRAxhn6GCOoQuk9KXNRn0ie2II/dlncEQoaukdviM4aaVszRdSoMNx4YaO9rXVP4Ud6Mgz7/7&#10;y61Y48HLVeqWeq6r/KrUeNTnHyAC9eFf/HYfdZy/WKzh75t4gt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bL2u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0D1D45">
        <w:rPr>
          <w:rFonts w:ascii="&amp;quot" w:hAnsi="&amp;quot"/>
          <w:color w:val="000000"/>
          <w:sz w:val="26"/>
          <w:szCs w:val="28"/>
        </w:rPr>
        <w:t>3.</w:t>
      </w:r>
      <w:r w:rsidR="000D1D45" w:rsidRPr="00F334D2">
        <w:rPr>
          <w:rFonts w:ascii="&amp;quot" w:hAnsi="&amp;quot"/>
          <w:color w:val="000000"/>
          <w:sz w:val="26"/>
          <w:szCs w:val="28"/>
        </w:rPr>
        <w:t>4</w:t>
      </w:r>
      <w:r w:rsidR="00C277E2" w:rsidRPr="009651C4">
        <w:t>Диаграмма</w:t>
      </w:r>
      <w:r w:rsidR="00F334D2">
        <w:t xml:space="preserve"> </w:t>
      </w:r>
      <w:r w:rsidR="00C277E2" w:rsidRPr="009651C4">
        <w:t>деятельности</w:t>
      </w:r>
      <w:r w:rsidR="00C277E2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 ..10</w:t>
      </w:r>
    </w:p>
    <w:p w:rsidR="00694936" w:rsidRDefault="0094751C" w:rsidP="00C277E2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  <w:lang w:val="en-US"/>
        </w:rPr>
      </w:pPr>
      <w:r w:rsidRPr="0094751C">
        <w:rPr>
          <w:rFonts w:ascii="&amp;quot" w:hAnsi="&amp;quot"/>
          <w:noProof/>
          <w:color w:val="000000"/>
          <w:sz w:val="26"/>
          <w:szCs w:val="28"/>
          <w:lang w:eastAsia="ru-RU"/>
        </w:rPr>
        <w:drawing>
          <wp:inline distT="0" distB="0" distL="0" distR="0">
            <wp:extent cx="5940425" cy="2261440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36" w:rsidRDefault="00694936">
      <w:pPr>
        <w:widowControl/>
        <w:suppressAutoHyphens w:val="0"/>
        <w:overflowPunct/>
        <w:autoSpaceDE/>
        <w:autoSpaceDN/>
        <w:textAlignment w:val="auto"/>
        <w:rPr>
          <w:rFonts w:ascii="&amp;quot" w:eastAsia="Times New Roman" w:hAnsi="&amp;quot"/>
          <w:color w:val="000000"/>
          <w:kern w:val="0"/>
          <w:sz w:val="26"/>
          <w:szCs w:val="28"/>
          <w:lang w:val="en-US" w:eastAsia="en-US"/>
        </w:rPr>
      </w:pPr>
      <w:r>
        <w:rPr>
          <w:rFonts w:ascii="&amp;quot" w:hAnsi="&amp;quot"/>
          <w:color w:val="000000"/>
          <w:sz w:val="26"/>
          <w:szCs w:val="28"/>
          <w:lang w:val="en-US"/>
        </w:rPr>
        <w:br w:type="page"/>
      </w:r>
    </w:p>
    <w:p w:rsidR="0094751C" w:rsidRPr="0094751C" w:rsidRDefault="0094751C" w:rsidP="00C277E2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6"/>
          <w:szCs w:val="28"/>
          <w:lang w:val="en-US"/>
        </w:rPr>
      </w:pPr>
    </w:p>
    <w:p w:rsidR="00164D0E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pict>
          <v:group id="_x0000_s1276" style="position:absolute;margin-left:37.3pt;margin-top:14.95pt;width:558.5pt;height:842.85pt;z-index:251825152;mso-position-horizontal-relative:page;mso-position-vertical-relative:page" coordorigin="-1542,-1023" coordsize="21532,2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" o:allowincell="f">
            <v:rect id="Rectangle 390" o:spid="_x0000_s1277" style="position:absolute;left:-1542;top:-1023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zMH8IA&#10;AADdAAAADwAAAGRycy9kb3ducmV2LnhtbERPzYrCMBC+C75DGGFvmiq42K5RqiB4Erf6AEMz2xab&#10;SW1i2/XpzcKCt/n4fme9HUwtOmpdZVnBfBaBIM6trrhQcL0cpisQziNrrC2Tgl9ysN2MR2tMtO35&#10;m7rMFyKEsEtQQel9k0jp8pIMupltiAP3Y1uDPsC2kLrFPoSbWi6i6FMarDg0lNjQvqT8lj2Mgpsf&#10;ulNaZM9DfN3F+XmX9o97qtTHZEi/QHga/Fv87z7qMH+5mMPf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vMwfwgAAAN0AAAAPAAAAAAAAAAAAAAAAAJgCAABkcnMvZG93&#10;bnJldi54bWxQSwUGAAAAAAQABAD1AAAAhwMAAAAA&#10;" filled="f" strokeweight="2pt"/>
            <v:line id="Line 391" o:spid="_x0000_s127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z0wL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6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4XPTAvgAAAN0AAAAPAAAAAAAAAAAAAAAAAKEC&#10;AABkcnMvZG93bnJldi54bWxQSwUGAAAAAAQABAD5AAAAjAMAAAAA&#10;" strokeweight="2pt"/>
            <v:line id="Line 392" o:spid="_x0000_s127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BRW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f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XEFFbvgAAAN0AAAAPAAAAAAAAAAAAAAAAAKEC&#10;AABkcnMvZG93bnJldi54bWxQSwUGAAAAAAQABAD5AAAAjAMAAAAA&#10;" strokeweight="2pt"/>
            <v:line id="Line 393" o:spid="_x0000_s128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nJL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f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+ckvvgAAAN0AAAAPAAAAAAAAAAAAAAAAAKEC&#10;AABkcnMvZG93bnJldi54bWxQSwUGAAAAAAQABAD5AAAAjAMAAAAA&#10;" strokeweight="2pt"/>
            <v:line id="Line 394" o:spid="_x0000_s128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VstL4AAADdAAAADwAAAGRycy9kb3ducmV2LnhtbERPvQrCMBDeBd8hnOCmqUJFqlFEqLiJ&#10;1cXtbM622FxKE7W+vREEt/v4fm+57kwtntS6yrKCyTgCQZxbXXGh4HxKR3MQziNrrC2Tgjc5WK/6&#10;vSUm2r74SM/MFyKEsEtQQel9k0jp8pIMurFtiAN3s61BH2BbSN3iK4SbWk6jaCYNVhwaSmxoW1J+&#10;zx5Gwf1yjtPdYatPdbbR1yL1l+tNKzUcdJsFCE+d/4t/7r0O8+Np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3tWy0vgAAAN0AAAAPAAAAAAAAAAAAAAAAAKEC&#10;AABkcnMvZG93bnJldi54bWxQSwUGAAAAAAQABAD5AAAAjAMAAAAA&#10;" strokeweight="2pt"/>
            <v:line id="Line 395" o:spid="_x0000_s128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fyw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bPp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HZ/LDvgAAAN0AAAAPAAAAAAAAAAAAAAAAAKEC&#10;AABkcnMvZG93bnJldi54bWxQSwUGAAAAAAQABAD5AAAAjAMAAAAA&#10;" strokeweight="2pt"/>
            <v:line id="Line 396" o:spid="_x0000_s128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CtXW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J+M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CtXWL8AAADdAAAADwAAAAAAAAAAAAAAAACh&#10;AgAAZHJzL2Rvd25yZXYueG1sUEsFBgAAAAAEAAQA+QAAAI0DAAAAAA==&#10;" strokeweight="2pt"/>
            <v:line id="Line 397" o:spid="_x0000_s128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TDKsMAAADdAAAADwAAAGRycy9kb3ducmV2LnhtbESPQYvCQAyF74L/YYjgTacrKNJ1FBEq&#10;3mSrF2+xE9tiJ1M6o9Z/vzkI3hLey3tfVpveNepJXag9G/iZJqCIC29rLg2cT9lkCSpEZIuNZzLw&#10;pgCb9XCwwtT6F//RM4+lkhAOKRqoYmxTrUNRkcMw9S2xaDffOYyydqW2Hb4k3DV6liQL7bBmaaiw&#10;pV1FxT1/OAP3y3me7Y87e2ryrb2WWbxcb9aY8ajf/oKK1Mev+XN9sII/nwmufCMj6P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m0wyrDAAAA3QAAAA8AAAAAAAAAAAAA&#10;AAAAoQIAAGRycy9kb3ducmV2LnhtbFBLBQYAAAAABAAEAPkAAACRAwAAAAA=&#10;" strokeweight="2pt"/>
            <v:line id="Line 398" o:spid="_x0000_s128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0AW8QAAADdAAAADwAAAGRycy9kb3ducmV2LnhtbERP22oCMRB9L/gPYYS+1axCi65mF7Et&#10;VPpQvHzAuBk3q5vJkqS67dc3BcG3OZzrLMretuJCPjSOFYxHGQjiyumGawX73fvTFESIyBpbx6Tg&#10;hwKUxeBhgbl2V97QZRtrkUI45KjAxNjlUobKkMUwch1x4o7OW4wJ+lpqj9cUbls5ybIXabHh1GCw&#10;o5Wh6rz9tgrW/vB5Hv/WRh547d/ar9dZsCelHof9cg4iUh/v4pv7Q6f5z5M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PQBbxAAAAN0AAAAPAAAAAAAAAAAA&#10;AAAAAKECAABkcnMvZG93bnJldi54bWxQSwUGAAAAAAQABAD5AAAAkgMAAAAA&#10;" strokeweight="1pt"/>
            <v:line id="Line 399" o:spid="_x0000_s12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tZ8cMAAADdAAAADwAAAGRycy9kb3ducmV2LnhtbESPQYvCQAyF74L/YYjgTacqytJ1FBG6&#10;eJOtXrzFTmyLnUzpzGr99+aw4C3hvbz3Zb3tXaMe1IXas4HZNAFFXHhbc2ngfMomX6BCRLbYeCYD&#10;Lwqw3QwHa0ytf/IvPfJYKgnhkKKBKsY21ToUFTkMU98Si3bzncMoa1dq2+FTwl2j50my0g5rloYK&#10;W9pXVNzzP2fgfjkvs5/j3p6afGevZRYv15s1Zjzqd9+gIvXxY/6/PljBXy6EX76REfTm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bWfHDAAAA3QAAAA8AAAAAAAAAAAAA&#10;AAAAoQIAAGRycy9kb3ducmV2LnhtbFBLBQYAAAAABAAEAPkAAACRAwAAAAA=&#10;" strokeweight="2pt"/>
            <v:line id="Line 400" o:spid="_x0000_s128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KagMMAAADdAAAADwAAAGRycy9kb3ducmV2LnhtbERP22oCMRB9L/QfwhT6ptm1tNTVKMUL&#10;VHwotX7AuBk3WzeTJYm6+vWmIPRtDuc642lnG3EiH2rHCvJ+BoK4dLrmSsH2Z9l7BxEissbGMSm4&#10;UIDp5PFhjIV2Z/6m0yZWIoVwKFCBibEtpAylIYuh71rixO2dtxgT9JXUHs8p3DZykGVv0mLNqcFg&#10;SzND5WFztApWfrc+5NfKyB2v/KL5mg+D/VXq+an7GIGI1MV/8d39qdP815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eSmoDDAAAA3QAAAA8AAAAAAAAAAAAA&#10;AAAAoQIAAGRycy9kb3ducmV2LnhtbFBLBQYAAAAABAAEAPkAAACRAwAAAAA=&#10;" strokeweight="1pt"/>
            <v:rect id="Rectangle 401" o:spid="_x0000_s128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mBa8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n/erO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yYFr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28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Uk8MAA&#10;AADdAAAADwAAAGRycy9kb3ducmV2LnhtbERPTYvCMBC9L/gfwgje1tTVFa1GKQuC1+0qeByasa02&#10;k5pErf9+Iwje5vE+Z7nuTCNu5HxtWcFomIAgLqyuuVSw+9t8zkD4gKyxsUwKHuRhvep9LDHV9s6/&#10;dMtDKWII+xQVVCG0qZS+qMigH9qWOHJH6wyGCF0ptcN7DDeN/EqSqTRYc2yosKWfiopzfjUKsuzU&#10;7S/5HDdezhI31RNdZgelBv0uW4AI1IW3+OXe6jj/ezyG5zfx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YUk8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9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y8hMAA&#10;AADdAAAADwAAAGRycy9kb3ducmV2LnhtbERPTYvCMBC9C/6HMMLeNNVV0WqUIgh7tSp4HJqx7W4z&#10;qUlWu/9+Iwje5vE+Z73tTCPu5HxtWcF4lIAgLqyuuVRwOu6HCxA+IGtsLJOCP/Kw3fR7a0y1ffCB&#10;7nkoRQxhn6KCKoQ2ldIXFRn0I9sSR+5qncEQoSuldviI4aaRkySZS4M1x4YKW9pVVPzkv0ZBln13&#10;51u+xL2Xi8TN9VSX2UWpj0GXrUAE6sJb/HJ/6Th/9jmF5zfxBL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my8h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29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AZH8IA&#10;AADdAAAADwAAAGRycy9kb3ducmV2LnhtbERPTWvCQBC9F/wPywje6sbaiE1dJRQCXpu20OOQnSbR&#10;7GzcXZP4791Cobd5vM/ZHSbTiYGcby0rWC0TEMSV1S3XCj4/isctCB+QNXaWScGNPBz2s4cdZtqO&#10;/E5DGWoRQ9hnqKAJoc+k9FVDBv3S9sSR+7HOYIjQ1VI7HGO46eRTkmykwZZjQ4M9vTVUncurUZDn&#10;p+nrUr5g4eU2cRv9rOv8W6nFfMpfQQSawr/4z33UcX66TuH3m3iC3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IBkf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29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KHaMEA&#10;AADdAAAADwAAAGRycy9kb3ducmV2LnhtbERPTWvCQBC9F/wPywi91U1tGzS6CUEQvDZV8DhkxyQ2&#10;Oxt3V43/vlso9DaP9znrYjS9uJHznWUFr7MEBHFtdceNgv3X9mUBwgdkjb1lUvAgD0U+eVpjpu2d&#10;P+lWhUbEEPYZKmhDGDIpfd2SQT+zA3HkTtYZDBG6RmqH9xhuejlPklQa7Dg2tDjQpqX6u7oaBWV5&#10;Hg+XaolbLxeJS/W7bsqjUs/TsVyBCDSGf/Gfe6fj/I+3FH6/iSfI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Xyh2j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9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4i88IA&#10;AADdAAAADwAAAGRycy9kb3ducmV2LnhtbERPS2vCQBC+C/6HZQq96aYPo8ZsJBSEXhst9DhkxySa&#10;nY27W03/fbdQ8DYf33Py7Wh6cSXnO8sKnuYJCOLa6o4bBYf9brYC4QOyxt4yKfghD9tiOskx0/bG&#10;H3StQiNiCPsMFbQhDJmUvm7JoJ/bgThyR+sMhghdI7XDWww3vXxOklQa7Dg2tDjQW0v1ufo2Csry&#10;NH5eqjXuvFwlLtWvuim/lHp8GMsNiEBjuIv/3e86zl+8LO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viLz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9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G2gcQA&#10;AADdAAAADwAAAGRycy9kb3ducmV2LnhtbESPQW/CMAyF75P4D5GRuI2UsSEoBFRNQuK6bpM4Wo1p&#10;C41TkgDdv58Pk3az9Z7f+7zZDa5Tdwqx9WxgNs1AEVfetlwb+PrcPy9BxYRssfNMBn4owm47etpg&#10;bv2DP+heplpJCMccDTQp9bnWsWrIYZz6nli0kw8Ok6yh1jbgQ8Jdp1+ybKEdtiwNDfb03lB1KW/O&#10;QFGch+9rucJ91MssLOyrrYujMZPxUKxBJRrSv/nv+mAF/20uuPKNjK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htoH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29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0TGsAA&#10;AADdAAAADwAAAGRycy9kb3ducmV2LnhtbERPS4vCMBC+L/gfwgje1tTHilajlAVhr3YVPA7N2Fab&#10;SU2y2v33RhC8zcf3nNWmM424kfO1ZQWjYQKCuLC65lLB/nf7OQfhA7LGxjIp+CcPm3XvY4Wptnfe&#10;0S0PpYgh7FNUUIXQplL6oiKDfmhb4sidrDMYInSl1A7vMdw0cpwkM2mw5thQYUvfFRWX/M8oyLJz&#10;d7jmC9x6OU/cTE91mR2VGvS7bAkiUBfe4pf7R8f5X5MFPL+JJ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G0TG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0D1D45">
        <w:rPr>
          <w:rFonts w:ascii="&amp;quot" w:hAnsi="&amp;quot"/>
          <w:color w:val="000000"/>
          <w:sz w:val="26"/>
          <w:szCs w:val="28"/>
        </w:rPr>
        <w:t>3.</w:t>
      </w:r>
      <w:r w:rsidR="000D1D45">
        <w:rPr>
          <w:rFonts w:ascii="&amp;quot" w:hAnsi="&amp;quot"/>
          <w:color w:val="000000"/>
          <w:sz w:val="26"/>
          <w:szCs w:val="28"/>
          <w:lang w:val="en-US"/>
        </w:rPr>
        <w:t>5</w:t>
      </w:r>
      <w:r w:rsidR="00C277E2" w:rsidRPr="009651C4">
        <w:t xml:space="preserve">Диаграммы последовательности  </w:t>
      </w:r>
      <w:r w:rsidR="00C277E2" w:rsidRPr="009651C4">
        <w:rPr>
          <w:rFonts w:ascii="&amp;quot" w:hAnsi="&amp;quot"/>
          <w:color w:val="000000"/>
          <w:sz w:val="26"/>
          <w:szCs w:val="28"/>
        </w:rPr>
        <w:t>........................................ .. .11</w:t>
      </w:r>
    </w:p>
    <w:p w:rsidR="00694936" w:rsidRDefault="00603855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603855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633048" cy="2734574"/>
            <wp:effectExtent l="0" t="0" r="635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73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36" w:rsidRDefault="00694936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603855" w:rsidRPr="00390930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296" style="position:absolute;margin-left:27.9pt;margin-top:13.35pt;width:518.8pt;height:802.3pt;z-index:2518231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" o:allowincell="f">
            <v:rect id="Rectangle 390" o:spid="_x0000_s129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mQf8MA&#10;AADdAAAADwAAAGRycy9kb3ducmV2LnhtbERP22rCQBB9F/yHZQq+6cZCS42uEguBPhUb/YBhd5oE&#10;s7Mxu7nYr3cLhb7N4Vxnd5hsIwbqfO1YwXqVgCDWztRcKric8+UbCB+QDTaOScGdPBz289kOU+NG&#10;/qKhCKWIIexTVFCF0KZSel2RRb9yLXHkvl1nMUTYldJ0OMZw28jnJHmVFmuODRW29F6Rvha9VXAN&#10;0/CZlcVPvrkcN/p0zMb+lim1eJqyLYhAU/gX/7k/TJz/kqzh95t4gt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mQf8MAAADdAAAADwAAAAAAAAAAAAAAAACYAgAAZHJzL2Rv&#10;d25yZXYueG1sUEsFBgAAAAAEAAQA9QAAAIgDAAAAAA==&#10;" filled="f" strokeweight="2pt"/>
            <v:line id="Line 391" o:spid="_x0000_s129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+moo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bNoC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z6aigvgAAAN0AAAAPAAAAAAAAAAAAAAAAAKEC&#10;AABkcnMvZG93bnJldi54bWxQSwUGAAAAAAQABAD5AAAAjAMAAAAA&#10;" strokeweight="2pt"/>
            <v:line id="Line 392" o:spid="_x0000_s129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UNO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Q07vgAAAN0AAAAPAAAAAAAAAAAAAAAAAKEC&#10;AABkcnMvZG93bnJldi54bWxQSwUGAAAAAAQABAD5AAAAjAMAAAAA&#10;" strokeweight="2pt"/>
            <v:line id="Line 393" o:spid="_x0000_s130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yVT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TTJVPvgAAAN0AAAAPAAAAAAAAAAAAAAAAAKEC&#10;AABkcnMvZG93bnJldi54bWxQSwUGAAAAAAQABAD5AAAAjAMAAAAA&#10;" strokeweight="2pt"/>
            <v:line id="Line 394" o:spid="_x0000_s130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Aw1L4AAADdAAAADwAAAGRycy9kb3ducmV2LnhtbERPvQrCMBDeBd8hnOCmqUJFqlFEqLiJ&#10;1cXtbM622FxKE7W+vREEt/v4fm+57kwtntS6yrKCyTgCQZxbXXGh4HxKR3MQziNrrC2Tgjc5WK/6&#10;vSUm2r74SM/MFyKEsEtQQel9k0jp8pIMurFtiAN3s61BH2BbSN3iK4SbWk6jaCYNVhwaSmxoW1J+&#10;zx5Gwf1yjtPdYatPdbbR1yL1l+tNKzUcdJsFCE+d/4t/7r0O8+Mo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8ADDUvgAAAN0AAAAPAAAAAAAAAAAAAAAAAKEC&#10;AABkcnMvZG93bnJldi54bWxQSwUGAAAAAAQABAD5AAAAjAMAAAAA&#10;" strokeweight="2pt"/>
            <v:line id="Line 395" o:spid="_x0000_s130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Kuo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bNo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M0q6jvgAAAN0AAAAPAAAAAAAAAAAAAAAAAKEC&#10;AABkcnMvZG93bnJldi54bWxQSwUGAAAAAAQABAD5AAAAjAMAAAAA&#10;" strokeweight="2pt"/>
            <v:line id="Line 396" o:spid="_x0000_s130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4LO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J9EM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54LOL8AAADdAAAADwAAAAAAAAAAAAAAAACh&#10;AgAAZHJzL2Rvd25yZXYueG1sUEsFBgAAAAAEAAQA+QAAAI0DAAAAAA==&#10;" strokeweight="2pt"/>
            <v:line id="Line 397" o:spid="_x0000_s130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GfSsIAAADdAAAADwAAAGRycy9kb3ducmV2LnhtbESPQYvCQAyF74L/YYjgTacuKFIdRYQu&#10;3sTqxVvsxLbYyZTOqPXfm8PC3hLey3tf1tveNepFXag9G5hNE1DEhbc1lwYu52yyBBUissXGMxn4&#10;UIDtZjhYY2r9m0/0ymOpJIRDigaqGNtU61BU5DBMfUss2t13DqOsXalth28Jd43+SZKFdlizNFTY&#10;0r6i4pE/nYHH9TLPfo97e27ynb2VWbze7taY8ajfrUBF6uO/+e/6YAV/ngiufCMj6M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gGfSsIAAADdAAAADwAAAAAAAAAAAAAA&#10;AAChAgAAZHJzL2Rvd25yZXYueG1sUEsFBgAAAAAEAAQA+QAAAJADAAAAAA==&#10;" strokeweight="2pt"/>
            <v:line id="Line 398" o:spid="_x0000_s130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4hcO8IAAADdAAAADwAAAGRycy9kb3ducmV2LnhtbERP22oCMRB9L/gPYQTfalbBoqtRxAtU&#10;+lCqfsC4GTerm8mSRN3265uC0Lc5nOvMFq2txZ18qBwrGPQzEMSF0xWXCo6H7esYRIjIGmvHpOCb&#10;AizmnZcZ5to9+Ivu+1iKFMIhRwUmxiaXMhSGLIa+a4gTd3beYkzQl1J7fKRwW8thlr1JixWnBoMN&#10;rQwV1/3NKtj508d18FMaeeKd39Sf60mwF6V63XY5BRGpjf/ip/tdp/mjbAJ/36QT5P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4hcO8IAAADdAAAADwAAAAAAAAAAAAAA&#10;AAChAgAAZHJzL2Rvd25yZXYueG1sUEsFBgAAAAAEAAQA+QAAAJADAAAAAA==&#10;" strokeweight="1pt"/>
            <v:line id="Line 399" o:spid="_x0000_s130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4FkcQAAADdAAAADwAAAGRycy9kb3ducmV2LnhtbESPT4vCQAzF7wt+hyGCt3Wq4LJUpyJC&#10;ZW9i9eItdtI/2MmUzqjdb28OC3tLeC/v/bLZjq5TTxpC69nAYp6AIi69bbk2cDnnn9+gQkS22Hkm&#10;A78UYJtNPjaYWv/iEz2LWCsJ4ZCigSbGPtU6lA05DHPfE4tW+cFhlHWotR3wJeGu08sk+dIOW5aG&#10;BnvaN1Tei4czcL9eVvnhuLfnrtjZW53H662yxsym424NKtIY/81/1z9W8FcL4ZdvZASdv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rgWRxAAAAN0AAAAPAAAAAAAAAAAA&#10;AAAAAKECAABkcnMvZG93bnJldi54bWxQSwUGAAAAAAQABAD5AAAAkgMAAAAA&#10;" strokeweight="2pt"/>
            <v:line id="Line 400" o:spid="_x0000_s130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fG4MMAAADdAAAADwAAAGRycy9kb3ducmV2LnhtbERPzWoCMRC+F3yHMII3za5QqVujiLag&#10;eChqH2DcTDdbN5MlSXXt0zeC0Nt8fL8zW3S2ERfyoXasIB9lIIhLp2uuFHwe34cvIEJE1tg4JgU3&#10;CrCY955mWGh35T1dDrESKYRDgQpMjG0hZSgNWQwj1xIn7st5izFBX0nt8ZrCbSPHWTaRFmtODQZb&#10;Whkqz4cfq2DrT7tz/lsZeeKtf2s+1tNgv5Ua9LvlK4hIXfwXP9wbneY/5zn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wnxuDDAAAA3QAAAA8AAAAAAAAAAAAA&#10;AAAAoQIAAGRycy9kb3ducmV2LnhtbFBLBQYAAAAABAAEAPkAAACRAwAAAAA=&#10;" strokeweight="1pt"/>
            <v:rect id="Rectangle 401" o:spid="_x0000_s130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zdC8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z/NZnC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XzdC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30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B4kMIA&#10;AADdAAAADwAAAGRycy9kb3ducmV2LnhtbERP32vCMBB+F/Y/hBv4pqk6S9cZpQiCr6sb7PFobm23&#10;5lKTqPG/XwaDvd3H9/M2u2gGcSXne8sKFvMMBHFjdc+tgrfTYVaA8AFZ42CZFNzJw277MNlgqe2N&#10;X+lah1akEPYlKuhCGEspfdORQT+3I3HiPq0zGBJ0rdQObyncDHKZZbk02HNq6HCkfUfNd30xCqrq&#10;K76f62c8eFlkLtdPuq0+lJo+xuoFRKAY/sV/7qNO89eLFfx+k06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MHiQ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1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g5MIA&#10;AADdAAAADwAAAGRycy9kb3ducmV2LnhtbERPTWvDMAy9D/YfjAa9rU5KFtK0bgmFwK7NNthRxGqS&#10;LpYz22vTf18PBrvp8T613c9mFBdyfrCsIF0mIIhbqwfuFLy/1c8FCB+QNY6WScGNPOx3jw9bLLW9&#10;8pEuTehEDGFfooI+hKmU0rc9GfRLOxFH7mSdwRCh66R2eI3hZpSrJMmlwYFjQ48THXpqv5ofo6Cq&#10;zvPHd7PG2ssicbnOdFd9KrV4mqsNiEBz+Bf/uV91nP+SZv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2eDk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31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VFf8IA&#10;AADdAAAADwAAAGRycy9kb3ducmV2LnhtbERPTWvDMAy9D/YfjAa9rU5GE7KsbgmDQK9NV+hRxFqS&#10;LZYz223Tfz8PCrvp8T613s5mFBdyfrCsIF0mIIhbqwfuFHwc6ucChA/IGkfLpOBGHrabx4c1ltpe&#10;eU+XJnQihrAvUUEfwlRK6dueDPqlnYgj92mdwRCh66R2eI3hZpQvSZJLgwPHhh4neu+p/W7ORkFV&#10;fc3Hn+YVay+LxOV6pbvqpNTiaa7eQASaw7/47t7pOD9LM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lUV/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31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fbCMAA&#10;AADdAAAADwAAAGRycy9kb3ducmV2LnhtbERPTYvCMBC9C/sfwix401TR4naNUhYEr1aFPQ7NbFtt&#10;Jt0kav33RhC8zeN9znLdm1ZcyfnGsoLJOAFBXFrdcKXgsN+MFiB8QNbYWiYFd/KwXn0Mlphpe+Md&#10;XYtQiRjCPkMFdQhdJqUvazLox7YjjtyfdQZDhK6S2uEthptWTpMklQYbjg01dvRTU3kuLkZBnp/6&#10;43/xhRsvF4lL9UxX+a9Sw88+/wYRqA9v8cu91XH+fJL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kfbC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1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t+k8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KfF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C36T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1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Tq4c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32e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Tq4c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31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hPer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On4wW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2E96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164D0E" w:rsidRDefault="000D1D45" w:rsidP="00C277E2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>3.</w:t>
      </w:r>
      <w:r>
        <w:rPr>
          <w:rFonts w:ascii="&amp;quot" w:hAnsi="&amp;quot"/>
          <w:color w:val="000000"/>
          <w:sz w:val="26"/>
          <w:szCs w:val="28"/>
          <w:lang w:val="en-US"/>
        </w:rPr>
        <w:t>6</w:t>
      </w:r>
      <w:r w:rsidR="00C277E2" w:rsidRPr="009651C4">
        <w:t>Диаграмма</w:t>
      </w:r>
      <w:r w:rsidR="00F334D2">
        <w:t xml:space="preserve"> </w:t>
      </w:r>
      <w:r w:rsidR="00C277E2" w:rsidRPr="009651C4">
        <w:t>использования</w:t>
      </w:r>
      <w:r w:rsidR="00C277E2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 ..12</w:t>
      </w:r>
    </w:p>
    <w:p w:rsidR="00694936" w:rsidRDefault="00694936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694936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182323" cy="43630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855" w:rsidRPr="003640C9" w:rsidRDefault="00694936" w:rsidP="003640C9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164D0E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316" style="position:absolute;margin-left:25.25pt;margin-top:24.6pt;width:518.8pt;height:802.3pt;z-index:2518210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" o:allowincell="f">
            <v:rect id="Rectangle 390" o:spid="_x0000_s131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ucuMIA&#10;AADdAAAADwAAAGRycy9kb3ducmV2LnhtbERPzYrCMBC+C75DGGFvmrosYrtGqQvCnkSrDzA0s22x&#10;mXSb2Faf3giCt/n4fme1GUwtOmpdZVnBfBaBIM6trrhQcD7tpksQziNrrC2Tghs52KzHoxUm2vZ8&#10;pC7zhQgh7BJUUHrfJFK6vCSDbmYb4sD92dagD7AtpG6xD+Gmlp9RtJAGKw4NJTb0U1J+ya5GwcUP&#10;3T4tsvsuPm/j/LBN++t/qtTHZEi/QXga/Fv8cv/qMP9rOYfnN+E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O5y4wgAAAN0AAAAPAAAAAAAAAAAAAAAAAJgCAABkcnMvZG93&#10;bnJldi54bWxQSwUGAAAAAAQABAD1AAAAhwMAAAAA&#10;" filled="f" strokeweight="2pt"/>
            <v:line id="Line 391" o:spid="_x0000_s13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kZ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z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o26RnvgAAAN0AAAAPAAAAAAAAAAAAAAAAAKEC&#10;AABkcnMvZG93bnJldi54bWxQSwUGAAAAAAQABAD5AAAAjAMAAAAA&#10;" strokeweight="2pt"/>
            <v:line id="Line 392" o:spid="_x0000_s131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cB/MEAAADdAAAADwAAAGRycy9kb3ducmV2LnhtbERPS4vCMBC+C/6HMII3TX0i1SgidNnb&#10;YvXibdpMH9hMSpPV7r/fCIK3+fieszv0phEP6lxtWcFsGoEgzq2uuVRwvSSTDQjnkTU2lknBHzk4&#10;7IeDHcbaPvlMj9SXIoSwi1FB5X0bS+nyigy6qW2JA1fYzqAPsCul7vAZwk0j51G0lgZrDg0VtnSq&#10;KL+nv0bB/XZdJV8/J31p0qPOysTfskIrNR71xy0IT73/iN/ubx3mLzcLeH0TTpD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lwH8wQAAAN0AAAAPAAAAAAAAAAAAAAAA&#10;AKECAABkcnMvZG93bnJldi54bWxQSwUGAAAAAAQABAD5AAAAjwMAAAAA&#10;" strokeweight="2pt"/>
            <v:line id="Line 393" o:spid="_x0000_s132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6Zi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IfpmIvgAAAN0AAAAPAAAAAAAAAAAAAAAAAKEC&#10;AABkcnMvZG93bnJldi54bWxQSwUGAAAAAAQABAD5AAAAjAMAAAAA&#10;" strokeweight="2pt"/>
            <v:line id="Line 394" o:spid="_x0000_s132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I8E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z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nMjwTvgAAAN0AAAAPAAAAAAAAAAAAAAAAAKEC&#10;AABkcnMvZG93bnJldi54bWxQSwUGAAAAAAQABAD5AAAAjAMAAAAA&#10;" strokeweight="2pt"/>
            <v:line id="Line 395" o:spid="_x0000_s132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CiZ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z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X4KJkvgAAAN0AAAAPAAAAAAAAAAAAAAAAAKEC&#10;AABkcnMvZG93bnJldi54bWxQSwUGAAAAAAQABAD5AAAAjAMAAAAA&#10;" strokeweight="2pt"/>
            <v:line id="Line 396" o:spid="_x0000_s132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wH/8EAAADdAAAADwAAAGRycy9kb3ducmV2LnhtbERPS4vCMBC+C/6HMII3TRVfVKOI0GVv&#10;i9WLt2kzfWAzKU1Wu/9+Iwje5uN7zu7Qm0Y8qHO1ZQWzaQSCOLe65lLB9ZJMNiCcR9bYWCYFf+Tg&#10;sB8Odhhr++QzPVJfihDCLkYFlfdtLKXLKzLoprYlDlxhO4M+wK6UusNnCDeNnEfRShqsOTRU2NKp&#10;ovye/hoF99t1mXz9nPSlSY86KxN/ywqt1HjUH7cgPPX+I367v3WYv9is4fVNOEH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rAf/wQAAAN0AAAAPAAAAAAAAAAAAAAAA&#10;AKECAABkcnMvZG93bnJldi54bWxQSwUGAAAAAAQABAD5AAAAjwMAAAAA&#10;" strokeweight="2pt"/>
            <v:line id="Line 397" o:spid="_x0000_s132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OTjc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y0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kzk43DAAAA3QAAAA8AAAAAAAAAAAAA&#10;AAAAoQIAAGRycy9kb3ducmV2LnhtbFBLBQYAAAAABAAEAPkAAACRAwAAAAA=&#10;" strokeweight="2pt"/>
            <v:line id="Line 398" o:spid="_x0000_s132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pQ/MIAAADdAAAADwAAAGRycy9kb3ducmV2LnhtbERPzWoCMRC+C32HMIXeNKsU0dUopbZQ&#10;8SC1PsC4GTerm8mSpLr69EYQvM3H9zvTeWtrcSIfKscK+r0MBHHhdMWlgu3fd3cEIkRkjbVjUnCh&#10;APPZS2eKuXZn/qXTJpYihXDIUYGJscmlDIUhi6HnGuLE7Z23GBP0pdQezync1nKQZUNpseLUYLCh&#10;T0PFcfNvFSz9bnXsX0sjd7z0X/V6MQ72oNTba/sxARGpjU/xw/2j0/z30Rju36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LpQ/MIAAADdAAAADwAAAAAAAAAAAAAA&#10;AAChAgAAZHJzL2Rvd25yZXYueG1sUEsFBgAAAAAEAAQA+QAAAJADAAAAAA==&#10;" strokeweight="1pt"/>
            <v:line id="Line 399" o:spid="_x0000_s132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wJVsQAAADdAAAADwAAAGRycy9kb3ducmV2LnhtbESPQYvCQAyF7wv+hyHC3tapsitaHUWE&#10;Lt4WqxdvsRPbYidTOqN2/705CN4S3st7X5br3jXqTl2oPRsYjxJQxIW3NZcGjofsawYqRGSLjWcy&#10;8E8B1qvBxxJT6x+8p3seSyUhHFI0UMXYplqHoiKHYeRbYtEuvnMYZe1KbTt8SLhr9CRJptphzdJQ&#10;YUvbioprfnMGrqfjT/b7t7WHJt/Yc5nF0/lijfkc9psFqEh9fJtf1zsr+N9z4Zd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nAlWxAAAAN0AAAAPAAAAAAAAAAAA&#10;AAAAAKECAABkcnMvZG93bnJldi54bWxQSwUGAAAAAAQABAD5AAAAkgMAAAAA&#10;" strokeweight="2pt"/>
            <v:line id="Line 400" o:spid="_x0000_s132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XKJ8MAAADdAAAADwAAAGRycy9kb3ducmV2LnhtbERPzWoCMRC+F/oOYQreanZFSl2NIq2C&#10;4qFo+wDjZtysbiZLEnXt05tCwdt8fL8zmXW2ERfyoXasIO9nIIhLp2uuFPx8L1/fQYSIrLFxTApu&#10;FGA2fX6aYKHdlbd02cVKpBAOBSowMbaFlKE0ZDH0XUucuIPzFmOCvpLa4zWF20YOsuxNWqw5NRhs&#10;6cNQedqdrYK1329O+W9l5J7XftF8fY6CPSrVe+nmYxCRuvgQ/7tXOs0fjnL4+ya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cVyifDAAAA3QAAAA8AAAAAAAAAAAAA&#10;AAAAoQIAAGRycy9kb3ducmV2LnhtbFBLBQYAAAAABAAEAPkAAACRAwAAAAA=&#10;" strokeweight="1pt"/>
            <v:rect id="Rectangle 401" o:spid="_x0000_s132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7RzM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h/vkrh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k7Rz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32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J0V8AA&#10;AADdAAAADwAAAGRycy9kb3ducmV2LnhtbERPS4vCMBC+C/6HMII3m/pAtGuUIgherSt4HJrZtrvN&#10;pCZR67/fLAh7m4/vOZtdb1rxIOcbywqmSQqCuLS64UrB5/kwWYHwAVlja5kUvMjDbjscbDDT9skn&#10;ehShEjGEfYYK6hC6TEpf1mTQJ7YjjtyXdQZDhK6S2uEzhptWztJ0KQ02HBtq7GhfU/lT3I2CPP/u&#10;L7dijQcvV6lb6oWu8qtS41Gff4AI1Id/8dt91HH+Yj2Hv2/iC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J0V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3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vsI8AA&#10;AADdAAAADwAAAGRycy9kb3ducmV2LnhtbERPTYvCMBC9C/sfwizsTdOVIrZrlCIIXrcqeBya2bba&#10;TLpJ1PrvjSB4m8f7nMVqMJ24kvOtZQXfkwQEcWV1y7WC/W4znoPwAVljZ5kU3MnDavkxWmCu7Y1/&#10;6VqGWsQQ9jkqaELocyl91ZBBP7E9ceT+rDMYInS11A5vMdx0cpokM2mw5djQYE/rhqpzeTEKiuI0&#10;HP7LDDdezhM306mui6NSX59D8QMi0BDe4pd7q+P8NEvh+U08QS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uvsI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33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dJuMAA&#10;AADdAAAADwAAAGRycy9kb3ducmV2LnhtbERPTYvCMBC9C/6HMAt7s+mKK1qNUgTBq10Fj0MzttVm&#10;UpOo3X9vFha8zeN9znLdm1Y8yPnGsoKvJAVBXFrdcKXg8LMdzUD4gKyxtUwKfsnDejUcLDHT9sl7&#10;ehShEjGEfYYK6hC6TEpf1mTQJ7YjjtzZOoMhQldJ7fAZw00rx2k6lQYbjg01drSpqbwWd6Mgzy/9&#10;8VbMcevlLHVTPdFVflLq86PPFyAC9eEt/nfvdJw/mX/D3zfxBL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adJu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33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Xz8AA&#10;AADdAAAADwAAAGRycy9kb3ducmV2LnhtbERPTYvCMBC9C/6HMAveNF2RYqtRiiB4te6Cx6EZ22oz&#10;qUnU7r/fCAt7m8f7nPV2MJ14kvOtZQWfswQEcWV1y7WCr9N+ugThA7LGzjIp+CEP2814tMZc2xcf&#10;6VmGWsQQ9jkqaELocyl91ZBBP7M9ceQu1hkMEbpaaoevGG46OU+SVBpsOTY02NOuoepWPoyCorgO&#10;3/cyw72Xy8SleqHr4qzU5GMoViACDeFf/Oc+6Dh/kaXw/iaeID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XXXz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3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yVMAA&#10;AADdAAAADwAAAGRycy9kb3ducmV2LnhtbERPS4vCMBC+C/6HMAt7s+mK+KhGKYLg1a6Cx6EZ22oz&#10;qUnU7r83Cwt7m4/vOatNb1rxJOcbywq+khQEcWl1w5WC4/duNAfhA7LG1jIp+CEPm/VwsMJM2xcf&#10;6FmESsQQ9hkqqEPoMil9WZNBn9iOOHIX6wyGCF0ltcNXDDetHKfpVBpsODbU2NG2pvJWPIyCPL/2&#10;p3uxwJ2X89RN9URX+Vmpz48+X4II1Id/8Z97r+P8yWIGv9/EE+T6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jlyV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3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bmJsMA&#10;AADdAAAADwAAAGRycy9kb3ducmV2LnhtbESPQWvCQBCF74L/YRmhN90oIpq6ShCEXhsVehyy0yQ1&#10;Oxt3V03/fedQ8DbDe/PeN9v94Dr1oBBbzwbmswwUceVty7WB8+k4XYOKCdli55kM/FKE/W482mJu&#10;/ZM/6VGmWkkIxxwNNCn1udaxashhnPmeWLRvHxwmWUOtbcCnhLtOL7JspR22LA0N9nRoqLqWd2eg&#10;KH6Gy63c4DHqdRZWdmnr4suYt8lQvINKNKSX+f/6wwr+ciO48o2MoH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6bmJs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33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pDvb8A&#10;AADdAAAADwAAAGRycy9kb3ducmV2LnhtbERPTYvCMBC9C/6HMII3TRURW41SBMGr3V3wODRjW20m&#10;NYla/71ZWNjbPN7nbHa9acWTnG8sK5hNExDEpdUNVwq+vw6TFQgfkDW2lknBmzzstsPBBjNtX3yi&#10;ZxEqEUPYZ6igDqHLpPRlTQb91HbEkbtYZzBE6CqpHb5iuGnlPEmW0mDDsaHGjvY1lbfiYRTk+bX/&#10;uRcpHrxcJW6pF7rKz0qNR32+BhGoD//iP/dRx/mLNIXfb+IJcv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6kO9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0D1D45">
        <w:rPr>
          <w:rFonts w:ascii="&amp;quot" w:hAnsi="&amp;quot"/>
          <w:color w:val="000000"/>
          <w:sz w:val="26"/>
          <w:szCs w:val="28"/>
        </w:rPr>
        <w:t>3.</w:t>
      </w:r>
      <w:r w:rsidR="000D1D45">
        <w:rPr>
          <w:rFonts w:ascii="&amp;quot" w:hAnsi="&amp;quot"/>
          <w:color w:val="000000"/>
          <w:sz w:val="26"/>
          <w:szCs w:val="28"/>
          <w:lang w:val="en-US"/>
        </w:rPr>
        <w:t>7</w:t>
      </w:r>
      <w:r w:rsidR="00C277E2" w:rsidRPr="009651C4">
        <w:t>Диаграмма размещения</w:t>
      </w:r>
      <w:r w:rsidR="00C277E2" w:rsidRPr="009651C4">
        <w:rPr>
          <w:rFonts w:ascii="&amp;quot" w:hAnsi="&amp;quot"/>
          <w:color w:val="000000"/>
          <w:sz w:val="26"/>
          <w:szCs w:val="28"/>
        </w:rPr>
        <w:t>............................................................13</w:t>
      </w:r>
    </w:p>
    <w:p w:rsidR="003640C9" w:rsidRDefault="003640C9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3640C9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4363059" cy="357237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0C9" w:rsidRPr="00390930" w:rsidRDefault="003640C9" w:rsidP="003640C9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164D0E" w:rsidRPr="00390930" w:rsidRDefault="00C116B0" w:rsidP="000E780B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336" style="position:absolute;margin-left:49.95pt;margin-top:14.8pt;width:518.8pt;height:802.3pt;z-index:2518190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" o:allowincell="f">
            <v:rect id="Rectangle 390" o:spid="_x0000_s133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d6QsIA&#10;AADdAAAADwAAAGRycy9kb3ducmV2LnhtbERPzYrCMBC+C75DGGFvmrosYrtGqQvCnkSrDzA0s22x&#10;mXSb2Faf3giCt/n4fme1GUwtOmpdZVnBfBaBIM6trrhQcD7tpksQziNrrC2Tghs52KzHoxUm2vZ8&#10;pC7zhQgh7BJUUHrfJFK6vCSDbmYb4sD92dagD7AtpG6xD+Gmlp9RtJAGKw4NJTb0U1J+ya5GwcUP&#10;3T4tsvsuPm/j/LBN++t/qtTHZEi/QXga/Fv8cv/qMP9rMYfnN+E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N3pCwgAAAN0AAAAPAAAAAAAAAAAAAAAAAJgCAABkcnMvZG93&#10;bnJldi54bWxQSwUGAAAAAAQABAD1AAAAhwMAAAAA&#10;" filled="f" strokeweight="2pt"/>
            <v:line id="Line 391" o:spid="_x0000_s133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dCn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ez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10KdvgAAAN0AAAAPAAAAAAAAAAAAAAAAAKEC&#10;AABkcnMvZG93bnJldi54bWxQSwUGAAAAAAQABAD5AAAAjAMAAAAA&#10;" strokeweight="2pt"/>
            <v:line id="Line 392" o:spid="_x0000_s133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vnBsEAAADdAAAADwAAAGRycy9kb3ducmV2LnhtbERPS4vCMBC+C/6HMII3TX0i1SgidNnb&#10;YvXibdpMH9hMSpPV7r/fCIK3+fieszv0phEP6lxtWcFsGoEgzq2uuVRwvSSTDQjnkTU2lknBHzk4&#10;7IeDHcbaPvlMj9SXIoSwi1FB5X0bS+nyigy6qW2JA1fYzqAPsCul7vAZwk0j51G0lgZrDg0VtnSq&#10;KL+nv0bB/XZdJV8/J31p0qPOysTfskIrNR71xy0IT73/iN/ubx3mL9cLeH0TTpD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m+cGwQAAAN0AAAAPAAAAAAAAAAAAAAAA&#10;AKECAABkcnMvZG93bnJldi54bWxQSwUGAAAAAAQABAD5AAAAjwMAAAAA&#10;" strokeweight="2pt"/>
            <v:line id="Line 393" o:spid="_x0000_s134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J/c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4cn9yvgAAAN0AAAAPAAAAAAAAAAAAAAAAAKEC&#10;AABkcnMvZG93bnJldi54bWxQSwUGAAAAAAQABAD5AAAAjAMAAAAA&#10;" strokeweight="2pt"/>
            <v:line id="Line 394" o:spid="_x0000_s134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7a6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ez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XPtrpvgAAAN0AAAAPAAAAAAAAAAAAAAAAAKEC&#10;AABkcnMvZG93bnJldi54bWxQSwUGAAAAAAQABAD5AAAAjAMAAAAA&#10;" strokeweight="2pt"/>
            <v:line id="Line 395" o:spid="_x0000_s134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xEnsIAAADdAAAADwAAAGRycy9kb3ducmV2LnhtbERPTWvCQBC9F/wPywi9NRulDRJdJQQi&#10;3kqjl9zG7JgEs7Mhu2r8926h0Ns83udsdpPpxZ1G11lWsIhiEMS11R03Ck7H4mMFwnlkjb1lUvAk&#10;B7vt7G2DqbYP/qF76RsRQtilqKD1fkildHVLBl1kB+LAXexo0Ac4NlKP+AjhppfLOE6kwY5DQ4sD&#10;5S3V1/JmFFyr01ex/871sS8zfW4KX50vWqn3+ZStQXia/L/4z33QYf5nksDvN+EEuX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xEnsIAAADdAAAADwAAAAAAAAAAAAAA&#10;AAChAgAAZHJzL2Rvd25yZXYueG1sUEsFBgAAAAAEAAQA+QAAAJADAAAAAA==&#10;" strokeweight="2pt"/>
            <v:line id="Line 396" o:spid="_x0000_s134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DhBcEAAADdAAAADwAAAGRycy9kb3ducmV2LnhtbERPTYvCMBC9C/6HMII3TZXVXapRROji&#10;TWy9eBubsS02k9JErf/eCIK3ebzPWa47U4s7ta6yrGAyjkAQ51ZXXCg4ZsnoD4TzyBpry6TgSQ7W&#10;q35vibG2Dz7QPfWFCCHsYlRQet/EUrq8JINubBviwF1sa9AH2BZSt/gI4aaW0yiaS4MVh4YSG9qW&#10;lF/Tm1FwPR1nyf9+q7M63ehzkfjT+aKVGg66zQKEp85/xR/3Tof5P/NfeH8TTp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oOEFwQAAAN0AAAAPAAAAAAAAAAAAAAAA&#10;AKECAABkcnMvZG93bnJldi54bWxQSwUGAAAAAAQABAD5AAAAjwMAAAAA&#10;" strokeweight="2pt"/>
            <v:line id="Line 397" o:spid="_x0000_s134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91d8QAAADdAAAADwAAAGRycy9kb3ducmV2LnhtbESPQYvCQAyF74L/YYiwN50qKlIdRYQu&#10;3patvXiLndgWO5nSmdXuv98cFrwlvJf3vuwOg2vVk/rQeDYwnyWgiEtvG64MFJdsugEVIrLF1jMZ&#10;+KUAh/14tMPU+hd/0zOPlZIQDikaqGPsUq1DWZPDMPMdsWh33zuMsvaVtj2+JNy1epEka+2wYWmo&#10;saNTTeUj/3EGHtdilX1+neylzY/2VmXxertbYz4mw3ELKtIQ3+b/67MV/OVacOUbGUHv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P3V3xAAAAN0AAAAPAAAAAAAAAAAA&#10;AAAAAKECAABkcnMvZG93bnJldi54bWxQSwUGAAAAAAQABAD5AAAAkgMAAAAA&#10;" strokeweight="2pt"/>
            <v:line id="Line 398" o:spid="_x0000_s134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a2BsIAAADdAAAADwAAAGRycy9kb3ducmV2LnhtbERPzWoCMRC+C32HMIXeNKsU0dUopbZQ&#10;8SC1PsC4GTerm8mSpLr69EYQvM3H9zvTeWtrcSIfKscK+r0MBHHhdMWlgu3fd3cEIkRkjbVjUnCh&#10;APPZS2eKuXZn/qXTJpYihXDIUYGJscmlDIUhi6HnGuLE7Z23GBP0pdQezync1nKQZUNpseLUYLCh&#10;T0PFcfNvFSz9bnXsX0sjd7z0X/V6MQ72oNTba/sxARGpjU/xw/2j0/z34Rju36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La2BsIAAADdAAAADwAAAAAAAAAAAAAA&#10;AAChAgAAZHJzL2Rvd25yZXYueG1sUEsFBgAAAAAEAAQA+QAAAJADAAAAAA==&#10;" strokeweight="1pt"/>
            <v:line id="Line 399" o:spid="_x0000_s134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DvrMQAAADdAAAADwAAAGRycy9kb3ducmV2LnhtbESPQYvCQAyF7wv+hyHC3tapsqtSHUWE&#10;Lt4WqxdvsRPbYidTOqN2/705CN4S3st7X5br3jXqTl2oPRsYjxJQxIW3NZcGjofsaw4qRGSLjWcy&#10;8E8B1qvBxxJT6x+8p3seSyUhHFI0UMXYplqHoiKHYeRbYtEuvnMYZe1KbTt8SLhr9CRJptphzdJQ&#10;YUvbioprfnMGrqfjT/b7t7WHJt/Yc5nF0/lijfkc9psFqEh9fJtf1zsr+N8z4Zd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kO+sxAAAAN0AAAAPAAAAAAAAAAAA&#10;AAAAAKECAABkcnMvZG93bnJldi54bWxQSwUGAAAAAAQABAD5AAAAkgMAAAAA&#10;" strokeweight="2pt"/>
            <v:line id="Line 400" o:spid="_x0000_s134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ks3cMAAADdAAAADwAAAGRycy9kb3ducmV2LnhtbERP22oCMRB9L/QfwhT6ptmV0tbVKMUL&#10;VHwotX7AuBk3WzeTJYm6+vWmIPRtDuc642lnG3EiH2rHCvJ+BoK4dLrmSsH2Z9l7BxEissbGMSm4&#10;UIDp5PFhjIV2Z/6m0yZWIoVwKFCBibEtpAylIYuh71rixO2dtxgT9JXUHs8p3DZykGWv0mLNqcFg&#10;SzND5WFztApWfrc+5NfKyB2v/KL5mg+D/VXq+an7GIGI1MV/8d39qdP8l7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ZLN3DAAAA3QAAAA8AAAAAAAAAAAAA&#10;AAAAoQIAAGRycy9kb3ducmV2LnhtbFBLBQYAAAAABAAEAPkAAACRAwAAAAA=&#10;" strokeweight="1pt"/>
            <v:rect id="Rectangle 401" o:spid="_x0000_s134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I3NsIA&#10;AADdAAAADwAAAGRycy9kb3ducmV2LnhtbERPTWvDMAy9F/YfjAa7tc5C6bKsbgmDQK9NV+hRxFqS&#10;LZYz202yf18PBr3p8T613c+mFyM531lW8LxKQBDXVnfcKPg4lcsMhA/IGnvLpOCXPOx3D4st5tpO&#10;fKSxCo2IIexzVNCGMORS+rolg35lB+LIfVpnMEToGqkdTjHc9DJNko002HFsaHGg95bq7+pqFBTF&#10;13z+qV6x9DJL3EavdVNclHp6nIs3EIHmcBf/uw86zl+/pPD3TTxB7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Qjc2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34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6SrcIA&#10;AADdAAAADwAAAGRycy9kb3ducmV2LnhtbERPTWvCQBC9F/wPywje6kYN0aauEgqC16YteByy0yQ1&#10;Oxt3t0n8991Cobd5vM/ZHyfTiYGcby0rWC0TEMSV1S3XCt7fTo87ED4ga+wsk4I7eTgeZg97zLUd&#10;+ZWGMtQihrDPUUETQp9L6auGDPql7Ykj92mdwRChq6V2OMZw08l1kmTSYMuxocGeXhqqruW3UVAU&#10;X9PHrXzCk5e7xGU61XVxUWoxn4pnEIGm8C/+c591nJ9uN/D7TTxBH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DpKt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5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cK2cIA&#10;AADdAAAADwAAAGRycy9kb3ducmV2LnhtbERPTWvDMAy9D/ofjAq7LU5H6LK0bgmDwq7NVthRxGqS&#10;NpZT20uyf18PBrvp8T613c+mFyM531lWsEpSEMS11R03Cj4/Dk85CB+QNfaWScEPedjvFg9bLLSd&#10;+EhjFRoRQ9gXqKANYSik9HVLBn1iB+LIna0zGCJ0jdQOpxhuevmcpmtpsOPY0OJAby3V1+rbKCjL&#10;y3y6Va948DJP3Vpnuim/lHpczuUGRKA5/Iv/3O86zs9eMv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5wrZ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35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uvQsIA&#10;AADdAAAADwAAAGRycy9kb3ducmV2LnhtbERPTWvCQBC9F/wPywje6kZJo01dJQiC16YteByy0yQ1&#10;Oxt31yT9991Cobd5vM/ZHSbTiYGcby0rWC0TEMSV1S3XCt7fTo9bED4ga+wsk4Jv8nDYzx52mGs7&#10;8isNZahFDGGfo4ImhD6X0lcNGfRL2xNH7tM6gyFCV0vtcIzhppPrJMmkwZZjQ4M9HRuqruXdKCiK&#10;r+njVj7jyctt4jKd6rq4KLWYT8ULiEBT+Bf/uc86zk83T/D7TTxB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q69C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35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kxNcAA&#10;AADdAAAADwAAAGRycy9kb3ducmV2LnhtbERPTYvCMBC9C/sfwix403RFqnaNUgTB61YFj0Mz21ab&#10;STeJWv/9RhC8zeN9znLdm1bcyPnGsoKvcQKCuLS64UrBYb8dzUH4gKyxtUwKHuRhvfoYLDHT9s4/&#10;dCtCJWII+wwV1CF0mZS+rMmgH9uOOHK/1hkMEbpKaof3GG5aOUmSVBpsODbU2NGmpvJSXI2CPD/3&#10;x79igVsv54lL9VRX+Ump4Weff4MI1Ie3+OXe6Th/Okvh+U08Qa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XkxNc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5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WUrsIA&#10;AADdAAAADwAAAGRycy9kb3ducmV2LnhtbERP32vCMBB+H+x/CDfY25pORLuuUYog7HWdgo9Hc0u7&#10;NZeaRO3+eyMMfLuP7+dV68kO4kw+9I4VvGY5COLW6Z6Ngt3X9qUAESKyxsExKfijAOvV40OFpXYX&#10;/qRzE41IIRxKVNDFOJZShrYjiyFzI3Hivp23GBP0RmqPlxRuBznL84W02HNq6HCkTUftb3OyCur6&#10;Z9ofmzfcBlnkfqHn2tQHpZ6fpvodRKQp3sX/7g+d5s+XS7h9k06Qq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NZSu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5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oA3MMA&#10;AADdAAAADwAAAGRycy9kb3ducmV2LnhtbESPQWvCQBCF7wX/wzKCt7qxiNXoKkEQvJq20OOQHZNo&#10;djbubjX++86h0NsM781732x2g+vUnUJsPRuYTTNQxJW3LdcGPj8Or0tQMSFb7DyTgSdF2G1HLxvM&#10;rX/wie5lqpWEcMzRQJNSn2sdq4YcxqnviUU7++AwyRpqbQM+JNx1+i3LFtphy9LQYE/7hqpr+eMM&#10;FMVl+LqVKzxEvczCws5tXXwbMxkPxRpUoiH9m/+uj1bw5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6oA3M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35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alR8AA&#10;AADdAAAADwAAAGRycy9kb3ducmV2LnhtbERPS4vCMBC+C/6HMAt7s+mK+KhGKYLg1a6Cx6EZ22oz&#10;qUnU7r83Cwt7m4/vOatNb1rxJOcbywq+khQEcWl1w5WC4/duNAfhA7LG1jIp+CEPm/VwsMJM2xcf&#10;6FmESsQQ9hkqqEPoMil9WZNBn9iOOHIX6wyGCF0ltcNXDDetHKfpVBpsODbU2NG2pvJWPIyCPL/2&#10;p3uxwJ2X89RN9URX+Vmpz48+X4II1Id/8Z97r+P8yWwBv9/EE+T6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OalR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3640C9">
        <w:rPr>
          <w:rFonts w:ascii="&amp;quot" w:hAnsi="&amp;quot"/>
          <w:color w:val="000000"/>
          <w:sz w:val="26"/>
          <w:szCs w:val="28"/>
        </w:rPr>
        <w:t>4  Подбор оборудования</w:t>
      </w:r>
    </w:p>
    <w:p w:rsidR="000E780B" w:rsidRDefault="00C277E2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4.1 Анализ(маркетинг)  по соответствию ТЗ............. .14</w:t>
      </w:r>
    </w:p>
    <w:p w:rsidR="000E780B" w:rsidRPr="000E780B" w:rsidRDefault="000E780B" w:rsidP="000E780B">
      <w:pPr>
        <w:jc w:val="center"/>
        <w:rPr>
          <w:rFonts w:ascii="Times New Roman" w:hAnsi="Times New Roman"/>
          <w:color w:val="000000"/>
          <w:sz w:val="26"/>
          <w:szCs w:val="28"/>
        </w:rPr>
      </w:pPr>
      <w:r>
        <w:rPr>
          <w:rFonts w:ascii="Times New Roman" w:hAnsi="Times New Roman"/>
          <w:color w:val="000000"/>
          <w:sz w:val="26"/>
          <w:szCs w:val="28"/>
        </w:rPr>
        <w:t>Таблица первый  этап</w:t>
      </w:r>
    </w:p>
    <w:tbl>
      <w:tblPr>
        <w:tblStyle w:val="ae"/>
        <w:tblW w:w="0" w:type="auto"/>
        <w:tblLook w:val="04A0"/>
      </w:tblPr>
      <w:tblGrid>
        <w:gridCol w:w="559"/>
        <w:gridCol w:w="2181"/>
        <w:gridCol w:w="1791"/>
        <w:gridCol w:w="2552"/>
        <w:gridCol w:w="2262"/>
      </w:tblGrid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№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Производитель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Наличие санкций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Перечень предложений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Сервис поддержка</w:t>
            </w: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1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Дельта электроникс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Есть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Нет</w:t>
            </w: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2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Ален бредли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Есть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Нет</w:t>
            </w: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3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Симен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Есть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Нет</w:t>
            </w: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4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Якогава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Есть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Средняя, малая, большая  автоатизация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5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Шнайдер электрик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Есть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6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Митсубиси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Есть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Средняя, малая, большая  автоматизация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7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Алкатель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Есть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8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Овен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Нет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9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Адастра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НЕТ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10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Текон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Нет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11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ЛЕНЗА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ЕСТЬ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  <w:tr w:rsidR="000E780B" w:rsidTr="000E780B"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</w:p>
        </w:tc>
      </w:tr>
    </w:tbl>
    <w:p w:rsidR="000E780B" w:rsidRDefault="000E780B" w:rsidP="000E780B">
      <w:pPr>
        <w:spacing w:line="360" w:lineRule="auto"/>
        <w:rPr>
          <w:rFonts w:ascii="&amp;quot" w:hAnsi="&amp;quot" w:hint="eastAsia"/>
          <w:color w:val="000000"/>
          <w:sz w:val="26"/>
          <w:szCs w:val="28"/>
        </w:rPr>
      </w:pPr>
    </w:p>
    <w:p w:rsidR="00C278C2" w:rsidRDefault="00C278C2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6"/>
          <w:szCs w:val="28"/>
        </w:rPr>
      </w:pPr>
      <w:r>
        <w:rPr>
          <w:rFonts w:ascii="Times New Roman" w:hAnsi="Times New Roman"/>
          <w:color w:val="000000"/>
          <w:sz w:val="26"/>
          <w:szCs w:val="28"/>
        </w:rPr>
        <w:br w:type="page"/>
      </w:r>
    </w:p>
    <w:p w:rsidR="00C278C2" w:rsidRDefault="00C116B0" w:rsidP="00C278C2">
      <w:pPr>
        <w:spacing w:line="360" w:lineRule="auto"/>
        <w:jc w:val="center"/>
        <w:rPr>
          <w:rFonts w:ascii="Times New Roman" w:hAnsi="Times New Roman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/>
          <w:noProof/>
          <w:sz w:val="28"/>
          <w:szCs w:val="28"/>
        </w:rPr>
        <w:lastRenderedPageBreak/>
        <w:pict>
          <v:group id="_x0000_s1356" style="position:absolute;left:0;text-align:left;margin-left:48.8pt;margin-top:27.2pt;width:518.8pt;height:802.3pt;z-index:2518169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" o:allowincell="f">
            <v:rect id="Rectangle 390" o:spid="_x0000_s135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ImIsIA&#10;AADdAAAADwAAAGRycy9kb3ducmV2LnhtbERPzYrCMBC+C75DGGFvmiqy2K5RqiB4Erf6AEMz2xab&#10;SW1i2/XpzcKCt/n4fme9HUwtOmpdZVnBfBaBIM6trrhQcL0cpisQziNrrC2Tgl9ysN2MR2tMtO35&#10;m7rMFyKEsEtQQel9k0jp8pIMupltiAP3Y1uDPsC2kLrFPoSbWi6i6FMarDg0lNjQvqT8lj2Mgpsf&#10;ulNaZM9DfN3F+XmX9o97qtTHZEi/QHga/Fv87z7qMH+5nMPf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giYiwgAAAN0AAAAPAAAAAAAAAAAAAAAAAJgCAABkcnMvZG93&#10;bnJldi54bWxQSwUGAAAAAAQABAD1AAAAhwMAAAAA&#10;" filled="f" strokeweight="2pt"/>
            <v:line id="Line 391" o:spid="_x0000_s135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Ie/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eT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TYh79vgAAAN0AAAAPAAAAAAAAAAAAAAAAAKEC&#10;AABkcnMvZG93bnJldi54bWxQSwUGAAAAAAQABAD5AAAAjAMAAAAA&#10;" strokeweight="2pt"/>
            <v:line id="Line 392" o:spid="_x0000_s135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67ZsMAAADdAAAADwAAAGRycy9kb3ducmV2LnhtbERPTWvCQBC9C/0PyxS86aZWS0ldQxBS&#10;vJUmueQ2ZsckmJ0N2VXjv3cLBW/zeJ+zTSbTiyuNrrOs4G0ZgSCure64UVAW2eIThPPIGnvLpOBO&#10;DpLdy2yLsbY3/qVr7hsRQtjFqKD1foildHVLBt3SDsSBO9nRoA9wbKQe8RbCTS9XUfQhDXYcGloc&#10;aN9Sfc4vRsG5KjfZ989eF32e6mOT+ep40krNX6f0C4SnyT/F/+6DDvPX63f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uu2bDAAAA3QAAAA8AAAAAAAAAAAAA&#10;AAAAoQIAAGRycy9kb3ducmV2LnhtbFBLBQYAAAAABAAEAPkAAACRAwAAAAA=&#10;" strokeweight="2pt"/>
            <v:line id="Line 393" o:spid="_x0000_s136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cjEsIAAADdAAAADwAAAGRycy9kb3ducmV2LnhtbERPTYvCMBC9C/6HMII3TXepIt1GEaHL&#10;3hZrL97GZmxLm0lpslr//UYQvM3jfU66G00nbjS4xrKCj2UEgri0uuFKQXHKFhsQziNr7CyTggc5&#10;2G2nkxQTbe98pFvuKxFC2CWooPa+T6R0ZU0G3dL2xIG72sGgD3CopB7wHsJNJz+jaC0NNhwaauzp&#10;UFPZ5n9GQXsuVtn370GfunyvL1Xmz5erVmo+G/dfIDyN/i1+uX90mB/HMTy/CSfI7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cjEsIAAADdAAAADwAAAAAAAAAAAAAA&#10;AAChAgAAZHJzL2Rvd25yZXYueG1sUEsFBgAAAAAEAAQA+QAAAJADAAAAAA==&#10;" strokeweight="2pt"/>
            <v:line id="Line 394" o:spid="_x0000_s136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Gi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eT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i4aJvgAAAN0AAAAPAAAAAAAAAAAAAAAAAKEC&#10;AABkcnMvZG93bnJldi54bWxQSwUGAAAAAAQABAD5AAAAjAMAAAAA&#10;" strokeweight="2pt"/>
            <v:line id="Line 395" o:spid="_x0000_s136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kY/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eT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WRj+vgAAAN0AAAAPAAAAAAAAAAAAAAAAAKEC&#10;AABkcnMvZG93bnJldi54bWxQSwUGAAAAAAQABAD5AAAAjAMAAAAA&#10;" strokeweight="2pt"/>
            <v:line id="Line 396" o:spid="_x0000_s136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W9ZcMAAADdAAAADwAAAGRycy9kb3ducmV2LnhtbERPTWvCQBC9C/0PyxS86aZibUldQxAi&#10;vUmTXHIbs2MSzM6G7Krpv3cLBW/zeJ+zTSbTixuNrrOs4G0ZgSCure64UVAW2eIThPPIGnvLpOCX&#10;HCS7l9kWY23v/EO33DcihLCLUUHr/RBL6eqWDLqlHYgDd7ajQR/g2Eg94j2Em16uomgjDXYcGloc&#10;aN9SfcmvRsGlKt+zw3Gviz5P9anJfHU6a6Xmr1P6BcLT5J/if/e3DvPX6w/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VvWXDAAAA3QAAAA8AAAAAAAAAAAAA&#10;AAAAoQIAAGRycy9kb3ducmV2LnhtbFBLBQYAAAAABAAEAPkAAACRAwAAAAA=&#10;" strokeweight="2pt"/>
            <v:line id="Line 397" o:spid="_x0000_s136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opF8MAAADdAAAADwAAAGRycy9kb3ducmV2LnhtbESPQYvCQAyF74L/YYjgTaeKLlIdRYQu&#10;3harF2+xE9tiJ1M6s1r/vTks7C3hvbz3ZbPrXaOe1IXas4HZNAFFXHhbc2ngcs4mK1AhIltsPJOB&#10;NwXYbYeDDabWv/hEzzyWSkI4pGigirFNtQ5FRQ7D1LfEot195zDK2pXadviScNfoeZJ8aYc1S0OF&#10;LR0qKh75rzPwuF6W2ffPwZ6bfG9vZRavt7s1Zjzq92tQkfr4b/67PlrBXywEV76REfT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KKRfDAAAA3QAAAA8AAAAAAAAAAAAA&#10;AAAAoQIAAGRycy9kb3ducmV2LnhtbFBLBQYAAAAABAAEAPkAAACRAwAAAAA=&#10;" strokeweight="2pt"/>
            <v:line id="Line 398" o:spid="_x0000_s136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PqZsQAAADdAAAADwAAAGRycy9kb3ducmV2LnhtbERP22oCMRB9L/gPYYS+1awipa5mF9EW&#10;Kn0oXj5g3Iyb1c1kSVLd9uubQsG3OZzrLMretuJKPjSOFYxHGQjiyumGawWH/dvTC4gQkTW2jknB&#10;NwUoi8HDAnPtbryl6y7WIoVwyFGBibHLpQyVIYth5DrixJ2ctxgT9LXUHm8p3LZykmXP0mLDqcFg&#10;RytD1WX3ZRVs/PHjMv6pjTzyxr+2n+tZsGelHof9cg4iUh/v4n/3u07zp9MZ/H2TTpDF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A+pmxAAAAN0AAAAPAAAAAAAAAAAA&#10;AAAAAKECAABkcnMvZG93bnJldi54bWxQSwUGAAAAAAQABAD5AAAAkgMAAAAA&#10;" strokeweight="1pt"/>
            <v:line id="Line 399" o:spid="_x0000_s136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WzzMMAAADdAAAADwAAAGRycy9kb3ducmV2LnhtbESPQYvCQAyF74L/YYjgTaeKytJ1FBG6&#10;eJOtXrzFTmyLnUzpzGr99+aw4C3hvbz3Zb3tXaMe1IXas4HZNAFFXHhbc2ngfMomX6BCRLbYeCYD&#10;Lwqw3QwHa0ytf/IvPfJYKgnhkKKBKsY21ToUFTkMU98Si3bzncMoa1dq2+FTwl2j50my0g5rloYK&#10;W9pXVNzzP2fgfjkvs5/j3p6afGevZRYv15s1Zjzqd9+gIvXxY/6/PljBXyyFX76REfTm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ls8zDAAAA3QAAAA8AAAAAAAAAAAAA&#10;AAAAoQIAAGRycy9kb3ducmV2LnhtbFBLBQYAAAAABAAEAPkAAACRAwAAAAA=&#10;" strokeweight="2pt"/>
            <v:line id="Line 400" o:spid="_x0000_s136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xwvcMAAADdAAAADwAAAGRycy9kb3ducmV2LnhtbERP22oCMRB9L/QfwhT6ptmVttTVKMUL&#10;VHwotX7AuBk3WzeTJYm6+vWmIPRtDuc642lnG3EiH2rHCvJ+BoK4dLrmSsH2Z9l7BxEissbGMSm4&#10;UIDp5PFhjIV2Z/6m0yZWIoVwKFCBibEtpAylIYuh71rixO2dtxgT9JXUHs8p3DZykGVv0mLNqcFg&#10;SzND5WFztApWfrc+5NfKyB2v/KL5mg+D/VXq+an7GIGI1MV/8d39qdP8l9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scL3DAAAA3QAAAA8AAAAAAAAAAAAA&#10;AAAAoQIAAGRycy9kb3ducmV2LnhtbFBLBQYAAAAABAAEAPkAAACRAwAAAAA=&#10;" strokeweight="1pt"/>
            <v:rect id="Rectangle 401" o:spid="_x0000_s136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drVsIA&#10;AADdAAAADwAAAGRycy9kb3ducmV2LnhtbERPTWvDMAy9D/YfjAa7rc5CV7KsbgmDQK9NW+hRxFqS&#10;LZYz202yf18PCr3p8T613s6mFyM531lW8LpIQBDXVnfcKDgeypcMhA/IGnvLpOCPPGw3jw9rzLWd&#10;eE9jFRoRQ9jnqKANYcil9HVLBv3CDsSR+7LOYIjQNVI7nGK46WWaJCtpsOPY0OJAny3VP9XFKCiK&#10;7/n0W71j6WWWuJVe6qY4K/X8NBcfIALN4S6+uXc6zl++pf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92tW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36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vOzcAA&#10;AADdAAAADwAAAGRycy9kb3ducmV2LnhtbERPTYvCMBC9C/6HMMLeNNVV0WqUIgh7tSp4HJqx7W4z&#10;qUlWu/9+Iwje5vE+Z73tTCPu5HxtWcF4lIAgLqyuuVRwOu6HCxA+IGtsLJOCP/Kw3fR7a0y1ffCB&#10;7nkoRQxhn6KCKoQ2ldIXFRn0I9sSR+5qncEQoSuldviI4aaRkySZS4M1x4YKW9pVVPzkv0ZBln13&#10;51u+xL2Xi8TN9VSX2UWpj0GXrUAE6sJb/HJ/6Th/OvuE5zfxBL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rvOzc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7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JWucIA&#10;AADdAAAADwAAAGRycy9kb3ducmV2LnhtbERPTWvDMAy9D/ofjAq7LU5HVrK0bgmDwq7NVthRxGqS&#10;NpZT20uyf18PBrvp8T613c+mFyM531lWsEpSEMS11R03Cj4/Dk85CB+QNfaWScEPedjvFg9bLLSd&#10;+EhjFRoRQ9gXqKANYSik9HVLBn1iB+LIna0zGCJ0jdQOpxhuevmcpmtpsOPY0OJAby3V1+rbKCjL&#10;y3y6Va948DJP3Vpnuim/lHpczuUGRKA5/Iv/3O86zs9eMv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Ula5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37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7zIsIA&#10;AADdAAAADwAAAGRycy9kb3ducmV2LnhtbERP32vCMBB+H+x/CDfY25pOVLquUYog7HWdgo9Hc0u7&#10;NZeaRO3+eyMMfLuP7+dV68kO4kw+9I4VvGY5COLW6Z6Ngt3X9qUAESKyxsExKfijAOvV40OFpXYX&#10;/qRzE41IIRxKVNDFOJZShrYjiyFzI3Hivp23GBP0RmqPlxRuBznL86W02HNq6HCkTUftb3OyCur6&#10;Z9ofmzfcBlnkfqnn2tQHpZ6fpvodRKQp3sX/7g+d5s8XC7h9k06Qq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HvMi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37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xtVcIA&#10;AADdAAAADwAAAGRycy9kb3ducmV2LnhtbERPTWvDMAy9D/ofjAq7LU5HF7K0bgmDwq7NVthRxGqS&#10;NpZT20uyf18PBrvp8T613c+mFyM531lWsEpSEMS11R03Cj4/Dk85CB+QNfaWScEPedjvFg9bLLSd&#10;+EhjFRoRQ9gXqKANYSik9HVLBn1iB+LIna0zGCJ0jdQOpxhuevmcppk02HFsaHGgt5bqa/VtFJTl&#10;ZT7dqlc8eJmnLtNr3ZRfSj0u53IDItAc/sV/7ncd569fMv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G1V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7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DIzsIA&#10;AADdAAAADwAAAGRycy9kb3ducmV2LnhtbERPTWvCQBC9F/wPywje6kZJo01dJQiC16YteByy0yQ1&#10;Oxt31yT9991Cobd5vM/ZHSbTiYGcby0rWC0TEMSV1S3XCt7fTo9bED4ga+wsk4Jv8nDYzx52mGs7&#10;8isNZahFDGGfo4ImhD6X0lcNGfRL2xNH7tM6gyFCV0vtcIzhppPrJMmkwZZjQ4M9HRuqruXdKCiK&#10;r+njVj7jyctt4jKd6rq4KLWYT8ULiEBT+Bf/uc86zk+fNvD7TTxB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gMjO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7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9cvMMA&#10;AADdAAAADwAAAGRycy9kb3ducmV2LnhtbESPQWvCQBCF7wX/wzKCt7qxWNHoKkEQvJq20OOQHZNo&#10;djbubjX++86h0NsM781732x2g+vUnUJsPRuYTTNQxJW3LdcGPj8Or0tQMSFb7DyTgSdF2G1HLxvM&#10;rX/wie5lqpWEcMzRQJNSn2sdq4YcxqnviUU7++AwyRpqbQM+JNx1+i3LFtphy9LQYE/7hqpr+eMM&#10;FMVl+LqVKzxEvczCws5tXXwbMxkPxRpUoiH9m/+uj1bw5++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B9cvM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37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P5J8AA&#10;AADdAAAADwAAAGRycy9kb3ducmV2LnhtbERPTYvCMBC9C/6HMAt7s+mKK1qNUgTBq10Fj0MzttVm&#10;UpOo3X9vFha8zeN9znLdm1Y8yPnGsoKvJAVBXFrdcKXg8LMdzUD4gKyxtUwKfsnDejUcLDHT9sl7&#10;ehShEjGEfYYK6hC6TEpf1mTQJ7YjjtzZOoMhQldJ7fAZw00rx2k6lQYbjg01drSpqbwWd6Mgzy/9&#10;8VbMcevlLHVTPdFVflLq86PPFyAC9eEt/nfvdJw/+Z7D3zfxBL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1P5J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C278C2">
        <w:rPr>
          <w:rFonts w:ascii="Times New Roman" w:hAnsi="Times New Roman"/>
          <w:color w:val="000000"/>
          <w:sz w:val="26"/>
          <w:szCs w:val="28"/>
        </w:rPr>
        <w:t>Таблица второй этап приоритет выбора оборудования</w:t>
      </w:r>
    </w:p>
    <w:tbl>
      <w:tblPr>
        <w:tblStyle w:val="ae"/>
        <w:tblW w:w="0" w:type="auto"/>
        <w:tblLook w:val="04A0"/>
      </w:tblPr>
      <w:tblGrid>
        <w:gridCol w:w="539"/>
        <w:gridCol w:w="2070"/>
        <w:gridCol w:w="2567"/>
        <w:gridCol w:w="1623"/>
        <w:gridCol w:w="2614"/>
      </w:tblGrid>
      <w:tr w:rsidR="000E780B" w:rsidTr="00C278C2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№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Производитель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Уровень распространения</w:t>
            </w:r>
          </w:p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И совместимость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Наличие готовых</w:t>
            </w:r>
          </w:p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Решений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Наличие специалистов</w:t>
            </w:r>
          </w:p>
        </w:tc>
      </w:tr>
      <w:tr w:rsidR="000E780B" w:rsidTr="00C278C2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Овен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100%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Да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В приоритете</w:t>
            </w:r>
          </w:p>
        </w:tc>
      </w:tr>
      <w:tr w:rsidR="000E780B" w:rsidTr="00C278C2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Адастра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50%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Да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Подготовка нужна</w:t>
            </w:r>
          </w:p>
        </w:tc>
      </w:tr>
      <w:tr w:rsidR="000E780B" w:rsidTr="00C278C2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10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Текон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80%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Да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780B" w:rsidRDefault="000E780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Специализированные</w:t>
            </w:r>
          </w:p>
        </w:tc>
      </w:tr>
    </w:tbl>
    <w:p w:rsidR="00164D0E" w:rsidRPr="00C7114D" w:rsidRDefault="00164D0E" w:rsidP="000E780B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</w:p>
    <w:p w:rsidR="000E780B" w:rsidRDefault="00C277E2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4.2 Подбор (маркетинг) соответствию ТЗ.....................15</w:t>
      </w:r>
    </w:p>
    <w:p w:rsidR="00C278C2" w:rsidRDefault="00C278C2" w:rsidP="00C278C2">
      <w:pPr>
        <w:jc w:val="center"/>
        <w:rPr>
          <w:rFonts w:ascii="Times New Roman" w:hAnsi="Times New Roman"/>
          <w:color w:val="000000"/>
          <w:sz w:val="26"/>
          <w:szCs w:val="28"/>
        </w:rPr>
      </w:pPr>
      <w:r>
        <w:rPr>
          <w:rFonts w:ascii="Times New Roman" w:hAnsi="Times New Roman"/>
          <w:color w:val="000000"/>
          <w:sz w:val="26"/>
          <w:szCs w:val="28"/>
        </w:rPr>
        <w:t>Таблица приоритетных оборудований</w:t>
      </w:r>
    </w:p>
    <w:tbl>
      <w:tblPr>
        <w:tblStyle w:val="ae"/>
        <w:tblW w:w="0" w:type="auto"/>
        <w:tblLook w:val="04A0"/>
      </w:tblPr>
      <w:tblGrid>
        <w:gridCol w:w="3115"/>
        <w:gridCol w:w="3115"/>
        <w:gridCol w:w="3115"/>
      </w:tblGrid>
      <w:tr w:rsidR="00C278C2" w:rsidTr="00C278C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№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Особенности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Примечание</w:t>
            </w:r>
          </w:p>
        </w:tc>
      </w:tr>
      <w:tr w:rsidR="00C278C2" w:rsidTr="00C278C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Промышленный стандарт об</w:t>
            </w:r>
            <w:r w:rsidR="0015026B">
              <w:rPr>
                <w:rFonts w:ascii="Times New Roman" w:hAnsi="Times New Roman"/>
                <w:color w:val="000000"/>
                <w:sz w:val="26"/>
                <w:szCs w:val="28"/>
              </w:rPr>
              <w:t>х</w:t>
            </w: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одных сигналам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Да</w:t>
            </w:r>
          </w:p>
        </w:tc>
      </w:tr>
      <w:tr w:rsidR="00C278C2" w:rsidTr="00C278C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Промышленный стандарт по выходным сигналам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Да</w:t>
            </w:r>
          </w:p>
        </w:tc>
      </w:tr>
      <w:tr w:rsidR="00C278C2" w:rsidTr="00C278C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15026B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 xml:space="preserve">Совместимость с </w:t>
            </w:r>
            <w:r w:rsidR="00C278C2">
              <w:rPr>
                <w:rFonts w:ascii="Times New Roman" w:hAnsi="Times New Roman"/>
                <w:color w:val="000000"/>
                <w:sz w:val="26"/>
                <w:szCs w:val="28"/>
              </w:rPr>
              <w:t>оборудованием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Да</w:t>
            </w:r>
          </w:p>
        </w:tc>
      </w:tr>
      <w:tr w:rsidR="00C278C2" w:rsidTr="00C278C2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Наличие отношений крост реестру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8C2" w:rsidRDefault="00C278C2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Да</w:t>
            </w:r>
          </w:p>
        </w:tc>
      </w:tr>
    </w:tbl>
    <w:p w:rsidR="00C278C2" w:rsidRDefault="00C278C2" w:rsidP="00C278C2">
      <w:pPr>
        <w:spacing w:line="360" w:lineRule="auto"/>
        <w:rPr>
          <w:rFonts w:ascii="Times New Roman" w:hAnsi="Times New Roman"/>
          <w:color w:val="000000"/>
          <w:sz w:val="26"/>
          <w:szCs w:val="28"/>
        </w:rPr>
      </w:pPr>
    </w:p>
    <w:p w:rsidR="00164D0E" w:rsidRPr="00390930" w:rsidRDefault="000E780B" w:rsidP="000E780B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825141" w:rsidRDefault="00C116B0" w:rsidP="00825141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376" style="position:absolute;margin-left:62.55pt;margin-top:27.6pt;width:518.8pt;height:802.3pt;z-index:2518128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" o:allowincell="f">
            <v:rect id="Rectangle 390" o:spid="_x0000_s137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if4sMA&#10;AADdAAAADwAAAGRycy9kb3ducmV2LnhtbERP22rCQBB9F/yHZQq+6cZSSo2uEguBPhUb/YBhd5oE&#10;s7Mxu7nYr3cLhb7N4Vxnd5hsIwbqfO1YwXqVgCDWztRcKric8+UbCB+QDTaOScGdPBz289kOU+NG&#10;/qKhCKWIIexTVFCF0KZSel2RRb9yLXHkvl1nMUTYldJ0OMZw28jnJHmVFmuODRW29F6Rvha9VXAN&#10;0/CZlcVPvrkcN/p0zMb+lim1eJqyLYhAU/gX/7k/TJz/kqzh95t4gt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if4sMAAADdAAAADwAAAAAAAAAAAAAAAACYAgAAZHJzL2Rv&#10;d25yZXYueG1sUEsFBgAAAAAEAAQA9QAAAIgDAAAAAA==&#10;" filled="f" strokeweight="2pt"/>
            <v:line id="Line 391" o:spid="_x0000_s137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inP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RG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FCKc9vgAAAN0AAAAPAAAAAAAAAAAAAAAAAKEC&#10;AABkcnMvZG93bnJldi54bWxQSwUGAAAAAAQABAD5AAAAjAMAAAAA&#10;" strokeweight="2pt"/>
            <v:line id="Line 392" o:spid="_x0000_s137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QCpsEAAADdAAAADwAAAGRycy9kb3ducmV2LnhtbERPS4vCMBC+L/gfwgje1tTHitRGEaHi&#10;bbF68TY20wc2k9JErf9+Iwh7m4/vOcmmN414UOdqywom4wgEcW51zaWC8yn9XoJwHlljY5kUvMjB&#10;Zj34SjDW9slHemS+FCGEXYwKKu/bWEqXV2TQjW1LHLjCdgZ9gF0pdYfPEG4aOY2ihTRYc2iosKVd&#10;RfktuxsFt8v5J93/7vSpybb6Wqb+ci20UqNhv12B8NT7f/HHfdBh/jyawfubcIJ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RAKmwQAAAN0AAAAPAAAAAAAAAAAAAAAA&#10;AKECAABkcnMvZG93bnJldi54bWxQSwUGAAAAAAQABAD5AAAAjwMAAAAA&#10;" strokeweight="2pt"/>
            <v:line id="Line 393" o:spid="_x0000_s138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2a0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lrZrSvgAAAN0AAAAPAAAAAAAAAAAAAAAAAKEC&#10;AABkcnMvZG93bnJldi54bWxQSwUGAAAAAAQABAD5AAAAjAMAAAAA&#10;" strokeweight="2pt"/>
            <v:line id="Line 394" o:spid="_x0000_s138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E/S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RF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K4T9JvgAAAN0AAAAPAAAAAAAAAAAAAAAAAKEC&#10;AABkcnMvZG93bnJldi54bWxQSwUGAAAAAAQABAD5AAAAjAMAAAAA&#10;" strokeweight="2pt"/>
            <v:line id="Line 395" o:spid="_x0000_s138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OhP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RD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6M6E+vgAAAN0AAAAPAAAAAAAAAAAAAAAAAKEC&#10;AABkcnMvZG93bnJldi54bWxQSwUGAAAAAAQABAD5AAAAjAMAAAAA&#10;" strokeweight="2pt"/>
            <v:line id="Line 396" o:spid="_x0000_s138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8EpcEAAADdAAAADwAAAGRycy9kb3ducmV2LnhtbERPS4vCMBC+L/gfwgje1lTRVWqjiFDx&#10;tli9eBub6QObSWmi1n+/EYS9zcf3nGTTm0Y8qHO1ZQWTcQSCOLe65lLB+ZR+L0E4j6yxsUwKXuRg&#10;sx58JRhr++QjPTJfihDCLkYFlfdtLKXLKzLoxrYlDlxhO4M+wK6UusNnCDeNnEbRjzRYc2iosKVd&#10;RfktuxsFt8t5nu5/d/rUZFt9LVN/uRZaqdGw365AeOr9v/jjPugwfxYt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fwSlwQAAAN0AAAAPAAAAAAAAAAAAAAAA&#10;AKECAABkcnMvZG93bnJldi54bWxQSwUGAAAAAAQABAD5AAAAjwMAAAAA&#10;" strokeweight="2pt"/>
            <v:line id="Line 397" o:spid="_x0000_s138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CQ18MAAADdAAAADwAAAGRycy9kb3ducmV2LnhtbESPQYvCQAyF74L/YYiwN50quyLVUUSo&#10;eFu2evEWO7EtdjKlM2r99+aw4C3hvbz3ZbXpXaMe1IXas4HpJAFFXHhbc2ngdMzGC1AhIltsPJOB&#10;FwXYrIeDFabWP/mPHnkslYRwSNFAFWObah2KihyGiW+JRbv6zmGUtSu17fAp4a7RsySZa4c1S0OF&#10;Le0qKm753Rm4nU8/2f53Z49NvrWXMovny9Ua8zXqt0tQkfr4Mf9fH6zgfyeCK9/ICHr9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gkNfDAAAA3QAAAA8AAAAAAAAAAAAA&#10;AAAAoQIAAGRycy9kb3ducmV2LnhtbFBLBQYAAAAABAAEAPkAAACRAwAAAAA=&#10;" strokeweight="2pt"/>
            <v:line id="Line 398" o:spid="_x0000_s138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lTpsIAAADdAAAADwAAAGRycy9kb3ducmV2LnhtbERP22oCMRB9L/gPYQTfalaRoqtRxAtU&#10;+lCqfsC4GTerm8mSRN3265uC0Lc5nOvMFq2txZ18qBwrGPQzEMSF0xWXCo6H7esYRIjIGmvHpOCb&#10;AizmnZcZ5to9+Ivu+1iKFMIhRwUmxiaXMhSGLIa+a4gTd3beYkzQl1J7fKRwW8thlr1JixWnBoMN&#10;rQwV1/3NKtj508d18FMaeeKd39Sf60mwF6V63XY5BRGpjf/ip/tdp/mjbAJ/36QT5P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WlTpsIAAADdAAAADwAAAAAAAAAAAAAA&#10;AAChAgAAZHJzL2Rvd25yZXYueG1sUEsFBgAAAAAEAAQA+QAAAJADAAAAAA==&#10;" strokeweight="1pt"/>
            <v:line id="Line 399" o:spid="_x0000_s13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8KDM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02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PCgzDAAAA3QAAAA8AAAAAAAAAAAAA&#10;AAAAoQIAAGRycy9kb3ducmV2LnhtbFBLBQYAAAAABAAEAPkAAACRAwAAAAA=&#10;" strokeweight="2pt"/>
            <v:line id="Line 400" o:spid="_x0000_s138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bJfcMAAADdAAAADwAAAGRycy9kb3ducmV2LnhtbERPzWoCMRC+F3yHMII3za4UqVujiLag&#10;eChqH2DcTDdbN5MlSXXt0zeC0Nt8fL8zW3S2ERfyoXasIB9lIIhLp2uuFHwe34cvIEJE1tg4JgU3&#10;CrCY955mWGh35T1dDrESKYRDgQpMjG0hZSgNWQwj1xIn7st5izFBX0nt8ZrCbSPHWTaRFmtODQZb&#10;Whkqz4cfq2DrT7tz/lsZeeKtf2s+1tNgv5Ua9LvlK4hIXfwXP9wbneY/5zn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GyX3DAAAA3QAAAA8AAAAAAAAAAAAA&#10;AAAAoQIAAGRycy9kb3ducmV2LnhtbFBLBQYAAAAABAAEAPkAAACRAwAAAAA=&#10;" strokeweight="1pt"/>
            <v:rect id="Rectangle 401" o:spid="_x0000_s138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3SlsEA&#10;AADdAAAADwAAAGRycy9kb3ducmV2LnhtbERPTWuDQBC9F/oflin01qyKhNRmFQkEcq1tocfBnaqt&#10;O2t2N9H8+2whkNs83udsq8WM4kzOD5YVpKsEBHFr9cCdgs+P/csGhA/IGkfLpOBCHqry8WGLhbYz&#10;v9O5CZ2IIewLVNCHMBVS+rYng35lJ+LI/VhnMEToOqkdzjHcjDJLkrU0OHBs6HGiXU/tX3MyCur6&#10;d/k6Nq+493KTuLXOdVd/K/X8tNRvIAIt4S6+uQ86zs/TDP6/iSfI8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d0pb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38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3Dc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J+lK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0XcN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9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jvecEA&#10;AADdAAAADwAAAGRycy9kb3ducmV2LnhtbERPTWvCQBC9F/wPywje6sYSgkZXCYVAr6YteByyYxLN&#10;zsbdbZL++26h0Ns83uccTrPpxUjOd5YVbNYJCOLa6o4bBR/v5fMWhA/IGnvLpOCbPJyOi6cD5tpO&#10;fKaxCo2IIexzVNCGMORS+rolg35tB+LIXa0zGCJ0jdQOpxhuevmSJJk02HFsaHGg15bqe/VlFBTF&#10;bf58VDssvdwmLtOpboqLUqvlXOxBBJrDv/jP/abj/HSTwu838QR5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473n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39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RK4sIA&#10;AADdAAAADwAAAGRycy9kb3ducmV2LnhtbERPTWvDMAy9D/YfjAa9rU5KFtK0bgmFwK7NNthRxGqS&#10;LpYz22vTf18PBrvp8T613c9mFBdyfrCsIF0mIIhbqwfuFLy/1c8FCB+QNY6WScGNPOx3jw9bLLW9&#10;8pEuTehEDGFfooI+hKmU0rc9GfRLOxFH7mSdwRCh66R2eI3hZpSrJMmlwYFjQ48THXpqv5ofo6Cq&#10;zvPHd7PG2ssicbnOdFd9KrV4mqsNiEBz+Bf/uV91nJ+lL/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dEri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39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bUlcAA&#10;AADdAAAADwAAAGRycy9kb3ducmV2LnhtbERPTYvCMBC9C/sfwgh7s6kixa1GKYKw160KHodmtq02&#10;k26S1frvjSB4m8f7nNVmMJ24kvOtZQXTJAVBXFndcq3gsN9NFiB8QNbYWSYFd/KwWX+MVphre+Mf&#10;upahFjGEfY4KmhD6XEpfNWTQJ7YnjtyvdQZDhK6W2uEthptOztI0kwZbjg0N9rRtqLqU/0ZBUZyH&#10;41/5hTsvF6nL9FzXxUmpz/FQLEEEGsJb/HJ/6zh/Ps3g+U08Qa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KbUlc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9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pxDsIA&#10;AADdAAAADwAAAGRycy9kb3ducmV2LnhtbERPTWvDMAy9D/YfjAa9rU5KyNK0bgmFwK7NNthRxGqS&#10;LpYz22vTf18PBrvp8T613c9mFBdyfrCsIF0mIIhbqwfuFLy/1c8FCB+QNY6WScGNPOx3jw9bLLW9&#10;8pEuTehEDGFfooI+hKmU0rc9GfRLOxFH7mSdwRCh66R2eI3hZpSrJMmlwYFjQ48THXpqv5ofo6Cq&#10;zvPHd7PG2ssicbnOdFd9KrV4mqsNiEBz+Bf/uV91nJ+lL/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6nEO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9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XlfMQA&#10;AADdAAAADwAAAGRycy9kb3ducmV2LnhtbESPQWvDMAyF74P+B6PCbouTUUqb1Q1hUNh12QY9ilhL&#10;0sZyZntt9u+rQ2E3iff03qddNbtRXSjEwbOBIstBEbfeDtwZ+Pw4PG1AxYRscfRMBv4oQrVfPOyw&#10;tP7K73RpUqckhGOJBvqUplLr2PbkMGZ+Ihbt2weHSdbQaRvwKuFu1M95vtYOB5aGHid67ak9N7/O&#10;QF2f5q+fZouHqDd5WNuV7eqjMY/LuX4BlWhO/+b79ZsV/FUhuPKNjKD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15Xz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39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lA58EA&#10;AADdAAAADwAAAGRycy9kb3ducmV2LnhtbERPTWvCQBC9C/6HZQq96UYJoqmrBCHQa1OFHofsNEmb&#10;nY272yT+e7cgeJvH+5z9cTKdGMj51rKC1TIBQVxZ3XKt4PxZLLYgfEDW2FkmBTfycDzMZ3vMtB35&#10;g4Yy1CKGsM9QQRNCn0npq4YM+qXtiSP3bZ3BEKGrpXY4xnDTyXWSbKTBlmNDgz2dGqp+yz+jIM9/&#10;psu13GHh5TZxG53qOv9S6vVlyt9ABJrCU/xwv+s4P13t4P+beII8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5QOf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C277E2" w:rsidRPr="009651C4">
        <w:rPr>
          <w:rFonts w:ascii="&amp;quot" w:hAnsi="&amp;quot"/>
          <w:color w:val="000000"/>
          <w:sz w:val="26"/>
          <w:szCs w:val="28"/>
        </w:rPr>
        <w:t>4.3 Подбор  средств  микроклимата  ТЗ..................... ....16</w:t>
      </w:r>
    </w:p>
    <w:p w:rsidR="00825141" w:rsidRPr="00314429" w:rsidRDefault="00825141" w:rsidP="00825141">
      <w:pPr>
        <w:rPr>
          <w:rFonts w:ascii="Times New Roman" w:hAnsi="Times New Roman"/>
          <w:sz w:val="28"/>
          <w:szCs w:val="28"/>
        </w:rPr>
      </w:pPr>
      <w:r w:rsidRPr="00314429">
        <w:rPr>
          <w:rStyle w:val="af8"/>
          <w:rFonts w:ascii="Times New Roman" w:hAnsi="Times New Roman"/>
          <w:sz w:val="28"/>
          <w:szCs w:val="28"/>
        </w:rPr>
        <w:t>Подбор средств микроклимата (вентиляции) для автоматизированной системы управления сварочным аппаратом (АСУ сварочного аппарата) включает учёт требований, выбор оборудования и расчёт параметров</w:t>
      </w:r>
      <w:r w:rsidRPr="00314429">
        <w:rPr>
          <w:rFonts w:ascii="Times New Roman" w:hAnsi="Times New Roman"/>
          <w:sz w:val="28"/>
          <w:szCs w:val="28"/>
        </w:rPr>
        <w:t>.</w:t>
      </w:r>
    </w:p>
    <w:p w:rsidR="00825141" w:rsidRPr="00314429" w:rsidRDefault="00825141" w:rsidP="00825141">
      <w:pPr>
        <w:rPr>
          <w:rFonts w:ascii="Times New Roman" w:hAnsi="Times New Roman"/>
          <w:color w:val="000000"/>
          <w:sz w:val="28"/>
          <w:szCs w:val="28"/>
        </w:rPr>
      </w:pPr>
      <w:r w:rsidRPr="00314429">
        <w:rPr>
          <w:rFonts w:ascii="Times New Roman" w:hAnsi="Times New Roman"/>
          <w:sz w:val="28"/>
          <w:szCs w:val="28"/>
        </w:rPr>
        <w:t xml:space="preserve"> Цель — обеспечить безопасные и комфортные условия труда, удаляя вредные газы, пары и мелкодисперсные частицы, образующиеся в процессе сварки, и обеспечивая приток свежего воздуха.  </w:t>
      </w:r>
    </w:p>
    <w:p w:rsidR="00825141" w:rsidRPr="00314429" w:rsidRDefault="00825141" w:rsidP="00314429">
      <w:pPr>
        <w:pStyle w:val="2"/>
        <w:spacing w:before="360" w:after="120" w:line="360" w:lineRule="atLeast"/>
        <w:rPr>
          <w:sz w:val="28"/>
          <w:szCs w:val="28"/>
          <w:lang w:val="en-US"/>
        </w:rPr>
      </w:pPr>
      <w:r w:rsidRPr="00314429">
        <w:rPr>
          <w:sz w:val="28"/>
          <w:szCs w:val="28"/>
        </w:rPr>
        <w:t>Требования</w:t>
      </w:r>
      <w:r w:rsidR="00314429" w:rsidRPr="00314429">
        <w:rPr>
          <w:sz w:val="28"/>
          <w:szCs w:val="28"/>
          <w:lang w:val="en-US"/>
        </w:rPr>
        <w:t>:</w:t>
      </w:r>
    </w:p>
    <w:p w:rsidR="00825141" w:rsidRPr="00314429" w:rsidRDefault="00825141" w:rsidP="00452473">
      <w:pPr>
        <w:widowControl/>
        <w:numPr>
          <w:ilvl w:val="0"/>
          <w:numId w:val="19"/>
        </w:numPr>
        <w:tabs>
          <w:tab w:val="clear" w:pos="720"/>
          <w:tab w:val="num" w:pos="0"/>
        </w:tabs>
        <w:suppressAutoHyphens w:val="0"/>
        <w:overflowPunct/>
        <w:autoSpaceDE/>
        <w:autoSpaceDN/>
        <w:spacing w:before="120" w:after="120" w:line="330" w:lineRule="atLeast"/>
        <w:ind w:left="0" w:firstLine="0"/>
        <w:textAlignment w:val="auto"/>
        <w:rPr>
          <w:rFonts w:ascii="Times New Roman" w:hAnsi="Times New Roman"/>
          <w:sz w:val="28"/>
          <w:szCs w:val="28"/>
        </w:rPr>
      </w:pPr>
      <w:r w:rsidRPr="00314429">
        <w:rPr>
          <w:rStyle w:val="af8"/>
          <w:rFonts w:ascii="Times New Roman" w:hAnsi="Times New Roman"/>
          <w:sz w:val="28"/>
          <w:szCs w:val="28"/>
        </w:rPr>
        <w:t>Местная вытяжная вентиляция (МВВ)</w:t>
      </w:r>
      <w:r w:rsidRPr="00314429">
        <w:rPr>
          <w:rFonts w:ascii="Times New Roman" w:hAnsi="Times New Roman"/>
          <w:sz w:val="28"/>
          <w:szCs w:val="28"/>
        </w:rPr>
        <w:t> — удаляет сварочные аэроз</w:t>
      </w:r>
      <w:r w:rsidRPr="00314429">
        <w:rPr>
          <w:rFonts w:ascii="Times New Roman" w:hAnsi="Times New Roman"/>
          <w:sz w:val="28"/>
          <w:szCs w:val="28"/>
        </w:rPr>
        <w:t>о</w:t>
      </w:r>
      <w:r w:rsidRPr="00314429">
        <w:rPr>
          <w:rFonts w:ascii="Times New Roman" w:hAnsi="Times New Roman"/>
          <w:sz w:val="28"/>
          <w:szCs w:val="28"/>
        </w:rPr>
        <w:t>ли и газы непосредственно от источника их образования, предотвращая их распространение по помещению. Для индивидуальных, стационарных постов наиболее эффективна МВВ.</w:t>
      </w:r>
    </w:p>
    <w:p w:rsidR="00825141" w:rsidRPr="00314429" w:rsidRDefault="00825141" w:rsidP="00452473">
      <w:pPr>
        <w:widowControl/>
        <w:numPr>
          <w:ilvl w:val="0"/>
          <w:numId w:val="19"/>
        </w:numPr>
        <w:tabs>
          <w:tab w:val="clear" w:pos="720"/>
          <w:tab w:val="num" w:pos="0"/>
        </w:tabs>
        <w:suppressAutoHyphens w:val="0"/>
        <w:overflowPunct/>
        <w:autoSpaceDE/>
        <w:autoSpaceDN/>
        <w:spacing w:before="100" w:beforeAutospacing="1" w:after="120" w:line="330" w:lineRule="atLeast"/>
        <w:ind w:left="0" w:firstLine="0"/>
        <w:textAlignment w:val="auto"/>
        <w:rPr>
          <w:rFonts w:ascii="Times New Roman" w:hAnsi="Times New Roman"/>
          <w:sz w:val="28"/>
          <w:szCs w:val="28"/>
        </w:rPr>
      </w:pPr>
      <w:r w:rsidRPr="00314429">
        <w:rPr>
          <w:rStyle w:val="af8"/>
          <w:rFonts w:ascii="Times New Roman" w:hAnsi="Times New Roman"/>
          <w:sz w:val="28"/>
          <w:szCs w:val="28"/>
        </w:rPr>
        <w:t>Общеобменная приточно-вытяжная вентиляция</w:t>
      </w:r>
      <w:r w:rsidRPr="00314429">
        <w:rPr>
          <w:rFonts w:ascii="Times New Roman" w:hAnsi="Times New Roman"/>
          <w:sz w:val="28"/>
          <w:szCs w:val="28"/>
        </w:rPr>
        <w:t> — обеспечивает разбавление остаточных концентраций вредных веществ, которые не были уловлены МВВ, а также для поддержания комфортного микроклимата в п</w:t>
      </w:r>
      <w:r w:rsidRPr="00314429">
        <w:rPr>
          <w:rFonts w:ascii="Times New Roman" w:hAnsi="Times New Roman"/>
          <w:sz w:val="28"/>
          <w:szCs w:val="28"/>
        </w:rPr>
        <w:t>о</w:t>
      </w:r>
      <w:r w:rsidRPr="00314429">
        <w:rPr>
          <w:rFonts w:ascii="Times New Roman" w:hAnsi="Times New Roman"/>
          <w:sz w:val="28"/>
          <w:szCs w:val="28"/>
        </w:rPr>
        <w:t>мещении (температура, влажность).</w:t>
      </w:r>
    </w:p>
    <w:p w:rsidR="00825141" w:rsidRPr="00314429" w:rsidRDefault="00825141" w:rsidP="00452473">
      <w:pPr>
        <w:widowControl/>
        <w:numPr>
          <w:ilvl w:val="0"/>
          <w:numId w:val="19"/>
        </w:numPr>
        <w:tabs>
          <w:tab w:val="clear" w:pos="720"/>
          <w:tab w:val="num" w:pos="0"/>
        </w:tabs>
        <w:suppressAutoHyphens w:val="0"/>
        <w:overflowPunct/>
        <w:autoSpaceDE/>
        <w:autoSpaceDN/>
        <w:spacing w:before="100" w:beforeAutospacing="1" w:after="120" w:line="330" w:lineRule="atLeast"/>
        <w:ind w:left="0" w:firstLine="0"/>
        <w:textAlignment w:val="auto"/>
        <w:rPr>
          <w:rFonts w:ascii="Times New Roman" w:hAnsi="Times New Roman"/>
          <w:sz w:val="28"/>
          <w:szCs w:val="28"/>
        </w:rPr>
      </w:pPr>
      <w:r w:rsidRPr="00314429">
        <w:rPr>
          <w:rStyle w:val="af8"/>
          <w:rFonts w:ascii="Times New Roman" w:hAnsi="Times New Roman"/>
          <w:sz w:val="28"/>
          <w:szCs w:val="28"/>
        </w:rPr>
        <w:t>Аварийная система</w:t>
      </w:r>
      <w:r w:rsidRPr="00314429">
        <w:rPr>
          <w:rFonts w:ascii="Times New Roman" w:hAnsi="Times New Roman"/>
          <w:sz w:val="28"/>
          <w:szCs w:val="28"/>
        </w:rPr>
        <w:t> — дублирует вентиляцию в случае непредвиде</w:t>
      </w:r>
      <w:r w:rsidRPr="00314429">
        <w:rPr>
          <w:rFonts w:ascii="Times New Roman" w:hAnsi="Times New Roman"/>
          <w:sz w:val="28"/>
          <w:szCs w:val="28"/>
        </w:rPr>
        <w:t>н</w:t>
      </w:r>
      <w:r w:rsidRPr="00314429">
        <w:rPr>
          <w:rFonts w:ascii="Times New Roman" w:hAnsi="Times New Roman"/>
          <w:sz w:val="28"/>
          <w:szCs w:val="28"/>
        </w:rPr>
        <w:t>ных обстоятельств.</w:t>
      </w:r>
    </w:p>
    <w:p w:rsidR="00825141" w:rsidRPr="00314429" w:rsidRDefault="00825141" w:rsidP="00825141">
      <w:pPr>
        <w:pStyle w:val="2"/>
        <w:spacing w:before="360" w:after="120" w:line="360" w:lineRule="atLeast"/>
        <w:rPr>
          <w:sz w:val="28"/>
          <w:szCs w:val="28"/>
          <w:lang w:val="en-US"/>
        </w:rPr>
      </w:pPr>
      <w:r w:rsidRPr="00314429">
        <w:rPr>
          <w:sz w:val="28"/>
          <w:szCs w:val="28"/>
        </w:rPr>
        <w:t>Оборудование</w:t>
      </w:r>
      <w:r w:rsidR="00314429" w:rsidRPr="00314429">
        <w:rPr>
          <w:sz w:val="28"/>
          <w:szCs w:val="28"/>
          <w:lang w:val="en-US"/>
        </w:rPr>
        <w:t>:</w:t>
      </w:r>
    </w:p>
    <w:p w:rsidR="00825141" w:rsidRPr="00314429" w:rsidRDefault="00825141" w:rsidP="00452473">
      <w:pPr>
        <w:widowControl/>
        <w:numPr>
          <w:ilvl w:val="0"/>
          <w:numId w:val="20"/>
        </w:numPr>
        <w:tabs>
          <w:tab w:val="clear" w:pos="720"/>
          <w:tab w:val="num" w:pos="0"/>
        </w:tabs>
        <w:suppressAutoHyphens w:val="0"/>
        <w:overflowPunct/>
        <w:autoSpaceDE/>
        <w:autoSpaceDN/>
        <w:spacing w:before="120" w:after="120" w:line="330" w:lineRule="atLeast"/>
        <w:ind w:left="0" w:firstLine="0"/>
        <w:textAlignment w:val="auto"/>
        <w:rPr>
          <w:rFonts w:ascii="Times New Roman" w:hAnsi="Times New Roman"/>
          <w:sz w:val="28"/>
          <w:szCs w:val="28"/>
        </w:rPr>
      </w:pPr>
      <w:r w:rsidRPr="00314429">
        <w:rPr>
          <w:rStyle w:val="af8"/>
          <w:rFonts w:ascii="Times New Roman" w:hAnsi="Times New Roman"/>
          <w:sz w:val="28"/>
          <w:szCs w:val="28"/>
        </w:rPr>
        <w:t>Вытяжные устройства</w:t>
      </w:r>
      <w:r w:rsidRPr="00314429">
        <w:rPr>
          <w:rFonts w:ascii="Times New Roman" w:hAnsi="Times New Roman"/>
          <w:sz w:val="28"/>
          <w:szCs w:val="28"/>
        </w:rPr>
        <w:t> — поворотные вытяжные консоли (рукава), вытяжные зонты, вытяжные столы (столы-решётки).</w:t>
      </w:r>
    </w:p>
    <w:p w:rsidR="00825141" w:rsidRPr="00314429" w:rsidRDefault="00825141" w:rsidP="00452473">
      <w:pPr>
        <w:widowControl/>
        <w:numPr>
          <w:ilvl w:val="0"/>
          <w:numId w:val="20"/>
        </w:numPr>
        <w:tabs>
          <w:tab w:val="clear" w:pos="720"/>
          <w:tab w:val="num" w:pos="0"/>
        </w:tabs>
        <w:suppressAutoHyphens w:val="0"/>
        <w:overflowPunct/>
        <w:autoSpaceDE/>
        <w:autoSpaceDN/>
        <w:spacing w:before="100" w:beforeAutospacing="1" w:after="120" w:line="330" w:lineRule="atLeast"/>
        <w:ind w:left="0" w:firstLine="0"/>
        <w:textAlignment w:val="auto"/>
        <w:rPr>
          <w:rFonts w:ascii="Times New Roman" w:hAnsi="Times New Roman"/>
          <w:sz w:val="28"/>
          <w:szCs w:val="28"/>
        </w:rPr>
      </w:pPr>
      <w:r w:rsidRPr="00314429">
        <w:rPr>
          <w:rStyle w:val="af8"/>
          <w:rFonts w:ascii="Times New Roman" w:hAnsi="Times New Roman"/>
          <w:sz w:val="28"/>
          <w:szCs w:val="28"/>
        </w:rPr>
        <w:t>Вентилируемые сварочные столы</w:t>
      </w:r>
      <w:r w:rsidRPr="00314429">
        <w:rPr>
          <w:rFonts w:ascii="Times New Roman" w:hAnsi="Times New Roman"/>
          <w:sz w:val="28"/>
          <w:szCs w:val="28"/>
        </w:rPr>
        <w:t> — универсальное оборудование для стационарных рабочих мест, предназначено для защиты органов дыхания сварщика от переносимой по воздуху пыли.</w:t>
      </w:r>
    </w:p>
    <w:p w:rsidR="00825141" w:rsidRPr="00314429" w:rsidRDefault="00825141" w:rsidP="00452473">
      <w:pPr>
        <w:widowControl/>
        <w:numPr>
          <w:ilvl w:val="0"/>
          <w:numId w:val="20"/>
        </w:numPr>
        <w:tabs>
          <w:tab w:val="clear" w:pos="720"/>
          <w:tab w:val="num" w:pos="0"/>
        </w:tabs>
        <w:suppressAutoHyphens w:val="0"/>
        <w:overflowPunct/>
        <w:autoSpaceDE/>
        <w:autoSpaceDN/>
        <w:spacing w:before="100" w:beforeAutospacing="1" w:after="120" w:line="330" w:lineRule="atLeast"/>
        <w:ind w:left="0" w:firstLine="0"/>
        <w:textAlignment w:val="auto"/>
        <w:rPr>
          <w:rFonts w:ascii="Times New Roman" w:hAnsi="Times New Roman"/>
          <w:sz w:val="28"/>
          <w:szCs w:val="28"/>
        </w:rPr>
      </w:pPr>
      <w:r w:rsidRPr="00314429">
        <w:rPr>
          <w:rStyle w:val="af8"/>
          <w:rFonts w:ascii="Times New Roman" w:hAnsi="Times New Roman"/>
          <w:sz w:val="28"/>
          <w:szCs w:val="28"/>
        </w:rPr>
        <w:t>Передвижные фильтровентиляционные устройства</w:t>
      </w:r>
      <w:r w:rsidRPr="00314429">
        <w:rPr>
          <w:rFonts w:ascii="Times New Roman" w:hAnsi="Times New Roman"/>
          <w:sz w:val="28"/>
          <w:szCs w:val="28"/>
        </w:rPr>
        <w:t> — система из воздушного фильтра, вентилятора и подвижного вытяжного рукава с присо</w:t>
      </w:r>
      <w:r w:rsidRPr="00314429">
        <w:rPr>
          <w:rFonts w:ascii="Times New Roman" w:hAnsi="Times New Roman"/>
          <w:sz w:val="28"/>
          <w:szCs w:val="28"/>
        </w:rPr>
        <w:t>с</w:t>
      </w:r>
      <w:r w:rsidRPr="00314429">
        <w:rPr>
          <w:rFonts w:ascii="Times New Roman" w:hAnsi="Times New Roman"/>
          <w:sz w:val="28"/>
          <w:szCs w:val="28"/>
        </w:rPr>
        <w:t>кой, используется для вентиляции сварочного цеха с передвижными постами.</w:t>
      </w:r>
    </w:p>
    <w:p w:rsidR="00825141" w:rsidRPr="00314429" w:rsidRDefault="00825141" w:rsidP="00825141">
      <w:pPr>
        <w:spacing w:line="330" w:lineRule="atLeast"/>
        <w:rPr>
          <w:rFonts w:ascii="Times New Roman" w:hAnsi="Times New Roman"/>
          <w:sz w:val="28"/>
          <w:szCs w:val="28"/>
        </w:rPr>
      </w:pPr>
      <w:r w:rsidRPr="00314429">
        <w:rPr>
          <w:rFonts w:ascii="Times New Roman" w:hAnsi="Times New Roman"/>
          <w:sz w:val="28"/>
          <w:szCs w:val="28"/>
        </w:rPr>
        <w:t xml:space="preserve">При выборе оборудования следует обращать внимание на его аэродинамические характеристики, эффективность фильтрации (для улавливания мелкодисперсных частиц и газов), уровень шума и энергопотребление. </w:t>
      </w:r>
    </w:p>
    <w:p w:rsidR="00452473" w:rsidRPr="00DD2D49" w:rsidRDefault="00825141" w:rsidP="00452473">
      <w:pPr>
        <w:spacing w:line="330" w:lineRule="atLeast"/>
        <w:rPr>
          <w:rFonts w:ascii="Times New Roman" w:hAnsi="Times New Roman"/>
          <w:sz w:val="28"/>
          <w:szCs w:val="28"/>
        </w:rPr>
      </w:pPr>
      <w:r w:rsidRPr="00314429">
        <w:rPr>
          <w:rFonts w:ascii="Times New Roman" w:hAnsi="Times New Roman"/>
          <w:sz w:val="28"/>
          <w:szCs w:val="28"/>
        </w:rPr>
        <w:t xml:space="preserve">Некоторые виды оборудования для системы микроклимата в </w:t>
      </w:r>
      <w:r w:rsidR="00452473" w:rsidRPr="00314429">
        <w:rPr>
          <w:rFonts w:ascii="Times New Roman" w:hAnsi="Times New Roman"/>
          <w:sz w:val="28"/>
          <w:szCs w:val="28"/>
        </w:rPr>
        <w:t>помещении с сварочным аппаратом:</w:t>
      </w:r>
    </w:p>
    <w:p w:rsidR="00452473" w:rsidRPr="00314429" w:rsidRDefault="00452473" w:rsidP="00452473">
      <w:pPr>
        <w:pStyle w:val="af6"/>
        <w:widowControl/>
        <w:numPr>
          <w:ilvl w:val="0"/>
          <w:numId w:val="18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  <w:r w:rsidRPr="00314429">
        <w:rPr>
          <w:rFonts w:ascii="Times New Roman" w:hAnsi="Times New Roman"/>
          <w:color w:val="000000"/>
          <w:sz w:val="28"/>
          <w:szCs w:val="28"/>
        </w:rPr>
        <w:t>Расчёт необходимого воздухообмена — для МВВ — по скорости захв</w:t>
      </w:r>
      <w:r w:rsidRPr="00314429">
        <w:rPr>
          <w:rFonts w:ascii="Times New Roman" w:hAnsi="Times New Roman"/>
          <w:color w:val="000000"/>
          <w:sz w:val="28"/>
          <w:szCs w:val="28"/>
        </w:rPr>
        <w:t>а</w:t>
      </w:r>
      <w:r w:rsidRPr="00314429">
        <w:rPr>
          <w:rFonts w:ascii="Times New Roman" w:hAnsi="Times New Roman"/>
          <w:color w:val="000000"/>
          <w:sz w:val="28"/>
          <w:szCs w:val="28"/>
        </w:rPr>
        <w:t>та, для общеобменной — по кратности или по вредным выделениям.</w:t>
      </w:r>
    </w:p>
    <w:p w:rsidR="00452473" w:rsidRPr="00314429" w:rsidRDefault="00452473" w:rsidP="00452473">
      <w:pPr>
        <w:pStyle w:val="af6"/>
        <w:widowControl/>
        <w:numPr>
          <w:ilvl w:val="0"/>
          <w:numId w:val="18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  <w:r w:rsidRPr="00314429">
        <w:rPr>
          <w:rFonts w:ascii="Times New Roman" w:hAnsi="Times New Roman"/>
          <w:color w:val="000000"/>
          <w:sz w:val="28"/>
          <w:szCs w:val="28"/>
        </w:rPr>
        <w:t>Аэродинамический расчёт воздуховодов — определение диаметра, ск</w:t>
      </w:r>
      <w:r w:rsidRPr="00314429">
        <w:rPr>
          <w:rFonts w:ascii="Times New Roman" w:hAnsi="Times New Roman"/>
          <w:color w:val="000000"/>
          <w:sz w:val="28"/>
          <w:szCs w:val="28"/>
        </w:rPr>
        <w:t>о</w:t>
      </w:r>
      <w:r w:rsidRPr="00314429">
        <w:rPr>
          <w:rFonts w:ascii="Times New Roman" w:hAnsi="Times New Roman"/>
          <w:color w:val="000000"/>
          <w:sz w:val="28"/>
          <w:szCs w:val="28"/>
        </w:rPr>
        <w:t>рости воздуха, потерь давления.</w:t>
      </w:r>
    </w:p>
    <w:p w:rsidR="00452473" w:rsidRPr="00314429" w:rsidRDefault="00C116B0" w:rsidP="00452473">
      <w:pPr>
        <w:pStyle w:val="af6"/>
        <w:widowControl/>
        <w:numPr>
          <w:ilvl w:val="0"/>
          <w:numId w:val="18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  <w:r w:rsidRPr="00C116B0">
        <w:rPr>
          <w:rFonts w:ascii="Times New Roman" w:eastAsia="Times New Roman" w:hAnsi="Times New Roman"/>
          <w:noProof/>
          <w:sz w:val="28"/>
          <w:szCs w:val="28"/>
        </w:rPr>
        <w:lastRenderedPageBreak/>
        <w:pict>
          <v:group id="_x0000_s1396" style="position:absolute;left:0;text-align:left;margin-left:49.95pt;margin-top:5.15pt;width:518.8pt;height:802.3pt;z-index:2518149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" o:allowincell="f">
            <v:rect id="Rectangle 390" o:spid="_x0000_s139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3DgsIA&#10;AADdAAAADwAAAGRycy9kb3ducmV2LnhtbERPzYrCMBC+C75DGGFvmiqy2K5RqiB4Erf6AEMz2xab&#10;SW1i2/XpzcKCt/n4fme9HUwtOmpdZVnBfBaBIM6trrhQcL0cpisQziNrrC2Tgl9ysN2MR2tMtO35&#10;m7rMFyKEsEtQQel9k0jp8pIMupltiAP3Y1uDPsC2kLrFPoSbWi6i6FMarDg0lNjQvqT8lj2Mgpsf&#10;ulNaZM9DfN3F+XmX9o97qtTHZEi/QHga/Fv87z7qMH+5mMPf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XcOCwgAAAN0AAAAPAAAAAAAAAAAAAAAAAJgCAABkcnMvZG93&#10;bnJldi54bWxQSwUGAAAAAAQABAD1AAAAhwMAAAAA&#10;" filled="f" strokeweight="2pt"/>
            <v:line id="Line 391" o:spid="_x0000_s139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37Xc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f4qSe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r37XcIAAADdAAAADwAAAAAAAAAAAAAA&#10;AAChAgAAZHJzL2Rvd25yZXYueG1sUEsFBgAAAAAEAAQA+QAAAJADAAAAAA==&#10;" strokeweight="2pt"/>
            <v:line id="Line 392" o:spid="_x0000_s139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FexsIAAADdAAAADwAAAGRycy9kb3ducmV2LnhtbERPS4vCMBC+C/sfwix403R1Fek2iggV&#10;b7KtF29jM31gMylN1PrvzcKCt/n4npNsBtOKO/WusazgaxqBIC6sbrhScMrTyQqE88gaW8uk4EkO&#10;NuuPUYKxtg/+pXvmKxFC2MWooPa+i6V0RU0G3dR2xIErbW/QB9hXUvf4COGmlbMoWkqDDYeGGjva&#10;1VRcs5tRcD2fFun+uNN5m231pUr9+VJqpcafw/YHhKfBv8X/7oMO879nc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fFexsIAAADdAAAADwAAAAAAAAAAAAAA&#10;AAChAgAAZHJzL2Rvd25yZXYueG1sUEsFBgAAAAAEAAQA+QAAAJADAAAAAA==&#10;" strokeweight="2pt"/>
            <v:line id="Line 393" o:spid="_x0000_s140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jGs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uGMayvgAAAN0AAAAPAAAAAAAAAAAAAAAAAKEC&#10;AABkcnMvZG93bnJldi54bWxQSwUGAAAAAAQABAD5AAAAjAMAAAAA&#10;" strokeweight="2pt"/>
            <v:line id="Line 394" o:spid="_x0000_s140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RjK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j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BVGMpvgAAAN0AAAAPAAAAAAAAAAAAAAAAAKEC&#10;AABkcnMvZG93bnJldi54bWxQSwUGAAAAAAQABAD5AAAAjAMAAAAA&#10;" strokeweight="2pt"/>
            <v:line id="Line 395" o:spid="_x0000_s140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b9X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yfj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xhv1evgAAAN0AAAAPAAAAAAAAAAAAAAAAAKEC&#10;AABkcnMvZG93bnJldi54bWxQSwUGAAAAAAQABAD5AAAAjAMAAAAA&#10;" strokeweight="2pt"/>
            <v:line id="Line 396" o:spid="_x0000_s140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pYxcIAAADdAAAADwAAAGRycy9kb3ducmV2LnhtbERPS4vCMBC+C/sfwix403TFVek2iggV&#10;b7KtF29jM31gMylN1PrvzcKCt/n4npNsBtOKO/WusazgaxqBIC6sbrhScMrTyQqE88gaW8uk4EkO&#10;NuuPUYKxtg/+pXvmKxFC2MWooPa+i6V0RU0G3dR2xIErbW/QB9hXUvf4COGmlbMoWkiDDYeGGjva&#10;1VRcs5tRcD2fvtP9cafzNtvqS5X686XUSo0/h+0PCE+Df4v/3Qcd5s9nS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pYxcIAAADdAAAADwAAAAAAAAAAAAAA&#10;AAChAgAAZHJzL2Rvd25yZXYueG1sUEsFBgAAAAAEAAQA+QAAAJADAAAAAA==&#10;" strokeweight="2pt"/>
            <v:line id="Line 397" o:spid="_x0000_s140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XMt8QAAADdAAAADwAAAGRycy9kb3ducmV2LnhtbESPQYvCQAyF74L/YYiwN50q67J0HUWE&#10;irfF2ou32IltsZMpnVHrvzeHhb0lvJf3vqw2g2vVg/rQeDYwnyWgiEtvG64MFKds+g0qRGSLrWcy&#10;8KIAm/V4tMLU+icf6ZHHSkkIhxQN1DF2qdahrMlhmPmOWLSr7x1GWftK2x6fEu5avUiSL+2wYWmo&#10;saNdTeUtvzsDt3OxzPa/O3tq8629VFk8X67WmI/JsP0BFWmI/+a/64MV/M+F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Vcy3xAAAAN0AAAAPAAAAAAAAAAAA&#10;AAAAAKECAABkcnMvZG93bnJldi54bWxQSwUGAAAAAAQABAD5AAAAkgMAAAAA&#10;" strokeweight="2pt"/>
            <v:line id="Line 398" o:spid="_x0000_s140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wPxsQAAADdAAAADwAAAGRycy9kb3ducmV2LnhtbERP22oCMRB9L/gPYYS+1axSiq5mF7Et&#10;VPpQvHzAuBk3q5vJkqS67dc3BcG3OZzrLMretuJCPjSOFYxHGQjiyumGawX73fvTFESIyBpbx6Tg&#10;hwKUxeBhgbl2V97QZRtrkUI45KjAxNjlUobKkMUwch1x4o7OW4wJ+lpqj9cUbls5ybIXabHh1GCw&#10;o5Wh6rz9tgrW/vB5Hv/WRh547d/ar9dZsCelHof9cg4iUh/v4pv7Q6f5z5M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3A/GxAAAAN0AAAAPAAAAAAAAAAAA&#10;AAAAAKECAABkcnMvZG93bnJldi54bWxQSwUGAAAAAAQABAD5AAAAkgMAAAAA&#10;" strokeweight="1pt"/>
            <v:line id="Line 399" o:spid="_x0000_s140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pWbMQAAADdAAAADwAAAGRycy9kb3ducmV2LnhtbESPQYvCQAyF7wv+hyHC3tap7ipSHUWE&#10;Lt4WqxdvsRPbYidTOqN2/705CN4S3st7X5br3jXqTl2oPRsYjxJQxIW3NZcGjofsaw4qRGSLjWcy&#10;8E8B1qvBxxJT6x+8p3seSyUhHFI0UMXYplqHoiKHYeRbYtEuvnMYZe1KbTt8SLhr9CRJZtphzdJQ&#10;YUvbioprfnMGrqfjNPv929pDk2/suczi6XyxxnwO+80CVKQ+vs2v650V/J9v4Zd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+lZsxAAAAN0AAAAPAAAAAAAAAAAA&#10;AAAAAKECAABkcnMvZG93bnJldi54bWxQSwUGAAAAAAQABAD5AAAAkgMAAAAA&#10;" strokeweight="2pt"/>
            <v:line id="Line 400" o:spid="_x0000_s140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OVHcMAAADdAAAADwAAAGRycy9kb3ducmV2LnhtbERP22oCMRB9L/QfwhT6ptm1pdTVKMUL&#10;VHwotX7AuBk3WzeTJYm6+vWmIPRtDuc642lnG3EiH2rHCvJ+BoK4dLrmSsH2Z9l7BxEissbGMSm4&#10;UIDp5PFhjIV2Z/6m0yZWIoVwKFCBibEtpAylIYuh71rixO2dtxgT9JXUHs8p3DZykGVv0mLNqcFg&#10;SzND5WFztApWfrc+5NfKyB2v/KL5mg+D/VXq+an7GIGI1MV/8d39qdP815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zlR3DAAAA3QAAAA8AAAAAAAAAAAAA&#10;AAAAoQIAAGRycy9kb3ducmV2LnhtbFBLBQYAAAAABAAEAPkAAACRAwAAAAA=&#10;" strokeweight="1pt"/>
            <v:rect id="Rectangle 401" o:spid="_x0000_s140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iO9s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J++Le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KI72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0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QrbcIA&#10;AADdAAAADwAAAGRycy9kb3ducmV2LnhtbERP32vCMBB+H+x/CDfY25pORbquUYog7HWdgo9Hc0u7&#10;NZeaRO3+eyMMfLuP7+dV68kO4kw+9I4VvGY5COLW6Z6Ngt3X9qUAESKyxsExKfijAOvV40OFpXYX&#10;/qRzE41IIRxKVNDFOJZShrYjiyFzI3Hivp23GBP0RmqPlxRuBznL86W02HNq6HCkTUftb3OyCur6&#10;Z9ofmzfcBlnkfqkX2tQHpZ6fpvodRKQp3sX/7g+d5i/mc7h9k06Qq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ZCtt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1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2zGcIA&#10;AADdAAAADwAAAGRycy9kb3ducmV2LnhtbERPTWvDMAy9D/YfjAa7Lc66ULKsbgmFQq9LV9hRxFqS&#10;NpYz202yf18XCrvp8T612symFyM531lW8JqkIIhrqztuFHwddi85CB+QNfaWScEfedisHx9WWGg7&#10;8SeNVWhEDGFfoII2hKGQ0tctGfSJHYgj92OdwRCha6R2OMVw08tFmi6lwY5jQ4sDbVuqz9XFKCjL&#10;03z8rd5x52WeuqXOdFN+K/X8NJcfIALN4V98d+91nJ+9ZXD7Jp4g1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jbMZ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1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EWgsAA&#10;AADdAAAADwAAAGRycy9kb3ducmV2LnhtbERPTYvCMBC9C/6HMMLeNNVV0WqUIgh7tSp4HJqx7W4z&#10;qUlWu/9+Iwje5vE+Z73tTCPu5HxtWcF4lIAgLqyuuVRwOu6HCxA+IGtsLJOCP/Kw3fR7a0y1ffCB&#10;7nkoRQxhn6KCKoQ2ldIXFRn0I9sSR+5qncEQoSuldviI4aaRkySZS4M1x4YKW9pVVPzkv0ZBln13&#10;51u+xL2Xi8TN9VSX2UWpj0GXrUAE6sJb/HJ/6Th/+jmD5zfxBL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8EWg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1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OI9cAA&#10;AADdAAAADwAAAGRycy9kb3ducmV2LnhtbERPTYvCMBC9C/sfwix403RVinaNUgTB61YFj0Mz21ab&#10;STeJ2v33RhC8zeN9znLdm1bcyPnGsoKvcQKCuLS64UrBYb8dzUH4gKyxtUwK/snDevUxWGKm7Z1/&#10;6FaESsQQ9hkqqEPoMil9WZNBP7YdceR+rTMYInSV1A7vMdy0cpIkqTTYcGyosaNNTeWluBoFeX7u&#10;j3/FArdezhOX6pmu8pNSw88+/wYRqA9v8cu903H+bJr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xOI9c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1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8tbsIA&#10;AADdAAAADwAAAGRycy9kb3ducmV2LnhtbERPTWvCQBC9F/wPywje6kYN0aauEgqC16YteByy0yQ1&#10;Oxt3t0n8991Cobd5vM/ZHyfTiYGcby0rWC0TEMSV1S3XCt7fTo87ED4ga+wsk4I7eTgeZg97zLUd&#10;+ZWGMtQihrDPUUETQp9L6auGDPql7Ykj92mdwRChq6V2OMZw08l1kmTSYMuxocGeXhqqruW3UVAU&#10;X9PHrXzCk5e7xGU61XVxUWoxn4pnEIGm8C/+c591nJ9utvD7TTxBH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Xy1u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1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C5HMMA&#10;AADdAAAADwAAAGRycy9kb3ducmV2LnhtbESPQWvCQBCF7wX/wzJCb3VjFdHoKkEQvJq20OOQHZNo&#10;djbubjX9986h0NsM781732x2g+vUnUJsPRuYTjJQxJW3LdcGPj8Ob0tQMSFb7DyTgV+KsNuOXjaY&#10;W//gE93LVCsJ4ZijgSalPtc6Vg05jBPfE4t29sFhkjXU2gZ8SLjr9HuWLbTDlqWhwZ72DVXX8scZ&#10;KIrL8HUrV3iIepmFhZ3buvg25nU8FGtQiYb0b/67PlrBn88EV76REf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C5HM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41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wch8AA&#10;AADdAAAADwAAAGRycy9kb3ducmV2LnhtbERPS4vCMBC+C/6HMII3m/pAtGuUIgherSt4HJrZtrvN&#10;pCZR67/fLAh7m4/vOZtdb1rxIOcbywqmSQqCuLS64UrB5/kwWYHwAVlja5kUvMjDbjscbDDT9skn&#10;ehShEjGEfYYK6hC6TEpf1mTQJ7YjjtyXdQZDhK6S2uEzhptWztJ0KQ02HBtq7GhfU/lT3I2CPP/u&#10;L7dijQcvV6lb6oWu8qtS41Gff4AI1Id/8dt91HH+Yr6Gv2/iC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owch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452473" w:rsidRPr="00314429">
        <w:rPr>
          <w:rFonts w:ascii="Times New Roman" w:hAnsi="Times New Roman"/>
          <w:color w:val="000000"/>
          <w:sz w:val="28"/>
          <w:szCs w:val="28"/>
        </w:rPr>
        <w:t>Расчёт теплового баланса — учёт тепловыделений от сварки и потерь тепла через удаляемый воздух.</w:t>
      </w:r>
    </w:p>
    <w:p w:rsidR="00452473" w:rsidRPr="00314429" w:rsidRDefault="00452473" w:rsidP="00452473">
      <w:pPr>
        <w:pStyle w:val="af6"/>
        <w:widowControl/>
        <w:numPr>
          <w:ilvl w:val="0"/>
          <w:numId w:val="18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  <w:r w:rsidRPr="00314429">
        <w:rPr>
          <w:rFonts w:ascii="Times New Roman" w:hAnsi="Times New Roman"/>
          <w:color w:val="000000"/>
          <w:sz w:val="28"/>
          <w:szCs w:val="28"/>
        </w:rPr>
        <w:t>Подбор вентиляторов — по требуемой производительности и напору.</w:t>
      </w:r>
    </w:p>
    <w:p w:rsidR="00452473" w:rsidRPr="00DD2D49" w:rsidRDefault="00452473" w:rsidP="00452473">
      <w:pPr>
        <w:pStyle w:val="af6"/>
        <w:widowControl/>
        <w:numPr>
          <w:ilvl w:val="0"/>
          <w:numId w:val="18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  <w:r w:rsidRPr="00314429">
        <w:rPr>
          <w:rFonts w:ascii="Times New Roman" w:hAnsi="Times New Roman"/>
          <w:color w:val="000000"/>
          <w:sz w:val="28"/>
          <w:szCs w:val="28"/>
        </w:rPr>
        <w:t xml:space="preserve">Подбор фильтровальных установок — по типу загрязнителей, степени очистки, производительности. </w:t>
      </w:r>
    </w:p>
    <w:p w:rsidR="00452473" w:rsidRPr="00DD2D49" w:rsidRDefault="00452473" w:rsidP="0015026B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</w:p>
    <w:p w:rsidR="00452473" w:rsidRPr="0015026B" w:rsidRDefault="00452473" w:rsidP="0015026B">
      <w:pPr>
        <w:widowControl/>
        <w:suppressAutoHyphens w:val="0"/>
        <w:overflowPunct/>
        <w:autoSpaceDE/>
        <w:autoSpaceDN/>
        <w:ind w:left="851"/>
        <w:textAlignment w:val="auto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15026B">
        <w:rPr>
          <w:rFonts w:ascii="Times New Roman" w:hAnsi="Times New Roman"/>
          <w:b/>
          <w:color w:val="000000"/>
          <w:sz w:val="28"/>
          <w:szCs w:val="28"/>
        </w:rPr>
        <w:t>Нормативные документы</w:t>
      </w:r>
      <w:r w:rsidRPr="0015026B">
        <w:rPr>
          <w:rFonts w:ascii="Times New Roman" w:hAnsi="Times New Roman"/>
          <w:b/>
          <w:color w:val="000000"/>
          <w:sz w:val="28"/>
          <w:szCs w:val="28"/>
          <w:lang w:val="en-US"/>
        </w:rPr>
        <w:t>:</w:t>
      </w:r>
    </w:p>
    <w:p w:rsidR="00452473" w:rsidRPr="00314429" w:rsidRDefault="00452473" w:rsidP="00452473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  <w:lang w:val="en-US"/>
        </w:rPr>
      </w:pPr>
    </w:p>
    <w:p w:rsidR="00452473" w:rsidRPr="00DD2D49" w:rsidRDefault="00452473" w:rsidP="00452473">
      <w:pPr>
        <w:pStyle w:val="af6"/>
        <w:widowControl/>
        <w:numPr>
          <w:ilvl w:val="0"/>
          <w:numId w:val="17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  <w:r w:rsidRPr="00314429">
        <w:rPr>
          <w:rFonts w:ascii="Times New Roman" w:hAnsi="Times New Roman"/>
          <w:color w:val="000000"/>
          <w:sz w:val="28"/>
          <w:szCs w:val="28"/>
        </w:rPr>
        <w:t>СП 60.13330.2020 «Отопление, вентиляция и кондиционирование во</w:t>
      </w:r>
      <w:r w:rsidRPr="00314429">
        <w:rPr>
          <w:rFonts w:ascii="Times New Roman" w:hAnsi="Times New Roman"/>
          <w:color w:val="000000"/>
          <w:sz w:val="28"/>
          <w:szCs w:val="28"/>
        </w:rPr>
        <w:t>з</w:t>
      </w:r>
      <w:r w:rsidRPr="00314429">
        <w:rPr>
          <w:rFonts w:ascii="Times New Roman" w:hAnsi="Times New Roman"/>
          <w:color w:val="000000"/>
          <w:sz w:val="28"/>
          <w:szCs w:val="28"/>
        </w:rPr>
        <w:t>духа» — содержит конкретные требования к вентиляции сварочных п</w:t>
      </w:r>
      <w:r w:rsidRPr="00314429">
        <w:rPr>
          <w:rFonts w:ascii="Times New Roman" w:hAnsi="Times New Roman"/>
          <w:color w:val="000000"/>
          <w:sz w:val="28"/>
          <w:szCs w:val="28"/>
        </w:rPr>
        <w:t>о</w:t>
      </w:r>
      <w:r w:rsidRPr="00314429">
        <w:rPr>
          <w:rFonts w:ascii="Times New Roman" w:hAnsi="Times New Roman"/>
          <w:color w:val="000000"/>
          <w:sz w:val="28"/>
          <w:szCs w:val="28"/>
        </w:rPr>
        <w:t>стов.</w:t>
      </w:r>
    </w:p>
    <w:p w:rsidR="00452473" w:rsidRPr="00DD2D49" w:rsidRDefault="00452473" w:rsidP="00452473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</w:p>
    <w:p w:rsidR="00452473" w:rsidRPr="00314429" w:rsidRDefault="00452473" w:rsidP="00452473">
      <w:pPr>
        <w:pStyle w:val="af6"/>
        <w:widowControl/>
        <w:numPr>
          <w:ilvl w:val="0"/>
          <w:numId w:val="17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  <w:r w:rsidRPr="00314429">
        <w:rPr>
          <w:rFonts w:ascii="Times New Roman" w:hAnsi="Times New Roman"/>
          <w:color w:val="000000"/>
          <w:sz w:val="28"/>
          <w:szCs w:val="28"/>
        </w:rPr>
        <w:t>Приказ Минтруда России от 29.10.2021 №767н «Об утверждении Пр</w:t>
      </w:r>
      <w:r w:rsidRPr="00314429">
        <w:rPr>
          <w:rFonts w:ascii="Times New Roman" w:hAnsi="Times New Roman"/>
          <w:color w:val="000000"/>
          <w:sz w:val="28"/>
          <w:szCs w:val="28"/>
        </w:rPr>
        <w:t>а</w:t>
      </w:r>
      <w:r w:rsidRPr="00314429">
        <w:rPr>
          <w:rFonts w:ascii="Times New Roman" w:hAnsi="Times New Roman"/>
          <w:color w:val="000000"/>
          <w:sz w:val="28"/>
          <w:szCs w:val="28"/>
        </w:rPr>
        <w:t>вил по охране труда при проведении сварочных работ» — содержит требования к вентиляции сварочных постов.</w:t>
      </w:r>
    </w:p>
    <w:p w:rsidR="00825141" w:rsidRPr="00314429" w:rsidRDefault="00825141" w:rsidP="00452473">
      <w:pPr>
        <w:pStyle w:val="af6"/>
        <w:widowControl/>
        <w:numPr>
          <w:ilvl w:val="0"/>
          <w:numId w:val="17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8"/>
        </w:rPr>
      </w:pPr>
      <w:r w:rsidRPr="00314429">
        <w:rPr>
          <w:rFonts w:ascii="Times New Roman" w:hAnsi="Times New Roman"/>
          <w:color w:val="000000"/>
          <w:sz w:val="28"/>
          <w:szCs w:val="28"/>
        </w:rPr>
        <w:br w:type="page"/>
      </w:r>
    </w:p>
    <w:p w:rsidR="00C7114D" w:rsidRDefault="00C116B0" w:rsidP="00C7114D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416" style="position:absolute;margin-left:46.6pt;margin-top:24.6pt;width:518.8pt;height:802.3pt;z-index:251810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" o:allowincell="f">
            <v:rect id="Rectangle 390" o:spid="_x0000_s141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FR3cIA&#10;AADdAAAADwAAAGRycy9kb3ducmV2LnhtbERPzYrCMBC+C75DGGFvmroLYrtGqQvCnkSrDzA0s22x&#10;mXSb2Faf3giCt/n4fme1GUwtOmpdZVnBfBaBIM6trrhQcD7tpksQziNrrC2Tghs52KzHoxUm2vZ8&#10;pC7zhQgh7BJUUHrfJFK6vCSDbmYb4sD92dagD7AtpG6xD+Gmlp9RtJAGKw4NJTb0U1J+ya5GwcUP&#10;3T4tsvsuPm/j/LBN++t/qtTHZEi/QXga/Fv8cv/qMP9rOYfnN+E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kVHdwgAAAN0AAAAPAAAAAAAAAAAAAAAAAJgCAABkcnMvZG93&#10;bnJldi54bWxQSwUGAAAAAAQABAD1AAAAhwMAAAAA&#10;" filled="f" strokeweight="2pt"/>
            <v:line id="Line 391" o:spid="_x0000_s14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FpA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z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ocWkCvgAAAN0AAAAPAAAAAAAAAAAAAAAAAKEC&#10;AABkcnMvZG93bnJldi54bWxQSwUGAAAAAAQABAD5AAAAjAMAAAAA&#10;" strokeweight="2pt"/>
            <v:line id="Line 392" o:spid="_x0000_s141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3Mmb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PcyZvgAAAN0AAAAPAAAAAAAAAAAAAAAAAKEC&#10;AABkcnMvZG93bnJldi54bWxQSwUGAAAAAAQABAD5AAAAjAMAAAAA&#10;" strokeweight="2pt"/>
            <v:line id="Line 393" o:spid="_x0000_s142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RU7cEAAADdAAAADwAAAGRycy9kb3ducmV2LnhtbERPS4vCMBC+C/6HMII3TX0i1SgidNnb&#10;YvXibdpMH9hMSpPV7r/fCIK3+fieszv0phEP6lxtWcFsGoEgzq2uuVRwvSSTDQjnkTU2lknBHzk4&#10;7IeDHcbaPvlMj9SXIoSwi1FB5X0bS+nyigy6qW2JA1fYzqAPsCul7vAZwk0j51G0lgZrDg0VtnSq&#10;KL+nv0bB/XZdJV8/J31p0qPOysTfskIrNR71xy0IT73/iN/ubx3mLzZLeH0TTpD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1FTtwQAAAN0AAAAPAAAAAAAAAAAAAAAA&#10;AKECAABkcnMvZG93bnJldi54bWxQSwUGAAAAAAQABAD5AAAAjwMAAAAA&#10;" strokeweight="2pt"/>
            <v:line id="Line 394" o:spid="_x0000_s142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jxd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z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mPF2vgAAAN0AAAAPAAAAAAAAAAAAAAAAAKEC&#10;AABkcnMvZG93bnJldi54bWxQSwUGAAAAAAQABAD5AAAAjAMAAAAA&#10;" strokeweight="2pt"/>
            <v:line id="Line 395" o:spid="_x0000_s142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pvAb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z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XSm8BvgAAAN0AAAAPAAAAAAAAAAAAAAAAAKEC&#10;AABkcnMvZG93bnJldi54bWxQSwUGAAAAAAQABAD5AAAAjAMAAAAA&#10;" strokeweight="2pt"/>
            <v:line id="Line 396" o:spid="_x0000_s142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bKmsEAAADdAAAADwAAAGRycy9kb3ducmV2LnhtbERPS4vCMBC+C/6HMII3TVV8UI0iQpe9&#10;LVYv3qbN9IHNpDRZ7f77jSB4m4/vObtDbxrxoM7VlhXMphEI4tzqmksF10sy2YBwHlljY5kU/JGD&#10;w3442GGs7ZPP9Eh9KUIIuxgVVN63sZQur8igm9qWOHCF7Qz6ALtS6g6fIdw0ch5FK2mw5tBQYUun&#10;ivJ7+msU3G/XZfL1c9KXJj3qrEz8LSu0UuNRf9yC8NT7j/jt/tZh/mKzhtc34QS5/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4BsqawQAAAN0AAAAPAAAAAAAAAAAAAAAA&#10;AKECAABkcnMvZG93bnJldi54bWxQSwUGAAAAAAQABAD5AAAAjwMAAAAA&#10;" strokeweight="2pt"/>
            <v:line id="Line 397" o:spid="_x0000_s142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le6MMAAADdAAAADwAAAGRycy9kb3ducmV2LnhtbESPQYvCQAyF7wv+hyGCt3Wq4iLVUUSo&#10;eFusXrzFTmyLnUzpjFr/vTks7C3hvbz3ZbXpXaOe1IXas4HJOAFFXHhbc2ngfMq+F6BCRLbYeCYD&#10;bwqwWQ++Vpha/+IjPfNYKgnhkKKBKsY21ToUFTkMY98Si3bzncMoa1dq2+FLwl2jp0nyox3WLA0V&#10;trSrqLjnD2fgfjnPs/3vzp6afGuvZRYv15s1ZjTst0tQkfr4b/67PljBny0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ZXujDAAAA3QAAAA8AAAAAAAAAAAAA&#10;AAAAoQIAAGRycy9kb3ducmV2LnhtbFBLBQYAAAAABAAEAPkAAACRAwAAAAA=&#10;" strokeweight="2pt"/>
            <v:line id="Line 398" o:spid="_x0000_s142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CdmcIAAADdAAAADwAAAGRycy9kb3ducmV2LnhtbERPzWoCMRC+C32HMIXeNKsF0dUopbZQ&#10;8SC1PsC4GTerm8mSpLr69EYQvM3H9zvTeWtrcSIfKscK+r0MBHHhdMWlgu3fd3cEIkRkjbVjUnCh&#10;APPZS2eKuXZn/qXTJpYihXDIUYGJscmlDIUhi6HnGuLE7Z23GBP0pdQezync1nKQZUNpseLUYLCh&#10;T0PFcfNvFSz9bnXsX0sjd7z0X/V6MQ72oNTba/sxARGpjU/xw/2j0/z30Rju36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BCdmcIAAADdAAAADwAAAAAAAAAAAAAA&#10;AAChAgAAZHJzL2Rvd25yZXYueG1sUEsFBgAAAAAEAAQA+QAAAJADAAAAAA==&#10;" strokeweight="1pt"/>
            <v:line id="Line 399" o:spid="_x0000_s142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bEM8QAAADdAAAADwAAAGRycy9kb3ducmV2LnhtbESPQYvCQAyF7wv+hyHC3tapLitaHUWE&#10;Lt4WqxdvsRPbYidTOqN2/705CN4S3st7X5br3jXqTl2oPRsYjxJQxIW3NZcGjofsawYqRGSLjWcy&#10;8E8B1qvBxxJT6x+8p3seSyUhHFI0UMXYplqHoiKHYeRbYtEuvnMYZe1KbTt8SLhr9CRJptphzdJQ&#10;YUvbioprfnMGrqfjT/b7t7WHJt/Yc5nF0/lijfkc9psFqEh9fJtf1zsr+N9z4Zd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NsQzxAAAAN0AAAAPAAAAAAAAAAAA&#10;AAAAAKECAABkcnMvZG93bnJldi54bWxQSwUGAAAAAAQABAD5AAAAkgMAAAAA&#10;" strokeweight="2pt"/>
            <v:line id="Line 400" o:spid="_x0000_s142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8HQsMAAADdAAAADwAAAGRycy9kb3ducmV2LnhtbERPzWoCMRC+F/oOYQreanYVSl2NIq2C&#10;4qFo+wDjZtysbiZLEnXt05tCwdt8fL8zmXW2ERfyoXasIO9nIIhLp2uuFPx8L1/fQYSIrLFxTApu&#10;FGA2fX6aYKHdlbd02cVKpBAOBSowMbaFlKE0ZDH0XUucuIPzFmOCvpLa4zWF20YOsuxNWqw5NRhs&#10;6cNQedqdrYK1329O+W9l5J7XftF8fY6CPSrVe+nmYxCRuvgQ/7tXOs0fjnL4+ya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e/B0LDAAAA3QAAAA8AAAAAAAAAAAAA&#10;AAAAoQIAAGRycy9kb3ducmV2LnhtbFBLBQYAAAAABAAEAPkAAACRAwAAAAA=&#10;" strokeweight="1pt"/>
            <v:rect id="Rectangle 401" o:spid="_x0000_s142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QcqcAA&#10;AADdAAAADwAAAGRycy9kb3ducmV2LnhtbERPS4vCMBC+C/6HMII3TX0g2jVKWRC8WhU8Ds1s291m&#10;UpOs1n9vBMHbfHzPWW8704gbOV9bVjAZJyCIC6trLhWcjrvREoQPyBoby6TgQR62m35vjam2dz7Q&#10;LQ+liCHsU1RQhdCmUvqiIoN+bFviyP1YZzBE6EqpHd5juGnkNEkW0mDNsaHClr4rKv7yf6Mgy367&#10;8zVf4c7LZeIWeq7L7KLUcNBlXyACdeEjfrv3Os6fra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uQcqc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2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i5MsAA&#10;AADdAAAADwAAAGRycy9kb3ducmV2LnhtbERPTYvCMBC9C/6HMAt7s+nqIlqNUgTBq10Fj0MzttVm&#10;UpOo3X9vFha8zeN9znLdm1Y8yPnGsoKvJAVBXFrdcKXg8LMdzUD4gKyxtUwKfsnDejUcLDHT9sl7&#10;ehShEjGEfYYK6hC6TEpf1mTQJ7YjjtzZOoMhQldJ7fAZw00rx2k6lQYbjg01drSpqbwWd6Mgzy/9&#10;8VbMcevlLHVT/a2r/KTU50efL0AE6sNb/O/e6Th/Mp/A3zfxBL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i5M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3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EhRsAA&#10;AADdAAAADwAAAGRycy9kb3ducmV2LnhtbERPS4vCMBC+C/6HMII3m/pAtGuUIgherSt4HJrZtrvN&#10;pCZR67/fLAh7m4/vOZtdb1rxIOcbywqmSQqCuLS64UrB5/kwWYHwAVlja5kUvMjDbjscbDDT9skn&#10;ehShEjGEfYYK6hC6TEpf1mTQJ7YjjtyXdQZDhK6S2uEzhptWztJ0KQ02HBtq7GhfU/lT3I2CPP/u&#10;L7dijQcvV6lb6oWu8qtS41Gff4AI1Id/8dt91HH+fL2Av2/iCXL7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EhR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3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2E3cAA&#10;AADdAAAADwAAAGRycy9kb3ducmV2LnhtbERPS4vCMBC+L/gfwgje1tTHilajlAVhr3YVPA7N2Fab&#10;SU2y2v33RhC8zcf3nNWmM424kfO1ZQWjYQKCuLC65lLB/nf7OQfhA7LGxjIp+CcPm3XvY4Wptnfe&#10;0S0PpYgh7FNUUIXQplL6oiKDfmhb4sidrDMYInSl1A7vMdw0cpwkM2mw5thQYUvfFRWX/M8oyLJz&#10;d7jmC9x6OU/cTE91mR2VGvS7bAkiUBfe4pf7R8f5k8UXPL+JJ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Q2E3c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3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8aqsIA&#10;AADdAAAADwAAAGRycy9kb3ducmV2LnhtbERPTWvDMAy9F/YfjAa9Nc66EdK0bgmDwK7LWthRxFqS&#10;LpYz203Tfz8PBr3p8T61O8xmEBM531tW8JSkIIgbq3tuFRw/qlUOwgdkjYNlUnAjD4f9w2KHhbZX&#10;fqepDq2IIewLVNCFMBZS+qYjgz6xI3HkvqwzGCJ0rdQOrzHcDHKdppk02HNs6HCk146a7/piFJTl&#10;eT791BusvMxTl+kX3ZafSi0f53ILItAc7uJ/95uO8583Gfx9E0+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3xqq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3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O/McIA&#10;AADdAAAADwAAAGRycy9kb3ducmV2LnhtbERPTWvCQBC9F/wPywje6sZaoqauEgoBr01b8Dhkp0na&#10;7GzcXZP4791Cobd5vM/ZHyfTiYGcby0rWC0TEMSV1S3XCj7ei8ctCB+QNXaWScGNPBwPs4c9ZtqO&#10;/EZDGWoRQ9hnqKAJoc+k9FVDBv3S9sSR+7LOYIjQ1VI7HGO46eRTkqTSYMuxocGeXhuqfsqrUZDn&#10;39Pnpdxh4eU2cal+1nV+Vmoxn/IXEIGm8C/+c590nL/ebeD3m3iCP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k78x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3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wrQ8MA&#10;AADdAAAADwAAAGRycy9kb3ducmV2LnhtbESPQWvCQBCF7wX/wzKCt7qxFtHoKqEgeDVtocchOybR&#10;7GzcXTX++86h0NsM781732x2g+vUnUJsPRuYTTNQxJW3LdcGvj73r0tQMSFb7DyTgSdF2G1HLxvM&#10;rX/wke5lqpWEcMzRQJNSn2sdq4YcxqnviUU7+eAwyRpqbQM+JNx1+i3LFtphy9LQYE8fDVWX8uYM&#10;FMV5+L6WK9xHvczCwr7buvgxZjIeijWoREP6N/9dH6zgz1e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wrQ8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43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CO2MIA&#10;AADdAAAADwAAAGRycy9kb3ducmV2LnhtbERPTWvDMAy9D/ofjAq7LU63UZK0bgmFwq7LVuhRxGqS&#10;NpZT20uyfz8PBrvp8T613c+mFyM531lWsEpSEMS11R03Cj4/jk8ZCB+QNfaWScE3edjvFg9bLLSd&#10;+J3GKjQihrAvUEEbwlBI6euWDPrEDsSRu1hnMEToGqkdTjHc9PI5TdfSYMexocWBDi3Vt+rLKCjL&#10;63y6VzkevcxSt9avuinPSj0u53IDItAc/sV/7jcd57/kOfx+E0+Qu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QI7Y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C277E2" w:rsidRPr="009651C4">
        <w:rPr>
          <w:rFonts w:ascii="&amp;quot" w:hAnsi="&amp;quot"/>
          <w:color w:val="000000"/>
          <w:sz w:val="26"/>
          <w:szCs w:val="28"/>
        </w:rPr>
        <w:t>5  Программное обеспечение................................................17</w:t>
      </w:r>
      <w:r w:rsidR="00C7114D" w:rsidRPr="00C7114D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801535" cy="436305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0E" w:rsidRPr="000E780B" w:rsidRDefault="00C7114D" w:rsidP="00C7114D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C277E2" w:rsidRDefault="00C277E2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lastRenderedPageBreak/>
        <w:t xml:space="preserve">6 </w:t>
      </w:r>
      <w:r w:rsidR="00C116B0" w:rsidRPr="00C116B0">
        <w:rPr>
          <w:rFonts w:ascii="Times New Roman" w:eastAsia="Times New Roman" w:hAnsi="Times New Roman" w:hint="eastAsia"/>
          <w:noProof/>
          <w:sz w:val="28"/>
          <w:szCs w:val="28"/>
        </w:rPr>
        <w:pict>
          <v:group id="_x0000_s1436" style="position:absolute;margin-left:67.6pt;margin-top:25.45pt;width:518.8pt;height:802.3pt;z-index:251808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" o:allowincell="f">
            <v:rect id="Rectangle 390" o:spid="_x0000_s143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23J8IA&#10;AADdAAAADwAAAGRycy9kb3ducmV2LnhtbERPzYrCMBC+C75DGGFvmroLYrtGqQvCnkSrDzA0s22x&#10;mXSb2Faf3giCt/n4fme1GUwtOmpdZVnBfBaBIM6trrhQcD7tpksQziNrrC2Tghs52KzHoxUm2vZ8&#10;pC7zhQgh7BJUUHrfJFK6vCSDbmYb4sD92dagD7AtpG6xD+Gmlp9RtJAGKw4NJTb0U1J+ya5GwcUP&#10;3T4tsvsuPm/j/LBN++t/qtTHZEi/QXga/Fv8cv/qMP9rMYfnN+EE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nbcnwgAAAN0AAAAPAAAAAAAAAAAAAAAAAJgCAABkcnMvZG93&#10;bnJldi54bWxQSwUGAAAAAAQABAD1AAAAhwMAAAAA&#10;" filled="f" strokeweight="2pt"/>
            <v:line id="Line 391" o:spid="_x0000_s143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2P+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z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YfY/4vgAAAN0AAAAPAAAAAAAAAAAAAAAAAKEC&#10;AABkcnMvZG93bnJldi54bWxQSwUGAAAAAAQABAD5AAAAjAMAAAAA&#10;" strokeweight="2pt"/>
            <v:line id="Line 392" o:spid="_x0000_s143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EqY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MSpjvgAAAN0AAAAPAAAAAAAAAAAAAAAAAKEC&#10;AABkcnMvZG93bnJldi54bWxQSwUGAAAAAAQABAD5AAAAjAMAAAAA&#10;" strokeweight="2pt"/>
            <v:line id="Line 393" o:spid="_x0000_s144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iyF8EAAADdAAAADwAAAGRycy9kb3ducmV2LnhtbERPS4vCMBC+C/6HMII3TX0i1SgidNnb&#10;YvXibdpMH9hMSpPV7r/fCIK3+fieszv0phEP6lxtWcFsGoEgzq2uuVRwvSSTDQjnkTU2lknBHzk4&#10;7IeDHcbaPvlMj9SXIoSwi1FB5X0bS+nyigy6qW2JA1fYzqAPsCul7vAZwk0j51G0lgZrDg0VtnSq&#10;KL+nv0bB/XZdJV8/J31p0qPOysTfskIrNR71xy0IT73/iN/ubx3mL9ZLeH0TTpD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42LIXwQAAAN0AAAAPAAAAAAAAAAAAAAAA&#10;AKECAABkcnMvZG93bnJldi54bWxQSwUGAAAAAAQABAD5AAAAjwMAAAAA&#10;" strokeweight="2pt"/>
            <v:line id="Line 394" o:spid="_x0000_s144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QXj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z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XlBeMvgAAAN0AAAAPAAAAAAAAAAAAAAAAAKEC&#10;AABkcnMvZG93bnJldi54bWxQSwUGAAAAAAQABAD5AAAAjAMAAAAA&#10;" strokeweight="2pt"/>
            <v:line id="Line 395" o:spid="_x0000_s144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aJ+8IAAADdAAAADwAAAGRycy9kb3ducmV2LnhtbERPTWvCQBC9F/wPywi9NRstDRJdJQQi&#10;3kqjl9zG7JgEs7Mhu2r8926h0Ns83udsdpPpxZ1G11lWsIhiEMS11R03Ck7H4mMFwnlkjb1lUvAk&#10;B7vt7G2DqbYP/qF76RsRQtilqKD1fkildHVLBl1kB+LAXexo0Ac4NlKP+AjhppfLOE6kwY5DQ4sD&#10;5S3V1/JmFFyr01ex/871sS8zfW4KX50vWqn3+ZStQXia/L/4z33QYf5nksDvN+EEuX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0aJ+8IAAADdAAAADwAAAAAAAAAAAAAA&#10;AAChAgAAZHJzL2Rvd25yZXYueG1sUEsFBgAAAAAEAAQA+QAAAJADAAAAAA==&#10;" strokeweight="2pt"/>
            <v:line id="Line 396" o:spid="_x0000_s144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osYMEAAADdAAAADwAAAGRycy9kb3ducmV2LnhtbERPTYvCMBC9C/6HMII3TXXRXapRROji&#10;TWy9eBubsS02k9JErf/eCIK3ebzPWa47U4s7ta6yrGAyjkAQ51ZXXCg4ZsnoD4TzyBpry6TgSQ7W&#10;q35vibG2Dz7QPfWFCCHsYlRQet/EUrq8JINubBviwF1sa9AH2BZSt/gI4aaW0yiaS4MVh4YSG9qW&#10;lF/Tm1FwPR1nyf9+q7M63ehzkfjT+aKVGg66zQKEp85/xR/3Tof5P/NfeH8TTp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CixgwQAAAN0AAAAPAAAAAAAAAAAAAAAA&#10;AKECAABkcnMvZG93bnJldi54bWxQSwUGAAAAAAQABAD5AAAAjwMAAAAA&#10;" strokeweight="2pt"/>
            <v:line id="Line 397" o:spid="_x0000_s144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W4EsQAAADdAAAADwAAAGRycy9kb3ducmV2LnhtbESPQYvCQAyF74L/YYiwN52qKFIdRYQu&#10;3patvXiLndgWO5nSmdXuv98cFrwlvJf3vuwOg2vVk/rQeDYwnyWgiEtvG64MFJdsugEVIrLF1jMZ&#10;+KUAh/14tMPU+hd/0zOPlZIQDikaqGPsUq1DWZPDMPMdsWh33zuMsvaVtj2+JNy1epEka+2wYWmo&#10;saNTTeUj/3EGHtdilX1+neylzY/2VmXxertbYz4mw3ELKtIQ3+b/67MV/OVacOUbGUHv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lbgSxAAAAN0AAAAPAAAAAAAAAAAA&#10;AAAAAKECAABkcnMvZG93bnJldi54bWxQSwUGAAAAAAQABAD5AAAAkgMAAAAA&#10;" strokeweight="2pt"/>
            <v:line id="Line 398" o:spid="_x0000_s144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7Y8IAAADdAAAADwAAAGRycy9kb3ducmV2LnhtbERPzWoCMRC+C32HMIXeNKsF0dUopbZQ&#10;8SC1PsC4GTerm8mSpLr69EYQvM3H9zvTeWtrcSIfKscK+r0MBHHhdMWlgu3fd3cEIkRkjbVjUnCh&#10;APPZS2eKuXZn/qXTJpYihXDIUYGJscmlDIUhi6HnGuLE7Z23GBP0pdQezync1nKQZUNpseLUYLCh&#10;T0PFcfNvFSz9bnXsX0sjd7z0X/V6MQ72oNTba/sxARGpjU/xw/2j0/z34Rju36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Bx7Y8IAAADdAAAADwAAAAAAAAAAAAAA&#10;AAChAgAAZHJzL2Rvd25yZXYueG1sUEsFBgAAAAAEAAQA+QAAAJADAAAAAA==&#10;" strokeweight="1pt"/>
            <v:line id="Line 399" o:spid="_x0000_s144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oiycQAAADdAAAADwAAAGRycy9kb3ducmV2LnhtbESPQYvCQAyF7wv+hyHC3tapLqtSHUWE&#10;Lt4WqxdvsRPbYidTOqN2/705CN4S3st7X5br3jXqTl2oPRsYjxJQxIW3NZcGjofsaw4qRGSLjWcy&#10;8E8B1qvBxxJT6x+8p3seSyUhHFI0UMXYplqHoiKHYeRbYtEuvnMYZe1KbTt8SLhr9CRJptphzdJQ&#10;YUvbioprfnMGrqfjT/b7t7WHJt/Yc5nF0/lijfkc9psFqEh9fJtf1zsr+N8z4Zd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OiLJxAAAAN0AAAAPAAAAAAAAAAAA&#10;AAAAAKECAABkcnMvZG93bnJldi54bWxQSwUGAAAAAAQABAD5AAAAkgMAAAAA&#10;" strokeweight="2pt"/>
            <v:line id="Line 400" o:spid="_x0000_s144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7PhuMMAAADdAAAADwAAAGRycy9kb3ducmV2LnhtbERP22oCMRB9L/QfwhT6ptm10NbVKMUL&#10;VHwotX7AuBk3WzeTJYm6+vWmIPRtDuc642lnG3EiH2rHCvJ+BoK4dLrmSsH2Z9l7BxEissbGMSm4&#10;UIDp5PFhjIV2Z/6m0yZWIoVwKFCBibEtpAylIYuh71rixO2dtxgT9JXUHs8p3DZykGWv0mLNqcFg&#10;SzND5WFztApWfrc+5NfKyB2v/KL5mg+D/VXq+an7GIGI1MV/8d39qdP8l7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ez4bjDAAAA3QAAAA8AAAAAAAAAAAAA&#10;AAAAoQIAAGRycy9kb3ducmV2LnhtbFBLBQYAAAAABAAEAPkAAACRAwAAAAA=&#10;" strokeweight="1pt"/>
            <v:rect id="Rectangle 401" o:spid="_x0000_s144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6U8IA&#10;AADdAAAADwAAAGRycy9kb3ducmV2LnhtbERPTWvCQBC9F/oflil4q5umxWrMJgRB8Nqo0OOQHZPY&#10;7Gzc3Wr677uFgrd5vM/Jy8kM4krO95YVvMwTEMSN1T23Cg777fMShA/IGgfLpOCHPJTF40OOmbY3&#10;/qBrHVoRQ9hnqKALYcyk9E1HBv3cjsSRO1lnMEToWqkd3mK4GWSaJAtpsOfY0OFIm46ar/rbKKiq&#10;83S81CvcerlM3EK/6bb6VGr2NFVrEIGmcBf/u3c6zn99T+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6PpT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4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fyMIA&#10;AADdAAAADwAAAGRycy9kb3ducmV2LnhtbERPTWvCQBC9F/wPywje6kZTok1dJQiC16YteByy0yQ1&#10;Oxt31yT9991Cobd5vM/ZHSbTiYGcby0rWC0TEMSV1S3XCt7fTo9bED4ga+wsk4Jv8nDYzx52mGs7&#10;8isNZahFDGGfo4ImhD6X0lcNGfRL2xNH7tM6gyFCV0vtcIzhppPrJMmkwZZjQ4M9HRuqruXdKCiK&#10;r+njVj7jyctt4jL9pOviotRiPhUvIAJN4V/85z7rOD/dpPD7TTxB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pF/I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5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3HvMIA&#10;AADdAAAADwAAAGRycy9kb3ducmV2LnhtbERPTWvCQBC9F/wPywje6kYN0aauEgqC16YteByy0yQ1&#10;Oxt3t0n8991Cobd5vM/ZHyfTiYGcby0rWC0TEMSV1S3XCt7fTo87ED4ga+wsk4I7eTgeZg97zLUd&#10;+ZWGMtQihrDPUUETQp9L6auGDPql7Ykj92mdwRChq6V2OMZw08l1kmTSYMuxocGeXhqqruW3UVAU&#10;X9PHrXzCk5e7xGU61XVxUWoxn4pnEIGm8C/+c591nL/ZpvD7TTxBH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Tce8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5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FiJ8IA&#10;AADdAAAADwAAAGRycy9kb3ducmV2LnhtbERPS2vCQBC+C/6HZQq96aYPo8ZsJBSEXhst9DhkxySa&#10;nY27W03/fbdQ8DYf33Py7Wh6cSXnO8sKnuYJCOLa6o4bBYf9brYC4QOyxt4yKfghD9tiOskx0/bG&#10;H3StQiNiCPsMFbQhDJmUvm7JoJ/bgThyR+sMhghdI7XDWww3vXxOklQa7Dg2tDjQW0v1ufo2Csry&#10;NH5eqjXuvFwlLtWvuim/lHp8GMsNiEBjuIv/3e86zn9ZLuD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AWIn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5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P8UMEA&#10;AADdAAAADwAAAGRycy9kb3ducmV2LnhtbERPTWvCQBC9C/6HZQq96aatRBvdhFAQejUq9DhkxyRt&#10;djbubjX9911B8DaP9zmbYjS9uJDznWUFL/MEBHFtdceNgsN+O1uB8AFZY2+ZFPyRhyKfTjaYaXvl&#10;HV2q0IgYwj5DBW0IQyalr1sy6Od2II7cyTqDIULXSO3wGsNNL1+TJJUGO44NLQ700VL9U/0aBWX5&#10;PR7P1TtuvVwlLtUL3ZRfSj0/jeUaRKAxPMR396eO89+WKdy+iSfI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T/FD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5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9Zy8IA&#10;AADdAAAADwAAAGRycy9kb3ducmV2LnhtbERPTWvCQBC9F/wPywje6sZaok1dJRQCXpu20OOQnSbR&#10;7GzcXZP4791Cobd5vM/ZHSbTiYGcby0rWC0TEMSV1S3XCj4/isctCB+QNXaWScGNPBz2s4cdZtqO&#10;/E5DGWoRQ9hnqKAJoc+k9FVDBv3S9sSR+7HOYIjQ1VI7HGO46eRTkqTSYMuxocGe3hqqzuXVKMjz&#10;0/R1KV+w8HKbuFQ/6zr/Vmoxn/JXEIGm8C/+cx91nL/ebOD3m3iC3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n1nL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5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DNucQA&#10;AADdAAAADwAAAGRycy9kb3ducmV2LnhtbESPT2/CMAzF75P4DpGRuI0UmPhTCKiahLTruk3iaDWm&#10;LTROSTLovv18mLSbrff83s+7w+A6dacQW88GZtMMFHHlbcu1gc+P4/MaVEzIFjvPZOCHIhz2o6cd&#10;5tY/+J3uZaqVhHDM0UCTUp9rHauGHMap74lFO/vgMMkaam0DPiTcdXqeZUvtsGVpaLCn14aqa/nt&#10;DBTFZfi6lRs8Rr3OwtK+2Lo4GTMZD8UWVKIh/Zv/rt+s4C9WgivfyAh6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Azbn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45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xoIsIA&#10;AADdAAAADwAAAGRycy9kb3ducmV2LnhtbERPTWvCQBC9F/wPywje6sZaoqauEgoBr01b8Dhkp0na&#10;7GzcXZP4791Cobd5vM/ZHyfTiYGcby0rWC0TEMSV1S3XCj7ei8ctCB+QNXaWScGNPBwPs4c9ZtqO&#10;/EZDGWoRQ9hnqKAJoc+k9FVDBv3S9sSR+7LOYIjQ1VI7HGO46eRTkqTSYMuxocGeXhuqfsqrUZDn&#10;39Pnpdxh4eU2cal+1nV+Vmoxn/IXEIGm8C/+c590nL/e7OD3m3iCP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TGgi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Pr="009651C4">
        <w:rPr>
          <w:rFonts w:ascii="&amp;quot" w:hAnsi="&amp;quot"/>
          <w:color w:val="000000"/>
          <w:sz w:val="26"/>
          <w:szCs w:val="28"/>
        </w:rPr>
        <w:t>мнемосхема............ ......................................... ......... ......... ......18</w:t>
      </w:r>
    </w:p>
    <w:p w:rsidR="00350874" w:rsidRDefault="00C277E2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393482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940425" cy="3947795"/>
            <wp:effectExtent l="0" t="0" r="3175" b="0"/>
            <wp:docPr id="1222" name="Рисунок 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874" w:rsidRDefault="00350874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350874" w:rsidRPr="009651C4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456" style="position:absolute;margin-left:55.9pt;margin-top:29.15pt;width:518.8pt;height:802.3pt;z-index:2518067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" o:allowincell="f">
            <v:rect id="Rectangle 390" o:spid="_x0000_s145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jrR8IA&#10;AADdAAAADwAAAGRycy9kb3ducmV2LnhtbERP24rCMBB9F/Yfwiz4pqkXFu0apQqCT7Jb/YChGdti&#10;M+k2sa1+vVkQfJvDuc5q05tKtNS40rKCyTgCQZxZXXKu4HzajxYgnEfWWFkmBXdysFl/DFYYa9vx&#10;L7Wpz0UIYRejgsL7OpbSZQUZdGNbEwfuYhuDPsAml7rBLoSbSk6j6EsaLDk0FFjTrqDsmt6Mgqvv&#10;22OSp4/98rxdZj/bpLv9JUoNP/vkG4Sn3r/FL/dBh/mz+QT+vwkn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KOtHwgAAAN0AAAAPAAAAAAAAAAAAAAAAAJgCAABkcnMvZG93&#10;bnJldi54bWxQSwUGAAAAAAQABAD1AAAAhwMAAAAA&#10;" filled="f" strokeweight="2pt"/>
            <v:line id="Line 391" o:spid="_x0000_s145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jTmMIAAADdAAAADwAAAGRycy9kb3ducmV2LnhtbERPS4vCMBC+C/sfwix403R1Fek2iggV&#10;b7KtF29jM31gMylN1PrvzcKCt/n4npNsBtOKO/WusazgaxqBIC6sbrhScMrTyQqE88gaW8uk4EkO&#10;NuuPUYKxtg/+pXvmKxFC2MWooPa+i6V0RU0G3dR2xIErbW/QB9hXUvf4COGmlbMoWkqDDYeGGjva&#10;1VRcs5tRcD2fFun+uNN5m231pUr9+VJqpcafw/YHhKfBv8X/7oMO8+ffM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8jTmMIAAADdAAAADwAAAAAAAAAAAAAA&#10;AAChAgAAZHJzL2Rvd25yZXYueG1sUEsFBgAAAAAEAAQA+QAAAJADAAAAAA==&#10;" strokeweight="2pt"/>
            <v:line id="Line 392" o:spid="_x0000_s145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R2A8MAAADdAAAADwAAAGRycy9kb3ducmV2LnhtbERPTWvCQBC9C/0PyxS86aZaS0ldQxAi&#10;vUmTXHIbs2MSzM6G7Krpv3cLBW/zeJ+zTSbTixuNrrOs4G0ZgSCure64UVAW2eIThPPIGnvLpOCX&#10;HCS7l9kWY23v/EO33DcihLCLUUHr/RBL6eqWDLqlHYgDd7ajQR/g2Eg94j2Em16uouhDGuw4NLQ4&#10;0L6l+pJfjYJLVW6yw3Gviz5P9anJfHU6a6Xmr1P6BcLT5J/if/e3DvPX72v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EdgPDAAAA3QAAAA8AAAAAAAAAAAAA&#10;AAAAoQIAAGRycy9kb3ducmV2LnhtbFBLBQYAAAAABAAEAPkAAACRAwAAAAA=&#10;" strokeweight="2pt"/>
            <v:line id="Line 393" o:spid="_x0000_s146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3ud8MAAADdAAAADwAAAGRycy9kb3ducmV2LnhtbERPTWvCQBC9C/0PyxS86aZWS0ldQxBS&#10;vJUmueQ2ZsckmJ0N2VXjv3cLBW/zeJ+zTSbTiyuNrrOs4G0ZgSCure64UVAW2eIThPPIGnvLpOBO&#10;DpLdy2yLsbY3/qVr7hsRQtjFqKD1foildHVLBt3SDsSBO9nRoA9wbKQe8RbCTS9XUfQhDXYcGloc&#10;aN9Sfc4vRsG5KjfZ989eF32e6mOT+ep40krNX6f0C4SnyT/F/+6DDvPf12v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t7nfDAAAA3QAAAA8AAAAAAAAAAAAA&#10;AAAAoQIAAGRycy9kb3ducmV2LnhtbFBLBQYAAAAABAAEAPkAAACRAwAAAAA=&#10;" strokeweight="2pt"/>
            <v:line id="Line 394" o:spid="_x0000_s146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FL7MEAAADdAAAADwAAAGRycy9kb3ducmV2LnhtbERPTYvCMBC9C/6HMII3TXV1WapRROji&#10;TWy9eBubsS02k9JErf/eCIK3ebzPWa47U4s7ta6yrGAyjkAQ51ZXXCg4ZsnoD4TzyBpry6TgSQ7W&#10;q35vibG2Dz7QPfWFCCHsYlRQet/EUrq8JINubBviwF1sa9AH2BZSt/gI4aaW0yj6lQYrDg0lNrQt&#10;Kb+mN6PgejrOk//9Vmd1utHnIvGn80UrNRx0mwUIT53/ij/unQ7zf2ZzeH8TTp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IUvswQAAAN0AAAAPAAAAAAAAAAAAAAAA&#10;AKECAABkcnMvZG93bnJldi54bWxQSwUGAAAAAAQABAD5AAAAjwMAAAAA&#10;" strokeweight="2pt"/>
            <v:line id="Line 395" o:spid="_x0000_s146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PVm8EAAADdAAAADwAAAGRycy9kb3ducmV2LnhtbERPS4vCMBC+C/6HMII3TX0i1SgidNnb&#10;YvXibdpMH9hMSpPV7r/fCIK3+fieszv0phEP6lxtWcFsGoEgzq2uuVRwvSSTDQjnkTU2lknBHzk4&#10;7IeDHcbaPvlMj9SXIoSwi1FB5X0bS+nyigy6qW2JA1fYzqAPsCul7vAZwk0j51G0lgZrDg0VtnSq&#10;KL+nv0bB/XZdJV8/J31p0qPOysTfskIrNR71xy0IT73/iN/ubx3mL5ZreH0TTpD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89WbwQAAAN0AAAAPAAAAAAAAAAAAAAAA&#10;AKECAABkcnMvZG93bnJldi54bWxQSwUGAAAAAAQABAD5AAAAjwMAAAAA&#10;" strokeweight="2pt"/>
            <v:line id="Line 396" o:spid="_x0000_s146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9wAMIAAADdAAAADwAAAGRycy9kb3ducmV2LnhtbERPS4vCMBC+C/6HMII3TX2sSjWKCBVv&#10;y1Yv3qbN9IHNpDRRu/9+s7Cwt/n4nrM79KYRL+pcbVnBbBqBIM6trrlUcLsmkw0I55E1NpZJwTc5&#10;OOyHgx3G2r75i16pL0UIYRejgsr7NpbS5RUZdFPbEgeusJ1BH2BXSt3hO4SbRs6jaCUN1hwaKmzp&#10;VFH+SJ9GweN++0jOnyd9bdKjzsrE37NCKzUe9cctCE+9/xf/uS86zF8s1/D7TThB7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79wAMIAAADdAAAADwAAAAAAAAAAAAAA&#10;AAChAgAAZHJzL2Rvd25yZXYueG1sUEsFBgAAAAAEAAQA+QAAAJADAAAAAA==&#10;" strokeweight="2pt"/>
            <v:line id="Line 397" o:spid="_x0000_s146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DkcsQAAADdAAAADwAAAGRycy9kb3ducmV2LnhtbESPQYvCQAyF7wv+hyHC3tap7ipSHUWE&#10;Lt4WqxdvsRPbYidTOqN2/705CN4S3st7X5br3jXqTl2oPRsYjxJQxIW3NZcGjofsaw4qRGSLjWcy&#10;8E8B1qvBxxJT6x+8p3seSyUhHFI0UMXYplqHoiKHYeRbYtEuvnMYZe1KbTt8SLhr9CRJZtphzdJQ&#10;YUvbioprfnMGrqfjNPv929pDk2/suczi6XyxxnwO+80CVKQ+vs2v650V/O8fwZV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IORyxAAAAN0AAAAPAAAAAAAAAAAA&#10;AAAAAKECAABkcnMvZG93bnJldi54bWxQSwUGAAAAAAQABAD5AAAAkgMAAAAA&#10;" strokeweight="2pt"/>
            <v:line id="Line 398" o:spid="_x0000_s146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nA8QAAADdAAAADwAAAGRycy9kb3ducmV2LnhtbERP22oCMRB9L/QfwhT6plmtlLo1SvEC&#10;ig/SbT9g3Ew3WzeTJYm6+vWmIPRtDuc6k1lnG3EiH2rHCgb9DARx6XTNlYLvr1XvDUSIyBobx6Tg&#10;QgFm08eHCebanfmTTkWsRArhkKMCE2ObSxlKQxZD37XEiftx3mJM0FdSezyncNvIYZa9Sos1pwaD&#10;Lc0NlYfiaBVs/H57GFwrI/e88ctmtxgH+6vU81P38Q4iUhf/xXf3Wqf5L6Mx/H2TTpDT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ScDxAAAAN0AAAAPAAAAAAAAAAAA&#10;AAAAAKECAABkcnMvZG93bnJldi54bWxQSwUGAAAAAAQABAD5AAAAkgMAAAAA&#10;" strokeweight="1pt"/>
            <v:line id="Line 399" o:spid="_x0000_s146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9+qcMAAADdAAAADwAAAGRycy9kb3ducmV2LnhtbESPQYvCQAyF74L/YYjgTacqytJ1FBG6&#10;eJOtXrzFTmyLnUzpzGr99+aw4C3hvbz3Zb3tXaMe1IXas4HZNAFFXHhbc2ngfMomX6BCRLbYeCYD&#10;Lwqw3QwHa0ytf/IvPfJYKgnhkKKBKsY21ToUFTkMU98Si3bzncMoa1dq2+FTwl2j50my0g5rloYK&#10;W9pXVNzzP2fgfjkvs5/j3p6afGevZRYv15s1Zjzqd9+gIvXxY/6/PljBXyyFX76REfTm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mPfqnDAAAA3QAAAA8AAAAAAAAAAAAA&#10;AAAAoQIAAGRycy9kb3ducmV2LnhtbFBLBQYAAAAABAAEAPkAAACRAwAAAAA=&#10;" strokeweight="2pt"/>
            <v:line id="Line 400" o:spid="_x0000_s146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a92MMAAADdAAAADwAAAGRycy9kb3ducmV2LnhtbERP22oCMRB9L/QfwhT6ptm1tNTVKMUL&#10;VHwotX7AuBk3WzeTJYm6+vWmIPRtDuc642lnG3EiH2rHCvJ+BoK4dLrmSsH2Z9l7BxEissbGMSm4&#10;UIDp5PFhjIV2Z/6m0yZWIoVwKFCBibEtpAylIYuh71rixO2dtxgT9JXUHs8p3DZykGVv0mLNqcFg&#10;SzND5WFztApWfrc+5NfKyB2v/KL5mg+D/VXq+an7GIGI1MV/8d39qdP8l9cc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wGvdjDAAAA3QAAAA8AAAAAAAAAAAAA&#10;AAAAoQIAAGRycy9kb3ducmV2LnhtbFBLBQYAAAAABAAEAPkAAACRAwAAAAA=&#10;" strokeweight="1pt"/>
            <v:rect id="Rectangle 401" o:spid="_x0000_s146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2mM8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t88r+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XaYz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6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EDqMAA&#10;AADdAAAADwAAAGRycy9kb3ducmV2LnhtbERPTYvCMBC9L/gfwgje1tTVFa1GKQuC1+0qeByasa02&#10;k5pErf9+Iwje5vE+Z7nuTCNu5HxtWcFomIAgLqyuuVSw+9t8zkD4gKyxsUwKHuRhvep9LDHV9s6/&#10;dMtDKWII+xQVVCG0qZS+qMigH9qWOHJH6wyGCF0ptcN7DDeN/EqSqTRYc2yosKWfiopzfjUKsuzU&#10;7S/5HDdezhI31RNdZgelBv0uW4AI1IW3+OXe6jh//D2G5zfx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EDq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7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ib3MAA&#10;AADdAAAADwAAAGRycy9kb3ducmV2LnhtbERPTYvCMBC9C/6HMMLeNNVV0WqUIgh7tSp4HJqx7W4z&#10;qUlWu/9+Iwje5vE+Z73tTCPu5HxtWcF4lIAgLqyuuVRwOu6HCxA+IGtsLJOCP/Kw3fR7a0y1ffCB&#10;7nkoRQxhn6KCKoQ2ldIXFRn0I9sSR+5qncEQoSuldviI4aaRkySZS4M1x4YKW9pVVPzkv0ZBln13&#10;51u+xL2Xi8TN9VSX2UWpj0GXrUAE6sJb/HJ/6Tj/czaF5zfxBL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ib3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7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Q+R8IA&#10;AADdAAAADwAAAGRycy9kb3ducmV2LnhtbERPTWvCQBC9F/wPywje6sbaiE1dJRQCXpu20OOQnSbR&#10;7GzcXZP4791Cobd5vM/ZHSbTiYGcby0rWC0TEMSV1S3XCj4/isctCB+QNXaWScGNPBz2s4cdZtqO&#10;/E5DGWoRQ9hnqKAJoc+k9FVDBv3S9sSR+7HOYIjQ1VI7HGO46eRTkmykwZZjQ4M9vTVUncurUZDn&#10;p+nrUr5g4eU2cRv9rOv8W6nFfMpfQQSawr/4z33Ucf46TeH3m3iC3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tD5H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7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agMMEA&#10;AADdAAAADwAAAGRycy9kb3ducmV2LnhtbERPTWvCQBC9F/wPywi91U1tGzS6CUEQvDZV8DhkxyQ2&#10;Oxt3V43/vlso9DaP9znrYjS9uJHznWUFr7MEBHFtdceNgv3X9mUBwgdkjb1lUvAgD0U+eVpjpu2d&#10;P+lWhUbEEPYZKmhDGDIpfd2SQT+zA3HkTtYZDBG6RmqH9xhuejlPklQa7Dg2tDjQpqX6u7oaBWV5&#10;Hg+XaolbLxeJS/W7bsqjUs/TsVyBCDSGf/Gfe6fj/LePFH6/iSfI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moDD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7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oFq8IA&#10;AADdAAAADwAAAGRycy9kb3ducmV2LnhtbERPS2vCQBC+C/6HZQq96aYPo8ZsJBSEXhst9DhkxySa&#10;nY27W03/fbdQ8DYf33Py7Wh6cSXnO8sKnuYJCOLa6o4bBYf9brYC4QOyxt4yKfghD9tiOskx0/bG&#10;H3StQiNiCPsMFbQhDJmUvm7JoJ/bgThyR+sMhghdI7XDWww3vXxOklQa7Dg2tDjQW0v1ufo2Csry&#10;NH5eqjXuvFwlLtWvuim/lHp8GMsNiEBjuIv/3e86zn9ZLO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gWr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7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WR2cQA&#10;AADdAAAADwAAAGRycy9kb3ducmV2LnhtbESPQW/CMAyF75P4D5GRuI2UsSEoBFRNQuK6bpM4Wo1p&#10;C41TkgDdv58Pk3az9Z7f+7zZDa5Tdwqx9WxgNs1AEVfetlwb+PrcPy9BxYRssfNMBn4owm47etpg&#10;bv2DP+heplpJCMccDTQp9bnWsWrIYZz6nli0kw8Ok6yh1jbgQ8Jdp1+ybKEdtiwNDfb03lB1KW/O&#10;QFGch+9rucJ91MssLOyrrYujMZPxUKxBJRrSv/nv+mAFf/4muPKNjK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1kdn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47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k0QsAA&#10;AADdAAAADwAAAGRycy9kb3ducmV2LnhtbERPS4vCMBC+L/gfwgje1tTHilajlAVhr3YVPA7N2Fab&#10;SU2y2v33RhC8zcf3nNWmM424kfO1ZQWjYQKCuLC65lLB/nf7OQfhA7LGxjIp+CcPm3XvY4Wptnfe&#10;0S0PpYgh7FNUUIXQplL6oiKDfmhb4sidrDMYInSl1A7vMdw0cpwkM2mw5thQYUvfFRWX/M8oyLJz&#10;d7jmC9x6OU/cTE91mR2VGvS7bAkiUBfe4pf7R8f5k68FPL+JJ8j1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/k0Q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C277E2" w:rsidRDefault="00C277E2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7 электрическая схема............ .................................................19</w:t>
      </w:r>
      <w:r w:rsidR="007524FB" w:rsidRPr="00350874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940425" cy="2069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874" w:rsidRDefault="00350874" w:rsidP="00350874">
      <w:pPr>
        <w:rPr>
          <w:rFonts w:ascii="&amp;quot" w:hAnsi="&amp;quot" w:hint="eastAsia"/>
          <w:color w:val="000000"/>
          <w:sz w:val="26"/>
          <w:szCs w:val="28"/>
        </w:rPr>
      </w:pPr>
    </w:p>
    <w:p w:rsidR="00350874" w:rsidRDefault="00350874" w:rsidP="00350874">
      <w:pPr>
        <w:rPr>
          <w:rFonts w:ascii="&amp;quot" w:hAnsi="&amp;quot" w:hint="eastAsia"/>
          <w:color w:val="000000"/>
          <w:sz w:val="26"/>
          <w:szCs w:val="28"/>
        </w:rPr>
      </w:pPr>
      <w:r w:rsidRPr="00350874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6485885" cy="2044065"/>
            <wp:effectExtent l="0" t="0" r="0" b="0"/>
            <wp:docPr id="1225" name="Рисунок 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16970" cy="205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4FB" w:rsidRPr="007524FB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4220164" cy="2143424"/>
            <wp:effectExtent l="0" t="0" r="9525" b="9525"/>
            <wp:docPr id="1226" name="Рисунок 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350874" w:rsidRDefault="00350874" w:rsidP="00350874">
      <w:pPr>
        <w:rPr>
          <w:rFonts w:ascii="&amp;quot" w:hAnsi="&amp;quot" w:hint="eastAsia"/>
          <w:color w:val="000000"/>
          <w:sz w:val="26"/>
          <w:szCs w:val="28"/>
        </w:rPr>
      </w:pPr>
    </w:p>
    <w:p w:rsidR="00350874" w:rsidRPr="009651C4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pict>
          <v:group id="_x0000_s1476" style="position:absolute;margin-left:38.55pt;margin-top:33.15pt;width:518.8pt;height:802.3pt;z-index:2518046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" o:allowincell="f">
            <v:rect id="Rectangle 390" o:spid="_x0000_s147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cO58IA&#10;AADdAAAADwAAAGRycy9kb3ducmV2LnhtbERPzYrCMBC+C75DGGFvmqqw2K5RqiB4Erf6AEMz2xab&#10;SW1i2/XpzcKCt/n4fme9HUwtOmpdZVnBfBaBIM6trrhQcL0cpisQziNrrC2Tgl9ysN2MR2tMtO35&#10;m7rMFyKEsEtQQel9k0jp8pIMupltiAP3Y1uDPsC2kLrFPoSbWi6i6FMarDg0lNjQvqT8lj2Mgpsf&#10;ulNaZM9DfN3F+XmX9o97qtTHZEi/QHga/Fv87z7qMH+5mMPf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9w7nwgAAAN0AAAAPAAAAAAAAAAAAAAAAAJgCAABkcnMvZG93&#10;bnJldi54bWxQSwUGAAAAAAQABAD1AAAAhwMAAAAA&#10;" filled="f" strokeweight="2pt"/>
            <v:line id="Line 391" o:spid="_x0000_s147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c2OM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f4qSe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hc2OMIAAADdAAAADwAAAAAAAAAAAAAA&#10;AAChAgAAZHJzL2Rvd25yZXYueG1sUEsFBgAAAAAEAAQA+QAAAJADAAAAAA==&#10;" strokeweight="2pt"/>
            <v:line id="Line 392" o:spid="_x0000_s147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uTo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W5OjvgAAAN0AAAAPAAAAAAAAAAAAAAAAAKEC&#10;AABkcnMvZG93bnJldi54bWxQSwUGAAAAAAQABAD5AAAAjAMAAAAA&#10;" strokeweight="2pt"/>
            <v:line id="Line 393" o:spid="_x0000_s148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IL18IAAADdAAAADwAAAGRycy9kb3ducmV2LnhtbERPS4vCMBC+C/sfwix403R1Fek2iggV&#10;b7KtF29jM31gMylN1PrvzcKCt/n4npNsBtOKO/WusazgaxqBIC6sbrhScMrTyQqE88gaW8uk4EkO&#10;NuuPUYKxtg/+pXvmKxFC2MWooPa+i6V0RU0G3dR2xIErbW/QB9hXUvf4COGmlbMoWkqDDYeGGjva&#10;1VRcs5tRcD2fFun+uNN5m231pUr9+VJqpcafw/YHhKfBv8X/7oMO8+ezb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rIL18IAAADdAAAADwAAAAAAAAAAAAAA&#10;AAChAgAAZHJzL2Rvd25yZXYueG1sUEsFBgAAAAAEAAQA+QAAAJADAAAAAA==&#10;" strokeweight="2pt"/>
            <v:line id="Line 394" o:spid="_x0000_s148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6uT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j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B/q5MvgAAAN0AAAAPAAAAAAAAAAAAAAAAAKEC&#10;AABkcnMvZG93bnJldi54bWxQSwUGAAAAAAQABAD5AAAAjAMAAAAA&#10;" strokeweight="2pt"/>
            <v:line id="Line 395" o:spid="_x0000_s148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wwO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j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xLDA7vgAAAN0AAAAPAAAAAAAAAAAAAAAAAKEC&#10;AABkcnMvZG93bnJldi54bWxQSwUGAAAAAAQABAD5AAAAjAMAAAAA&#10;" strokeweight="2pt"/>
            <v:line id="Line 396" o:spid="_x0000_s148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CVoMIAAADdAAAADwAAAGRycy9kb3ducmV2LnhtbERPS4vCMBC+C/sfwix403SVVek2iggV&#10;b7KtF29jM31gMylN1PrvzcKCt/n4npNsBtOKO/WusazgaxqBIC6sbrhScMrTyQqE88gaW8uk4EkO&#10;NuuPUYKxtg/+pXvmKxFC2MWooPa+i6V0RU0G3dR2xIErbW/QB9hXUvf4COGmlbMoWkiDDYeGGjva&#10;1VRcs5tRcD2fvtP9cafzNtvqS5X686XUSo0/h+0PCE+Df4v/3Qcd5s9nS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mCVoMIAAADdAAAADwAAAAAAAAAAAAAA&#10;AAChAgAAZHJzL2Rvd25yZXYueG1sUEsFBgAAAAAEAAQA+QAAAJADAAAAAA==&#10;" strokeweight="2pt"/>
            <v:line id="Line 397" o:spid="_x0000_s148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8B0sQAAADdAAAADwAAAGRycy9kb3ducmV2LnhtbESPQYvCQAyF74L/YYiwN53q4rJ0HUWE&#10;irfF2ou32IltsZMpnVHrvzeHhb0lvJf3vqw2g2vVg/rQeDYwnyWgiEtvG64MFKds+g0qRGSLrWcy&#10;8KIAm/V4tMLU+icf6ZHHSkkIhxQN1DF2qdahrMlhmPmOWLSr7x1GWftK2x6fEu5avUiSL+2wYWmo&#10;saNdTeUtvzsDt3OxzPa/O3tq8629VFk8X67WmI/JsP0BFWmI/+a/64MV/M+F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wHSxAAAAN0AAAAPAAAAAAAAAAAA&#10;AAAAAKECAABkcnMvZG93bnJldi54bWxQSwUGAAAAAAQABAD5AAAAkgMAAAAA&#10;" strokeweight="2pt"/>
            <v:line id="Line 398" o:spid="_x0000_s148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Co8QAAADdAAAADwAAAGRycy9kb3ducmV2LnhtbERP22oCMRB9L/gPYYS+1awWiq5mF7Et&#10;VPpQvHzAuBk3q5vJkqS67dc3BcG3OZzrLMretuJCPjSOFYxHGQjiyumGawX73fvTFESIyBpbx6Tg&#10;hwKUxeBhgbl2V97QZRtrkUI45KjAxNjlUobKkMUwch1x4o7OW4wJ+lpqj9cUbls5ybIXabHh1GCw&#10;o5Wh6rz9tgrW/vB5Hv/WRh547d/ar9dZsCelHof9cg4iUh/v4pv7Q6f5z5M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dsKjxAAAAN0AAAAPAAAAAAAAAAAA&#10;AAAAAKECAABkcnMvZG93bnJldi54bWxQSwUGAAAAAAQABAD5AAAAkgMAAAAA&#10;" strokeweight="1pt"/>
            <v:line id="Line 399" o:spid="_x0000_s14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CbCcMAAADdAAAADwAAAGRycy9kb3ducmV2LnhtbESPQYvCQAyF74L/YYjgTacqLlIdRYQu&#10;3harF2+xE9tiJ1M6s1r/vTks7C3hvbz3ZbPrXaOe1IXas4HZNAFFXHhbc2ngcs4mK1AhIltsPJOB&#10;NwXYbYeDDabWv/hEzzyWSkI4pGigirFNtQ5FRQ7D1LfEot195zDK2pXadviScNfoeZJ8aYc1S0OF&#10;LR0qKh75rzPwuF6W2ffPwZ6bfG9vZRavt7s1Zjzq92tQkfr4b/67PlrBXyyEX76REfT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QmwnDAAAA3QAAAA8AAAAAAAAAAAAA&#10;AAAAoQIAAGRycy9kb3ducmV2LnhtbFBLBQYAAAAABAAEAPkAAACRAwAAAAA=&#10;" strokeweight="2pt"/>
            <v:line id="Line 400" o:spid="_x0000_s148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lYeMMAAADdAAAADwAAAGRycy9kb3ducmV2LnhtbERPzWoCMRC+F3yHMIK3mt0K0q5GEW1B&#10;8VCqPsC4GTerm8mSpLr26Ruh0Nt8fL8znXe2EVfyoXasIB9mIIhLp2uuFBz2H8+vIEJE1tg4JgV3&#10;CjCf9Z6mWGh34y+67mIlUgiHAhWYGNtCylAashiGriVO3Ml5izFBX0nt8ZbCbSNfsmwsLdacGgy2&#10;tDRUXnbfVsHGH7eX/Kcy8sgb/958rt6CPSs16HeLCYhIXfwX/7nXOs0fjXJ4fJNOkL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HZWHjDAAAA3QAAAA8AAAAAAAAAAAAA&#10;AAAAoQIAAGRycy9kb3ducmV2LnhtbFBLBQYAAAAABAAEAPkAAACRAwAAAAA=&#10;" strokeweight="1pt"/>
            <v:rect id="Rectangle 401" o:spid="_x0000_s148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JDk8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L9cpv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gkOT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48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7mCMIA&#10;AADdAAAADwAAAGRycy9kb3ducmV2LnhtbERPTWvDMAy9D/ofjAq7LU6XUbK0bgmDwq7NVthRxGqS&#10;NpZT20uyf18PBrvp8T613c+mFyM531lWsEpSEMS11R03Cj4/Dk85CB+QNfaWScEPedjvFg9bLLSd&#10;+EhjFRoRQ9gXqKANYSik9HVLBn1iB+LIna0zGCJ0jdQOpxhuevmcpmtpsOPY0OJAby3V1+rbKCjL&#10;y3y6Va948DJP3Vq/6Kb8UupxOZcbEIHm8C/+c7/rOD/LMv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zuYI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9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+fMIA&#10;AADdAAAADwAAAGRycy9kb3ducmV2LnhtbERP32vCMBB+H+x/CDfY25pORbquUYog7HWdgo9Hc0u7&#10;NZeaRO3+eyMMfLuP7+dV68kO4kw+9I4VvGY5COLW6Z6Ngt3X9qUAESKyxsExKfijAOvV40OFpXYX&#10;/qRzE41IIRxKVNDFOJZShrYjiyFzI3Hivp23GBP0RmqPlxRuBznL86W02HNq6HCkTUftb3OyCur6&#10;Z9ofmzfcBlnkfqkX2tQHpZ6fpvodRKQp3sX/7g+d5s/nC7h9k06Qq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358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49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vb58AA&#10;AADdAAAADwAAAGRycy9kb3ducmV2LnhtbERPTYvCMBC9L/gfwgje1tTVFa1GKQuC1+0qeByasa02&#10;k5pErf9+Iwje5vE+Z7nuTCNu5HxtWcFomIAgLqyuuVSw+9t8zkD4gKyxsUwKHuRhvep9LDHV9s6/&#10;dMtDKWII+xQVVCG0qZS+qMigH9qWOHJH6wyGCF0ptcN7DDeN/EqSqTRYc2yosKWfiopzfjUKsuzU&#10;7S/5HDdezhI31RNdZgelBv0uW4AI1IW3+OXe6jh/PP6G5zfx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2vb5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49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lFkMIA&#10;AADdAAAADwAAAGRycy9kb3ducmV2LnhtbERPTWvDMAy9D/ofjAq7LU7XEbK0bgmDwq7NVthRxGqS&#10;NpZT20uyf18PBrvp8T613c+mFyM531lWsEpSEMS11R03Cj4/Dk85CB+QNfaWScEPedjvFg9bLLSd&#10;+EhjFRoRQ9gXqKANYSik9HVLBn1iB+LIna0zGCJ0jdQOpxhuevmcppk02HFsaHGgt5bqa/VtFJTl&#10;ZT7dqlc8eJmnLtMvuim/lHpczuUGRKA5/Iv/3O86zl+vM/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uUWQ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9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XgC8IA&#10;AADdAAAADwAAAGRycy9kb3ducmV2LnhtbERPTWvCQBC9F/wPywje6kZTok1dJQiC16YteByy0yQ1&#10;Oxt31yT9991Cobd5vM/ZHSbTiYGcby0rWC0TEMSV1S3XCt7fTo9bED4ga+wsk4Jv8nDYzx52mGs7&#10;8isNZahFDGGfo4ImhD6X0lcNGfRL2xNH7tM6gyFCV0vtcIzhppPrJMmkwZZjQ4M9HRuqruXdKCiK&#10;r+njVj7jyctt4jL9pOviotRiPhUvIAJN4V/85z7rOD9NN/D7TTxB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9eAL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9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p0ecMA&#10;AADdAAAADwAAAGRycy9kb3ducmV2LnhtbESPQWvCQBCF7wX/wzKCt7qxFtHoKkEQvJq20OOQHZNo&#10;djbubjX++86h0NsM781732x2g+vUnUJsPRuYTTNQxJW3LdcGPj8Or0tQMSFb7DyTgSdF2G1HLxvM&#10;rX/wie5lqpWEcMzRQJNSn2sdq4YcxqnviUU7++AwyRpqbQM+JNx1+i3LFtphy9LQYE/7hqpr+eMM&#10;FMVl+LqVKzxEvczCwr7buvg2ZjIeijWoREP6N/9dH63gz+e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p0ec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49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bR4sAA&#10;AADdAAAADwAAAGRycy9kb3ducmV2LnhtbERPTYvCMBC9C/6HMAt7s+nqIlqNUgTBq10Fj0MzttVm&#10;UpOo3X9vFha8zeN9znLdm1Y8yPnGsoKvJAVBXFrdcKXg8LMdzUD4gKyxtUwKfsnDejUcLDHT9sl7&#10;ehShEjGEfYYK6hC6TEpf1mTQJ7YjjtzZOoMhQldJ7fAZw00rx2k6lQYbjg01drSpqbwWd6Mgzy/9&#10;8VbMcevlLHVT/a2r/KTU50efL0AE6sNb/O/e6Th/MpnD3zfxBL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ibR4s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C277E2" w:rsidRDefault="003B2F6C" w:rsidP="00C277E2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>8</w:t>
      </w:r>
      <w:r w:rsidR="00C277E2" w:rsidRPr="009651C4">
        <w:rPr>
          <w:rFonts w:ascii="&amp;quot" w:hAnsi="&amp;quot"/>
          <w:color w:val="000000"/>
          <w:sz w:val="26"/>
          <w:szCs w:val="28"/>
        </w:rPr>
        <w:t xml:space="preserve"> Расчет энергопотребления.................................................20</w:t>
      </w:r>
    </w:p>
    <w:tbl>
      <w:tblPr>
        <w:tblStyle w:val="ae"/>
        <w:tblW w:w="0" w:type="auto"/>
        <w:tblLook w:val="04A0"/>
      </w:tblPr>
      <w:tblGrid>
        <w:gridCol w:w="2336"/>
        <w:gridCol w:w="2336"/>
        <w:gridCol w:w="2336"/>
        <w:gridCol w:w="2337"/>
      </w:tblGrid>
      <w:tr w:rsidR="00350874" w:rsidTr="00350874">
        <w:tc>
          <w:tcPr>
            <w:tcW w:w="2336" w:type="dxa"/>
          </w:tcPr>
          <w:p w:rsidR="00350874" w:rsidRDefault="0035087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  <w:tc>
          <w:tcPr>
            <w:tcW w:w="2336" w:type="dxa"/>
          </w:tcPr>
          <w:p w:rsidR="00350874" w:rsidRPr="00350874" w:rsidRDefault="00350874" w:rsidP="00C277E2">
            <w:pPr>
              <w:rPr>
                <w:rFonts w:ascii="Times New Roman" w:hAnsi="Times New Roman"/>
                <w:color w:val="000000"/>
                <w:sz w:val="26"/>
                <w:szCs w:val="28"/>
              </w:rPr>
            </w:pPr>
            <w:r w:rsidRPr="00350874">
              <w:rPr>
                <w:rFonts w:ascii="Times New Roman" w:hAnsi="Times New Roman"/>
                <w:color w:val="000000"/>
                <w:sz w:val="28"/>
                <w:szCs w:val="28"/>
              </w:rPr>
              <w:t>наименования</w:t>
            </w:r>
          </w:p>
        </w:tc>
        <w:tc>
          <w:tcPr>
            <w:tcW w:w="2336" w:type="dxa"/>
          </w:tcPr>
          <w:p w:rsidR="00350874" w:rsidRDefault="0035087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  <w:tc>
          <w:tcPr>
            <w:tcW w:w="2337" w:type="dxa"/>
          </w:tcPr>
          <w:p w:rsidR="00350874" w:rsidRPr="00350874" w:rsidRDefault="00350874" w:rsidP="00C277E2">
            <w:pPr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эн</w:t>
            </w:r>
            <w:r w:rsidRPr="00350874">
              <w:rPr>
                <w:rFonts w:ascii="Times New Roman" w:hAnsi="Times New Roman"/>
                <w:color w:val="000000"/>
                <w:sz w:val="26"/>
                <w:szCs w:val="28"/>
              </w:rPr>
              <w:t>ергопотребление</w:t>
            </w:r>
          </w:p>
        </w:tc>
      </w:tr>
      <w:tr w:rsidR="00350874" w:rsidTr="00350874">
        <w:tc>
          <w:tcPr>
            <w:tcW w:w="2336" w:type="dxa"/>
          </w:tcPr>
          <w:p w:rsidR="00350874" w:rsidRDefault="0035087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  <w:tc>
          <w:tcPr>
            <w:tcW w:w="2336" w:type="dxa"/>
          </w:tcPr>
          <w:p w:rsidR="00350874" w:rsidRPr="00350874" w:rsidRDefault="00350874" w:rsidP="00C277E2">
            <w:pPr>
              <w:rPr>
                <w:rFonts w:ascii="Times New Roman" w:hAnsi="Times New Roman"/>
                <w:color w:val="000000"/>
                <w:sz w:val="26"/>
                <w:szCs w:val="28"/>
              </w:rPr>
            </w:pPr>
            <w:r w:rsidRPr="00350874">
              <w:rPr>
                <w:rFonts w:ascii="Times New Roman" w:hAnsi="Times New Roman"/>
                <w:color w:val="000000"/>
                <w:sz w:val="26"/>
                <w:szCs w:val="28"/>
              </w:rPr>
              <w:t>Пр100</w:t>
            </w:r>
          </w:p>
        </w:tc>
        <w:tc>
          <w:tcPr>
            <w:tcW w:w="2336" w:type="dxa"/>
          </w:tcPr>
          <w:p w:rsidR="00350874" w:rsidRDefault="0035087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  <w:tc>
          <w:tcPr>
            <w:tcW w:w="2337" w:type="dxa"/>
          </w:tcPr>
          <w:p w:rsidR="00740804" w:rsidRPr="00740804" w:rsidRDefault="007524F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&gt;600</w:t>
            </w:r>
            <w:r w:rsidR="00740804">
              <w:rPr>
                <w:rFonts w:ascii="&amp;quot" w:hAnsi="&amp;quot"/>
                <w:color w:val="000000"/>
                <w:sz w:val="26"/>
                <w:szCs w:val="28"/>
              </w:rPr>
              <w:t>млА</w:t>
            </w:r>
          </w:p>
        </w:tc>
      </w:tr>
      <w:tr w:rsidR="00740804" w:rsidTr="00350874">
        <w:tc>
          <w:tcPr>
            <w:tcW w:w="2336" w:type="dxa"/>
          </w:tcPr>
          <w:p w:rsidR="00740804" w:rsidRDefault="0074080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  <w:tc>
          <w:tcPr>
            <w:tcW w:w="2336" w:type="dxa"/>
          </w:tcPr>
          <w:p w:rsidR="00740804" w:rsidRPr="00350874" w:rsidRDefault="00740804" w:rsidP="00C277E2">
            <w:pPr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Датчики</w:t>
            </w:r>
          </w:p>
        </w:tc>
        <w:tc>
          <w:tcPr>
            <w:tcW w:w="2336" w:type="dxa"/>
          </w:tcPr>
          <w:p w:rsidR="00740804" w:rsidRDefault="0074080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  <w:tc>
          <w:tcPr>
            <w:tcW w:w="2337" w:type="dxa"/>
          </w:tcPr>
          <w:p w:rsidR="00740804" w:rsidRPr="00740804" w:rsidRDefault="0074080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&gt;200</w:t>
            </w:r>
            <w:r>
              <w:rPr>
                <w:rFonts w:ascii="&amp;quot" w:hAnsi="&amp;quot"/>
                <w:color w:val="000000"/>
                <w:sz w:val="26"/>
                <w:szCs w:val="28"/>
              </w:rPr>
              <w:t>млА</w:t>
            </w:r>
          </w:p>
        </w:tc>
      </w:tr>
      <w:tr w:rsidR="00740804" w:rsidTr="00350874">
        <w:tc>
          <w:tcPr>
            <w:tcW w:w="2336" w:type="dxa"/>
          </w:tcPr>
          <w:p w:rsidR="00740804" w:rsidRDefault="0074080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  <w:tc>
          <w:tcPr>
            <w:tcW w:w="2336" w:type="dxa"/>
          </w:tcPr>
          <w:p w:rsidR="00740804" w:rsidRDefault="00740804" w:rsidP="00C277E2">
            <w:pPr>
              <w:rPr>
                <w:rFonts w:ascii="Times New Roman" w:hAnsi="Times New Roman"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color w:val="000000"/>
                <w:sz w:val="26"/>
                <w:szCs w:val="28"/>
              </w:rPr>
              <w:t>Промежуточное реле</w:t>
            </w:r>
          </w:p>
        </w:tc>
        <w:tc>
          <w:tcPr>
            <w:tcW w:w="2336" w:type="dxa"/>
          </w:tcPr>
          <w:p w:rsidR="00740804" w:rsidRDefault="0074080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  <w:tc>
          <w:tcPr>
            <w:tcW w:w="2337" w:type="dxa"/>
          </w:tcPr>
          <w:p w:rsidR="00740804" w:rsidRPr="00740804" w:rsidRDefault="00740804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&gt;100</w:t>
            </w:r>
            <w:r>
              <w:rPr>
                <w:rFonts w:ascii="&amp;quot" w:hAnsi="&amp;quot"/>
                <w:color w:val="000000"/>
                <w:sz w:val="26"/>
                <w:szCs w:val="28"/>
              </w:rPr>
              <w:t>млА</w:t>
            </w:r>
          </w:p>
        </w:tc>
      </w:tr>
    </w:tbl>
    <w:p w:rsidR="003B2F6C" w:rsidRDefault="003B2F6C" w:rsidP="00C277E2">
      <w:pPr>
        <w:rPr>
          <w:rFonts w:ascii="&amp;quot" w:hAnsi="&amp;quot" w:hint="eastAsia"/>
          <w:color w:val="000000"/>
          <w:sz w:val="26"/>
          <w:szCs w:val="28"/>
        </w:rPr>
      </w:pPr>
    </w:p>
    <w:p w:rsidR="003B2F6C" w:rsidRDefault="003B2F6C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3B2F6C" w:rsidRPr="009651C4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496" style="position:absolute;margin-left:38.55pt;margin-top:27.2pt;width:518.8pt;height:802.3pt;z-index:2518026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" o:allowincell="f">
            <v:rect id="Rectangle 390" o:spid="_x0000_s149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JSh8MA&#10;AADdAAAADwAAAGRycy9kb3ducmV2LnhtbERP22rCQBB9F/yHZQq+6cYWSo2uEguBPhUb/YBhd5oE&#10;s7Mxu7nYr3cLhb7N4Vxnd5hsIwbqfO1YwXqVgCDWztRcKric8+UbCB+QDTaOScGdPBz289kOU+NG&#10;/qKhCKWIIexTVFCF0KZSel2RRb9yLXHkvl1nMUTYldJ0OMZw28jnJHmVFmuODRW29F6Rvha9VXAN&#10;0/CZlcVPvrkcN/p0zMb+lim1eJqyLYhAU/gX/7k/TJz/kqzh95t4gt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JSh8MAAADdAAAADwAAAAAAAAAAAAAAAACYAgAAZHJzL2Rv&#10;d25yZXYueG1sUEsFBgAAAAAEAAQA9QAAAIgDAAAAAA==&#10;" filled="f" strokeweight="2pt"/>
            <v:line id="Line 391" o:spid="_x0000_s149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JqW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G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ompYvgAAAN0AAAAPAAAAAAAAAAAAAAAAAKEC&#10;AABkcnMvZG93bnJldi54bWxQSwUGAAAAAAQABAD5AAAAjAMAAAAA&#10;" strokeweight="2pt"/>
            <v:line id="Line 392" o:spid="_x0000_s149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7Pw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q7s/DvgAAAN0AAAAPAAAAAAAAAAAAAAAAAKEC&#10;AABkcnMvZG93bnJldi54bWxQSwUGAAAAAAQABAD5AAAAjAMAAAAA&#10;" strokeweight="2pt"/>
            <v:line id="Line 393" o:spid="_x0000_s150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dXt8EAAADdAAAADwAAAGRycy9kb3ducmV2LnhtbERPS4vCMBC+L/gfwgje1tTHitRGEaHi&#10;bbF68TY20wc2k9JErf9+Iwh7m4/vOcmmN414UOdqywom4wgEcW51zaWC8yn9XoJwHlljY5kUvMjB&#10;Zj34SjDW9slHemS+FCGEXYwKKu/bWEqXV2TQjW1LHLjCdgZ9gF0pdYfPEG4aOY2ihTRYc2iosKVd&#10;RfktuxsFt8v5J93/7vSpybb6Wqb+ci20UqNhv12B8NT7f/HHfdBh/iyaw/ubcIJ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B1e3wQAAAN0AAAAPAAAAAAAAAAAAAAAA&#10;AKECAABkcnMvZG93bnJldi54bWxQSwUGAAAAAAQABAD5AAAAjwMAAAAA&#10;" strokeweight="2pt"/>
            <v:line id="Line 394" o:spid="_x0000_s150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vyL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F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S/IsvgAAAN0AAAAPAAAAAAAAAAAAAAAAAKEC&#10;AABkcnMvZG93bnJldi54bWxQSwUGAAAAAAQABAD5AAAAjAMAAAAA&#10;" strokeweight="2pt"/>
            <v:line id="Line 395" o:spid="_x0000_s150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lsW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D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6mWxbvgAAAN0AAAAPAAAAAAAAAAAAAAAAAKEC&#10;AABkcnMvZG93bnJldi54bWxQSwUGAAAAAAQABAD5AAAAjAMAAAAA&#10;" strokeweight="2pt"/>
            <v:line id="Line 396" o:spid="_x0000_s150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XJwMEAAADdAAAADwAAAGRycy9kb3ducmV2LnhtbERPS4vCMBC+L/gfwgje1lTFVWqjiFDx&#10;tli9eBub6QObSWmi1n+/EYS9zcf3nGTTm0Y8qHO1ZQWTcQSCOLe65lLB+ZR+L0E4j6yxsUwKXuRg&#10;sx58JRhr++QjPTJfihDCLkYFlfdtLKXLKzLoxrYlDlxhO4M+wK6UusNnCDeNnEbRjzRYc2iosKVd&#10;RfktuxsFt8t5nu5/d/rUZFt9LVN/uRZaqdGw365AeOr9v/jjPugwfxYt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1cnAwQAAAN0AAAAPAAAAAAAAAAAAAAAA&#10;AKECAABkcnMvZG93bnJldi54bWxQSwUGAAAAAAQABAD5AAAAjwMAAAAA&#10;" strokeweight="2pt"/>
            <v:line id="Line 397" o:spid="_x0000_s150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pdssMAAADd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yeCK9/ICHr9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KXbLDAAAA3QAAAA8AAAAAAAAAAAAA&#10;AAAAoQIAAGRycy9kb3ducmV2LnhtbFBLBQYAAAAABAAEAPkAAACRAwAAAAA=&#10;" strokeweight="2pt"/>
            <v:line id="Line 398" o:spid="_x0000_s150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Oew8IAAADdAAAADwAAAGRycy9kb3ducmV2LnhtbERP22oCMRB9L/gPYQTfalaFoqtRxAtU&#10;+lCqfsC4GTerm8mSRN3265uC0Lc5nOvMFq2txZ18qBwrGPQzEMSF0xWXCo6H7esYRIjIGmvHpOCb&#10;AizmnZcZ5to9+Ivu+1iKFMIhRwUmxiaXMhSGLIa+a4gTd3beYkzQl1J7fKRwW8thlr1JixWnBoMN&#10;rQwV1/3NKtj508d18FMaeeKd39Sf60mwF6V63XY5BRGpjf/ip/tdp/mjbAJ/36QT5P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cOew8IAAADdAAAADwAAAAAAAAAAAAAA&#10;AAChAgAAZHJzL2Rvd25yZXYueG1sUEsFBgAAAAAEAAQA+QAAAJADAAAAAA==&#10;" strokeweight="1pt"/>
            <v:line id="Line 399" o:spid="_x0000_s150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+XHacMAAADdAAAADwAAAGRycy9kb3ducmV2LnhtbESPQYvCQAyF7wv+hyGCt3Wq4iLVUUSo&#10;eFusXrzFTmyLnUzpjFr/vTks7C3hvbz3ZbXpXaOe1IXas4HJOAFFXHhbc2ngfMq+F6BCRLbYeCYD&#10;bwqwWQ++Vpha/+IjPfNYKgnhkKKBKsY21ToUFTkMY98Si3bzncMoa1dq2+FLwl2jp0nyox3WLA0V&#10;trSrqLjnD2fgfjnPs/3vzp6afGuvZRYv15s1ZjTst0tQkfr4b/67PljBn02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lx2nDAAAA3QAAAA8AAAAAAAAAAAAA&#10;AAAAoQIAAGRycy9kb3ducmV2LnhtbFBLBQYAAAAABAAEAPkAAACRAwAAAAA=&#10;" strokeweight="2pt"/>
            <v:line id="Line 400" o:spid="_x0000_s150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wEGMMAAADdAAAADwAAAGRycy9kb3ducmV2LnhtbERPzWoCMRC+F3yHMII3za4FqVujiLag&#10;eChqH2DcTDdbN5MlSXXt0zeC0Nt8fL8zW3S2ERfyoXasIB9lIIhLp2uuFHwe34cvIEJE1tg4JgU3&#10;CrCY955mWGh35T1dDrESKYRDgQpMjG0hZSgNWQwj1xIn7st5izFBX0nt8ZrCbSPHWTaRFmtODQZb&#10;Whkqz4cfq2DrT7tz/lsZeeKtf2s+1tNgv5Ua9LvlK4hIXfwXP9wbneY/5zncv0knyPk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psBBjDAAAA3QAAAA8AAAAAAAAAAAAA&#10;AAAAoQIAAGRycy9kb3ducmV2LnhtbFBLBQYAAAAABAAEAPkAAACRAwAAAAA=&#10;" strokeweight="1pt"/>
            <v:rect id="Rectangle 401" o:spid="_x0000_s150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cf88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NpnC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zcf8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0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u6aMIA&#10;AADdAAAADwAAAGRycy9kb3ducmV2LnhtbERPTWvDMAy9D/YfjAa9rU6aEdK0bgmFwK7NNthRxGqS&#10;LpYz22vTf18PBrvp8T613c9mFBdyfrCsIF0mIIhbqwfuFLy/1c8FCB+QNY6WScGNPOx3jw9bLLW9&#10;8pEuTehEDGFfooI+hKmU0rc9GfRLOxFH7mSdwRCh66R2eI3hZpSrJMmlwYFjQ48THXpqv5ofo6Cq&#10;zvPHd7PG2ssicbl+0V31qdTiaa42IALN4V/8537VcX6WZv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e7po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1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IiHM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L9KM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kiIc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1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6Hh8IA&#10;AADdAAAADwAAAGRycy9kb3ducmV2LnhtbERP32vCMBB+F/Y/hBv4pqk6S9cZpQiCr6sb7PFobm23&#10;5lKTqPG/XwaDvd3H9/M2u2gGcSXne8sKFvMMBHFjdc+tgrfTYVaA8AFZ42CZFNzJw277MNlgqe2N&#10;X+lah1akEPYlKuhCGEspfdORQT+3I3HiPq0zGBJ0rdQObyncDHKZZbk02HNq6HCkfUfNd30xCqrq&#10;K76f62c8eFlkLtdPuq0+lJo+xuoFRKAY/sV/7qNO81eLNfx+k06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3oeH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1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wZ8MAA&#10;AADdAAAADwAAAGRycy9kb3ducmV2LnhtbERPS4vCMBC+C/sfwix409QHxe0apSwIXq0Kexya2bba&#10;TLpJ1PrvjSB4m4/vOct1b1pxJecbywom4wQEcWl1w5WCw34zWoDwAVlja5kU3MnDevUxWGKm7Y13&#10;dC1CJWII+wwV1CF0mZS+rMmgH9uOOHJ/1hkMEbpKaoe3GG5aOU2SVBpsODbU2NFPTeW5uBgFeX7q&#10;j//FF268XCQu1XNd5b9KDT/7/BtEoD68xS/3Vsf5s0kKz2/iC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AwZ8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1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C8a8IA&#10;AADdAAAADwAAAGRycy9kb3ducmV2LnhtbERP32vCMBB+F/Y/hBN8s6luuK4zShEEX1cV9ng0t6az&#10;uXRJpt1/vwwGvt3H9/PW29H24ko+dI4VLLIcBHHjdMetgtNxPy9AhIissXdMCn4owHbzMFljqd2N&#10;3+hax1akEA4lKjAxDqWUoTFkMWRuIE7ch/MWY4K+ldrjLYXbXi7zfCUtdpwaDA60M9Rc6m+roKo+&#10;x/NX/YL7IIvcr/STbqt3pWbTsXoFEWmMd/G/+6DT/MfF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QLxr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1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8oGcMA&#10;AADdAAAADwAAAGRycy9kb3ducmV2LnhtbESPQWvCQBCF7wX/wzKCt7qxFtHoKqEgeDVtocchOybR&#10;7GzcXTX++86h0NsM781732x2g+vUnUJsPRuYTTNQxJW3LdcGvj73r0tQMSFb7DyTgSdF2G1HLxvM&#10;rX/wke5lqpWEcMzRQJNSn2sdq4YcxqnviUU7+eAwyRpqbQM+JNx1+i3LFtphy9LQYE8fDVWX8uYM&#10;FMV5+L6WK9xHvczCwr7buvgxZjIeijWoREP6N/9dH6zgz2eCK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8oGc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1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ONgr8A&#10;AADdAAAADwAAAGRycy9kb3ducmV2LnhtbERPTYvCMBC9C/6HMMLeNHUV0WqUIgherS7scWjGttpM&#10;apLV7r83guBtHu9zVpvONOJOzteWFYxHCQjiwuqaSwWn4244B+EDssbGMin4Jw+bdb+3wlTbBx/o&#10;nodSxBD2KSqoQmhTKX1RkUE/si1x5M7WGQwRulJqh48Ybhr5nSQzabDm2FBhS9uKimv+ZxRk2aX7&#10;ueUL3Hk5T9xMT3WZ/Sr1NeiyJYhAXfiI3+69jvMn4wW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k42C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7524FB" w:rsidRDefault="00C277E2" w:rsidP="007524FB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9  Инс</w:t>
      </w:r>
      <w:r w:rsidR="007524FB">
        <w:rPr>
          <w:rFonts w:ascii="&amp;quot" w:hAnsi="&amp;quot"/>
          <w:color w:val="000000"/>
          <w:sz w:val="26"/>
          <w:szCs w:val="28"/>
        </w:rPr>
        <w:t>трукция оператора.............</w:t>
      </w:r>
      <w:r w:rsidRPr="009651C4">
        <w:rPr>
          <w:rFonts w:ascii="&amp;quot" w:hAnsi="&amp;quot"/>
          <w:color w:val="000000"/>
          <w:sz w:val="26"/>
          <w:szCs w:val="28"/>
        </w:rPr>
        <w:t>..........................................21</w:t>
      </w:r>
    </w:p>
    <w:p w:rsidR="00A72130" w:rsidRPr="00A72130" w:rsidRDefault="00A72130" w:rsidP="00A72130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1.</w:t>
      </w:r>
      <w:r w:rsidRPr="00A72130">
        <w:rPr>
          <w:rFonts w:ascii="Times New Roman" w:hAnsi="Times New Roman"/>
          <w:color w:val="000000"/>
          <w:sz w:val="28"/>
          <w:szCs w:val="24"/>
        </w:rPr>
        <w:t>Внешний осмотр.</w:t>
      </w:r>
    </w:p>
    <w:p w:rsidR="00A72130" w:rsidRPr="00A72130" w:rsidRDefault="00A72130" w:rsidP="00A72130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2.</w:t>
      </w:r>
      <w:r w:rsidRPr="00A72130">
        <w:rPr>
          <w:rFonts w:ascii="Times New Roman" w:hAnsi="Times New Roman"/>
          <w:color w:val="000000"/>
          <w:sz w:val="28"/>
          <w:szCs w:val="24"/>
        </w:rPr>
        <w:t>Уборка лишних и ненужных предметов.</w:t>
      </w:r>
    </w:p>
    <w:p w:rsidR="00A72130" w:rsidRPr="00A72130" w:rsidRDefault="00A72130" w:rsidP="00A72130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3.</w:t>
      </w:r>
      <w:r w:rsidRPr="00A72130">
        <w:rPr>
          <w:rFonts w:ascii="Times New Roman" w:hAnsi="Times New Roman"/>
          <w:color w:val="000000"/>
          <w:sz w:val="28"/>
          <w:szCs w:val="24"/>
        </w:rPr>
        <w:t>проверка настроек.</w:t>
      </w:r>
    </w:p>
    <w:p w:rsidR="00A72130" w:rsidRDefault="00A72130" w:rsidP="00A72130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4.</w:t>
      </w:r>
      <w:r w:rsidRPr="00A72130">
        <w:rPr>
          <w:rFonts w:ascii="Times New Roman" w:hAnsi="Times New Roman"/>
          <w:color w:val="000000"/>
          <w:sz w:val="28"/>
          <w:szCs w:val="24"/>
        </w:rPr>
        <w:t>проверка  систем в исходном состоянии</w:t>
      </w:r>
    </w:p>
    <w:p w:rsidR="00A72130" w:rsidRDefault="00A72130" w:rsidP="00A72130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000000"/>
          <w:sz w:val="28"/>
          <w:szCs w:val="24"/>
        </w:rPr>
      </w:pPr>
      <w:r>
        <w:rPr>
          <w:rFonts w:ascii="Times New Roman" w:hAnsi="Times New Roman"/>
          <w:color w:val="000000"/>
          <w:sz w:val="28"/>
          <w:szCs w:val="24"/>
        </w:rPr>
        <w:t>5.проверить ёмкости на наличие газовой смеси</w:t>
      </w:r>
    </w:p>
    <w:p w:rsidR="00A72130" w:rsidRDefault="002F3BB2" w:rsidP="00A72130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sz w:val="28"/>
          <w:shd w:val="clear" w:color="auto" w:fill="FFFFFF"/>
        </w:rPr>
      </w:pPr>
      <w:r>
        <w:rPr>
          <w:rFonts w:ascii="&amp;quot" w:hAnsi="&amp;quot"/>
          <w:color w:val="000000"/>
          <w:sz w:val="28"/>
          <w:szCs w:val="28"/>
        </w:rPr>
        <w:t>6</w:t>
      </w:r>
      <w:r w:rsidR="00740804" w:rsidRPr="00A72130">
        <w:rPr>
          <w:rFonts w:ascii="&amp;quot" w:hAnsi="&amp;quot"/>
          <w:color w:val="000000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shd w:val="clear" w:color="auto" w:fill="FFFFFF"/>
        </w:rPr>
        <w:t>эксплуатация</w:t>
      </w:r>
      <w:r w:rsidR="00A72130" w:rsidRPr="00A72130">
        <w:rPr>
          <w:rFonts w:ascii="Times New Roman" w:hAnsi="Times New Roman"/>
          <w:sz w:val="28"/>
          <w:szCs w:val="28"/>
          <w:shd w:val="clear" w:color="auto" w:fill="FFFFFF"/>
        </w:rPr>
        <w:t>  оборудования и управления технологическим процессом</w:t>
      </w:r>
      <w:r w:rsidR="00A72130" w:rsidRPr="00A72130">
        <w:rPr>
          <w:rFonts w:ascii="Times New Roman" w:hAnsi="Times New Roman"/>
          <w:sz w:val="28"/>
          <w:shd w:val="clear" w:color="auto" w:fill="FFFFFF"/>
        </w:rPr>
        <w:t>.</w:t>
      </w:r>
    </w:p>
    <w:p w:rsidR="007524FB" w:rsidRDefault="00A72130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4"/>
        </w:rPr>
      </w:pPr>
      <w:r w:rsidRPr="00A72130">
        <w:rPr>
          <w:rFonts w:ascii="Times New Roman" w:hAnsi="Times New Roman"/>
          <w:sz w:val="28"/>
          <w:shd w:val="clear" w:color="auto" w:fill="FFFFFF"/>
        </w:rPr>
        <w:t> </w:t>
      </w:r>
      <w:r w:rsidR="007524FB" w:rsidRPr="00A72130">
        <w:rPr>
          <w:rFonts w:ascii="&amp;quot" w:hAnsi="&amp;quot"/>
          <w:color w:val="000000"/>
          <w:sz w:val="26"/>
          <w:szCs w:val="24"/>
        </w:rPr>
        <w:br w:type="page"/>
      </w:r>
    </w:p>
    <w:p w:rsidR="007524FB" w:rsidRPr="007524FB" w:rsidRDefault="00C116B0" w:rsidP="00DD2D49">
      <w:pPr>
        <w:widowControl/>
        <w:tabs>
          <w:tab w:val="left" w:pos="0"/>
        </w:tabs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4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516" style="position:absolute;margin-left:49.95pt;margin-top:33.15pt;width:518.8pt;height:802.3pt;z-index:2518005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" o:allowincell="f">
            <v:rect id="Rectangle 390" o:spid="_x0000_s151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eQMEA&#10;AADdAAAADwAAAGRycy9kb3ducmV2LnhtbERPzYrCMBC+C75DGMGbpnoQrUapguBJ1q4PMDRjW2wm&#10;tYlt9enNgrC3+fh+Z7PrTSVaalxpWcFsGoEgzqwuOVdw/T1OliCcR9ZYWSYFL3Kw2w4HG4y17fhC&#10;bepzEULYxaig8L6OpXRZQQbd1NbEgbvZxqAPsMmlbrAL4aaS8yhaSIMlh4YCazoUlN3Tp1Fw9317&#10;TvL0fVxd96vsZ590z0ei1HjUJ2sQnnr/L/66TzrMny9n8PdNOEF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wXkDBAAAA3QAAAA8AAAAAAAAAAAAAAAAAmAIAAGRycy9kb3du&#10;cmV2LnhtbFBLBQYAAAAABAAEAPUAAACGAwAAAAA=&#10;" filled="f" strokeweight="2pt"/>
            <v:line id="Line 391" o:spid="_x0000_s15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Bmn7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ekGafvgAAAN0AAAAPAAAAAAAAAAAAAAAAAKEC&#10;AABkcnMvZG93bnJldi54bWxQSwUGAAAAAAQABAD5AAAAjAMAAAAA&#10;" strokeweight="2pt"/>
            <v:line id="Line 392" o:spid="_x0000_s151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zDB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x3MMEvgAAAN0AAAAPAAAAAAAAAAAAAAAAAKEC&#10;AABkcnMvZG93bnJldi54bWxQSwUGAAAAAAQABAD5AAAAjAMAAAAA&#10;" strokeweight="2pt"/>
            <v:line id="Line 393" o:spid="_x0000_s152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Vbc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+NVtwvgAAAN0AAAAPAAAAAAAAAAAAAAAAAKEC&#10;AABkcnMvZG93bnJldi54bWxQSwUGAAAAAAQABAD5AAAAjAMAAAAA&#10;" strokeweight="2pt"/>
            <v:line id="Line 394" o:spid="_x0000_s152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n+6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Ref7rvgAAAN0AAAAPAAAAAAAAAAAAAAAAAKEC&#10;AABkcnMvZG93bnJldi54bWxQSwUGAAAAAAQABAD5AAAAjAMAAAAA&#10;" strokeweight="2pt"/>
            <v:line id="Line 395" o:spid="_x0000_s152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tgn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q2CcvgAAAN0AAAAPAAAAAAAAAAAAAAAAAKEC&#10;AABkcnMvZG93bnJldi54bWxQSwUGAAAAAAQABAD5AAAAjAMAAAAA&#10;" strokeweight="2pt"/>
            <v:line id="Line 396" o:spid="_x0000_s152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fFB7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/P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ufFB78AAADdAAAADwAAAAAAAAAAAAAAAACh&#10;AgAAZHJzL2Rvd25yZXYueG1sUEsFBgAAAAAEAAQA+QAAAI0DAAAAAA==&#10;" strokeweight="2pt"/>
            <v:line id="Line 397" o:spid="_x0000_s152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hRdcMAAADdAAAADwAAAGRycy9kb3ducmV2LnhtbESPQYvCQAyF74L/YYjgTacKilRHEaGy&#10;N9nqxVvsxLbYyZTOqN1/bw4L3hLey3tfNrveNepFXag9G5hNE1DEhbc1lwYu52yyAhUissXGMxn4&#10;owC77XCwwdT6N//SK4+lkhAOKRqoYmxTrUNRkcMw9S2xaHffOYyydqW2Hb4l3DV6niRL7bBmaaiw&#10;pUNFxSN/OgOP62WRHU8He27yvb2VWbze7taY8ajfr0FF6uPX/H/9YwV/vhJc+UZG0N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UXXDAAAA3QAAAA8AAAAAAAAAAAAA&#10;AAAAoQIAAGRycy9kb3ducmV2LnhtbFBLBQYAAAAABAAEAPkAAACRAwAAAAA=&#10;" strokeweight="2pt"/>
            <v:line id="Line 398" o:spid="_x0000_s152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GSBMIAAADdAAAADwAAAGRycy9kb3ducmV2LnhtbERPzWoCMRC+F/oOYQreulk9iG6NUloF&#10;xYNo+wDjZrrZupksSdTVpzeC4G0+vt+ZzDrbiBP5UDtW0M9yEMSl0zVXCn5/Fu8jECEia2wck4IL&#10;BZhNX18mWGh35i2ddrESKYRDgQpMjG0hZSgNWQyZa4kT9+e8xZigr6T2eE7htpGDPB9KizWnBoMt&#10;fRkqD7ujVbDy+/Whf62M3PPKz5vN9zjYf6V6b93nB4hIXXyKH+6lTvMHozHcv0knyO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vGSBMIAAADdAAAADwAAAAAAAAAAAAAA&#10;AAChAgAAZHJzL2Rvd25yZXYueG1sUEsFBgAAAAAEAAQA+QAAAJADAAAAAA==&#10;" strokeweight="1pt"/>
            <v:line id="Line 399" o:spid="_x0000_s152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fLrsQAAADdAAAADwAAAGRycy9kb3ducmV2LnhtbESPQYvCQAyF74L/YYiwN50qrOx2HUWE&#10;irfF2ou32IltsZMpnVHrvzeHhb0lvJf3vqw2g2vVg/rQeDYwnyWgiEtvG64MFKds+gUqRGSLrWcy&#10;8KIAm/V4tMLU+icf6ZHHSkkIhxQN1DF2qdahrMlhmPmOWLSr7x1GWftK2x6fEu5avUiSpXbYsDTU&#10;2NGupvKW352B27n4zPa/O3tq8629VFk8X67WmI/JsP0BFWmI/+a/64MV/MW38Ms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8uuxAAAAN0AAAAPAAAAAAAAAAAA&#10;AAAAAKECAABkcnMvZG93bnJldi54bWxQSwUGAAAAAAQABAD5AAAAkgMAAAAA&#10;" strokeweight="2pt"/>
            <v:line id="Line 400" o:spid="_x0000_s152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4I38IAAADdAAAADwAAAGRycy9kb3ducmV2LnhtbERPzWoCMRC+C75DGKE3za6HoqtRSrVQ&#10;6UG0PsC4GTerm8mSpLrt0xtB6G0+vt+ZLzvbiCv5UDtWkI8yEMSl0zVXCg7fH8MJiBCRNTaOScEv&#10;BVgu+r05FtrdeEfXfaxECuFQoAITY1tIGUpDFsPItcSJOzlvMSboK6k93lK4beQ4y16lxZpTg8GW&#10;3g2Vl/2PVbDxx69L/lcZeeSNXzfb1TTYs1Ivg+5tBiJSF//FT/enTvPH0xwe36QT5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V4I38IAAADdAAAADwAAAAAAAAAAAAAA&#10;AAChAgAAZHJzL2Rvd25yZXYueG1sUEsFBgAAAAAEAAQA+QAAAJADAAAAAA==&#10;" strokeweight="1pt"/>
            <v:rect id="Rectangle 401" o:spid="_x0000_s152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UTNL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npIo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BRM0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2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m2r8AA&#10;AADdAAAADwAAAGRycy9kb3ducmV2LnhtbERPS4vCMBC+C/6HMII3TX0g2jVKWRC8WhU8Ds1s291m&#10;UpOs1n9vBMHbfHzPWW8704gbOV9bVjAZJyCIC6trLhWcjrvREoQPyBoby6TgQR62m35vjam2dz7Q&#10;LQ+liCHsU1RQhdCmUvqiIoN+bFviyP1YZzBE6EqpHd5juGnkNEkW0mDNsaHClr4rKv7yf6Mgy367&#10;8zVf4c7LZeIWeq7L7KLUcNBlXyACdeEjfrv3Os6frm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0m2r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3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Au28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g/Xc3h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KAu2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3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yLQL8A&#10;AADdAAAADwAAAGRycy9kb3ducmV2LnhtbERPTYvCMBC9C/6HMII3TRUV7RqlLAherQoeh2a27W4z&#10;qUlW6783guBtHu9z1tvONOJGzteWFUzGCQjiwuqaSwWn4260BOEDssbGMil4kIftpt9bY6rtnQ90&#10;y0MpYgj7FBVUIbSplL6oyKAf25Y4cj/WGQwRulJqh/cYbho5TZKFNFhzbKiwpe+Kir/83yjIst/u&#10;fM1XuPNymbiFnukyuyg1HHTZF4hAXfiI3+69jvOnqzm8vo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7ItA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3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4VN8AA&#10;AADdAAAADwAAAGRycy9kb3ducmV2LnhtbERPTYvCMBC9L/gfwgh7W1NlKbYapQiCV7sKHodmbKvN&#10;pCZRu/9+syB4m8f7nOV6MJ14kPOtZQXTSQKCuLK65VrB4Wf7NQfhA7LGzjIp+CUP69XoY4m5tk/e&#10;06MMtYgh7HNU0ITQ51L6qiGDfmJ74sidrTMYInS11A6fMdx0cpYkqTTYcmxosKdNQ9W1vBsFRXEZ&#10;jrcyw62X88Sl+lvXxUmpz/FQLEAEGsJb/HLvdJw/y1L4/yaeIF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4VN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3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KwrMAA&#10;AADdAAAADwAAAGRycy9kb3ducmV2LnhtbERPS4vCMBC+C/6HMII3TRXx0TVKWRC8WhU8Ds1s291m&#10;UpOs1n9vBMHbfHzPWW8704gbOV9bVjAZJyCIC6trLhWcjrvREoQPyBoby6TgQR62m35vjam2dz7Q&#10;LQ+liCHsU1RQhdCmUvqiIoN+bFviyP1YZzBE6EqpHd5juGnkNEnm0mDNsaHClr4rKv7yf6Mgy367&#10;8zVf4c7LZeLmeqbL7KLUcNBlXyACdeEjfrv3Os6frh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Kwr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3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0k3sMA&#10;AADdAAAADwAAAGRycy9kb3ducmV2LnhtbESPQWvCQBCF7wX/wzJCb3WjFNHoKkEQvDYq9Dhkp0k0&#10;Oxt3V03/fedQ8DbDe/PeN+vt4Dr1oBBbzwamkwwUceVty7WB03H/sQAVE7LFzjMZ+KUI283obY25&#10;9U/+okeZaiUhHHM00KTU51rHqiGHceJ7YtF+fHCYZA21tgGfEu46PcuyuXbYsjQ02NOuoepa3p2B&#10;orgM51u5xH3UiyzM7aeti29j3sdDsQKVaEgv8//1wQr+bCm4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0k3s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3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GBRb8A&#10;AADdAAAADwAAAGRycy9kb3ducmV2LnhtbERPTYvCMBC9L/gfwgje1lQRsdUoZUHwalfB49CMbbWZ&#10;1CSr9d+bBcHbPN7nrDa9acWdnG8sK5iMExDEpdUNVwoOv9vvBQgfkDW2lknBkzxs1oOvFWbaPnhP&#10;9yJUIoawz1BBHUKXSenLmgz6se2II3e2zmCI0FVSO3zEcNPKaZLMpcGGY0ONHf3UVF6LP6Mgzy/9&#10;8VakuPVykbi5nukqPyk1Gvb5EkSgPnzEb/dOx/n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oYFF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7524FB" w:rsidRPr="009651C4" w:rsidRDefault="007524FB" w:rsidP="00C277E2">
      <w:pPr>
        <w:rPr>
          <w:rFonts w:ascii="&amp;quot" w:hAnsi="&amp;quot" w:hint="eastAsia"/>
          <w:color w:val="000000"/>
          <w:sz w:val="26"/>
          <w:szCs w:val="28"/>
        </w:rPr>
      </w:pPr>
    </w:p>
    <w:p w:rsidR="00C277E2" w:rsidRDefault="003B2F6C" w:rsidP="00C277E2">
      <w:pPr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/>
          <w:color w:val="000000"/>
          <w:sz w:val="26"/>
          <w:szCs w:val="28"/>
        </w:rPr>
        <w:t>10</w:t>
      </w:r>
      <w:r w:rsidR="00C277E2" w:rsidRPr="002F3BB2">
        <w:rPr>
          <w:rFonts w:ascii="Times New Roman" w:hAnsi="Times New Roman"/>
          <w:sz w:val="28"/>
          <w:szCs w:val="24"/>
        </w:rPr>
        <w:t xml:space="preserve">Диаграмма размещения </w:t>
      </w:r>
      <w:r w:rsidR="00C277E2" w:rsidRPr="002F3BB2">
        <w:rPr>
          <w:rFonts w:ascii="Times New Roman" w:hAnsi="Times New Roman"/>
          <w:color w:val="000000"/>
          <w:sz w:val="28"/>
          <w:szCs w:val="24"/>
        </w:rPr>
        <w:t xml:space="preserve"> монтажа  и установки ИС</w:t>
      </w:r>
      <w:r w:rsidR="00C277E2" w:rsidRPr="009651C4">
        <w:rPr>
          <w:rFonts w:ascii="&amp;quot" w:hAnsi="&amp;quot"/>
          <w:color w:val="000000"/>
          <w:sz w:val="26"/>
          <w:szCs w:val="28"/>
        </w:rPr>
        <w:t>.....22</w:t>
      </w:r>
    </w:p>
    <w:p w:rsidR="00E0590B" w:rsidRDefault="00E0590B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E0590B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940425" cy="467251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90B" w:rsidRDefault="00E0590B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E0590B" w:rsidRPr="00B4757F" w:rsidRDefault="00E0590B" w:rsidP="00C277E2">
      <w:pPr>
        <w:rPr>
          <w:rFonts w:ascii="&amp;quot" w:hAnsi="&amp;quot" w:hint="eastAsia"/>
          <w:color w:val="000000"/>
          <w:sz w:val="26"/>
          <w:szCs w:val="28"/>
        </w:rPr>
      </w:pPr>
    </w:p>
    <w:p w:rsidR="00A34BE4" w:rsidRPr="00B4757F" w:rsidRDefault="00A34BE4" w:rsidP="00C277E2">
      <w:pPr>
        <w:rPr>
          <w:rFonts w:ascii="&amp;quot" w:hAnsi="&amp;quot" w:hint="eastAsia"/>
          <w:color w:val="000000"/>
          <w:sz w:val="26"/>
          <w:szCs w:val="28"/>
        </w:rPr>
      </w:pPr>
    </w:p>
    <w:p w:rsidR="003B2F6C" w:rsidRPr="0015026B" w:rsidRDefault="003B2F6C" w:rsidP="00C277E2">
      <w:pPr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/>
          <w:color w:val="000000"/>
          <w:sz w:val="26"/>
          <w:szCs w:val="28"/>
        </w:rPr>
        <w:t>11</w:t>
      </w:r>
      <w:r w:rsidR="00C277E2" w:rsidRPr="009651C4">
        <w:rPr>
          <w:rFonts w:ascii="&amp;quot" w:hAnsi="&amp;quot"/>
          <w:color w:val="000000"/>
          <w:sz w:val="26"/>
          <w:szCs w:val="28"/>
        </w:rPr>
        <w:t xml:space="preserve">  Сетевой график проверки  ИС. ......... ......... ..................23</w:t>
      </w:r>
    </w:p>
    <w:p w:rsidR="00E0590B" w:rsidRDefault="00967AD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67AD0">
        <w:rPr>
          <w:rFonts w:ascii="&amp;quot" w:hAnsi="&amp;quot"/>
          <w:noProof/>
          <w:color w:val="000000"/>
          <w:sz w:val="26"/>
          <w:szCs w:val="28"/>
        </w:rPr>
        <w:drawing>
          <wp:inline distT="0" distB="0" distL="0" distR="0">
            <wp:extent cx="5940425" cy="4069826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48F" w:rsidRPr="009651C4" w:rsidRDefault="00E0590B" w:rsidP="00DD2D49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  <w:r w:rsidR="00C116B0" w:rsidRPr="00C116B0">
        <w:rPr>
          <w:rFonts w:ascii="Times New Roman" w:eastAsia="Times New Roman" w:hAnsi="Times New Roman" w:hint="eastAsia"/>
          <w:noProof/>
          <w:sz w:val="28"/>
          <w:szCs w:val="28"/>
        </w:rPr>
        <w:pict>
          <v:group id="_x0000_s1536" style="position:absolute;margin-left:50.7pt;margin-top:24pt;width:517.35pt;height:802.3pt;z-index:2517964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" o:allowincell="f">
            <v:rect id="Rectangle 390" o:spid="_x0000_s153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B8rsIA&#10;AADdAAAADwAAAGRycy9kb3ducmV2LnhtbERPzYrCMBC+L/gOYQRva6qIbKtRqiB4Erf6AEMztsVm&#10;UpvYdvfpjbCwt/n4fme9HUwtOmpdZVnBbBqBIM6trrhQcL0cPr9AOI+ssbZMCn7IwXYz+lhjom3P&#10;39RlvhAhhF2CCkrvm0RKl5dk0E1tQxy4m20N+gDbQuoW+xBuajmPoqU0WHFoKLGhfUn5PXsaBXc/&#10;dKe0yH4P8XUX5+dd2j8fqVKT8ZCuQHga/L/4z33UYf58sYT3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IHyuwgAAAN0AAAAPAAAAAAAAAAAAAAAAAJgCAABkcnMvZG93&#10;bnJldi54bWxQSwUGAAAAAAQABAD1AAAAhwMAAAAA&#10;" filled="f" strokeweight="2pt"/>
            <v:line id="Line 391" o:spid="_x0000_s153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5/ncIAAADdAAAADwAAAGRycy9kb3ducmV2LnhtbERPS4vCMBC+C/sfwix403TFVek2iggV&#10;b7KtF29jM31gMylN1PrvzcKCt/n4npNsBtOKO/WusazgaxqBIC6sbrhScMrTyQqE88gaW8uk4EkO&#10;NuuPUYKxtg/+pXvmKxFC2MWooPa+i6V0RU0G3dR2xIErbW/QB9hXUvf4COGmlbMoWkiDDYeGGjva&#10;1VRcs5tRcD2fvtP9cafzNtvqS5X686XUSo0/h+0PCE+Df4v/3Qcd5s/mS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V5/ncIAAADdAAAADwAAAAAAAAAAAAAA&#10;AAChAgAAZHJzL2Rvd25yZXYueG1sUEsFBgAAAAAEAAQA+QAAAJADAAAAAA==&#10;" strokeweight="2pt"/>
            <v:line id="Line 392" o:spid="_x0000_s153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dqq7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6Px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1l2qrvgAAAN0AAAAPAAAAAAAAAAAAAAAAAKEC&#10;AABkcnMvZG93bnJldi54bWxQSwUGAAAAAAQABAD5AAAAjAMAAAAA&#10;" strokeweight="2pt"/>
            <v:line id="Line 393" o:spid="_x0000_s154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vPM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F0B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a288wvgAAAN0AAAAPAAAAAAAAAAAAAAAAAKEC&#10;AABkcnMvZG93bnJldi54bWxQSwUGAAAAAAQABAD5AAAAjAMAAAAA&#10;" strokeweight="2pt"/>
            <v:line id="Line 394" o:spid="_x0000_s154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lRR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F0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qCVFHvgAAAN0AAAAPAAAAAAAAAAAAAAAAAKEC&#10;AABkcnMvZG93bnJldi54bWxQSwUGAAAAAAQABAD5AAAAjAMAAAAA&#10;" strokeweight="2pt"/>
            <v:line id="Line 395" o:spid="_x0000_s154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X03L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I/GM/h+E06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UX03L8AAADdAAAADwAAAAAAAAAAAAAAAACh&#10;AgAAZHJzL2Rvd25yZXYueG1sUEsFBgAAAAAEAAQA+QAAAI0DAAAAAA==&#10;" strokeweight="2pt"/>
            <v:line id="Line 396" o:spid="_x0000_s154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pgrsIAAADd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U/mQuufCMj6O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NpgrsIAAADdAAAADwAAAAAAAAAAAAAA&#10;AAChAgAAZHJzL2Rvd25yZXYueG1sUEsFBgAAAAAEAAQA+QAAAJADAAAAAA==&#10;" strokeweight="2pt"/>
            <v:line id="Line 397" o:spid="_x0000_s154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kglcEAAADdAAAADwAAAGRycy9kb3ducmV2LnhtbERPS4vCMBC+L/gfwgje1lTRRWujiFDx&#10;tli9eBub6QObSWmi1n+/EYS9zcf3nGTTm0Y8qHO1ZQWTcQSCOLe65lLB+ZR+L0A4j6yxsUwKXuRg&#10;sx58JRhr++QjPTJfihDCLkYFlfdtLKXLKzLoxrYlDlxhO4M+wK6UusNnCDeNnEbRjzRYc2iosKVd&#10;RfktuxsFt8t5nu5/d/rUZFt9LVN/uRZaqdGw365AeOr9v/jjPugwP5ot4f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SSCVwQAAAN0AAAAPAAAAAAAAAAAAAAAA&#10;AKECAABkcnMvZG93bnJldi54bWxQSwUGAAAAAAQABAD5AAAAjwMAAAAA&#10;" strokeweight="2pt"/>
            <v:line id="Line 398" o:spid="_x0000_s154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95P8YAAADdAAAADwAAAGRycy9kb3ducmV2LnhtbESPzWoDMQyE74W8g1Ggt8abQEuzjRNK&#10;fqChh5KfB1DW6nqbtbzYTrLt01eHQm8SM5r5NFv0vlVXiqkJbGA8KkARV8E2XBs4HjYPz6BSRrbY&#10;BiYD35RgMR/czbC04cY7uu5zrSSEU4kGXM5dqXWqHHlMo9ARi/YZoscsa6y1jXiTcN/qSVE8aY8N&#10;S4PDjpaOqvP+4g1s4+n9PP6pnT7xNq7bj9U0+S9j7of96wuoTH3+N/9dv1nBLx6FX76REf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hveT/GAAAA3QAAAA8AAAAAAAAA&#10;AAAAAAAAoQIAAGRycy9kb3ducmV2LnhtbFBLBQYAAAAABAAEAPkAAACUAwAAAAA=&#10;" strokeweight="1pt"/>
            <v:line id="Line 399" o:spid="_x0000_s154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a6T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FsA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95rpOvgAAAN0AAAAPAAAAAAAAAAAAAAAAAKEC&#10;AABkcnMvZG93bnJldi54bWxQSwUGAAAAAAQABAD5AAAAjAMAAAAA&#10;" strokeweight="2pt"/>
            <v:line id="Line 400" o:spid="_x0000_s154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FC08MAAADdAAAADwAAAGRycy9kb3ducmV2LnhtbERPzWoCMRC+C32HMAVvNavQoqvZpbQW&#10;lB5E2wcYN+Nm62ayJFG3Pr0pFLzNx/c7i7K3rTiTD41jBeNRBoK4crrhWsH318fTFESIyBpbx6Tg&#10;lwKUxcNggbl2F97SeRdrkUI45KjAxNjlUobKkMUwch1x4g7OW4wJ+lpqj5cUbls5ybIXabHh1GCw&#10;ozdD1XF3sgrWfv95HF9rI/e89st28z4L9kep4WP/OgcRqY938b97pdP87HkCf9+kE2R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xQtPDAAAA3QAAAA8AAAAAAAAAAAAA&#10;AAAAoQIAAGRycy9kb3ducmV2LnhtbFBLBQYAAAAABAAEAPkAAACRAwAAAAA=&#10;" strokeweight="1pt"/>
            <v:rect id="Rectangle 401" o:spid="_x0000_s154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Ri1MEA&#10;AADdAAAADwAAAGRycy9kb3ducmV2LnhtbERPS2sCMRC+F/wPYQRvNfFRsVujLILgtVsFj8Nmurt1&#10;M1mTqOu/b4RCb/PxPWe16W0rbuRD41jDZKxAEJfONFxpOHztXpcgQkQ22DomDQ8KsFkPXlaYGXfn&#10;T7oVsRIphEOGGuoYu0zKUNZkMYxdR5y4b+ctxgR9JY3Hewq3rZwqtZAWG04NNXa0rak8F1erIc9/&#10;+uOleMddkEvlF2Zuqvyk9WjY5x8gIvXxX/zn3ps0X73N4PlNOkG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U0YtT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4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36oMEA&#10;AADdAAAADwAAAGRycy9kb3ducmV2LnhtbERP32vCMBB+F/Y/hBP2pomiUjujFEHY66qCj0dza7s1&#10;ly7JtPvvF0Hw7T6+n7fZDbYTV/KhdaxhNlUgiCtnWq41nI6HSQYiRGSDnWPS8EcBdtuX0QZz4278&#10;Qdcy1iKFcMhRQxNjn0sZqoYshqnriRP36bzFmKCvpfF4S+G2k3OlVtJiy6mhwZ72DVXf5a/VUBRf&#10;w/mnXOMhyEz5lVmYurho/ToeijcQkYb4FD/c7ybNV8sF3L9JJ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d+qD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5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fO8EA&#10;AADdAAAADwAAAGRycy9kb3ducmV2LnhtbERP32vCMBB+F/Y/hBP2pokypXZGKYKw11UFH4/m1nZr&#10;Ll2SafffG0Hw7T6+n7feDrYTF/KhdaxhNlUgiCtnWq41HA/7SQYiRGSDnWPS8E8BtpuX0Rpz4678&#10;SZcy1iKFcMhRQxNjn0sZqoYshqnriRP35bzFmKCvpfF4TeG2k3OlltJiy6mhwZ52DVU/5Z/VUBTf&#10;w+m3XOE+yEz5pXkzdXHW+nU8FO8gIg3xKX64P0yarxYLuH+TTp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RXzv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5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PBTMEA&#10;AADdAAAADwAAAGRycy9kb3ducmV2LnhtbERP32vCMBB+F/Y/hBv4psnGVrQ2lTIQ9mrnYI9Hc7Z1&#10;zaVLMq3/vRkMfLuP7+cV28kO4kw+9I41PC0VCOLGmZ5bDYeP3WIFIkRkg4Nj0nClANvyYVZgbtyF&#10;93SuYytSCIccNXQxjrmUoenIYli6kThxR+ctxgR9K43HSwq3g3xWKpMWe04NHY701lHzXf9aDVV1&#10;mj5/6jXuglwpn5kX01ZfWs8fp2oDItIU7+J/97tJ89VrBn/fpBNk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DwUz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5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9k18IA&#10;AADdAAAADwAAAGRycy9kb3ducmV2LnhtbERPyWrDMBC9F/oPYgK5NVJKs9S1HEwhkGvcBHocrKnt&#10;xBq5kpo4fx8VCr3N462Tb0bbiwv50DnWMJ8pEMS1Mx03Gg4f26c1iBCRDfaOScONAmyKx4ccM+Ou&#10;vKdLFRuRQjhkqKGNccikDHVLFsPMDcSJ+3LeYkzQN9J4vKZw28tnpZbSYsepocWB3luqz9WP1VCW&#10;p/H4Xb3iNsi18kvzYpryU+vpZCzfQEQa47/4z70zab5arOD3m3SCL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D2TX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5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wpcQA&#10;AADdAAAADwAAAGRycy9kb3ducmV2LnhtbESPQW/CMAyF70j8h8iTdoNk04ZYIaBqEtKuKyDtaDWm&#10;LTROSTLo/v18mLSbrff83uf1dvS9ulFMXWALT3MDirgOruPGwmG/my1BpYzssA9MFn4owXYznayx&#10;cOHOn3SrcqMkhFOBFtqch0LrVLfkMc3DQCzaKUSPWdbYaBfxLuG+18/GLLTHjqWhxYHeW6ov1be3&#10;UJbn8Xit3nCX9NLEhXtxTfll7ePDWK5AZRrzv/nv+sMJvnkVXPlGR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Q8KX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5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xVPsEA&#10;AADdAAAADwAAAGRycy9kb3ducmV2LnhtbERP32vCMBB+H/g/hBP2NpOJE+2aShEEX+0m+Hg0Z9ut&#10;udQkavffm8Fgb/fx/bx8M9pe3MiHzrGG15kCQVw703Gj4fNj97ICESKywd4xafihAJti8pRjZtyd&#10;D3SrYiNSCIcMNbQxDpmUoW7JYpi5gThxZ+ctxgR9I43Hewq3vZwrtZQWO04NLQ60ban+rq5WQ1l+&#10;jcdLtcZdkCvll2ZhmvKk9fN0LN9BRBrjv/jPvTdpvnpbw+836QRZ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cVT7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5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o2HsMA&#10;AADdAAAADwAAAGRycy9kb3ducmV2LnhtbESPQWvDMAyF74P9B6PBbqu9MUKb1S1hUNh1aQs9ilhL&#10;0sZyZntt9u+rQ6E3iff03qflevKDOlNMfWALrzMDirgJrufWwm67eZmDShnZ4RCYLPxTgvXq8WGJ&#10;pQsX/qZznVslIZxKtNDlPJZap6Yjj2kWRmLRfkL0mGWNrXYRLxLuB/1mTKE99iwNHY702VFzqv+8&#10;hao6TvvfeoGbpOcmFu7dtdXB2uenqfoAlWnKd/Pt+ssJvimEX76REf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4o2Hs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C277E2" w:rsidRDefault="00C116B0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556" style="position:absolute;margin-left:67.35pt;margin-top:40.15pt;width:518.8pt;height:802.3pt;z-index:2517985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" o:allowincell="f">
            <v:rect id="Rectangle 390" o:spid="_x0000_s155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y4usEA&#10;AADdAAAADwAAAGRycy9kb3ducmV2LnhtbERPzYrCMBC+C75DGGFvmupBtBqlCoKnRasPMDRjW2wm&#10;tYltd5/eCIK3+fh+Z73tTSVaalxpWcF0EoEgzqwuOVdwvRzGCxDOI2usLJOCP3Kw3QwHa4y17fhM&#10;bepzEULYxaig8L6OpXRZQQbdxNbEgbvZxqAPsMmlbrAL4aaSsyiaS4Mlh4YCa9oXlN3Tp1Fw9337&#10;m+Tp/2F53S2z0y7pno9EqZ9Rn6xAeOr9V/xxH3WYP5tP4f1NOEF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8uLrBAAAA3QAAAA8AAAAAAAAAAAAAAAAAmAIAAGRycy9kb3du&#10;cmV2LnhtbFBLBQYAAAAABAAEAPUAAACGAwAAAAA=&#10;" filled="f" strokeweight="2pt"/>
            <v:line id="Line 391" o:spid="_x0000_s155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yAZ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Z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unIBlvgAAAN0AAAAPAAAAAAAAAAAAAAAAAKEC&#10;AABkcnMvZG93bnJldi54bWxQSwUGAAAAAAQABAD5AAAAjAMAAAAA&#10;" strokeweight="2pt"/>
            <v:line id="Line 392" o:spid="_x0000_s155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Al/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B0CX+vgAAAN0AAAAPAAAAAAAAAAAAAAAAAKEC&#10;AABkcnMvZG93bnJldi54bWxQSwUGAAAAAAQABAD5AAAAjAMAAAAA&#10;" strokeweight="2pt"/>
            <v:line id="Line 393" o:spid="_x0000_s156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m9i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OOb2KvgAAAN0AAAAPAAAAAAAAAAAAAAAAAKEC&#10;AABkcnMvZG93bnJldi54bWxQSwUGAAAAAAQABAD5AAAAjAMAAAAA&#10;" strokeweight="2pt"/>
            <v:line id="Line 394" o:spid="_x0000_s156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UYE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5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dRgRvgAAAN0AAAAPAAAAAAAAAAAAAAAAAKEC&#10;AABkcnMvZG93bnJldi54bWxQSwUGAAAAAAQABAD5AAAAjAMAAAAA&#10;" strokeweight="2pt"/>
            <v:line id="Line 395" o:spid="_x0000_s156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eGZr4AAADdAAAADwAAAGRycy9kb3ducmV2LnhtbERPvQrCMBDeBd8hnOCmqYJFqlFEqLiJ&#10;1cXtbM622FxKE7W+vREEt/v4fm+57kwtntS6yrKCyTgCQZxbXXGh4HxKR3MQziNrrC2Tgjc5WK/6&#10;vSUm2r74SM/MFyKEsEtQQel9k0jp8pIMurFtiAN3s61BH2BbSN3iK4SbWk6jKJYGKw4NJTa0LSm/&#10;Zw+j4H45z9LdYatPdbbR1yL1l+tNKzUcdJsFCE+d/4t/7r0O86dx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Rp4ZmvgAAAN0AAAAPAAAAAAAAAAAAAAAAAKEC&#10;AABkcnMvZG93bnJldi54bWxQSwUGAAAAAAQABAD5AAAAjAMAAAAA&#10;" strokeweight="2pt"/>
            <v:line id="Line 396" o:spid="_x0000_s156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sj/b8AAADdAAAADwAAAGRycy9kb3ducmV2LnhtbERPSwrCMBDdC94hjOBOUwU/VKOIUHEn&#10;VjfuxmZsi82kNFHr7Y0guJvH+85y3ZpKPKlxpWUFo2EEgjizuuRcwfmUDOYgnEfWWFkmBW9ysF51&#10;O0uMtX3xkZ6pz0UIYRejgsL7OpbSZQUZdENbEwfuZhuDPsAml7rBVwg3lRxH0VQaLDk0FFjTtqDs&#10;nj6MgvvlPEl2h60+VelGX/PEX643rVS/124WIDy1/i/+ufc6zB9PZ/D9JpwgV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usj/b8AAADdAAAADwAAAAAAAAAAAAAAAACh&#10;AgAAZHJzL2Rvd25yZXYueG1sUEsFBgAAAAAEAAQA+QAAAI0DAAAAAA==&#10;" strokeweight="2pt"/>
            <v:line id="Line 397" o:spid="_x0000_s156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S3j8MAAADdAAAADwAAAGRycy9kb3ducmV2LnhtbESPQYvCQAyF74L/YYiwN52uoEjXUUSo&#10;eBOrF2+xE9tiJ1M6o9Z/vzkI3hLey3tfluveNepJXag9G/idJKCIC29rLg2cT9l4ASpEZIuNZzLw&#10;pgDr1XCwxNT6Fx/pmcdSSQiHFA1UMbap1qGoyGGY+JZYtJvvHEZZu1LbDl8S7ho9TZK5dlizNFTY&#10;0rai4p4/nIH75TzLdoetPTX5xl7LLF6uN2vMz6jf/IGK1Mev+XO9t4I/nQuufCMj6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90t4/DAAAA3QAAAA8AAAAAAAAAAAAA&#10;AAAAoQIAAGRycy9kb3ducmV2LnhtbFBLBQYAAAAABAAEAPkAAACRAwAAAAA=&#10;" strokeweight="2pt"/>
            <v:line id="Line 398" o:spid="_x0000_s156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v10/sMAAADdAAAADwAAAGRycy9kb3ducmV2LnhtbERPzWoCMRC+F/oOYQq9dbPrQepqFGkV&#10;Kh6ktg8wbsbNupvJkqS69ekboeBtPr7fmS0G24kz+dA4VlBkOQjiyumGawXfX+uXVxAhImvsHJOC&#10;XwqwmD8+zLDU7sKfdN7HWqQQDiUqMDH2pZShMmQxZK4nTtzReYsxQV9L7fGSwm0nR3k+lhYbTg0G&#10;e3ozVLX7H6tg4w/btrjWRh5441fd7n0S7Emp56dhOQURaYh38b/7Q6f5o/EEbt+kE+T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r9dP7DAAAA3QAAAA8AAAAAAAAAAAAA&#10;AAAAoQIAAGRycy9kb3ducmV2LnhtbFBLBQYAAAAABAAEAPkAAACRAwAAAAA=&#10;" strokeweight="1pt"/>
            <v:line id="Line 399" o:spid="_x0000_s156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stVMQAAADdAAAADwAAAGRycy9kb3ducmV2LnhtbESPQYvCQAyF74L/YYiwN50qrLt0HUWE&#10;irfF2ou32IltsZMpnVHrvzeHhb0lvJf3vqw2g2vVg/rQeDYwnyWgiEtvG64MFKds+g0qRGSLrWcy&#10;8KIAm/V4tMLU+icf6ZHHSkkIhxQN1DF2qdahrMlhmPmOWLSr7x1GWftK2x6fEu5avUiSpXbYsDTU&#10;2NGupvKW352B27n4zPa/O3tq8629VFk8X67WmI/JsP0BFWmI/+a/64MV/MWX8Ms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2y1UxAAAAN0AAAAPAAAAAAAAAAAA&#10;AAAAAKECAABkcnMvZG93bnJldi54bWxQSwUGAAAAAAQABAD5AAAAkgMAAAAA&#10;" strokeweight="2pt"/>
            <v:line id="Line 400" o:spid="_x0000_s156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LuJcQAAADdAAAADwAAAGRycy9kb3ducmV2LnhtbERPS27CMBDdI3EHa5C6AycsaJtiUMVH&#10;KuqiauAAQzyNU+JxZBtIe/q6EhK7eXrfmS9724oL+dA4VpBPMhDEldMN1woO++34CUSIyBpbx6Tg&#10;hwIsF8PBHAvtrvxJlzLWIoVwKFCBibErpAyVIYth4jrixH05bzEm6GupPV5TuG3lNMtm0mLDqcFg&#10;RytD1ak8WwU7f3w/5b+1kUfe+U37sX4O9luph1H/+gIiUh/v4pv7Taf508cc/r9JJ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Uu4lxAAAAN0AAAAPAAAAAAAAAAAA&#10;AAAAAKECAABkcnMvZG93bnJldi54bWxQSwUGAAAAAAQABAD5AAAAkgMAAAAA&#10;" strokeweight="1pt"/>
            <v:rect id="Rectangle 401" o:spid="_x0000_s156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n1zsIA&#10;AADdAAAADwAAAGRycy9kb3ducmV2LnhtbERPTWvDMAy9D/ofjAq9LU7D6LK0bgmDwq7LVthRxGqS&#10;NpZT20vSfz8PBrvp8T61O8ymFyM531lWsE5SEMS11R03Cj4/jo85CB+QNfaWScGdPBz2i4cdFtpO&#10;/E5jFRoRQ9gXqKANYSik9HVLBn1iB+LIna0zGCJ0jdQOpxhuepml6UYa7Dg2tDjQa0v1tfo2Csry&#10;Mp9u1QsevcxTt9FPuim/lFot53ILItAc/sV/7jcd52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CfXO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6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VQVcIA&#10;AADdAAAADwAAAGRycy9kb3ducmV2LnhtbERPTWvCQBC9F/oflil4q5umxWrMJgRB8Nqo0OOQHZPY&#10;7Gzc3Wr677uFgrd5vM/Jy8kM4krO95YVvMwTEMSN1T23Cg777fMShA/IGgfLpOCHPJTF40OOmbY3&#10;/qBrHVoRQ9hnqKALYcyk9E1HBv3cjsSRO1lnMEToWqkd3mK4GWSaJAtpsOfY0OFIm46ar/rbKKiq&#10;83S81CvcerlM3EK/6bb6VGr2NFVrEIGmcBf/u3c6zk/fX+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VBV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7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zIIcIA&#10;AADdAAAADwAAAGRycy9kb3ducmV2LnhtbERPTWvDMAy9F/YfjAa7tc5C6bKsbgmDQK9NV+hRxFqS&#10;LZYz202yf18PBr3p8T613c+mFyM531lW8LxKQBDXVnfcKPg4lcsMhA/IGnvLpOCXPOx3D4st5tpO&#10;fKSxCo2IIexzVNCGMORS+rolg35lB+LIfVpnMEToGqkdTjHc9DJNko002HFsaHGg95bq7+pqFBTF&#10;13z+qV6x9DJL3EavdVNclHp6nIs3EIHmcBf/uw86zk9f1vD3TTxB7m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rMgh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7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BtusIA&#10;AADdAAAADwAAAGRycy9kb3ducmV2LnhtbERPTWvCQBC9F/oflil4q5uG1mrMJgRB8Nqo0OOQHZPY&#10;7Gzc3Wr677uFgrd5vM/Jy8kM4krO95YVvMwTEMSN1T23Cg777fMShA/IGgfLpOCHPJTF40OOmbY3&#10;/qBrHVoRQ9hnqKALYcyk9E1HBv3cjsSRO1lnMEToWqkd3mK4GWSaJAtpsOfY0OFIm46ar/rbKKiq&#10;83S81CvcerlM3EK/6rb6VGr2NFVrEIGmcBf/u3c6zk/f3+D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4G26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7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LzzcAA&#10;AADdAAAADwAAAGRycy9kb3ducmV2LnhtbERPTYvCMBC9C/sfwizsTdMVqdo1ShEEr1YFj0Mz21ab&#10;STeJ2v33RhC8zeN9zmLVm1bcyPnGsoLvUQKCuLS64UrBYb8ZzkD4gKyxtUwK/snDavkxWGCm7Z13&#10;dCtCJWII+wwV1CF0mZS+rMmgH9mOOHK/1hkMEbpKaof3GG5aOU6SVBpsODbU2NG6pvJSXI2CPD/3&#10;x79ijhsvZ4lL9URX+Umpr88+/wERqA9v8cu91XH+eJrC85t4glw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zLzzc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7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5WVsIA&#10;AADdAAAADwAAAGRycy9kb3ducmV2LnhtbERPTWvDMAy9D/YfjAa7rc7KSLKsbgmFwq7NWuhRxFqS&#10;LZZT20vSf18XBr3p8T612symFyM531lW8LpIQBDXVnfcKDh87V5yED4ga+wtk4ILedisHx9WWGg7&#10;8Z7GKjQihrAvUEEbwlBI6euWDPqFHYgj922dwRCha6R2OMVw08tlkqTSYMexocWBti3Vv9WfUVCW&#10;P/PxXL3jzss8cal+0015Uur5aS4/QASaw1387/7Ucf4yy+D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lZW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7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HCJMMA&#10;AADdAAAADwAAAGRycy9kb3ducmV2LnhtbESPQWvCQBCF7wX/wzKCt7pRxGp0lSAIvZq20OOQHZNo&#10;djbubjX++86h0NsM781732z3g+vUnUJsPRuYTTNQxJW3LdcGPj+OrytQMSFb7DyTgSdF2O9GL1vM&#10;rX/wie5lqpWEcMzRQJNSn2sdq4YcxqnviUU7++AwyRpqbQM+JNx1ep5lS+2wZWlosKdDQ9W1/HEG&#10;iuIyfN3KNR6jXmVhaRe2Lr6NmYyHYgMq0ZD+zX/X71bw52+CK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eHCJM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7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1nv8AA&#10;AADdAAAADwAAAGRycy9kb3ducmV2LnhtbERPS4vCMBC+C/6HMII3TRXx0TVKWRC8WhU8Ds1s291m&#10;UpOs1n9vBMHbfHzPWW8704gbOV9bVjAZJyCIC6trLhWcjrvREoQPyBoby6TgQR62m35vjam2dz7Q&#10;LQ+liCHsU1RQhdCmUvqiIoN+bFviyP1YZzBE6EqpHd5juGnkNEnm0mDNsaHClr4rKv7yf6Mgy367&#10;8zVf4c7LZeLmeqbL7KLUcNBlXyACdeEjfrv3Os6fLl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q1nv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3B2F6C">
        <w:rPr>
          <w:rFonts w:ascii="&amp;quot" w:hAnsi="&amp;quot"/>
          <w:color w:val="000000"/>
          <w:sz w:val="26"/>
          <w:szCs w:val="28"/>
        </w:rPr>
        <w:t>12</w:t>
      </w:r>
      <w:r w:rsidR="00C277E2" w:rsidRPr="009651C4">
        <w:rPr>
          <w:rFonts w:ascii="&amp;quot" w:hAnsi="&amp;quot"/>
          <w:color w:val="000000"/>
          <w:sz w:val="26"/>
          <w:szCs w:val="28"/>
        </w:rPr>
        <w:t xml:space="preserve">  Спецификация ПО  ИС. .. .. .. .. .. ......... ......... ..................24</w:t>
      </w:r>
    </w:p>
    <w:tbl>
      <w:tblPr>
        <w:tblStyle w:val="ae"/>
        <w:tblW w:w="0" w:type="auto"/>
        <w:tblLook w:val="04A0"/>
      </w:tblPr>
      <w:tblGrid>
        <w:gridCol w:w="3190"/>
        <w:gridCol w:w="3190"/>
        <w:gridCol w:w="3191"/>
      </w:tblGrid>
      <w:tr w:rsidR="00551719" w:rsidTr="00551719">
        <w:tc>
          <w:tcPr>
            <w:tcW w:w="3190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наименование</w:t>
            </w:r>
          </w:p>
        </w:tc>
        <w:tc>
          <w:tcPr>
            <w:tcW w:w="3190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Обозначение</w:t>
            </w:r>
          </w:p>
        </w:tc>
        <w:tc>
          <w:tcPr>
            <w:tcW w:w="3191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Примечание</w:t>
            </w:r>
          </w:p>
        </w:tc>
      </w:tr>
      <w:tr w:rsidR="00551719" w:rsidRPr="00551719" w:rsidTr="00551719">
        <w:tc>
          <w:tcPr>
            <w:tcW w:w="3190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Start.owle</w:t>
            </w:r>
          </w:p>
        </w:tc>
        <w:tc>
          <w:tcPr>
            <w:tcW w:w="3190" w:type="dxa"/>
          </w:tcPr>
          <w:p w:rsidR="00551719" w:rsidRPr="00551719" w:rsidRDefault="00551719" w:rsidP="00C277E2">
            <w:pPr>
              <w:rPr>
                <w:rFonts w:ascii="Times New Roman" w:hAnsi="Times New Roman"/>
                <w:sz w:val="26"/>
                <w:szCs w:val="28"/>
              </w:rPr>
            </w:pPr>
            <w:r w:rsidRPr="00551719">
              <w:rPr>
                <w:rFonts w:ascii="Times New Roman" w:hAnsi="Times New Roman"/>
                <w:sz w:val="24"/>
                <w:shd w:val="clear" w:color="auto" w:fill="FFFFFF"/>
              </w:rPr>
              <w:t>Программа управления   реактором на ПР 200</w:t>
            </w:r>
          </w:p>
        </w:tc>
        <w:tc>
          <w:tcPr>
            <w:tcW w:w="3191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 w:rsidRPr="00551719">
              <w:rPr>
                <w:rFonts w:ascii="&amp;quot" w:hAnsi="&amp;quot"/>
                <w:color w:val="000000"/>
                <w:sz w:val="26"/>
                <w:szCs w:val="28"/>
              </w:rPr>
              <w:t>Содержит  код на FBD языке</w:t>
            </w:r>
            <w:r>
              <w:rPr>
                <w:rFonts w:ascii="&amp;quot" w:hAnsi="&amp;quot"/>
                <w:color w:val="000000"/>
                <w:sz w:val="26"/>
                <w:szCs w:val="28"/>
              </w:rPr>
              <w:t xml:space="preserve"> для запуска аппарата</w:t>
            </w:r>
          </w:p>
        </w:tc>
      </w:tr>
      <w:tr w:rsidR="00551719" w:rsidRPr="00551719" w:rsidTr="00551719">
        <w:tc>
          <w:tcPr>
            <w:tcW w:w="3190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T1-T4.owle</w:t>
            </w:r>
          </w:p>
        </w:tc>
        <w:tc>
          <w:tcPr>
            <w:tcW w:w="3190" w:type="dxa"/>
          </w:tcPr>
          <w:p w:rsidR="00551719" w:rsidRPr="00551719" w:rsidRDefault="00551719" w:rsidP="00551719">
            <w:pPr>
              <w:rPr>
                <w:rFonts w:ascii="Times New Roman" w:hAnsi="Times New Roman"/>
                <w:sz w:val="24"/>
                <w:shd w:val="clear" w:color="auto" w:fill="FFFFFF"/>
              </w:rPr>
            </w:pPr>
            <w:r w:rsidRPr="00551719">
              <w:rPr>
                <w:rFonts w:ascii="Times New Roman" w:hAnsi="Times New Roman"/>
                <w:sz w:val="24"/>
                <w:shd w:val="clear" w:color="auto" w:fill="FFFFFF"/>
              </w:rPr>
              <w:t>Программа  управления   ПР 200 . подготовки  и сваривание материала</w:t>
            </w:r>
          </w:p>
          <w:p w:rsidR="00551719" w:rsidRPr="00551719" w:rsidRDefault="00551719" w:rsidP="00551719">
            <w:pPr>
              <w:rPr>
                <w:rFonts w:ascii="Times New Roman" w:hAnsi="Times New Roman"/>
                <w:shd w:val="clear" w:color="auto" w:fill="FFFFFF"/>
              </w:rPr>
            </w:pPr>
            <w:r w:rsidRPr="00551719">
              <w:rPr>
                <w:rFonts w:ascii="Times New Roman" w:hAnsi="Times New Roman"/>
                <w:sz w:val="24"/>
                <w:shd w:val="clear" w:color="auto" w:fill="FFFFFF"/>
              </w:rPr>
              <w:t>Т1-Т4</w:t>
            </w:r>
          </w:p>
        </w:tc>
        <w:tc>
          <w:tcPr>
            <w:tcW w:w="3191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 w:rsidRPr="00551719">
              <w:rPr>
                <w:rFonts w:ascii="&amp;quot" w:hAnsi="&amp;quot"/>
                <w:color w:val="000000"/>
                <w:sz w:val="26"/>
                <w:szCs w:val="28"/>
              </w:rPr>
              <w:t>Содержит  код на FBD языке</w:t>
            </w:r>
            <w:r>
              <w:rPr>
                <w:rFonts w:ascii="&amp;quot" w:hAnsi="&amp;quot"/>
                <w:color w:val="000000"/>
                <w:sz w:val="26"/>
                <w:szCs w:val="28"/>
              </w:rPr>
              <w:t>для управление аппаратом</w:t>
            </w:r>
          </w:p>
        </w:tc>
      </w:tr>
      <w:tr w:rsidR="00551719" w:rsidRPr="00DD2D49" w:rsidTr="00551719">
        <w:tc>
          <w:tcPr>
            <w:tcW w:w="3190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Ууу</w:t>
            </w:r>
            <w:r w:rsidRPr="00551719"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.</w:t>
            </w: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prj</w:t>
            </w:r>
          </w:p>
        </w:tc>
        <w:tc>
          <w:tcPr>
            <w:tcW w:w="3190" w:type="dxa"/>
          </w:tcPr>
          <w:p w:rsidR="00551719" w:rsidRPr="00551719" w:rsidRDefault="00551719" w:rsidP="00551719">
            <w:pPr>
              <w:rPr>
                <w:rFonts w:ascii="Times New Roman" w:hAnsi="Times New Roman"/>
                <w:color w:val="000000"/>
                <w:sz w:val="26"/>
                <w:szCs w:val="28"/>
              </w:rPr>
            </w:pPr>
            <w:r w:rsidRPr="00551719">
              <w:rPr>
                <w:rFonts w:ascii="Times New Roman" w:hAnsi="Times New Roman"/>
                <w:color w:val="000000"/>
                <w:sz w:val="26"/>
                <w:szCs w:val="28"/>
              </w:rPr>
              <w:t>Программа  оператора  на ПК управления  технологическими процессами  с  ПК</w:t>
            </w:r>
          </w:p>
        </w:tc>
        <w:tc>
          <w:tcPr>
            <w:tcW w:w="3191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 w:rsidRPr="00551719"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Содержиткод  trace mode HMI.</w:t>
            </w:r>
          </w:p>
        </w:tc>
      </w:tr>
      <w:tr w:rsidR="00551719" w:rsidRPr="00551719" w:rsidTr="00551719">
        <w:tc>
          <w:tcPr>
            <w:tcW w:w="3190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 w:rsidRPr="00551719"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Opc server modbus</w:t>
            </w:r>
          </w:p>
        </w:tc>
        <w:tc>
          <w:tcPr>
            <w:tcW w:w="3190" w:type="dxa"/>
          </w:tcPr>
          <w:p w:rsidR="00551719" w:rsidRPr="00551719" w:rsidRDefault="00551719" w:rsidP="00C277E2">
            <w:pPr>
              <w:rPr>
                <w:rFonts w:ascii="Times New Roman" w:hAnsi="Times New Roman"/>
                <w:color w:val="000000"/>
                <w:sz w:val="26"/>
                <w:szCs w:val="28"/>
              </w:rPr>
            </w:pPr>
            <w:r w:rsidRPr="00551719">
              <w:rPr>
                <w:rFonts w:ascii="Times New Roman" w:hAnsi="Times New Roman"/>
                <w:sz w:val="24"/>
                <w:shd w:val="clear" w:color="auto" w:fill="FFFFFF"/>
              </w:rPr>
              <w:t>Сервер обеспечивает связь между ПК и ИС контроля и управления технологическими процессами</w:t>
            </w:r>
          </w:p>
        </w:tc>
        <w:tc>
          <w:tcPr>
            <w:tcW w:w="3191" w:type="dxa"/>
          </w:tcPr>
          <w:p w:rsidR="00551719" w:rsidRPr="00551719" w:rsidRDefault="00551719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 w:rsidRPr="00551719"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Протоколmodbustcp/ rtu</w:t>
            </w:r>
          </w:p>
        </w:tc>
      </w:tr>
    </w:tbl>
    <w:p w:rsidR="005347D1" w:rsidRPr="00551719" w:rsidRDefault="005347D1" w:rsidP="00C277E2">
      <w:pPr>
        <w:rPr>
          <w:rFonts w:ascii="&amp;quot" w:hAnsi="&amp;quot" w:hint="eastAsia"/>
          <w:color w:val="000000"/>
          <w:sz w:val="26"/>
          <w:szCs w:val="28"/>
          <w:lang w:val="en-US"/>
        </w:rPr>
      </w:pPr>
    </w:p>
    <w:p w:rsidR="00117338" w:rsidRDefault="00117338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 w:hint="eastAsia"/>
          <w:color w:val="000000"/>
          <w:sz w:val="26"/>
          <w:szCs w:val="28"/>
          <w:lang w:val="en-US"/>
        </w:rPr>
        <w:br w:type="page"/>
      </w:r>
    </w:p>
    <w:p w:rsidR="00551719" w:rsidRPr="00551719" w:rsidRDefault="00C116B0" w:rsidP="00C277E2">
      <w:pPr>
        <w:rPr>
          <w:rFonts w:ascii="&amp;quot" w:hAnsi="&amp;quot" w:hint="eastAsia"/>
          <w:color w:val="000000"/>
          <w:sz w:val="26"/>
          <w:szCs w:val="28"/>
          <w:lang w:val="en-US"/>
        </w:rPr>
      </w:pPr>
      <w:r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576" style="position:absolute;margin-left:65.25pt;margin-top:43.85pt;width:518.8pt;height:802.3pt;z-index:251794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" o:allowincell="f">
            <v:rect id="Rectangle 390" o:spid="_x0000_s157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YBesIA&#10;AADdAAAADwAAAGRycy9kb3ducmV2LnhtbERPzYrCMBC+C75DGGFvmtrDol2jVEHwtKy1DzA0s22x&#10;mdQmtnWffiMI3ubj+53NbjSN6KlztWUFy0UEgriwuuZSQX45zlcgnEfW2FgmBQ9ysNtOJxtMtB34&#10;TH3mSxFC2CWooPK+TaR0RUUG3cK2xIH7tZ1BH2BXSt3hEMJNI+Mo+pQGaw4NFbZ0qKi4Znej4OrH&#10;/jsts7/jOt+vi599OtxvqVIfszH9AuFp9G/xy33SYX4cL+H5TThBb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FgF6wgAAAN0AAAAPAAAAAAAAAAAAAAAAAJgCAABkcnMvZG93&#10;bnJldi54bWxQSwUGAAAAAAQABAD1AAAAhwMAAAAA&#10;" filled="f" strokeweight="2pt"/>
            <v:line id="Line 391" o:spid="_x0000_s157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qcPs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7qcPsIAAADdAAAADwAAAAAAAAAAAAAA&#10;AAChAgAAZHJzL2Rvd25yZXYueG1sUEsFBgAAAAAEAAQA+QAAAJADAAAAAA==&#10;" strokeweight="2pt"/>
            <v:line id="Line 392" o:spid="_x0000_s157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MESs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MESsIAAADdAAAADwAAAAAAAAAAAAAA&#10;AAChAgAAZHJzL2Rvd25yZXYueG1sUEsFBgAAAAAEAAQA+QAAAJADAAAAAA==&#10;" strokeweight="2pt"/>
            <v:line id="Line 393" o:spid="_x0000_s158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lKr1MIAAADdAAAADwAAAGRycy9kb3ducmV2LnhtbERPTWvCQBC9F/wPywjemo0BS42uEgIR&#10;b6XRS25jdkyC2dmQXTX++26h0Ns83uds95PpxYNG11lWsIxiEMS11R03Cs6n4v0ThPPIGnvLpOBF&#10;Dva72dsWU22f/E2P0jcihLBLUUHr/ZBK6eqWDLrIDsSBu9rRoA9wbKQe8RnCTS+TOP6QBjsODS0O&#10;lLdU38q7UXCrzqvi8JXrU19m+tIUvrpctVKL+ZRtQHia/L/4z33UYX6SrOH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lKr1MIAAADdAAAADwAAAAAAAAAAAAAA&#10;AAChAgAAZHJzL2Rvd25yZXYueG1sUEsFBgAAAAAEAAQA+QAAAJADAAAAAA==&#10;" strokeweight="2pt"/>
            <v:line id="Line 394" o:spid="_x0000_s158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GUlMQAAADdAAAADwAAAGRycy9kb3ducmV2LnhtbESPQYvCQAyF74L/YYiwN53q4rJ0HUWE&#10;irfF2ou32IltsZMpnVHrvzeHhb0lvJf3vqw2g2vVg/rQeDYwnyWgiEtvG64MFKds+g0qRGSLrWcy&#10;8KIAm/V4tMLU+icf6ZHHSkkIhxQN1DF2qdahrMlhmPmOWLSr7x1GWftK2x6fEu5avUiSL+2wYWmo&#10;saNdTeUtvzsDt3OxzPa/O3tq8629VFk8X67WmI/JsP0BFWmI/+a/64MV/MWn8Ms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sZSUxAAAAN0AAAAPAAAAAAAAAAAA&#10;AAAAAKECAABkcnMvZG93bnJldi54bWxQSwUGAAAAAAQABAD5AAAAkgMAAAAA&#10;" strokeweight="2pt"/>
            <v:line id="Line 395" o:spid="_x0000_s158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0xD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eTE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/TEPvgAAAN0AAAAPAAAAAAAAAAAAAAAAAKEC&#10;AABkcnMvZG93bnJldi54bWxQSwUGAAAAAAQABAD5AAAAjAMAAAAA&#10;" strokeweight="2pt"/>
            <v:line id="Line 396" o:spid="_x0000_s158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+veM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X6ySu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S+veMIAAADdAAAADwAAAAAAAAAAAAAA&#10;AAChAgAAZHJzL2Rvd25yZXYueG1sUEsFBgAAAAAEAAQA+QAAAJADAAAAAA==&#10;" strokeweight="2pt"/>
            <v:line id="Line 397" o:spid="_x0000_s158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MK4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eT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SYwrjvgAAAN0AAAAPAAAAAAAAAAAAAAAAAKEC&#10;AABkcnMvZG93bnJldi54bWxQSwUGAAAAAAQABAD5AAAAjAMAAAAA&#10;" strokeweight="2pt"/>
            <v:line id="Line 398" o:spid="_x0000_s158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/0fcMAAADdAAAADwAAAGRycy9kb3ducmV2LnhtbERPzWoCMRC+F3yHMIK3mlVLsVujiFqo&#10;eBBtH2DcjJvVzWRJUl19elMo9DYf3+9MZq2txYV8qBwrGPQzEMSF0xWXCr6/Pp7HIEJE1lg7JgU3&#10;CjCbdp4mmGt35R1d9rEUKYRDjgpMjE0uZSgMWQx91xAn7ui8xZigL6X2eE3htpbDLHuVFitODQYb&#10;Whgqzvsfq2DtD5vz4F4aeeC1X9Xb5VuwJ6V63Xb+DiJSG//Ff+5PneYPRy/w+006QU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dP9H3DAAAA3QAAAA8AAAAAAAAAAAAA&#10;AAAAoQIAAGRycy9kb3ducmV2LnhtbFBLBQYAAAAABAAEAPkAAACRAwAAAAA=&#10;" strokeweight="1pt"/>
            <v:line id="Line 399" o:spid="_x0000_s158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Y3D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eT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xjcMvgAAAN0AAAAPAAAAAAAAAAAAAAAAAKEC&#10;AABkcnMvZG93bnJldi54bWxQSwUGAAAAAAQABAD5AAAAjAMAAAAA&#10;" strokeweight="2pt"/>
            <v:line id="Line 400" o:spid="_x0000_s158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HPkcQAAADdAAAADwAAAGRycy9kb3ducmV2LnhtbERP22oCMRB9L/gPYYS+1awWpK5mF1EL&#10;lT4ULx8wbsbN6mayJKlu+/VNodC3OZzrLMretuJGPjSOFYxHGQjiyumGawXHw+vTC4gQkTW2jknB&#10;FwUoi8HDAnPt7ryj2z7WIoVwyFGBibHLpQyVIYth5DrixJ2dtxgT9LXUHu8p3LZykmVTabHh1GCw&#10;o5Wh6rr/tAq2/vR+HX/XRp546zftx3oW7EWpx2G/nIOI1Md/8Z/7Taf5k+cp/H6TTpD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0c+RxAAAAN0AAAAPAAAAAAAAAAAA&#10;AAAAAKECAABkcnMvZG93bnJldi54bWxQSwUGAAAAAAQABAD5AAAAkgMAAAAA&#10;" strokeweight="1pt"/>
            <v:rect id="Rectangle 401" o:spid="_x0000_s158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vlsIA&#10;AADdAAAADwAAAGRycy9kb3ducmV2LnhtbERPTWvCQBC9F/oflil4q5umxWrMJgRB8Nqo0OOQHZPY&#10;7Gzc3Wr677uFgrd5vM/Jy8kM4krO95YVvMwTEMSN1T23Cg777fMShA/IGgfLpOCHPJTF40OOmbY3&#10;/qBrHVoRQ9hnqKALYcyk9E1HBv3cjsSRO1lnMEToWqkd3mK4GWSaJAtpsOfY0OFIm46ar/rbKKiq&#10;83S81CvcerlM3EK/6bb6VGr2NFVrEIGmcBf/u3c6zk9f3+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FO+W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58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75MMA&#10;AADdAAAADwAAAGRycy9kb3ducmV2LnhtbESPQWvCQBCF7wX/wzKCt7pRi2h0lSAIvZq20OOQHZNo&#10;djbubjX++86h0NsM781732z3g+vUnUJsPRuYTTNQxJW3LdcGPj+OrytQMSFb7DyTgSdF2O9GL1vM&#10;rX/wie5lqpWEcMzRQJNSn2sdq4YcxqnviUU7++AwyRpqbQM+JNx1ep5lS+2wZWlosKdDQ9W1/HEG&#10;iuIyfN3KNR6jXmVhad9sXXwbMxkPxQZUoiH9m/+u363gzxeCK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4t75MMAAADdAAAADwAAAAAAAAAAAAAAAACYAgAAZHJzL2Rv&#10;d25yZXYueG1sUEsFBgAAAAAEAAQA9QAAAIg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9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ef8AA&#10;AADdAAAADwAAAGRycy9kb3ducmV2LnhtbERPS4vCMBC+C/6HMII3TX0g2jVKWRC8WhU8Ds1s291m&#10;UpOs1n9vBMHbfHzPWW8704gbOV9bVjAZJyCIC6trLhWcjrvREoQPyBoby6TgQR62m35vjam2dz7Q&#10;LQ+liCHsU1RQhdCmUvqiIoN+bFviyP1YZzBE6EqpHd5juGnkNEkW0mDNsaHClr4rKv7yf6Mgy367&#10;8zVf4c7LZeIWeq7L7KLUcNBlXyACdeEjfrv3Os6fzl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Mfef8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59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sEn8QA&#10;AADdAAAADwAAAGRycy9kb3ducmV2LnhtbESPQWvCQBCF70L/wzJCb7oxiNjUNQRB6LVpCz0O2WkS&#10;zc6mu6um/945CL3N8N68982unNygrhRi79nAapmBIm687bk18PlxXGxBxYRscfBMBv4oQrl/mu2w&#10;sP7G73StU6skhGOBBrqUxkLr2HTkMC79SCzajw8Ok6yh1TbgTcLdoPMs22iHPUtDhyMdOmrO9cUZ&#10;qKrT9PVbv+Ax6m0WNnZt2+rbmOf5VL2CSjSlf/Pj+s0Kfr4WfvlGRtD7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37BJ/EAAAA3QAAAA8AAAAAAAAAAAAAAAAAmAIAAGRycy9k&#10;b3ducmV2LnhtbFBLBQYAAAAABAAEAPUAAACJ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59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ehBMEA&#10;AADdAAAADwAAAGRycy9kb3ducmV2LnhtbERPTWuDQBC9F/oflin01qyKhNRmFQkEcq1tocfBnaqt&#10;O2t2N9H8+2whkNs83udsq8WM4kzOD5YVpKsEBHFr9cCdgs+P/csGhA/IGkfLpOBCHqry8WGLhbYz&#10;v9O5CZ2IIewLVNCHMBVS+rYng35lJ+LI/VhnMEToOqkdzjHcjDJLkrU0OHBs6HGiXU/tX3MyCur6&#10;d/k6Nq+493KTuLXOdVd/K/X8tNRvIAIt4S6+uQ86zs/yFP6/iSfI8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3oQTBAAAA3QAAAA8AAAAAAAAAAAAAAAAAmAIAAGRycy9kb3du&#10;cmV2LnhtbFBLBQYAAAAABAAEAPUAAACGAwAAAAA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9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/c78A&#10;AADdAAAADwAAAGRycy9kb3ducmV2LnhtbERPTYvCMBC9C/6HMII3TS0iWo1SBGGvdhU8Ds3YVptJ&#10;TbJa/71ZWNjbPN7nbHa9acWTnG8sK5hNExDEpdUNVwpO34fJEoQPyBpby6TgTR522+Fgg5m2Lz7S&#10;swiViCHsM1RQh9BlUvqyJoN+ajviyF2tMxgidJXUDl8x3LQyTZKFNNhwbKixo31N5b34MQry/Naf&#10;H8UKD14uE7fQc13lF6XGoz5fgwjUh3/xn/tLx/npPIXfb+IJcv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ZT9zvwAAAN0AAAAPAAAAAAAAAAAAAAAAAJgCAABkcnMvZG93bnJl&#10;di54bWxQSwUGAAAAAAQABAD1AAAAhAMAAAAA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9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ma6M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M3+D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KZrowgAAAN0AAAAPAAAAAAAAAAAAAAAAAJgCAABkcnMvZG93&#10;bnJldi54bWxQSwUGAAAAAAQABAD1AAAAhwMAAAAA&#10;" filled="f" stroked="f" strokeweight=".25pt">
              <v:textbox inset="1pt,1pt,1pt,1pt">
                <w:txbxContent>
                  <w:p w:rsidR="00DD2D49" w:rsidRDefault="00C116B0" w:rsidP="00DD2D49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DD2D4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DD2D4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59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ACnMAA&#10;AADdAAAADwAAAGRycy9kb3ducmV2LnhtbERPTYvCMBC9C/sfwizszaZKEbcapSwIXrcqeBya2bba&#10;TLpJ1PrvjSB4m8f7nOV6MJ24kvOtZQWTJAVBXFndcq1gv9uM5yB8QNbYWSYFd/KwXn2Mlphre+Nf&#10;upahFjGEfY4KmhD6XEpfNWTQJ7YnjtyfdQZDhK6W2uEthptOTtN0Jg22HBsa7OmnoepcXoyCojgN&#10;h//yGzdezlM305mui6NSX59DsQARaAhv8cu91XH+NMvg+U08Qa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sACnMAAAADdAAAADwAAAAAAAAAAAAAAAACYAgAAZHJzL2Rvd25y&#10;ZXYueG1sUEsFBgAAAAAEAAQA9QAAAIUDAAAAAA==&#10;" filled="f" stroked="f" strokeweight=".25pt">
              <v:textbox inset="1pt,1pt,1pt,1pt">
                <w:txbxContent>
                  <w:p w:rsidR="00DD2D49" w:rsidRDefault="00DD2D49" w:rsidP="00DD2D49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C277E2" w:rsidRDefault="00C277E2" w:rsidP="00C277E2">
      <w:pPr>
        <w:rPr>
          <w:rFonts w:ascii="&amp;quot" w:hAnsi="&amp;quot" w:hint="eastAsia"/>
          <w:color w:val="000000"/>
          <w:sz w:val="26"/>
          <w:szCs w:val="28"/>
        </w:rPr>
      </w:pPr>
      <w:r w:rsidRPr="009651C4">
        <w:rPr>
          <w:rFonts w:ascii="&amp;quot" w:hAnsi="&amp;quot"/>
          <w:color w:val="000000"/>
          <w:sz w:val="26"/>
          <w:szCs w:val="28"/>
        </w:rPr>
        <w:t>1</w:t>
      </w:r>
      <w:r w:rsidR="003B2F6C">
        <w:rPr>
          <w:rFonts w:ascii="&amp;quot" w:hAnsi="&amp;quot"/>
          <w:color w:val="000000"/>
          <w:sz w:val="26"/>
          <w:szCs w:val="28"/>
        </w:rPr>
        <w:t>3</w:t>
      </w:r>
      <w:r w:rsidRPr="009651C4">
        <w:rPr>
          <w:rFonts w:ascii="&amp;quot" w:hAnsi="&amp;quot"/>
          <w:color w:val="000000"/>
          <w:sz w:val="26"/>
          <w:szCs w:val="28"/>
        </w:rPr>
        <w:t xml:space="preserve">  Спецификация  оборудования  ИС.. ......... ..................25</w:t>
      </w:r>
    </w:p>
    <w:p w:rsidR="002F3BB2" w:rsidRDefault="002F3BB2" w:rsidP="00C277E2">
      <w:pPr>
        <w:rPr>
          <w:rFonts w:ascii="&amp;quot" w:hAnsi="&amp;quot" w:hint="eastAsia"/>
          <w:color w:val="000000"/>
          <w:sz w:val="26"/>
          <w:szCs w:val="28"/>
          <w:lang w:val="en-US"/>
        </w:rPr>
      </w:pPr>
    </w:p>
    <w:tbl>
      <w:tblPr>
        <w:tblStyle w:val="ae"/>
        <w:tblW w:w="0" w:type="auto"/>
        <w:tblLook w:val="04A0"/>
      </w:tblPr>
      <w:tblGrid>
        <w:gridCol w:w="534"/>
        <w:gridCol w:w="3294"/>
        <w:gridCol w:w="1914"/>
        <w:gridCol w:w="1914"/>
        <w:gridCol w:w="1915"/>
      </w:tblGrid>
      <w:tr w:rsidR="00DA7D6B" w:rsidTr="00DA7D6B">
        <w:tc>
          <w:tcPr>
            <w:tcW w:w="53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№</w:t>
            </w:r>
          </w:p>
        </w:tc>
        <w:tc>
          <w:tcPr>
            <w:tcW w:w="329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Наименование</w:t>
            </w:r>
          </w:p>
        </w:tc>
        <w:tc>
          <w:tcPr>
            <w:tcW w:w="191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обознач.</w:t>
            </w:r>
          </w:p>
        </w:tc>
        <w:tc>
          <w:tcPr>
            <w:tcW w:w="191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кол.</w:t>
            </w:r>
          </w:p>
        </w:tc>
        <w:tc>
          <w:tcPr>
            <w:tcW w:w="1915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Примеч.</w:t>
            </w:r>
          </w:p>
        </w:tc>
      </w:tr>
      <w:tr w:rsidR="00DA7D6B" w:rsidTr="000E780B">
        <w:tc>
          <w:tcPr>
            <w:tcW w:w="9571" w:type="dxa"/>
            <w:gridSpan w:val="5"/>
          </w:tcPr>
          <w:p w:rsidR="00DA7D6B" w:rsidRPr="00DA7D6B" w:rsidRDefault="00DA7D6B" w:rsidP="00DA7D6B">
            <w:pPr>
              <w:jc w:val="center"/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Оборудование управление реакторами</w:t>
            </w:r>
          </w:p>
        </w:tc>
      </w:tr>
      <w:tr w:rsidR="00DA7D6B" w:rsidTr="00DA7D6B">
        <w:tc>
          <w:tcPr>
            <w:tcW w:w="534" w:type="dxa"/>
          </w:tcPr>
          <w:p w:rsidR="00DA7D6B" w:rsidRPr="00DA7D6B" w:rsidRDefault="00DA7D6B" w:rsidP="00DA7D6B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329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ПР200</w:t>
            </w:r>
          </w:p>
        </w:tc>
        <w:tc>
          <w:tcPr>
            <w:tcW w:w="191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ИС</w:t>
            </w:r>
          </w:p>
        </w:tc>
        <w:tc>
          <w:tcPr>
            <w:tcW w:w="1914" w:type="dxa"/>
          </w:tcPr>
          <w:p w:rsidR="00DA7D6B" w:rsidRPr="00DA7D6B" w:rsidRDefault="00B46059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9</w:t>
            </w:r>
          </w:p>
        </w:tc>
        <w:tc>
          <w:tcPr>
            <w:tcW w:w="1915" w:type="dxa"/>
          </w:tcPr>
          <w:p w:rsid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</w:p>
        </w:tc>
      </w:tr>
      <w:tr w:rsidR="00DA7D6B" w:rsidTr="00DA7D6B">
        <w:tc>
          <w:tcPr>
            <w:tcW w:w="53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2</w:t>
            </w:r>
          </w:p>
        </w:tc>
        <w:tc>
          <w:tcPr>
            <w:tcW w:w="3294" w:type="dxa"/>
          </w:tcPr>
          <w:p w:rsidR="00206E18" w:rsidRDefault="00206E18" w:rsidP="00206E18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Запуск арматуры,</w:t>
            </w:r>
          </w:p>
          <w:p w:rsidR="00DA7D6B" w:rsidRPr="00DA7D6B" w:rsidRDefault="00206E18" w:rsidP="00206E18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откус</w:t>
            </w:r>
          </w:p>
        </w:tc>
        <w:tc>
          <w:tcPr>
            <w:tcW w:w="1914" w:type="dxa"/>
          </w:tcPr>
          <w:p w:rsidR="00117338" w:rsidRPr="00206E18" w:rsidRDefault="00206E18" w:rsidP="00206E18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L8I</w:t>
            </w:r>
          </w:p>
        </w:tc>
        <w:tc>
          <w:tcPr>
            <w:tcW w:w="1914" w:type="dxa"/>
          </w:tcPr>
          <w:p w:rsidR="00DA7D6B" w:rsidRPr="00F72032" w:rsidRDefault="00F72032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</w:p>
        </w:tc>
      </w:tr>
      <w:tr w:rsidR="00DA7D6B" w:rsidTr="00DA7D6B">
        <w:tc>
          <w:tcPr>
            <w:tcW w:w="53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3</w:t>
            </w:r>
          </w:p>
        </w:tc>
        <w:tc>
          <w:tcPr>
            <w:tcW w:w="3294" w:type="dxa"/>
          </w:tcPr>
          <w:p w:rsidR="00206E18" w:rsidRDefault="00206E18" w:rsidP="00206E18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Осмотр на наличие материала,</w:t>
            </w:r>
          </w:p>
          <w:p w:rsidR="00DA7D6B" w:rsidRPr="00C7114D" w:rsidRDefault="00206E18" w:rsidP="00206E18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Подача сигнала откуса</w:t>
            </w:r>
          </w:p>
        </w:tc>
        <w:tc>
          <w:tcPr>
            <w:tcW w:w="1914" w:type="dxa"/>
          </w:tcPr>
          <w:p w:rsidR="00B30351" w:rsidRPr="00206E18" w:rsidRDefault="00206E18" w:rsidP="00B30351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L7I</w:t>
            </w:r>
          </w:p>
        </w:tc>
        <w:tc>
          <w:tcPr>
            <w:tcW w:w="1914" w:type="dxa"/>
          </w:tcPr>
          <w:p w:rsidR="00DA7D6B" w:rsidRPr="00F72032" w:rsidRDefault="00F72032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</w:p>
        </w:tc>
      </w:tr>
      <w:tr w:rsidR="00DA7D6B" w:rsidTr="00DA7D6B">
        <w:tc>
          <w:tcPr>
            <w:tcW w:w="534" w:type="dxa"/>
          </w:tcPr>
          <w:p w:rsidR="00DA7D6B" w:rsidRP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4</w:t>
            </w:r>
          </w:p>
        </w:tc>
        <w:tc>
          <w:tcPr>
            <w:tcW w:w="3294" w:type="dxa"/>
          </w:tcPr>
          <w:p w:rsidR="00DA7D6B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Показывает что откус произошёл</w:t>
            </w:r>
          </w:p>
        </w:tc>
        <w:tc>
          <w:tcPr>
            <w:tcW w:w="1914" w:type="dxa"/>
          </w:tcPr>
          <w:p w:rsidR="00DA7D6B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L5I</w:t>
            </w:r>
          </w:p>
        </w:tc>
        <w:tc>
          <w:tcPr>
            <w:tcW w:w="1914" w:type="dxa"/>
          </w:tcPr>
          <w:p w:rsidR="00DA7D6B" w:rsidRPr="00F72032" w:rsidRDefault="00F72032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DA7D6B" w:rsidRDefault="00DA7D6B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</w:p>
        </w:tc>
      </w:tr>
      <w:tr w:rsidR="00117338" w:rsidRPr="00117338" w:rsidTr="00DA7D6B">
        <w:tc>
          <w:tcPr>
            <w:tcW w:w="534" w:type="dxa"/>
          </w:tcPr>
          <w:p w:rsidR="00117338" w:rsidRDefault="0011733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5</w:t>
            </w:r>
          </w:p>
        </w:tc>
        <w:tc>
          <w:tcPr>
            <w:tcW w:w="3294" w:type="dxa"/>
          </w:tcPr>
          <w:p w:rsidR="0011733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Указывает на готовность к сварке</w:t>
            </w:r>
          </w:p>
        </w:tc>
        <w:tc>
          <w:tcPr>
            <w:tcW w:w="1914" w:type="dxa"/>
          </w:tcPr>
          <w:p w:rsidR="0011733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L6I</w:t>
            </w:r>
          </w:p>
        </w:tc>
        <w:tc>
          <w:tcPr>
            <w:tcW w:w="1914" w:type="dxa"/>
          </w:tcPr>
          <w:p w:rsidR="00117338" w:rsidRDefault="0011733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117338" w:rsidRPr="00117338" w:rsidRDefault="0011733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</w:tr>
      <w:tr w:rsidR="00117338" w:rsidRPr="00117338" w:rsidTr="00DA7D6B">
        <w:tc>
          <w:tcPr>
            <w:tcW w:w="534" w:type="dxa"/>
          </w:tcPr>
          <w:p w:rsidR="00117338" w:rsidRDefault="0011733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6</w:t>
            </w:r>
          </w:p>
        </w:tc>
        <w:tc>
          <w:tcPr>
            <w:tcW w:w="3294" w:type="dxa"/>
          </w:tcPr>
          <w:p w:rsidR="0011733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Показывает исходное положение прижатия</w:t>
            </w:r>
          </w:p>
        </w:tc>
        <w:tc>
          <w:tcPr>
            <w:tcW w:w="1914" w:type="dxa"/>
          </w:tcPr>
          <w:p w:rsidR="0011733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L1I</w:t>
            </w:r>
          </w:p>
        </w:tc>
        <w:tc>
          <w:tcPr>
            <w:tcW w:w="1914" w:type="dxa"/>
          </w:tcPr>
          <w:p w:rsidR="00117338" w:rsidRDefault="0011733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117338" w:rsidRPr="00117338" w:rsidRDefault="0011733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</w:tr>
      <w:tr w:rsidR="00117338" w:rsidTr="002E42E8">
        <w:trPr>
          <w:trHeight w:val="467"/>
        </w:trPr>
        <w:tc>
          <w:tcPr>
            <w:tcW w:w="534" w:type="dxa"/>
          </w:tcPr>
          <w:p w:rsidR="00117338" w:rsidRDefault="0011733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7</w:t>
            </w:r>
          </w:p>
        </w:tc>
        <w:tc>
          <w:tcPr>
            <w:tcW w:w="3294" w:type="dxa"/>
          </w:tcPr>
          <w:p w:rsidR="0011733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Указывает на то что установка готова к сварке</w:t>
            </w:r>
          </w:p>
        </w:tc>
        <w:tc>
          <w:tcPr>
            <w:tcW w:w="1914" w:type="dxa"/>
          </w:tcPr>
          <w:p w:rsidR="0011733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L2I</w:t>
            </w:r>
          </w:p>
        </w:tc>
        <w:tc>
          <w:tcPr>
            <w:tcW w:w="1914" w:type="dxa"/>
          </w:tcPr>
          <w:p w:rsidR="00117338" w:rsidRDefault="00B46059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117338" w:rsidRDefault="0011733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</w:p>
        </w:tc>
      </w:tr>
      <w:tr w:rsidR="002E42E8" w:rsidRPr="00206E18" w:rsidTr="002E42E8">
        <w:trPr>
          <w:trHeight w:val="467"/>
        </w:trPr>
        <w:tc>
          <w:tcPr>
            <w:tcW w:w="534" w:type="dxa"/>
          </w:tcPr>
          <w:p w:rsidR="002E42E8" w:rsidRDefault="002E42E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8</w:t>
            </w:r>
          </w:p>
        </w:tc>
        <w:tc>
          <w:tcPr>
            <w:tcW w:w="3294" w:type="dxa"/>
          </w:tcPr>
          <w:p w:rsidR="002E42E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Даёт сигнал на подачу тока на сварку</w:t>
            </w:r>
          </w:p>
        </w:tc>
        <w:tc>
          <w:tcPr>
            <w:tcW w:w="1914" w:type="dxa"/>
          </w:tcPr>
          <w:p w:rsidR="002E42E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L3I</w:t>
            </w:r>
          </w:p>
        </w:tc>
        <w:tc>
          <w:tcPr>
            <w:tcW w:w="1914" w:type="dxa"/>
          </w:tcPr>
          <w:p w:rsidR="002E42E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2E42E8" w:rsidRPr="00206E18" w:rsidRDefault="002E42E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</w:tr>
      <w:tr w:rsidR="002E42E8" w:rsidRPr="00206E18" w:rsidTr="002E42E8">
        <w:trPr>
          <w:trHeight w:val="467"/>
        </w:trPr>
        <w:tc>
          <w:tcPr>
            <w:tcW w:w="534" w:type="dxa"/>
          </w:tcPr>
          <w:p w:rsidR="002E42E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9</w:t>
            </w:r>
          </w:p>
        </w:tc>
        <w:tc>
          <w:tcPr>
            <w:tcW w:w="3294" w:type="dxa"/>
          </w:tcPr>
          <w:p w:rsidR="002E42E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Обеспечивает сварку после указание времени</w:t>
            </w:r>
          </w:p>
        </w:tc>
        <w:tc>
          <w:tcPr>
            <w:tcW w:w="1914" w:type="dxa"/>
          </w:tcPr>
          <w:p w:rsidR="002E42E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L4I</w:t>
            </w:r>
          </w:p>
        </w:tc>
        <w:tc>
          <w:tcPr>
            <w:tcW w:w="1914" w:type="dxa"/>
          </w:tcPr>
          <w:p w:rsidR="002E42E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2E42E8" w:rsidRPr="00206E18" w:rsidRDefault="002E42E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</w:tr>
      <w:tr w:rsidR="002E42E8" w:rsidRPr="00206E18" w:rsidTr="002E42E8">
        <w:trPr>
          <w:trHeight w:val="467"/>
        </w:trPr>
        <w:tc>
          <w:tcPr>
            <w:tcW w:w="534" w:type="dxa"/>
          </w:tcPr>
          <w:p w:rsidR="002E42E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10</w:t>
            </w:r>
          </w:p>
        </w:tc>
        <w:tc>
          <w:tcPr>
            <w:tcW w:w="3294" w:type="dxa"/>
          </w:tcPr>
          <w:p w:rsidR="002E42E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Показывает материал</w:t>
            </w:r>
          </w:p>
        </w:tc>
        <w:tc>
          <w:tcPr>
            <w:tcW w:w="1914" w:type="dxa"/>
          </w:tcPr>
          <w:p w:rsidR="002E42E8" w:rsidRPr="00206E1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  <w:lang w:val="en-US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  <w:lang w:val="en-US"/>
              </w:rPr>
              <w:t>L9I</w:t>
            </w:r>
          </w:p>
        </w:tc>
        <w:tc>
          <w:tcPr>
            <w:tcW w:w="1914" w:type="dxa"/>
          </w:tcPr>
          <w:p w:rsidR="002E42E8" w:rsidRDefault="00206E1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  <w:r>
              <w:rPr>
                <w:rFonts w:ascii="&amp;quot" w:hAnsi="&amp;quot"/>
                <w:color w:val="000000"/>
                <w:sz w:val="26"/>
                <w:szCs w:val="28"/>
              </w:rPr>
              <w:t>1</w:t>
            </w:r>
          </w:p>
        </w:tc>
        <w:tc>
          <w:tcPr>
            <w:tcW w:w="1915" w:type="dxa"/>
          </w:tcPr>
          <w:p w:rsidR="002E42E8" w:rsidRPr="00206E18" w:rsidRDefault="002E42E8" w:rsidP="00C277E2">
            <w:pPr>
              <w:rPr>
                <w:rFonts w:ascii="&amp;quot" w:hAnsi="&amp;quot" w:hint="eastAsia"/>
                <w:color w:val="000000"/>
                <w:sz w:val="26"/>
                <w:szCs w:val="28"/>
              </w:rPr>
            </w:pPr>
          </w:p>
        </w:tc>
      </w:tr>
    </w:tbl>
    <w:p w:rsidR="0015026B" w:rsidRDefault="0015026B" w:rsidP="00C277E2">
      <w:pPr>
        <w:rPr>
          <w:rFonts w:ascii="&amp;quot" w:hAnsi="&amp;quot" w:hint="eastAsia"/>
          <w:color w:val="000000"/>
          <w:sz w:val="26"/>
          <w:szCs w:val="28"/>
        </w:rPr>
      </w:pPr>
    </w:p>
    <w:p w:rsidR="0015026B" w:rsidRPr="0015026B" w:rsidRDefault="0015026B" w:rsidP="0015026B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  <w:lang w:val="en-US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  <w:r w:rsidR="00C116B0" w:rsidRPr="00C116B0">
        <w:rPr>
          <w:rFonts w:ascii="Times New Roman" w:eastAsia="Times New Roman" w:hAnsi="Times New Roman" w:hint="eastAsia"/>
          <w:noProof/>
          <w:sz w:val="28"/>
          <w:szCs w:val="28"/>
        </w:rPr>
        <w:lastRenderedPageBreak/>
        <w:pict>
          <v:group id="_x0000_s1596" style="position:absolute;margin-left:53.25pt;margin-top:31.85pt;width:518.8pt;height:802.3pt;z-index:2517923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" o:allowincell="f">
            <v:rect id="Rectangle 390" o:spid="_x0000_s159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CWV8IA&#10;AADbAAAADwAAAGRycy9kb3ducmV2LnhtbERPS2rDMBDdB3oHMYHuYjktlNiNEuxCoKuSOj7AYE1t&#10;E2vkWvKnPX1UKGQ3j/ed/XExnZhocK1lBdsoBkFcWd1yraC8nDY7EM4ja+wsk4IfcnA8PKz2mGo7&#10;8ydNha9FCGGXooLG+z6V0lUNGXSR7YkD92UHgz7AoZZ6wDmEm04+xfGLNNhyaGiwp7eGqmsxGgVX&#10;v0wfWV38npIyT6pzns3jd6bU43rJXkF4Wvxd/O9+12H+M/z9Eg6Qh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IJZXwgAAANsAAAAPAAAAAAAAAAAAAAAAAJgCAABkcnMvZG93&#10;bnJldi54bWxQSwUGAAAAAAQABAD1AAAAhwMAAAAA&#10;" filled="f" strokeweight="2pt"/>
            <v:line id="Line 391" o:spid="_x0000_s159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  <v:line id="Line 392" o:spid="_x0000_s159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OMN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T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WDjDS9AAAA2wAAAA8AAAAAAAAAAAAAAAAAoQIA&#10;AGRycy9kb3ducmV2LnhtbFBLBQYAAAAABAAEAPkAAACLAwAAAAA=&#10;" strokeweight="2pt"/>
            <v:line id="Line 393" o:spid="_x0000_s160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ESQ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X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VREkO9AAAA2wAAAA8AAAAAAAAAAAAAAAAAoQIA&#10;AGRycy9kb3ducmV2LnhtbFBLBQYAAAAABAAEAPkAAACLAwAAAAA=&#10;" strokeweight="2pt"/>
            <v:line id="Line 394" o:spid="_x0000_s160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232L0AAADbAAAADwAAAGRycy9kb3ducmV2LnhtbERPSwrCMBDdC94hjOBOUwU/VKOIUHEn&#10;VjfuxmZsi82kNFHr7Y0guJvH+85y3ZpKPKlxpWUFo2EEgjizuuRcwfmUDOYgnEfWWFkmBW9ysF51&#10;O0uMtX3xkZ6pz0UIYRejgsL7OpbSZQUZdENbEwfuZhuDPsAml7rBVwg3lRxH0VQaLDk0FFjTtqDs&#10;nj6MgvvlPEl2h60+VelGX/PEX643rVS/124WIDy1/i/+ufc6zJ/B95dwgFx9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odt9i9AAAA2wAAAA8AAAAAAAAAAAAAAAAAoQIA&#10;AGRycy9kb3ducmV2LnhtbFBLBQYAAAAABAAEAPkAAACLAwAAAAA=&#10;" strokeweight="2pt"/>
            <v:line id="Line 395" o:spid="_x0000_s160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Ijqs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AVW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4IjqsIAAADbAAAADwAAAAAAAAAAAAAA&#10;AAChAgAAZHJzL2Rvd25yZXYueG1sUEsFBgAAAAAEAAQA+QAAAJADAAAAAA==&#10;" strokeweight="2pt"/>
            <v:line id="Line 396" o:spid="_x0000_s160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6GMb0AAADbAAAADwAAAGRycy9kb3ducmV2LnhtbERPvQrCMBDeBd8hnOCmqYKi1SgiVNzE&#10;6uJ2NmdbbC6liVrf3giC2318v7dct6YST2pcaVnBaBiBIM6sLjlXcD4lgxkI55E1VpZJwZscrFfd&#10;zhJjbV98pGfqcxFC2MWooPC+jqV0WUEG3dDWxIG72cagD7DJpW7wFcJNJcdRNJUGSw4NBda0LSi7&#10;pw+j4H45T5LdYatPVbrR1zzxl+tNK9XvtZsFCE+t/4t/7r0O8+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TOhjG9AAAA2wAAAA8AAAAAAAAAAAAAAAAAoQIA&#10;AGRycy9kb3ducmV2LnhtbFBLBQYAAAAABAAEAPkAAACLAwAAAAA=&#10;" strokeweight="2pt"/>
            <v:line id="Line 397" o:spid="_x0000_s160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jlE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+5jlEbwAAADbAAAADwAAAAAAAAAAAAAAAAChAgAA&#10;ZHJzL2Rvd25yZXYueG1sUEsFBgAAAAAEAAQA+QAAAIoDAAAAAA==&#10;" strokeweight="2pt"/>
            <v:line id="Line 398" o:spid="_x0000_s160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6JbsQAAADbAAAADwAAAGRycy9kb3ducmV2LnhtbESPwW7CMBBE70j8g7WVuIETDoimcVBV&#10;QCriUJX2A5Z4G6fE68h2Ie3X10hIHEcz80ZTrgbbiTP50DpWkM8yEMS10y03Cj4/ttMliBCRNXaO&#10;ScEvBVhV41GJhXYXfqfzITYiQTgUqMDE2BdShtqQxTBzPXHyvpy3GJP0jdQeLwluOznPsoW02HJa&#10;MNjTi6H6dPixCnb+uD/lf42RR975Tfe2fgz2W6nJw/D8BCLSEO/hW/tVK5jncP2SfoCs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foluxAAAANsAAAAPAAAAAAAAAAAA&#10;AAAAAKECAABkcnMvZG93bnJldi54bWxQSwUGAAAAAAQABAD5AAAAkgMAAAAA&#10;" strokeweight="1pt"/>
            <v:line id="Line 399" o:spid="_x0000_s160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be/b8AAADbAAAADwAAAGRycy9kb3ducmV2LnhtbESPwQrCMBBE74L/EFbwpqkFRapRRKh4&#10;E6sXb2uztsVmU5qo9e+NIHgcZuYNs1x3phZPal1lWcFkHIEgzq2uuFBwPqWjOQjnkTXWlknBmxys&#10;V/3eEhNtX3ykZ+YLESDsElRQet8kUrq8JINubBvi4N1sa9AH2RZSt/gKcFPLOIpm0mDFYaHEhrYl&#10;5ffsYRTcL+dp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Abe/b8AAADbAAAADwAAAAAAAAAAAAAAAACh&#10;AgAAZHJzL2Rvd25yZXYueG1sUEsFBgAAAAAEAAQA+QAAAI0DAAAAAA==&#10;" strokeweight="2pt"/>
            <v:line id="Line 400" o:spid="_x0000_s160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+Cygs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sYv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4LKCxAAAANsAAAAPAAAAAAAAAAAA&#10;AAAAAKECAABkcnMvZG93bnJldi54bWxQSwUGAAAAAAQABAD5AAAAkgMAAAAA&#10;" strokeweight="1pt"/>
            <v:rect id="Rectangle 401" o:spid="_x0000_s160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7SqsIA&#10;AADbAAAADwAAAGRycy9kb3ducmV2LnhtbESPwWrDMBBE74H8g9hAb4lcY0zqRjamYOi1Tgs5LtbW&#10;dmutXElNnL+PAoUeh5l5wxyqxUziTM6PlhU87hIQxJ3VI/cK3o/Ndg/CB2SNk2VScCUPVbleHbDQ&#10;9sJvdG5DLyKEfYEKhhDmQkrfDWTQ7+xMHL1P6wyGKF0vtcNLhJtJpkmSS4Mjx4UBZ3oZqPtuf42C&#10;uv5aPn7aJ2y83Ccu15nu65NSD5ulfgYRaAn/4b/2q1aQZnD/En+AL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tKqwgAAANsAAAAPAAAAAAAAAAAAAAAAAJgCAABkcnMvZG93&#10;bnJldi54bWxQSwUGAAAAAAQABAD1AAAAhwMAAAAA&#10;" filled="f" stroked="f" strokeweight=".25pt">
              <v:textbox inset="1pt,1pt,1pt,1pt">
                <w:txbxContent>
                  <w:p w:rsidR="0015026B" w:rsidRDefault="0015026B" w:rsidP="0015026B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0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3Mc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2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ncxwgAAANsAAAAPAAAAAAAAAAAAAAAAAJgCAABkcnMvZG93&#10;bnJldi54bWxQSwUGAAAAAAQABAD1AAAAhwMAAAAA&#10;" filled="f" stroked="f" strokeweight=".25pt">
              <v:textbox inset="1pt,1pt,1pt,1pt">
                <w:txbxContent>
                  <w:p w:rsidR="0015026B" w:rsidRDefault="0015026B" w:rsidP="0015026B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1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DpRs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x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DpRsAAAADbAAAADwAAAAAAAAAAAAAAAACYAgAAZHJzL2Rvd25y&#10;ZXYueG1sUEsFBgAAAAAEAAQA9QAAAIUDAAAAAA==&#10;" filled="f" stroked="f" strokeweight=".25pt">
              <v:textbox inset="1pt,1pt,1pt,1pt">
                <w:txbxContent>
                  <w:p w:rsidR="0015026B" w:rsidRDefault="0015026B" w:rsidP="0015026B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1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xM3cIA&#10;AADbAAAADwAAAGRycy9kb3ducmV2LnhtbESPwWrDMBBE74H8g9hAb7GcUBLXtRJMINBr3QR6XKyt&#10;7dZaOZJiu39fFQo9DjPzhimOs+nFSM53lhVskhQEcW11x42Cy9t5nYHwAVljb5kUfJOH42G5KDDX&#10;duJXGqvQiAhhn6OCNoQhl9LXLRn0iR2Io/dhncEQpWukdjhFuOnlNk130mDHcaHFgU4t1V/V3Sgo&#10;y8/5eque8OxllrqdftRN+a7Uw2oun0EEmsN/+K/9ohVs9/D7Jf4Aef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7EzdwgAAANsAAAAPAAAAAAAAAAAAAAAAAJgCAABkcnMvZG93&#10;bnJldi54bWxQSwUGAAAAAAQABAD1AAAAhwMAAAAA&#10;" filled="f" stroked="f" strokeweight=".25pt">
              <v:textbox inset="1pt,1pt,1pt,1pt">
                <w:txbxContent>
                  <w:p w:rsidR="0015026B" w:rsidRDefault="0015026B" w:rsidP="0015026B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1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PYr7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ax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3PYr70AAADbAAAADwAAAAAAAAAAAAAAAACYAgAAZHJzL2Rvd25yZXYu&#10;eG1sUEsFBgAAAAAEAAQA9QAAAIIDAAAAAA==&#10;" filled="f" stroked="f" strokeweight=".25pt">
              <v:textbox inset="1pt,1pt,1pt,1pt">
                <w:txbxContent>
                  <w:p w:rsidR="0015026B" w:rsidRDefault="0015026B" w:rsidP="0015026B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1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99NM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sEyg9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/fTTBAAAA2wAAAA8AAAAAAAAAAAAAAAAAmAIAAGRycy9kb3du&#10;cmV2LnhtbFBLBQYAAAAABAAEAPUAAACGAwAAAAA=&#10;" filled="f" stroked="f" strokeweight=".25pt">
              <v:textbox inset="1pt,1pt,1pt,1pt">
                <w:txbxContent>
                  <w:p w:rsidR="0015026B" w:rsidRDefault="0015026B" w:rsidP="0015026B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1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xCdL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9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NxCdL0AAADbAAAADwAAAAAAAAAAAAAAAACYAgAAZHJzL2Rvd25yZXYu&#10;eG1sUEsFBgAAAAAEAAQA9QAAAIIDAAAAAA==&#10;" filled="f" stroked="f" strokeweight=".25pt">
              <v:textbox inset="1pt,1pt,1pt,1pt">
                <w:txbxContent>
                  <w:p w:rsidR="0015026B" w:rsidRDefault="00C116B0" w:rsidP="0015026B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15026B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15026B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1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Dn78AA&#10;AADbAAAADwAAAGRycy9kb3ducmV2LnhtbESPT4vCMBTE74LfITxhb5r6B9GuUYogeLUqeHw0b9vu&#10;Ni81idr99kYQPA4z8xtmtelMI+7kfG1ZwXiUgCAurK65VHA67oYLED4ga2wsk4J/8rBZ93srTLV9&#10;8IHueShFhLBPUUEVQptK6YuKDPqRbYmj92OdwRClK6V2+Ihw08hJksylwZrjQoUtbSsq/vKbUZBl&#10;v935mi9x5+UicXM902V2Uepr0GXfIAJ14RN+t/dawXQ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5Dn78AAAADbAAAADwAAAAAAAAAAAAAAAACYAgAAZHJzL2Rvd25y&#10;ZXYueG1sUEsFBgAAAAAEAAQA9QAAAIUDAAAAAA==&#10;" filled="f" stroked="f" strokeweight=".25pt">
              <v:textbox inset="1pt,1pt,1pt,1pt">
                <w:txbxContent>
                  <w:p w:rsidR="0015026B" w:rsidRDefault="0015026B" w:rsidP="0015026B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C277E2" w:rsidRPr="009651C4">
        <w:rPr>
          <w:rFonts w:ascii="&amp;quot" w:hAnsi="&amp;quot"/>
          <w:color w:val="000000"/>
          <w:sz w:val="26"/>
          <w:szCs w:val="28"/>
        </w:rPr>
        <w:t>ВЫВОД</w:t>
      </w:r>
      <w:r w:rsidR="00C277E2" w:rsidRPr="0015026B">
        <w:rPr>
          <w:rFonts w:ascii="&amp;quot" w:hAnsi="&amp;quot"/>
          <w:color w:val="000000"/>
          <w:sz w:val="26"/>
          <w:szCs w:val="28"/>
        </w:rPr>
        <w:t>……………………………………………………………………...26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Исходя из условия  Технического задания все пункты были выполнены.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переведено ТЗ  в Технологический формат.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подсчитаны  сигналы - параметры для обеспечения  технологического проекта.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произведён анализ  и синтез ИС для реализации технологического  процесса.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намечены  возможности приобретения оснастки по обеспечению ми</w:t>
      </w:r>
      <w:r w:rsidRPr="0015026B">
        <w:rPr>
          <w:rFonts w:ascii="Times New Roman" w:hAnsi="Times New Roman"/>
          <w:color w:val="545251"/>
          <w:sz w:val="28"/>
          <w:szCs w:val="28"/>
        </w:rPr>
        <w:t>к</w:t>
      </w:r>
      <w:r w:rsidRPr="0015026B">
        <w:rPr>
          <w:rFonts w:ascii="Times New Roman" w:hAnsi="Times New Roman"/>
          <w:color w:val="545251"/>
          <w:sz w:val="28"/>
          <w:szCs w:val="28"/>
        </w:rPr>
        <w:t>роклимата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подсчитана  нагрузка на предельном  потреблении и при модернизации для обеспечения источниками питания.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подготовлены материалы для  организации электрических схем и  мо</w:t>
      </w:r>
      <w:r w:rsidRPr="0015026B">
        <w:rPr>
          <w:rFonts w:ascii="Times New Roman" w:hAnsi="Times New Roman"/>
          <w:color w:val="545251"/>
          <w:sz w:val="28"/>
          <w:szCs w:val="28"/>
        </w:rPr>
        <w:t>н</w:t>
      </w:r>
      <w:r w:rsidRPr="0015026B">
        <w:rPr>
          <w:rFonts w:ascii="Times New Roman" w:hAnsi="Times New Roman"/>
          <w:color w:val="545251"/>
          <w:sz w:val="28"/>
          <w:szCs w:val="28"/>
        </w:rPr>
        <w:t>тажа.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разработаны программы для  управления технологическим процессом на нижнем уровне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разработаны мнемосхема  для  управления технологическим процессом на верхнем уровне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определены ресурсы для выбора  датчиков и исполнительных механи</w:t>
      </w:r>
      <w:r w:rsidRPr="0015026B">
        <w:rPr>
          <w:rFonts w:ascii="Times New Roman" w:hAnsi="Times New Roman"/>
          <w:color w:val="545251"/>
          <w:sz w:val="28"/>
          <w:szCs w:val="28"/>
        </w:rPr>
        <w:t>з</w:t>
      </w:r>
      <w:r w:rsidRPr="0015026B">
        <w:rPr>
          <w:rFonts w:ascii="Times New Roman" w:hAnsi="Times New Roman"/>
          <w:color w:val="545251"/>
          <w:sz w:val="28"/>
          <w:szCs w:val="28"/>
        </w:rPr>
        <w:t>мов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общая инструкция оператора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иструкция оператора по мнемосхеме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 xml:space="preserve">таблицы для спецификаций на  программы </w:t>
      </w:r>
    </w:p>
    <w:p w:rsidR="0015026B" w:rsidRPr="0015026B" w:rsidRDefault="0015026B" w:rsidP="0015026B">
      <w:pPr>
        <w:pStyle w:val="af6"/>
        <w:widowControl/>
        <w:numPr>
          <w:ilvl w:val="0"/>
          <w:numId w:val="22"/>
        </w:numPr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таблицы  для спецификаций на  оборудования</w:t>
      </w:r>
    </w:p>
    <w:p w:rsidR="0015026B" w:rsidRPr="0015026B" w:rsidRDefault="0015026B" w:rsidP="0015026B">
      <w:pPr>
        <w:widowControl/>
        <w:suppressAutoHyphens w:val="0"/>
        <w:overflowPunct/>
        <w:autoSpaceDE/>
        <w:autoSpaceDN/>
        <w:textAlignment w:val="auto"/>
        <w:rPr>
          <w:rFonts w:ascii="Times New Roman" w:hAnsi="Times New Roman"/>
          <w:color w:val="545251"/>
          <w:sz w:val="28"/>
          <w:szCs w:val="28"/>
        </w:rPr>
      </w:pPr>
      <w:r w:rsidRPr="0015026B">
        <w:rPr>
          <w:rFonts w:ascii="Times New Roman" w:hAnsi="Times New Roman"/>
          <w:color w:val="545251"/>
          <w:sz w:val="28"/>
          <w:szCs w:val="28"/>
        </w:rPr>
        <w:t>Итог Все пункты курсового проекта выполнены.</w:t>
      </w:r>
    </w:p>
    <w:p w:rsidR="002F3BB2" w:rsidRPr="00DD2D49" w:rsidRDefault="0015026B" w:rsidP="0015026B">
      <w:pPr>
        <w:widowControl/>
        <w:suppressAutoHyphens w:val="0"/>
        <w:overflowPunct/>
        <w:autoSpaceDE/>
        <w:autoSpaceDN/>
        <w:textAlignment w:val="auto"/>
        <w:rPr>
          <w:rFonts w:ascii="&amp;quot" w:hAnsi="&amp;quot" w:hint="eastAsia"/>
          <w:color w:val="000000"/>
          <w:sz w:val="26"/>
          <w:szCs w:val="28"/>
        </w:rPr>
      </w:pPr>
      <w:r>
        <w:rPr>
          <w:rFonts w:ascii="&amp;quot" w:hAnsi="&amp;quot" w:hint="eastAsia"/>
          <w:color w:val="000000"/>
          <w:sz w:val="26"/>
          <w:szCs w:val="28"/>
        </w:rPr>
        <w:br w:type="page"/>
      </w:r>
    </w:p>
    <w:p w:rsidR="00BA50D8" w:rsidRPr="00DD2D49" w:rsidRDefault="00C277E2" w:rsidP="00C277E2">
      <w:pPr>
        <w:spacing w:line="360" w:lineRule="auto"/>
        <w:rPr>
          <w:rFonts w:eastAsia="Times New Roman"/>
        </w:rPr>
      </w:pPr>
      <w:r w:rsidRPr="009651C4">
        <w:rPr>
          <w:rFonts w:ascii="&amp;quot" w:hAnsi="&amp;quot"/>
          <w:color w:val="000000"/>
          <w:sz w:val="26"/>
          <w:szCs w:val="28"/>
        </w:rPr>
        <w:lastRenderedPageBreak/>
        <w:t>СПИСОКЛИТЕРАТУРЫ</w:t>
      </w:r>
      <w:r w:rsidRPr="00DD2D49">
        <w:rPr>
          <w:rFonts w:ascii="&amp;quot" w:hAnsi="&amp;quot"/>
          <w:color w:val="000000"/>
          <w:sz w:val="26"/>
          <w:szCs w:val="28"/>
        </w:rPr>
        <w:t xml:space="preserve"> …………………………………………....27</w:t>
      </w:r>
    </w:p>
    <w:p w:rsidR="008D3C49" w:rsidRPr="00DD2D49" w:rsidRDefault="00C116B0" w:rsidP="00F73A50">
      <w:pPr>
        <w:spacing w:line="360" w:lineRule="auto"/>
        <w:rPr>
          <w:rFonts w:ascii="Times New Roman" w:eastAsia="Times New Roman" w:hAnsi="Times New Roman"/>
          <w:noProof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</w:rPr>
        <w:pict>
          <v:group id="_x0000_s1616" style="position:absolute;margin-left:56.7pt;margin-top:19.85pt;width:518.8pt;height:802.3pt;z-index:251689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C3TXX3&#10;8wYAAK5TAAAOAAAAAAAAAAAAAAAAAC4CAABkcnMvZTJvRG9jLnhtbFBLAQItABQABgAIAAAAIQCM&#10;Q7bK4QAAAAwBAAAPAAAAAAAAAAAAAAAAAE0JAABkcnMvZG93bnJldi54bWxQSwUGAAAAAAQABADz&#10;AAAAWwoAAAAA&#10;" o:allowincell="f">
            <v:rect id="Rectangle 390" o:spid="_x0000_s1617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dc3cUA&#10;AADdAAAADwAAAGRycy9kb3ducmV2LnhtbESPQWvCQBCF74X+h2UK3uqmCqKpq0RB8FQ09QcM2WkS&#10;zM7G7Jqk/fWdg+BthvfmvW/W29E1qqcu1J4NfEwTUMSFtzWXBi7fh/clqBCRLTaeycAvBdhuXl/W&#10;mFo/8Jn6PJZKQjikaKCKsU21DkVFDsPUt8Si/fjOYZS1K7XtcJBw1+hZkiy0w5qlocKW9hUV1/zu&#10;DFzj2H9lZf53WF12q+K0y4b7LTNm8jZmn6AijfFpflwfreAnc+GXb2QEv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R1zdxQAAAN0AAAAPAAAAAAAAAAAAAAAAAJgCAABkcnMv&#10;ZG93bnJldi54bWxQSwUGAAAAAAQABAD1AAAAigMAAAAA&#10;" filled="f" strokeweight="2pt"/>
            <v:line id="Line 391" o:spid="_x0000_s1618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lf7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PJC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gOV/uvgAAAN0AAAAPAAAAAAAAAAAAAAAAAKEC&#10;AABkcnMvZG93bnJldi54bWxQSwUGAAAAAAQABAD5AAAAjAMAAAAA&#10;" strokeweight="2pt"/>
            <v:line id="Line 392" o:spid="_x0000_s1619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vBmb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PJG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Q68GZvgAAAN0AAAAPAAAAAAAAAAAAAAAAAKEC&#10;AABkcnMvZG93bnJldi54bWxQSwUGAAAAAAQABAD5AAAAjAMAAAAA&#10;" strokeweight="2pt"/>
            <v:line id="Line 393" o:spid="_x0000_s1620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6dkA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PJ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/p2QCvgAAAN0AAAAPAAAAAAAAAAAAAAAAAKEC&#10;AABkcnMvZG93bnJldi54bWxQSwUGAAAAAAQABAD5AAAAjAMAAAAA&#10;" strokeweight="2pt"/>
            <v:line id="Line 394" o:spid="_x0000_s1621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78dsEAAADdAAAADwAAAGRycy9kb3ducmV2LnhtbERPS4vCMBC+L/gfwgje1tTHitRGEaHi&#10;bbF68TY20wc2k9JErf9+Iwh7m4/vOcmmN414UOdqywom4wgEcW51zaWC8yn9XoJwHlljY5kUvMjB&#10;Zj34SjDW9slHemS+FCGEXYwKKu/bWEqXV2TQjW1LHLjCdgZ9gF0pdYfPEG4aOY2ihTRYc2iosKVd&#10;RfktuxsFt8v5J93/7vSpybb6Wqb+ci20UqNhv12B8NT7f/HHfdBhfjSbw/ubcIJ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Tvx2wQAAAN0AAAAPAAAAAAAAAAAAAAAA&#10;AKECAABkcnMvZG93bnJldi54bWxQSwUGAAAAAAQABAD5AAAAjwMAAAAA&#10;" strokeweight="2pt"/>
            <v:line id="Line 395" o:spid="_x0000_s1622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JZ7b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PJF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fAlntvgAAAN0AAAAPAAAAAAAAAAAAAAAAAKEC&#10;AABkcnMvZG93bnJldi54bWxQSwUGAAAAAAQABAD5AAAAjAMAAAAA&#10;" strokeweight="2pt"/>
            <v:line id="Line 396" o:spid="_x0000_s1623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9DHm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6PJD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v0MeavgAAAN0AAAAPAAAAAAAAAAAAAAAAAKEC&#10;AABkcnMvZG93bnJldi54bWxQSwUGAAAAAAQABAD5AAAAjAMAAAAA&#10;" strokeweight="2pt"/>
            <v:line id="Line 397" o:spid="_x0000_s1624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iAcEAAADdAAAADwAAAGRycy9kb3ducmV2LnhtbERPS4vCMBC+L/gfwgje1lTFVWqjiFDx&#10;tli9eBub6QObSWmi1n+/EYS9zcf3nGTTm0Y8qHO1ZQWTcQSCOLe65lLB+ZR+L0E4j6yxsUwKXuRg&#10;sx58JRhr++QjPTJfihDCLkYFlfdtLKXLKzLoxrYlDlxhO4M+wK6UusNnCDeNnEbRjzRYc2iosKVd&#10;RfktuxsFt8t5nu5/d/rUZFt9LVN/uRZaqdGw365AeOr9v/jjPugwP5ot4P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nGIBwQAAAN0AAAAPAAAAAAAAAAAAAAAA&#10;AKECAABkcnMvZG93bnJldi54bWxQSwUGAAAAAAQABAD5AAAAjwMAAAAA&#10;" strokeweight="2pt"/>
            <v:line id="Line 398" o:spid="_x0000_s1625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aQmcYAAADdAAAADwAAAGRycy9kb3ducmV2LnhtbESPzWoDMQyE74W8g1Ggt8abFEqzjRNK&#10;fqChh5KfB1DW6nqbtbzYTrLt01eHQm8SM5r5NFv0vlVXiqkJbGA8KkARV8E2XBs4HjYPz6BSRrbY&#10;BiYD35RgMR/czbC04cY7uu5zrSSEU4kGXM5dqXWqHHlMo9ARi/YZoscsa6y1jXiTcN/qSVE8aY8N&#10;S4PDjpaOqvP+4g1s4+n9PP6pnT7xNq7bj9U0+S9j7of96wuoTH3+N/9dv1nBLx4FV76REf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vGkJnGAAAA3QAAAA8AAAAAAAAA&#10;AAAAAAAAoQIAAGRycy9kb3ducmV2LnhtbFBLBQYAAAAABAAEAPkAAACUAwAAAAA=&#10;" strokeweight="1pt"/>
            <v:line id="Line 399" o:spid="_x0000_s1626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9T6MEAAADdAAAADwAAAGRycy9kb3ducmV2LnhtbERPS4vCMBC+L/gfwgje1lTFRWujiFDx&#10;tli9eBub6QObSWmi1n+/EYS9zcf3nGTTm0Y8qHO1ZQWTcQSCOLe65lLB+ZR+L0A4j6yxsUwKXuRg&#10;sx58JRhr++QjPTJfihDCLkYFlfdtLKXLKzLoxrYlDlxhO4M+wK6UusNnCDeNnEbRjzRYc2iosKVd&#10;RfktuxsFt8t5nu5/d/rUZFt9LVN/uRZaqdGw365AeOr9v/jjPugwP5ot4f1NOEG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T1PowQAAAN0AAAAPAAAAAAAAAAAAAAAA&#10;AKECAABkcnMvZG93bnJldi54bWxQSwUGAAAAAAQABAD5AAAAjwMAAAAA&#10;" strokeweight="2pt"/>
            <v:line id="Line 400" o:spid="_x0000_s1627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bv4sYAAADdAAAADwAAAGRycy9kb3ducmV2LnhtbESPzWoDMQyE74W8g1Ggt8abUEqzjRNK&#10;fqChh5KfB1DW6nqbtbzYTrLt01eHQm8SM5r5NFv0vlVXiqkJbGA8KkARV8E2XBs4HjYPz6BSRrbY&#10;BiYD35RgMR/czbC04cY7uu5zrSSEU4kGXM5dqXWqHHlMo9ARi/YZoscsa6y1jXiTcN/qSVE8aY8N&#10;S4PDjpaOqvP+4g1s4+n9PP6pnT7xNq7bj9U0+S9j7of96wuoTH3+N/9dv1nBLx6FX76REf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227+LGAAAA3QAAAA8AAAAAAAAA&#10;AAAAAAAAoQIAAGRycy9kb3ducmV2LnhtbFBLBQYAAAAABAAEAPkAAACUAwAAAAA=&#10;" strokeweight="1pt"/>
            <v:rect id="Rectangle 401" o:spid="_x0000_s1628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PP5b8A&#10;AADdAAAADwAAAGRycy9kb3ducmV2LnhtbERPTYvCMBC9L/gfwgje1kQR0WqUIgh7tbsLHodmbKvN&#10;pCZZrf/eLAje5vE+Z73tbStu5EPjWMNkrEAQl840XGn4+d5/LkCEiGywdUwaHhRguxl8rDEz7s4H&#10;uhWxEimEQ4Ya6hi7TMpQ1mQxjF1HnLiT8xZjgr6SxuM9hdtWTpWaS4sNp4YaO9rVVF6KP6shz8/9&#10;77VY4j7IhfJzMzNVftR6NOzzFYhIfXyLX+4vk+ar2QT+v0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c8/lvwAAAN0AAAAPAAAAAAAAAAAAAAAAAJgCAABkcnMvZG93bnJl&#10;di54bWxQSwUGAAAAAAQABAD1AAAAhAMAAAAA&#10;" filled="f" stroked="f" strokeweight=".25pt">
              <v:textbox inset="1pt,1pt,1pt,1pt">
                <w:txbxContent>
                  <w:p w:rsidR="000E780B" w:rsidRDefault="000E780B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402" o:spid="_x0000_s1629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FRksEA&#10;AADdAAAADwAAAGRycy9kb3ducmV2LnhtbERPTWvDMAy9D/ofjAq7rXZLCF1at4RBYddlG/QoYi1J&#10;G8uZ7SXpv68Hg930eJ/aH2fbi5F86BxrWK8UCOLamY4bDR/vp6ctiBCRDfaOScONAhwPi4c9FsZN&#10;/EZjFRuRQjgUqKGNcSikDHVLFsPKDcSJ+3LeYkzQN9J4nFK47eVGqVxa7Dg1tDjQS0v1tfqxGsry&#10;Mn9+V894CnKrfG4y05RnrR+Xc7kDEWmO/+I/96tJ81W2gd9v0gnyc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+hUZL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630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30CcEA&#10;AADdAAAADwAAAGRycy9kb3ducmV2LnhtbERP32vCMBB+F/Y/hBP2polOpHZGKYKw11UFH4/m1nZr&#10;Ll2SafffG0Hw7T6+n7feDrYTF/KhdaxhNlUgiCtnWq41HA/7SQYiRGSDnWPS8E8BtpuX0Rpz4678&#10;SZcy1iKFcMhRQxNjn0sZqoYshqnriRP35bzFmKCvpfF4TeG2k3OlltJiy6mhwZ52DVU/5Z/VUBTf&#10;w+m3XOE+yEz5pVmYujhr/ToeincQkYb4FD/cHybNV4s3uH+TTpCb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t9An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404" o:spid="_x0000_s1631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RsfcAA&#10;AADdAAAADwAAAGRycy9kb3ducmV2LnhtbERPTYvCMBC9L/gfwgje1kQp4lajFEHwancX9jg0Y1tt&#10;JjWJ2v33mwXB2zze56y3g+3EnXxoHWuYTRUI4sqZlmsNX5/79yWIEJENdo5Jwy8F2G5Gb2vMjXvw&#10;ke5lrEUK4ZCjhibGPpcyVA1ZDFPXEyfu5LzFmKCvpfH4SOG2k3OlFtJiy6mhwZ52DVWX8mY1FMV5&#10;+L6WH7gPcqn8wmSmLn60noyHYgUi0hBf4qf7YNJ8lWXw/006QW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wRsfcAAAADdAAAADwAAAAAAAAAAAAAAAACYAgAAZHJzL2Rvd25y&#10;ZXYueG1sUEsFBgAAAAAEAAQA9QAAAIUDAAAAAA==&#10;" filled="f" stroked="f" strokeweight=".25pt">
              <v:textbox inset="1pt,1pt,1pt,1pt">
                <w:txbxContent>
                  <w:p w:rsidR="000E780B" w:rsidRDefault="000E780B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405" o:spid="_x0000_s1632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jJ5sEA&#10;AADdAAAADwAAAGRycy9kb3ducmV2LnhtbERP32vCMBB+F/Y/hBP2pomiUjujFEHY66qCj0dza7s1&#10;ly7JtPvvF0Hw7T6+n7fZDbYTV/KhdaxhNlUgiCtnWq41nI6HSQYiRGSDnWPS8EcBdtuX0QZz4278&#10;Qdcy1iKFcMhRQxNjn0sZqoYshqnriRP36bzFmKCvpfF4S+G2k3OlVtJiy6mhwZ72DVXf5a/VUBRf&#10;w/mnXOMhyEz5lVmYurho/ToeijcQkYb4FD/c7ybNV4sl3L9JJ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Iyeb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633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pXkcEA&#10;AADdAAAADwAAAGRycy9kb3ducmV2LnhtbERP32vCMBB+H/g/hBN8m4lDinbGUgYFX+028PFobm23&#10;5lKTqPW/N4PB3u7j+3m7YrKDuJIPvWMNq6UCQdw403Or4eO9et6ACBHZ4OCYNNwpQLGfPe0wN+7G&#10;R7rWsRUphEOOGroYx1zK0HRkMSzdSJy4L+ctxgR9K43HWwq3g3xRKpMWe04NHY701lHzU1+shrL8&#10;nj7P9RarIDfKZ2Zt2vKk9WI+la8gIk3xX/znPpg0X60z+P0mnSD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aV5H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0E780B" w:rsidP="00BA50D8">
                    <w:pPr>
                      <w:pStyle w:val="ab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634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byCsEA&#10;AADdAAAADwAAAGRycy9kb3ducmV2LnhtbERP32vCMBB+F/Y/hBP2pokiWjujFEHY66qCj0dza7s1&#10;ly7JtPvvF0Hw7T6+n7fZDbYTV/KhdaxhNlUgiCtnWq41nI6HSQYiRGSDnWPS8EcBdtuX0QZz4278&#10;Qdcy1iKFcMhRQxNjn0sZqoYshqnriRP36bzFmKCvpfF4S+G2k3OlltJiy6mhwZ72DVXf5a/VUBRf&#10;w/mnXOMhyEz5pVmYurho/ToeijcQkYb4FD/c7ybNV4sV3L9JJ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W8grBAAAA3QAAAA8AAAAAAAAAAAAAAAAAmAIAAGRycy9kb3du&#10;cmV2LnhtbFBLBQYAAAAABAAEAPUAAACGAwAAAAA=&#10;" filled="f" stroked="f" strokeweight=".25pt">
              <v:textbox inset="1pt,1pt,1pt,1pt">
                <w:txbxContent>
                  <w:p w:rsidR="000E780B" w:rsidRDefault="00C116B0" w:rsidP="00BA50D8">
                    <w:pPr>
                      <w:pStyle w:val="ab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0E780B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0E780B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</w:p>
                </w:txbxContent>
              </v:textbox>
            </v:rect>
            <v:rect id="Rectangle 408" o:spid="_x0000_s1635" style="position:absolute;left:7745;top:19221;width:11075;height: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lmeMMA&#10;AADdAAAADwAAAGRycy9kb3ducmV2LnhtbESPQWsCMRCF74X+hzCF3mrSImJXoyyC4NVVweOwme6u&#10;3UzWJNXtv+8cCt5meG/e+2a5Hn2vbhRTF9jC+8SAIq6D67ixcDxs3+agUkZ22AcmC7+UYL16flpi&#10;4cKd93SrcqMkhFOBFtqch0LrVLfkMU3CQCzaV4ges6yx0S7iXcJ9rz+MmWmPHUtDiwNtWqq/qx9v&#10;oSwv4+lafeI26bmJMzd1TXm29vVlLBegMo35Yf6/3jnBN1PBlW9kBL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klmeMMAAADdAAAADwAAAAAAAAAAAAAAAACYAgAAZHJzL2Rv&#10;d25yZXYueG1sUEsFBgAAAAAEAAQA9QAAAIgDAAAAAA==&#10;" filled="f" stroked="f" strokeweight=".25pt">
              <v:textbox inset="1pt,1pt,1pt,1pt">
                <w:txbxContent>
                  <w:p w:rsidR="000E780B" w:rsidRDefault="000E780B" w:rsidP="00BA50D8">
                    <w:pPr>
                      <w:pStyle w:val="ab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F73A50" w:rsidRPr="00F73A50">
        <w:rPr>
          <w:rFonts w:ascii="Times New Roman" w:eastAsia="Times New Roman" w:hAnsi="Times New Roman"/>
          <w:noProof/>
          <w:sz w:val="28"/>
          <w:szCs w:val="28"/>
        </w:rPr>
        <w:t>ГОСТ</w:t>
      </w:r>
      <w:r w:rsidR="00F73A50" w:rsidRPr="00DD2D49">
        <w:rPr>
          <w:rFonts w:ascii="Times New Roman" w:eastAsia="Times New Roman" w:hAnsi="Times New Roman"/>
          <w:noProof/>
          <w:sz w:val="28"/>
          <w:szCs w:val="28"/>
        </w:rPr>
        <w:t xml:space="preserve"> 14771-76</w:t>
      </w:r>
      <w:r w:rsidR="00A34BE4" w:rsidRPr="00DD2D49">
        <w:rPr>
          <w:rFonts w:ascii="Times New Roman" w:eastAsia="Times New Roman" w:hAnsi="Times New Roman"/>
          <w:noProof/>
          <w:sz w:val="28"/>
          <w:szCs w:val="28"/>
        </w:rPr>
        <w:t>,</w:t>
      </w:r>
    </w:p>
    <w:p w:rsidR="00F73A50" w:rsidRPr="00DD2D49" w:rsidRDefault="00F73A50" w:rsidP="00F73A50">
      <w:pPr>
        <w:spacing w:line="360" w:lineRule="auto"/>
        <w:rPr>
          <w:rFonts w:ascii="Times New Roman" w:eastAsia="Times New Roman" w:hAnsi="Times New Roman"/>
          <w:noProof/>
          <w:sz w:val="28"/>
          <w:szCs w:val="28"/>
        </w:rPr>
      </w:pPr>
      <w:r w:rsidRPr="00F73A50">
        <w:rPr>
          <w:rFonts w:ascii="Times New Roman" w:eastAsia="Times New Roman" w:hAnsi="Times New Roman"/>
          <w:noProof/>
          <w:sz w:val="28"/>
          <w:szCs w:val="28"/>
        </w:rPr>
        <w:t>ГОСТ</w:t>
      </w:r>
      <w:r w:rsidRPr="00DD2D49">
        <w:rPr>
          <w:rFonts w:ascii="Times New Roman" w:eastAsia="Times New Roman" w:hAnsi="Times New Roman"/>
          <w:noProof/>
          <w:sz w:val="28"/>
          <w:szCs w:val="28"/>
        </w:rPr>
        <w:t xml:space="preserve"> 5264-80</w:t>
      </w:r>
      <w:r w:rsidR="00A34BE4" w:rsidRPr="00DD2D49">
        <w:rPr>
          <w:rFonts w:ascii="Times New Roman" w:eastAsia="Times New Roman" w:hAnsi="Times New Roman"/>
          <w:noProof/>
          <w:sz w:val="28"/>
          <w:szCs w:val="28"/>
        </w:rPr>
        <w:t>.</w:t>
      </w:r>
    </w:p>
    <w:p w:rsidR="00F73A50" w:rsidRPr="00DD2D49" w:rsidRDefault="00F73A50" w:rsidP="00F73A50">
      <w:pPr>
        <w:spacing w:line="360" w:lineRule="auto"/>
        <w:rPr>
          <w:rFonts w:ascii="Times New Roman" w:eastAsia="Times New Roman" w:hAnsi="Times New Roman"/>
          <w:noProof/>
          <w:sz w:val="28"/>
          <w:szCs w:val="28"/>
        </w:rPr>
      </w:pPr>
      <w:r w:rsidRPr="00F73A50">
        <w:rPr>
          <w:rFonts w:ascii="Times New Roman" w:eastAsia="Times New Roman" w:hAnsi="Times New Roman"/>
          <w:noProof/>
          <w:sz w:val="28"/>
          <w:szCs w:val="28"/>
          <w:lang w:val="en-US"/>
        </w:rPr>
        <w:t>Docs</w:t>
      </w:r>
      <w:r w:rsidRPr="00DD2D49">
        <w:rPr>
          <w:rFonts w:ascii="Times New Roman" w:eastAsia="Times New Roman" w:hAnsi="Times New Roman"/>
          <w:noProof/>
          <w:sz w:val="28"/>
          <w:szCs w:val="28"/>
        </w:rPr>
        <w:t>.</w:t>
      </w:r>
      <w:r w:rsidRPr="00F73A50">
        <w:rPr>
          <w:rFonts w:ascii="Times New Roman" w:eastAsia="Times New Roman" w:hAnsi="Times New Roman"/>
          <w:noProof/>
          <w:sz w:val="28"/>
          <w:szCs w:val="28"/>
          <w:lang w:val="en-US"/>
        </w:rPr>
        <w:t>owen</w:t>
      </w:r>
      <w:r w:rsidRPr="00DD2D49">
        <w:rPr>
          <w:rFonts w:ascii="Times New Roman" w:eastAsia="Times New Roman" w:hAnsi="Times New Roman"/>
          <w:noProof/>
          <w:sz w:val="28"/>
          <w:szCs w:val="28"/>
        </w:rPr>
        <w:t>.</w:t>
      </w:r>
      <w:r w:rsidRPr="00F73A50">
        <w:rPr>
          <w:rFonts w:ascii="Times New Roman" w:eastAsia="Times New Roman" w:hAnsi="Times New Roman"/>
          <w:noProof/>
          <w:sz w:val="28"/>
          <w:szCs w:val="28"/>
          <w:lang w:val="en-US"/>
        </w:rPr>
        <w:t>ru</w:t>
      </w:r>
      <w:r w:rsidR="00A34BE4" w:rsidRPr="00DD2D49">
        <w:rPr>
          <w:rFonts w:ascii="Times New Roman" w:eastAsia="Times New Roman" w:hAnsi="Times New Roman"/>
          <w:noProof/>
          <w:sz w:val="28"/>
          <w:szCs w:val="28"/>
        </w:rPr>
        <w:t>.</w:t>
      </w:r>
    </w:p>
    <w:p w:rsidR="00F73A50" w:rsidRPr="00DA7D6B" w:rsidRDefault="00F73A50" w:rsidP="00F73A50">
      <w:pPr>
        <w:spacing w:line="360" w:lineRule="auto"/>
        <w:rPr>
          <w:rFonts w:eastAsia="Times New Roman"/>
          <w:noProof/>
          <w:sz w:val="20"/>
          <w:szCs w:val="28"/>
          <w:lang w:val="en-US"/>
        </w:rPr>
      </w:pPr>
      <w:r w:rsidRPr="00F73A50">
        <w:rPr>
          <w:rFonts w:ascii="Times New Roman" w:eastAsia="Times New Roman" w:hAnsi="Times New Roman"/>
          <w:noProof/>
          <w:sz w:val="28"/>
          <w:szCs w:val="28"/>
          <w:lang w:val="en-US"/>
        </w:rPr>
        <w:t>adastra</w:t>
      </w:r>
      <w:r w:rsidRPr="00DA7D6B">
        <w:rPr>
          <w:rFonts w:ascii="Times New Roman" w:eastAsia="Times New Roman" w:hAnsi="Times New Roman"/>
          <w:noProof/>
          <w:sz w:val="28"/>
          <w:szCs w:val="28"/>
          <w:lang w:val="en-US"/>
        </w:rPr>
        <w:t>.</w:t>
      </w:r>
      <w:r w:rsidRPr="00F73A50">
        <w:rPr>
          <w:rFonts w:ascii="Times New Roman" w:eastAsia="Times New Roman" w:hAnsi="Times New Roman"/>
          <w:noProof/>
          <w:sz w:val="28"/>
          <w:szCs w:val="28"/>
          <w:lang w:val="en-US"/>
        </w:rPr>
        <w:t>ru</w:t>
      </w:r>
      <w:r w:rsidRPr="00DA7D6B">
        <w:rPr>
          <w:rFonts w:ascii="Times New Roman" w:eastAsia="Times New Roman" w:hAnsi="Times New Roman"/>
          <w:noProof/>
          <w:sz w:val="28"/>
          <w:szCs w:val="28"/>
          <w:lang w:val="en-US"/>
        </w:rPr>
        <w:t>.</w:t>
      </w:r>
    </w:p>
    <w:p w:rsidR="008D3C49" w:rsidRPr="00A34BE4" w:rsidRDefault="00A34BE4" w:rsidP="008D3C49">
      <w:pPr>
        <w:spacing w:line="360" w:lineRule="auto"/>
        <w:rPr>
          <w:rFonts w:ascii="Times New Roman" w:eastAsia="Times New Roman" w:hAnsi="Times New Roman"/>
          <w:noProof/>
          <w:sz w:val="32"/>
          <w:szCs w:val="28"/>
          <w:lang w:val="en-US"/>
        </w:rPr>
      </w:pPr>
      <w:r w:rsidRPr="00A34BE4">
        <w:rPr>
          <w:rFonts w:ascii="Times New Roman" w:eastAsia="Times New Roman" w:hAnsi="Times New Roman"/>
          <w:noProof/>
          <w:sz w:val="28"/>
          <w:szCs w:val="28"/>
          <w:lang w:val="en-US"/>
        </w:rPr>
        <w:t>td-automatika.ru</w:t>
      </w:r>
      <w:r>
        <w:rPr>
          <w:rFonts w:ascii="Times New Roman" w:eastAsia="Times New Roman" w:hAnsi="Times New Roman"/>
          <w:noProof/>
          <w:sz w:val="28"/>
          <w:szCs w:val="28"/>
          <w:lang w:val="en-US"/>
        </w:rPr>
        <w:t>.</w:t>
      </w:r>
    </w:p>
    <w:p w:rsidR="008D3C49" w:rsidRPr="00A34BE4" w:rsidRDefault="008D3C49" w:rsidP="008D3C49">
      <w:pPr>
        <w:spacing w:line="360" w:lineRule="auto"/>
        <w:rPr>
          <w:rFonts w:ascii="Times New Roman" w:eastAsia="Times New Roman" w:hAnsi="Times New Roman"/>
          <w:noProof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rPr>
          <w:rFonts w:eastAsia="Times New Roman"/>
          <w:lang w:val="en-US"/>
        </w:rPr>
      </w:pPr>
    </w:p>
    <w:p w:rsidR="00BA50D8" w:rsidRPr="00A34BE4" w:rsidRDefault="00BA50D8" w:rsidP="00BA50D8">
      <w:pPr>
        <w:spacing w:line="360" w:lineRule="auto"/>
        <w:rPr>
          <w:rFonts w:eastAsia="Times New Roman"/>
          <w:lang w:val="en-US"/>
        </w:rPr>
      </w:pPr>
    </w:p>
    <w:p w:rsidR="00BA50D8" w:rsidRPr="00A34BE4" w:rsidRDefault="00BA50D8" w:rsidP="00BA50D8">
      <w:pPr>
        <w:spacing w:line="360" w:lineRule="auto"/>
        <w:rPr>
          <w:rFonts w:eastAsia="Times New Roman"/>
          <w:lang w:val="en-US"/>
        </w:rPr>
      </w:pPr>
    </w:p>
    <w:p w:rsidR="00BA50D8" w:rsidRPr="00A34BE4" w:rsidRDefault="00BA50D8" w:rsidP="00BA50D8">
      <w:pPr>
        <w:spacing w:line="360" w:lineRule="auto"/>
        <w:rPr>
          <w:rFonts w:eastAsia="Times New Roman"/>
          <w:lang w:val="en-US"/>
        </w:rPr>
      </w:pPr>
    </w:p>
    <w:p w:rsidR="00BA50D8" w:rsidRPr="00A34BE4" w:rsidRDefault="00BA50D8" w:rsidP="00BA50D8">
      <w:pPr>
        <w:spacing w:line="360" w:lineRule="auto"/>
        <w:rPr>
          <w:rFonts w:eastAsia="Times New Roman"/>
          <w:lang w:val="en-US"/>
        </w:rPr>
      </w:pPr>
    </w:p>
    <w:p w:rsidR="00BA50D8" w:rsidRPr="00A34BE4" w:rsidRDefault="00BA50D8" w:rsidP="00BA50D8">
      <w:pPr>
        <w:spacing w:line="360" w:lineRule="auto"/>
        <w:rPr>
          <w:rFonts w:eastAsia="Times New Roman"/>
          <w:lang w:val="en-US"/>
        </w:rPr>
      </w:pPr>
    </w:p>
    <w:p w:rsidR="00BA50D8" w:rsidRPr="00A34BE4" w:rsidRDefault="00BA50D8" w:rsidP="00BA50D8">
      <w:pPr>
        <w:spacing w:line="360" w:lineRule="auto"/>
        <w:rPr>
          <w:rFonts w:eastAsia="Times New Roman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noProof/>
          <w:sz w:val="20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p w:rsidR="00BA50D8" w:rsidRPr="00A34BE4" w:rsidRDefault="00BA50D8" w:rsidP="00BA50D8">
      <w:pPr>
        <w:spacing w:line="360" w:lineRule="auto"/>
        <w:jc w:val="center"/>
        <w:rPr>
          <w:rFonts w:eastAsia="Times New Roman"/>
          <w:sz w:val="28"/>
          <w:szCs w:val="28"/>
          <w:lang w:val="en-US"/>
        </w:rPr>
      </w:pPr>
    </w:p>
    <w:sectPr w:rsidR="00BA50D8" w:rsidRPr="00A34BE4" w:rsidSect="008E668E">
      <w:pgSz w:w="11907" w:h="16840" w:code="9"/>
      <w:pgMar w:top="907" w:right="851" w:bottom="1758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4E4B" w:rsidRDefault="00C94E4B" w:rsidP="00BA50D8">
      <w:r>
        <w:separator/>
      </w:r>
    </w:p>
  </w:endnote>
  <w:endnote w:type="continuationSeparator" w:id="1">
    <w:p w:rsidR="00C94E4B" w:rsidRDefault="00C94E4B" w:rsidP="00BA50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&amp;quot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4E4B" w:rsidRDefault="00C94E4B" w:rsidP="00BA50D8">
      <w:r>
        <w:separator/>
      </w:r>
    </w:p>
  </w:footnote>
  <w:footnote w:type="continuationSeparator" w:id="1">
    <w:p w:rsidR="00C94E4B" w:rsidRDefault="00C94E4B" w:rsidP="00BA50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D17BD"/>
    <w:multiLevelType w:val="hybridMultilevel"/>
    <w:tmpl w:val="68BA185A"/>
    <w:lvl w:ilvl="0" w:tplc="6566589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8454D"/>
    <w:multiLevelType w:val="hybridMultilevel"/>
    <w:tmpl w:val="B8B21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C1986"/>
    <w:multiLevelType w:val="hybridMultilevel"/>
    <w:tmpl w:val="A5B0C124"/>
    <w:lvl w:ilvl="0" w:tplc="7B54DA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575678"/>
    <w:multiLevelType w:val="multilevel"/>
    <w:tmpl w:val="23283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26C51B3F"/>
    <w:multiLevelType w:val="hybridMultilevel"/>
    <w:tmpl w:val="DD78FF12"/>
    <w:lvl w:ilvl="0" w:tplc="BB868D8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824A43"/>
    <w:multiLevelType w:val="multilevel"/>
    <w:tmpl w:val="81A2BF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>
    <w:nsid w:val="331153DB"/>
    <w:multiLevelType w:val="hybridMultilevel"/>
    <w:tmpl w:val="830CD7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E24216"/>
    <w:multiLevelType w:val="hybridMultilevel"/>
    <w:tmpl w:val="F8124C1E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3CC93D15"/>
    <w:multiLevelType w:val="hybridMultilevel"/>
    <w:tmpl w:val="2E2CA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A91FAC"/>
    <w:multiLevelType w:val="multilevel"/>
    <w:tmpl w:val="7B00472A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>
    <w:nsid w:val="4804119D"/>
    <w:multiLevelType w:val="hybridMultilevel"/>
    <w:tmpl w:val="DD521A34"/>
    <w:lvl w:ilvl="0" w:tplc="BB868D8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AE0C0F"/>
    <w:multiLevelType w:val="multilevel"/>
    <w:tmpl w:val="A1F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13">
    <w:nsid w:val="51C37858"/>
    <w:multiLevelType w:val="hybridMultilevel"/>
    <w:tmpl w:val="24D43F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3687D7E"/>
    <w:multiLevelType w:val="multilevel"/>
    <w:tmpl w:val="1DA6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6B7861"/>
    <w:multiLevelType w:val="hybridMultilevel"/>
    <w:tmpl w:val="E4CAC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025826"/>
    <w:multiLevelType w:val="multilevel"/>
    <w:tmpl w:val="0C0CAC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>
    <w:nsid w:val="646301CC"/>
    <w:multiLevelType w:val="multilevel"/>
    <w:tmpl w:val="21C0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7BF4AEA"/>
    <w:multiLevelType w:val="hybridMultilevel"/>
    <w:tmpl w:val="61569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85727D9"/>
    <w:multiLevelType w:val="multilevel"/>
    <w:tmpl w:val="B302EF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D02200"/>
    <w:multiLevelType w:val="hybridMultilevel"/>
    <w:tmpl w:val="0FB4D3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66438C8"/>
    <w:multiLevelType w:val="multilevel"/>
    <w:tmpl w:val="269C84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6"/>
  </w:num>
  <w:num w:numId="4">
    <w:abstractNumId w:val="12"/>
  </w:num>
  <w:num w:numId="5">
    <w:abstractNumId w:val="5"/>
  </w:num>
  <w:num w:numId="6">
    <w:abstractNumId w:val="0"/>
  </w:num>
  <w:num w:numId="7">
    <w:abstractNumId w:val="2"/>
  </w:num>
  <w:num w:numId="8">
    <w:abstractNumId w:val="18"/>
  </w:num>
  <w:num w:numId="9">
    <w:abstractNumId w:val="8"/>
  </w:num>
  <w:num w:numId="10">
    <w:abstractNumId w:val="20"/>
  </w:num>
  <w:num w:numId="11">
    <w:abstractNumId w:val="13"/>
  </w:num>
  <w:num w:numId="12">
    <w:abstractNumId w:val="7"/>
  </w:num>
  <w:num w:numId="13">
    <w:abstractNumId w:val="3"/>
  </w:num>
  <w:num w:numId="14">
    <w:abstractNumId w:val="11"/>
  </w:num>
  <w:num w:numId="15">
    <w:abstractNumId w:val="14"/>
  </w:num>
  <w:num w:numId="16">
    <w:abstractNumId w:val="15"/>
  </w:num>
  <w:num w:numId="17">
    <w:abstractNumId w:val="10"/>
  </w:num>
  <w:num w:numId="18">
    <w:abstractNumId w:val="4"/>
  </w:num>
  <w:num w:numId="19">
    <w:abstractNumId w:val="21"/>
  </w:num>
  <w:num w:numId="20">
    <w:abstractNumId w:val="19"/>
  </w:num>
  <w:num w:numId="21">
    <w:abstractNumId w:val="17"/>
  </w:num>
  <w:num w:numId="2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embedSystemFonts/>
  <w:attachedTemplate r:id="rId1"/>
  <w:stylePaneFormatFilter w:val="3F01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4BA5"/>
    <w:rsid w:val="00032281"/>
    <w:rsid w:val="00032339"/>
    <w:rsid w:val="000653F3"/>
    <w:rsid w:val="00083C50"/>
    <w:rsid w:val="00094216"/>
    <w:rsid w:val="000A4488"/>
    <w:rsid w:val="000C22B3"/>
    <w:rsid w:val="000C554D"/>
    <w:rsid w:val="000D1D45"/>
    <w:rsid w:val="000D670B"/>
    <w:rsid w:val="000E780B"/>
    <w:rsid w:val="00116A95"/>
    <w:rsid w:val="00117338"/>
    <w:rsid w:val="00147981"/>
    <w:rsid w:val="0015026B"/>
    <w:rsid w:val="00152F54"/>
    <w:rsid w:val="00164D0E"/>
    <w:rsid w:val="00172027"/>
    <w:rsid w:val="0017607D"/>
    <w:rsid w:val="001A01A8"/>
    <w:rsid w:val="001D7689"/>
    <w:rsid w:val="001E2995"/>
    <w:rsid w:val="001E4342"/>
    <w:rsid w:val="00206E18"/>
    <w:rsid w:val="00223730"/>
    <w:rsid w:val="0027067E"/>
    <w:rsid w:val="00293144"/>
    <w:rsid w:val="00294EE9"/>
    <w:rsid w:val="002A4D5E"/>
    <w:rsid w:val="002B048F"/>
    <w:rsid w:val="002E42E8"/>
    <w:rsid w:val="002F3BB2"/>
    <w:rsid w:val="0030239E"/>
    <w:rsid w:val="00307C22"/>
    <w:rsid w:val="003140B2"/>
    <w:rsid w:val="00314429"/>
    <w:rsid w:val="00350874"/>
    <w:rsid w:val="003640C9"/>
    <w:rsid w:val="0036540F"/>
    <w:rsid w:val="00390930"/>
    <w:rsid w:val="00393482"/>
    <w:rsid w:val="003B2F6C"/>
    <w:rsid w:val="003C1602"/>
    <w:rsid w:val="00423B63"/>
    <w:rsid w:val="00452473"/>
    <w:rsid w:val="00470CC5"/>
    <w:rsid w:val="0047698B"/>
    <w:rsid w:val="004B619B"/>
    <w:rsid w:val="004E429F"/>
    <w:rsid w:val="004E4DEF"/>
    <w:rsid w:val="00503045"/>
    <w:rsid w:val="00526D67"/>
    <w:rsid w:val="005347D1"/>
    <w:rsid w:val="00536426"/>
    <w:rsid w:val="00551719"/>
    <w:rsid w:val="005632CF"/>
    <w:rsid w:val="005917EC"/>
    <w:rsid w:val="005B2796"/>
    <w:rsid w:val="005B46D1"/>
    <w:rsid w:val="00603855"/>
    <w:rsid w:val="006144D4"/>
    <w:rsid w:val="006602F0"/>
    <w:rsid w:val="00694936"/>
    <w:rsid w:val="006A029E"/>
    <w:rsid w:val="006C5813"/>
    <w:rsid w:val="006D18BD"/>
    <w:rsid w:val="006E519A"/>
    <w:rsid w:val="00740804"/>
    <w:rsid w:val="00742DE9"/>
    <w:rsid w:val="007524FB"/>
    <w:rsid w:val="00753B85"/>
    <w:rsid w:val="007D4BA5"/>
    <w:rsid w:val="00817B33"/>
    <w:rsid w:val="00825141"/>
    <w:rsid w:val="00844987"/>
    <w:rsid w:val="00863510"/>
    <w:rsid w:val="0086379D"/>
    <w:rsid w:val="008A4EDC"/>
    <w:rsid w:val="008B1F1A"/>
    <w:rsid w:val="008D3C49"/>
    <w:rsid w:val="008E5356"/>
    <w:rsid w:val="008E668E"/>
    <w:rsid w:val="00900DB2"/>
    <w:rsid w:val="00914B1C"/>
    <w:rsid w:val="00916C78"/>
    <w:rsid w:val="00923336"/>
    <w:rsid w:val="00925C04"/>
    <w:rsid w:val="0094751C"/>
    <w:rsid w:val="009651C4"/>
    <w:rsid w:val="00967AD0"/>
    <w:rsid w:val="00971333"/>
    <w:rsid w:val="009853F4"/>
    <w:rsid w:val="0099105F"/>
    <w:rsid w:val="00994D7A"/>
    <w:rsid w:val="009D7B99"/>
    <w:rsid w:val="009E57B4"/>
    <w:rsid w:val="00A06605"/>
    <w:rsid w:val="00A13216"/>
    <w:rsid w:val="00A33119"/>
    <w:rsid w:val="00A34BE4"/>
    <w:rsid w:val="00A3704F"/>
    <w:rsid w:val="00A624D3"/>
    <w:rsid w:val="00A67BE7"/>
    <w:rsid w:val="00A72130"/>
    <w:rsid w:val="00AB621A"/>
    <w:rsid w:val="00AE3484"/>
    <w:rsid w:val="00B30351"/>
    <w:rsid w:val="00B36CD7"/>
    <w:rsid w:val="00B46059"/>
    <w:rsid w:val="00B4757F"/>
    <w:rsid w:val="00B91181"/>
    <w:rsid w:val="00BA50D8"/>
    <w:rsid w:val="00C116B0"/>
    <w:rsid w:val="00C277E2"/>
    <w:rsid w:val="00C278C2"/>
    <w:rsid w:val="00C47F57"/>
    <w:rsid w:val="00C62852"/>
    <w:rsid w:val="00C7114D"/>
    <w:rsid w:val="00C74566"/>
    <w:rsid w:val="00C94E4B"/>
    <w:rsid w:val="00CC21C7"/>
    <w:rsid w:val="00CD1EB8"/>
    <w:rsid w:val="00D000FD"/>
    <w:rsid w:val="00D1359D"/>
    <w:rsid w:val="00D27ED9"/>
    <w:rsid w:val="00D4221F"/>
    <w:rsid w:val="00DA27D1"/>
    <w:rsid w:val="00DA7D6B"/>
    <w:rsid w:val="00DD2D49"/>
    <w:rsid w:val="00DF599D"/>
    <w:rsid w:val="00E0590B"/>
    <w:rsid w:val="00E459D3"/>
    <w:rsid w:val="00EF3DF3"/>
    <w:rsid w:val="00F26739"/>
    <w:rsid w:val="00F334D2"/>
    <w:rsid w:val="00F33D22"/>
    <w:rsid w:val="00F41A90"/>
    <w:rsid w:val="00F56E1F"/>
    <w:rsid w:val="00F72032"/>
    <w:rsid w:val="00F73A50"/>
    <w:rsid w:val="00F82EEF"/>
    <w:rsid w:val="00FA5594"/>
    <w:rsid w:val="00FC08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4BA5"/>
    <w:pPr>
      <w:widowControl w:val="0"/>
      <w:suppressAutoHyphens/>
      <w:overflowPunct w:val="0"/>
      <w:autoSpaceDE w:val="0"/>
      <w:autoSpaceDN w:val="0"/>
      <w:textAlignment w:val="baseline"/>
    </w:pPr>
    <w:rPr>
      <w:rFonts w:ascii="Calibri" w:eastAsia="SimSun" w:hAnsi="Calibri"/>
      <w:kern w:val="3"/>
      <w:sz w:val="22"/>
      <w:szCs w:val="22"/>
    </w:rPr>
  </w:style>
  <w:style w:type="paragraph" w:styleId="1">
    <w:name w:val="heading 1"/>
    <w:basedOn w:val="a"/>
    <w:next w:val="a"/>
    <w:qFormat/>
    <w:rsid w:val="008E668E"/>
    <w:pPr>
      <w:spacing w:line="336" w:lineRule="auto"/>
      <w:jc w:val="center"/>
      <w:outlineLvl w:val="0"/>
    </w:pPr>
    <w:rPr>
      <w:rFonts w:ascii="Times New Roman" w:hAnsi="Times New Roman"/>
      <w:b/>
      <w:caps/>
      <w:kern w:val="28"/>
      <w:lang w:val="uk-UA"/>
    </w:rPr>
  </w:style>
  <w:style w:type="paragraph" w:styleId="2">
    <w:name w:val="heading 2"/>
    <w:basedOn w:val="a"/>
    <w:next w:val="a"/>
    <w:qFormat/>
    <w:rsid w:val="008E668E"/>
    <w:pPr>
      <w:spacing w:line="336" w:lineRule="auto"/>
      <w:ind w:left="851"/>
      <w:outlineLvl w:val="1"/>
    </w:pPr>
    <w:rPr>
      <w:rFonts w:ascii="Times New Roman" w:hAnsi="Times New Roman"/>
      <w:b/>
      <w:lang w:val="uk-UA"/>
    </w:rPr>
  </w:style>
  <w:style w:type="paragraph" w:styleId="3">
    <w:name w:val="heading 3"/>
    <w:basedOn w:val="a"/>
    <w:next w:val="a"/>
    <w:qFormat/>
    <w:rsid w:val="008E668E"/>
    <w:pPr>
      <w:spacing w:line="336" w:lineRule="auto"/>
      <w:ind w:left="851"/>
      <w:outlineLvl w:val="2"/>
    </w:pPr>
    <w:rPr>
      <w:rFonts w:ascii="Times New Roman" w:hAnsi="Times New Roman"/>
      <w:b/>
      <w:lang w:val="uk-UA"/>
    </w:rPr>
  </w:style>
  <w:style w:type="paragraph" w:styleId="4">
    <w:name w:val="heading 4"/>
    <w:basedOn w:val="a"/>
    <w:next w:val="a"/>
    <w:qFormat/>
    <w:rsid w:val="008E668E"/>
    <w:pPr>
      <w:spacing w:line="336" w:lineRule="auto"/>
      <w:jc w:val="center"/>
      <w:outlineLvl w:val="3"/>
    </w:pPr>
    <w:rPr>
      <w:rFonts w:ascii="Times New Roman" w:hAnsi="Times New Roman"/>
      <w:b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paragraph" w:styleId="a4">
    <w:name w:val="caption"/>
    <w:basedOn w:val="a"/>
    <w:next w:val="a"/>
    <w:qFormat/>
    <w:rsid w:val="008E668E"/>
    <w:pPr>
      <w:spacing w:line="336" w:lineRule="auto"/>
      <w:jc w:val="center"/>
    </w:pPr>
    <w:rPr>
      <w:rFonts w:ascii="Times New Roman" w:hAnsi="Times New Roman"/>
      <w:lang w:val="uk-UA"/>
    </w:rPr>
  </w:style>
  <w:style w:type="paragraph" w:styleId="a5">
    <w:name w:val="foot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styleId="a6">
    <w:name w:val="page number"/>
    <w:basedOn w:val="a0"/>
    <w:rsid w:val="008E668E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right="851"/>
    </w:pPr>
    <w:rPr>
      <w:caps/>
    </w:rPr>
  </w:style>
  <w:style w:type="paragraph" w:styleId="20">
    <w:name w:val="toc 2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284" w:right="851"/>
    </w:pPr>
  </w:style>
  <w:style w:type="paragraph" w:styleId="30">
    <w:name w:val="toc 3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567" w:right="851"/>
    </w:pPr>
  </w:style>
  <w:style w:type="paragraph" w:styleId="40">
    <w:name w:val="toc 4"/>
    <w:basedOn w:val="a"/>
    <w:next w:val="a"/>
    <w:autoRedefine/>
    <w:semiHidden/>
    <w:rsid w:val="008E668E"/>
    <w:pPr>
      <w:tabs>
        <w:tab w:val="right" w:leader="dot" w:pos="9356"/>
      </w:tabs>
      <w:spacing w:line="336" w:lineRule="auto"/>
      <w:ind w:left="284" w:right="851"/>
    </w:pPr>
  </w:style>
  <w:style w:type="paragraph" w:styleId="a7">
    <w:name w:val="Body Text"/>
    <w:basedOn w:val="a"/>
    <w:rsid w:val="008E668E"/>
    <w:pPr>
      <w:spacing w:line="336" w:lineRule="auto"/>
      <w:ind w:firstLine="851"/>
    </w:pPr>
  </w:style>
  <w:style w:type="paragraph" w:customStyle="1" w:styleId="a8">
    <w:name w:val="Переменные"/>
    <w:basedOn w:val="a7"/>
    <w:rsid w:val="008E668E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rsid w:val="008E668E"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rsid w:val="008E668E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rsid w:val="008E668E"/>
    <w:pPr>
      <w:jc w:val="both"/>
    </w:pPr>
    <w:rPr>
      <w:rFonts w:ascii="ISOCPEUR" w:hAnsi="ISOCPEUR"/>
      <w:i/>
      <w:sz w:val="28"/>
      <w:lang w:val="uk-UA"/>
    </w:rPr>
  </w:style>
  <w:style w:type="paragraph" w:customStyle="1" w:styleId="ac">
    <w:name w:val="Листинг программы"/>
    <w:rsid w:val="008E668E"/>
    <w:pPr>
      <w:suppressAutoHyphens/>
    </w:pPr>
    <w:rPr>
      <w:noProof/>
    </w:rPr>
  </w:style>
  <w:style w:type="paragraph" w:styleId="ad">
    <w:name w:val="annotation text"/>
    <w:basedOn w:val="a"/>
    <w:semiHidden/>
    <w:rsid w:val="008E668E"/>
    <w:rPr>
      <w:rFonts w:ascii="Journal" w:hAnsi="Journal"/>
      <w:sz w:val="24"/>
    </w:rPr>
  </w:style>
  <w:style w:type="table" w:customStyle="1" w:styleId="11">
    <w:name w:val="Сетка таблицы1"/>
    <w:basedOn w:val="a1"/>
    <w:next w:val="ae"/>
    <w:uiPriority w:val="59"/>
    <w:rsid w:val="007D4B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7D4B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03228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32281"/>
    <w:rPr>
      <w:rFonts w:ascii="Tahoma" w:eastAsia="SimSun" w:hAnsi="Tahoma" w:cs="Tahoma"/>
      <w:kern w:val="3"/>
      <w:sz w:val="16"/>
      <w:szCs w:val="16"/>
    </w:rPr>
  </w:style>
  <w:style w:type="paragraph" w:styleId="af1">
    <w:name w:val="No Spacing"/>
    <w:uiPriority w:val="1"/>
    <w:qFormat/>
    <w:rsid w:val="00AE3484"/>
    <w:rPr>
      <w:rFonts w:asciiTheme="minorHAnsi" w:eastAsiaTheme="minorEastAsia" w:hAnsiTheme="minorHAnsi" w:cstheme="minorBidi"/>
      <w:sz w:val="22"/>
      <w:szCs w:val="22"/>
    </w:rPr>
  </w:style>
  <w:style w:type="character" w:customStyle="1" w:styleId="8">
    <w:name w:val="Основной текст (8)_"/>
    <w:link w:val="81"/>
    <w:rsid w:val="00032339"/>
    <w:rPr>
      <w:b/>
      <w:bCs/>
      <w:sz w:val="19"/>
      <w:szCs w:val="19"/>
      <w:shd w:val="clear" w:color="auto" w:fill="FFFFFF"/>
    </w:rPr>
  </w:style>
  <w:style w:type="paragraph" w:customStyle="1" w:styleId="81">
    <w:name w:val="Основной текст (8)1"/>
    <w:basedOn w:val="a"/>
    <w:link w:val="8"/>
    <w:rsid w:val="00032339"/>
    <w:pPr>
      <w:shd w:val="clear" w:color="auto" w:fill="FFFFFF"/>
      <w:suppressAutoHyphens w:val="0"/>
      <w:overflowPunct/>
      <w:autoSpaceDE/>
      <w:autoSpaceDN/>
      <w:spacing w:after="300" w:line="240" w:lineRule="atLeast"/>
      <w:ind w:hanging="260"/>
      <w:jc w:val="center"/>
      <w:textAlignment w:val="auto"/>
    </w:pPr>
    <w:rPr>
      <w:rFonts w:ascii="Times New Roman" w:eastAsia="Times New Roman" w:hAnsi="Times New Roman"/>
      <w:b/>
      <w:bCs/>
      <w:kern w:val="0"/>
      <w:sz w:val="19"/>
      <w:szCs w:val="19"/>
    </w:rPr>
  </w:style>
  <w:style w:type="character" w:customStyle="1" w:styleId="21">
    <w:name w:val="Основной текст (2)_"/>
    <w:link w:val="22"/>
    <w:rsid w:val="00032339"/>
    <w:rPr>
      <w:sz w:val="27"/>
      <w:szCs w:val="27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32339"/>
    <w:pPr>
      <w:shd w:val="clear" w:color="auto" w:fill="FFFFFF"/>
      <w:suppressAutoHyphens w:val="0"/>
      <w:overflowPunct/>
      <w:autoSpaceDE/>
      <w:autoSpaceDN/>
      <w:spacing w:before="420" w:line="322" w:lineRule="exact"/>
      <w:jc w:val="center"/>
      <w:textAlignment w:val="auto"/>
    </w:pPr>
    <w:rPr>
      <w:rFonts w:ascii="Times New Roman" w:eastAsia="Times New Roman" w:hAnsi="Times New Roman"/>
      <w:kern w:val="0"/>
      <w:sz w:val="27"/>
      <w:szCs w:val="27"/>
    </w:rPr>
  </w:style>
  <w:style w:type="character" w:customStyle="1" w:styleId="211pt">
    <w:name w:val="Основной текст (2) + 11 pt"/>
    <w:rsid w:val="00032339"/>
    <w:rPr>
      <w:rFonts w:ascii="Times New Roman" w:hAnsi="Times New Roman" w:cs="Times New Roman"/>
      <w:sz w:val="22"/>
      <w:szCs w:val="22"/>
      <w:u w:val="none"/>
    </w:rPr>
  </w:style>
  <w:style w:type="paragraph" w:customStyle="1" w:styleId="p35">
    <w:name w:val="p35"/>
    <w:basedOn w:val="a"/>
    <w:rsid w:val="0003233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6A029E"/>
    <w:pPr>
      <w:keepNext/>
      <w:keepLines/>
      <w:spacing w:before="480" w:line="240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3"/>
      <w:sz w:val="28"/>
      <w:szCs w:val="28"/>
      <w:lang w:val="ru-RU"/>
    </w:rPr>
  </w:style>
  <w:style w:type="paragraph" w:styleId="af3">
    <w:name w:val="Normal (Web)"/>
    <w:basedOn w:val="a"/>
    <w:link w:val="af4"/>
    <w:uiPriority w:val="99"/>
    <w:rsid w:val="006A029E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f5">
    <w:name w:val="Hyperlink"/>
    <w:uiPriority w:val="99"/>
    <w:rsid w:val="006A029E"/>
    <w:rPr>
      <w:color w:val="0000FF"/>
      <w:u w:val="single"/>
    </w:rPr>
  </w:style>
  <w:style w:type="character" w:customStyle="1" w:styleId="af4">
    <w:name w:val="Обычный (веб) Знак"/>
    <w:link w:val="af3"/>
    <w:uiPriority w:val="99"/>
    <w:locked/>
    <w:rsid w:val="006A029E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144D4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paragraph" w:styleId="af6">
    <w:name w:val="List Paragraph"/>
    <w:basedOn w:val="a"/>
    <w:uiPriority w:val="34"/>
    <w:qFormat/>
    <w:rsid w:val="00DF599D"/>
    <w:pPr>
      <w:ind w:left="720"/>
      <w:contextualSpacing/>
    </w:pPr>
  </w:style>
  <w:style w:type="character" w:styleId="af7">
    <w:name w:val="FollowedHyperlink"/>
    <w:basedOn w:val="a0"/>
    <w:uiPriority w:val="99"/>
    <w:semiHidden/>
    <w:unhideWhenUsed/>
    <w:rsid w:val="005917EC"/>
    <w:rPr>
      <w:color w:val="800080" w:themeColor="followedHyperlink"/>
      <w:u w:val="single"/>
    </w:rPr>
  </w:style>
  <w:style w:type="character" w:styleId="af8">
    <w:name w:val="Strong"/>
    <w:basedOn w:val="a0"/>
    <w:uiPriority w:val="22"/>
    <w:qFormat/>
    <w:rsid w:val="008251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4BA5"/>
    <w:pPr>
      <w:widowControl w:val="0"/>
      <w:suppressAutoHyphens/>
      <w:overflowPunct w:val="0"/>
      <w:autoSpaceDE w:val="0"/>
      <w:autoSpaceDN w:val="0"/>
      <w:textAlignment w:val="baseline"/>
    </w:pPr>
    <w:rPr>
      <w:rFonts w:ascii="Calibri" w:eastAsia="SimSun" w:hAnsi="Calibri"/>
      <w:kern w:val="3"/>
      <w:sz w:val="22"/>
      <w:szCs w:val="22"/>
    </w:rPr>
  </w:style>
  <w:style w:type="paragraph" w:styleId="1">
    <w:name w:val="heading 1"/>
    <w:basedOn w:val="a"/>
    <w:next w:val="a"/>
    <w:qFormat/>
    <w:rsid w:val="008E668E"/>
    <w:pPr>
      <w:spacing w:line="336" w:lineRule="auto"/>
      <w:jc w:val="center"/>
      <w:outlineLvl w:val="0"/>
    </w:pPr>
    <w:rPr>
      <w:rFonts w:ascii="Times New Roman" w:hAnsi="Times New Roman"/>
      <w:b/>
      <w:caps/>
      <w:kern w:val="28"/>
      <w:lang w:val="uk-UA"/>
    </w:rPr>
  </w:style>
  <w:style w:type="paragraph" w:styleId="2">
    <w:name w:val="heading 2"/>
    <w:basedOn w:val="a"/>
    <w:next w:val="a"/>
    <w:qFormat/>
    <w:rsid w:val="008E668E"/>
    <w:pPr>
      <w:spacing w:line="336" w:lineRule="auto"/>
      <w:ind w:left="851"/>
      <w:outlineLvl w:val="1"/>
    </w:pPr>
    <w:rPr>
      <w:rFonts w:ascii="Times New Roman" w:hAnsi="Times New Roman"/>
      <w:b/>
      <w:lang w:val="uk-UA"/>
    </w:rPr>
  </w:style>
  <w:style w:type="paragraph" w:styleId="3">
    <w:name w:val="heading 3"/>
    <w:basedOn w:val="a"/>
    <w:next w:val="a"/>
    <w:qFormat/>
    <w:rsid w:val="008E668E"/>
    <w:pPr>
      <w:spacing w:line="336" w:lineRule="auto"/>
      <w:ind w:left="851"/>
      <w:outlineLvl w:val="2"/>
    </w:pPr>
    <w:rPr>
      <w:rFonts w:ascii="Times New Roman" w:hAnsi="Times New Roman"/>
      <w:b/>
      <w:lang w:val="uk-UA"/>
    </w:rPr>
  </w:style>
  <w:style w:type="paragraph" w:styleId="4">
    <w:name w:val="heading 4"/>
    <w:basedOn w:val="a"/>
    <w:next w:val="a"/>
    <w:qFormat/>
    <w:rsid w:val="008E668E"/>
    <w:pPr>
      <w:spacing w:line="336" w:lineRule="auto"/>
      <w:jc w:val="center"/>
      <w:outlineLvl w:val="3"/>
    </w:pPr>
    <w:rPr>
      <w:rFonts w:ascii="Times New Roman" w:hAnsi="Times New Roman"/>
      <w:b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paragraph" w:styleId="a4">
    <w:name w:val="caption"/>
    <w:basedOn w:val="a"/>
    <w:next w:val="a"/>
    <w:qFormat/>
    <w:rsid w:val="008E668E"/>
    <w:pPr>
      <w:spacing w:line="336" w:lineRule="auto"/>
      <w:jc w:val="center"/>
    </w:pPr>
    <w:rPr>
      <w:rFonts w:ascii="Times New Roman" w:hAnsi="Times New Roman"/>
      <w:lang w:val="uk-UA"/>
    </w:rPr>
  </w:style>
  <w:style w:type="paragraph" w:styleId="a5">
    <w:name w:val="foot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styleId="a6">
    <w:name w:val="page number"/>
    <w:basedOn w:val="a0"/>
    <w:rsid w:val="008E668E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right="851"/>
    </w:pPr>
    <w:rPr>
      <w:caps/>
    </w:rPr>
  </w:style>
  <w:style w:type="paragraph" w:styleId="20">
    <w:name w:val="toc 2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284" w:right="851"/>
    </w:pPr>
  </w:style>
  <w:style w:type="paragraph" w:styleId="30">
    <w:name w:val="toc 3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567" w:right="851"/>
    </w:pPr>
  </w:style>
  <w:style w:type="paragraph" w:styleId="40">
    <w:name w:val="toc 4"/>
    <w:basedOn w:val="a"/>
    <w:next w:val="a"/>
    <w:autoRedefine/>
    <w:semiHidden/>
    <w:rsid w:val="008E668E"/>
    <w:pPr>
      <w:tabs>
        <w:tab w:val="right" w:leader="dot" w:pos="9356"/>
      </w:tabs>
      <w:spacing w:line="336" w:lineRule="auto"/>
      <w:ind w:left="284" w:right="851"/>
    </w:pPr>
  </w:style>
  <w:style w:type="paragraph" w:styleId="a7">
    <w:name w:val="Body Text"/>
    <w:basedOn w:val="a"/>
    <w:rsid w:val="008E668E"/>
    <w:pPr>
      <w:spacing w:line="336" w:lineRule="auto"/>
      <w:ind w:firstLine="851"/>
    </w:pPr>
  </w:style>
  <w:style w:type="paragraph" w:customStyle="1" w:styleId="a8">
    <w:name w:val="Переменные"/>
    <w:basedOn w:val="a7"/>
    <w:rsid w:val="008E668E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rsid w:val="008E668E"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rsid w:val="008E668E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rsid w:val="008E668E"/>
    <w:pPr>
      <w:jc w:val="both"/>
    </w:pPr>
    <w:rPr>
      <w:rFonts w:ascii="ISOCPEUR" w:hAnsi="ISOCPEUR"/>
      <w:i/>
      <w:sz w:val="28"/>
      <w:lang w:val="uk-UA"/>
    </w:rPr>
  </w:style>
  <w:style w:type="paragraph" w:customStyle="1" w:styleId="ac">
    <w:name w:val="Листинг программы"/>
    <w:rsid w:val="008E668E"/>
    <w:pPr>
      <w:suppressAutoHyphens/>
    </w:pPr>
    <w:rPr>
      <w:noProof/>
    </w:rPr>
  </w:style>
  <w:style w:type="paragraph" w:styleId="ad">
    <w:name w:val="annotation text"/>
    <w:basedOn w:val="a"/>
    <w:semiHidden/>
    <w:rsid w:val="008E668E"/>
    <w:rPr>
      <w:rFonts w:ascii="Journal" w:hAnsi="Journal"/>
      <w:sz w:val="24"/>
    </w:rPr>
  </w:style>
  <w:style w:type="table" w:customStyle="1" w:styleId="11">
    <w:name w:val="Сетка таблицы1"/>
    <w:basedOn w:val="a1"/>
    <w:next w:val="ae"/>
    <w:uiPriority w:val="59"/>
    <w:rsid w:val="007D4B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7D4BA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03228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32281"/>
    <w:rPr>
      <w:rFonts w:ascii="Tahoma" w:eastAsia="SimSun" w:hAnsi="Tahoma" w:cs="Tahoma"/>
      <w:kern w:val="3"/>
      <w:sz w:val="16"/>
      <w:szCs w:val="16"/>
    </w:rPr>
  </w:style>
  <w:style w:type="paragraph" w:styleId="af1">
    <w:name w:val="No Spacing"/>
    <w:uiPriority w:val="1"/>
    <w:qFormat/>
    <w:rsid w:val="00AE3484"/>
    <w:rPr>
      <w:rFonts w:asciiTheme="minorHAnsi" w:eastAsiaTheme="minorEastAsia" w:hAnsiTheme="minorHAnsi" w:cstheme="minorBidi"/>
      <w:sz w:val="22"/>
      <w:szCs w:val="22"/>
    </w:rPr>
  </w:style>
  <w:style w:type="character" w:customStyle="1" w:styleId="8">
    <w:name w:val="Основной текст (8)_"/>
    <w:link w:val="81"/>
    <w:rsid w:val="00032339"/>
    <w:rPr>
      <w:b/>
      <w:bCs/>
      <w:sz w:val="19"/>
      <w:szCs w:val="19"/>
      <w:shd w:val="clear" w:color="auto" w:fill="FFFFFF"/>
    </w:rPr>
  </w:style>
  <w:style w:type="paragraph" w:customStyle="1" w:styleId="81">
    <w:name w:val="Основной текст (8)1"/>
    <w:basedOn w:val="a"/>
    <w:link w:val="8"/>
    <w:rsid w:val="00032339"/>
    <w:pPr>
      <w:shd w:val="clear" w:color="auto" w:fill="FFFFFF"/>
      <w:suppressAutoHyphens w:val="0"/>
      <w:overflowPunct/>
      <w:autoSpaceDE/>
      <w:autoSpaceDN/>
      <w:spacing w:after="300" w:line="240" w:lineRule="atLeast"/>
      <w:ind w:hanging="260"/>
      <w:jc w:val="center"/>
      <w:textAlignment w:val="auto"/>
    </w:pPr>
    <w:rPr>
      <w:rFonts w:ascii="Times New Roman" w:eastAsia="Times New Roman" w:hAnsi="Times New Roman"/>
      <w:b/>
      <w:bCs/>
      <w:kern w:val="0"/>
      <w:sz w:val="19"/>
      <w:szCs w:val="19"/>
    </w:rPr>
  </w:style>
  <w:style w:type="character" w:customStyle="1" w:styleId="21">
    <w:name w:val="Основной текст (2)_"/>
    <w:link w:val="22"/>
    <w:rsid w:val="00032339"/>
    <w:rPr>
      <w:sz w:val="27"/>
      <w:szCs w:val="27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32339"/>
    <w:pPr>
      <w:shd w:val="clear" w:color="auto" w:fill="FFFFFF"/>
      <w:suppressAutoHyphens w:val="0"/>
      <w:overflowPunct/>
      <w:autoSpaceDE/>
      <w:autoSpaceDN/>
      <w:spacing w:before="420" w:line="322" w:lineRule="exact"/>
      <w:jc w:val="center"/>
      <w:textAlignment w:val="auto"/>
    </w:pPr>
    <w:rPr>
      <w:rFonts w:ascii="Times New Roman" w:eastAsia="Times New Roman" w:hAnsi="Times New Roman"/>
      <w:kern w:val="0"/>
      <w:sz w:val="27"/>
      <w:szCs w:val="27"/>
    </w:rPr>
  </w:style>
  <w:style w:type="character" w:customStyle="1" w:styleId="211pt">
    <w:name w:val="Основной текст (2) + 11 pt"/>
    <w:rsid w:val="00032339"/>
    <w:rPr>
      <w:rFonts w:ascii="Times New Roman" w:hAnsi="Times New Roman" w:cs="Times New Roman"/>
      <w:sz w:val="22"/>
      <w:szCs w:val="22"/>
      <w:u w:val="none"/>
    </w:rPr>
  </w:style>
  <w:style w:type="paragraph" w:customStyle="1" w:styleId="p35">
    <w:name w:val="p35"/>
    <w:basedOn w:val="a"/>
    <w:rsid w:val="0003233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6A029E"/>
    <w:pPr>
      <w:keepNext/>
      <w:keepLines/>
      <w:spacing w:before="480" w:line="240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3"/>
      <w:sz w:val="28"/>
      <w:szCs w:val="28"/>
      <w:lang w:val="ru-RU"/>
    </w:rPr>
  </w:style>
  <w:style w:type="paragraph" w:styleId="af3">
    <w:name w:val="Normal (Web)"/>
    <w:basedOn w:val="a"/>
    <w:link w:val="af4"/>
    <w:uiPriority w:val="99"/>
    <w:rsid w:val="006A029E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f5">
    <w:name w:val="Hyperlink"/>
    <w:uiPriority w:val="99"/>
    <w:rsid w:val="006A029E"/>
    <w:rPr>
      <w:color w:val="0000FF"/>
      <w:u w:val="single"/>
    </w:rPr>
  </w:style>
  <w:style w:type="character" w:customStyle="1" w:styleId="af4">
    <w:name w:val="Обычный (веб) Знак"/>
    <w:link w:val="af3"/>
    <w:uiPriority w:val="99"/>
    <w:locked/>
    <w:rsid w:val="006A029E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144D4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paragraph" w:styleId="af6">
    <w:name w:val="List Paragraph"/>
    <w:basedOn w:val="a"/>
    <w:uiPriority w:val="34"/>
    <w:qFormat/>
    <w:rsid w:val="00DF599D"/>
    <w:pPr>
      <w:ind w:left="720"/>
      <w:contextualSpacing/>
    </w:pPr>
  </w:style>
  <w:style w:type="character" w:styleId="af7">
    <w:name w:val="FollowedHyperlink"/>
    <w:basedOn w:val="a0"/>
    <w:uiPriority w:val="99"/>
    <w:semiHidden/>
    <w:unhideWhenUsed/>
    <w:rsid w:val="005917EC"/>
    <w:rPr>
      <w:color w:val="800080" w:themeColor="followedHyperlink"/>
      <w:u w:val="single"/>
    </w:rPr>
  </w:style>
  <w:style w:type="character" w:styleId="af8">
    <w:name w:val="Strong"/>
    <w:basedOn w:val="a0"/>
    <w:uiPriority w:val="22"/>
    <w:qFormat/>
    <w:rsid w:val="0082514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8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76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55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73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3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58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CD234-753D-4D1E-BC95-6EE5E4E98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a4.dot</Template>
  <TotalTime>1152</TotalTime>
  <Pages>1</Pages>
  <Words>1935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12940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49</cp:revision>
  <dcterms:created xsi:type="dcterms:W3CDTF">2025-10-06T06:33:00Z</dcterms:created>
  <dcterms:modified xsi:type="dcterms:W3CDTF">2026-01-06T02:56:00Z</dcterms:modified>
</cp:coreProperties>
</file>