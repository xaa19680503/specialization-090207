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339" w:rsidRDefault="00032339" w:rsidP="00032339">
      <w:pPr>
        <w:pStyle w:val="81"/>
        <w:shd w:val="clear" w:color="auto" w:fill="auto"/>
        <w:spacing w:after="0" w:line="240" w:lineRule="auto"/>
        <w:ind w:firstLine="0"/>
        <w:rPr>
          <w:rStyle w:val="8"/>
          <w:color w:val="000000"/>
          <w:sz w:val="28"/>
          <w:szCs w:val="28"/>
        </w:rPr>
      </w:pPr>
      <w:r>
        <w:rPr>
          <w:rStyle w:val="8"/>
          <w:color w:val="000000"/>
          <w:sz w:val="28"/>
          <w:szCs w:val="28"/>
        </w:rPr>
        <w:t>Профессиональное образовательное частное учреждение</w:t>
      </w:r>
      <w:r w:rsidRPr="00EE7B02">
        <w:rPr>
          <w:rStyle w:val="8"/>
          <w:color w:val="000000"/>
          <w:sz w:val="28"/>
          <w:szCs w:val="28"/>
        </w:rPr>
        <w:t xml:space="preserve"> «Техникум экон</w:t>
      </w:r>
      <w:r w:rsidRPr="00EE7B02">
        <w:rPr>
          <w:rStyle w:val="8"/>
          <w:color w:val="000000"/>
          <w:sz w:val="28"/>
          <w:szCs w:val="28"/>
        </w:rPr>
        <w:t>о</w:t>
      </w:r>
      <w:r w:rsidRPr="00EE7B02">
        <w:rPr>
          <w:rStyle w:val="8"/>
          <w:color w:val="000000"/>
          <w:sz w:val="28"/>
          <w:szCs w:val="28"/>
        </w:rPr>
        <w:t>мики и права М</w:t>
      </w:r>
      <w:r>
        <w:rPr>
          <w:rStyle w:val="8"/>
          <w:color w:val="000000"/>
          <w:sz w:val="28"/>
          <w:szCs w:val="28"/>
        </w:rPr>
        <w:t>осковского регионального союза потребительской коопер</w:t>
      </w:r>
      <w:r>
        <w:rPr>
          <w:rStyle w:val="8"/>
          <w:color w:val="000000"/>
          <w:sz w:val="28"/>
          <w:szCs w:val="28"/>
        </w:rPr>
        <w:t>а</w:t>
      </w:r>
      <w:r>
        <w:rPr>
          <w:rStyle w:val="8"/>
          <w:color w:val="000000"/>
          <w:sz w:val="28"/>
          <w:szCs w:val="28"/>
        </w:rPr>
        <w:t>ции</w:t>
      </w:r>
      <w:r w:rsidRPr="00EE7B02">
        <w:rPr>
          <w:rStyle w:val="8"/>
          <w:color w:val="000000"/>
          <w:sz w:val="28"/>
          <w:szCs w:val="28"/>
        </w:rPr>
        <w:t>»</w:t>
      </w:r>
    </w:p>
    <w:p w:rsidR="00032339" w:rsidRDefault="00032339" w:rsidP="00032339">
      <w:pPr>
        <w:jc w:val="center"/>
        <w:rPr>
          <w:sz w:val="28"/>
        </w:rPr>
      </w:pPr>
    </w:p>
    <w:p w:rsidR="00032339" w:rsidRDefault="00032339" w:rsidP="00032339">
      <w:pPr>
        <w:ind w:left="142"/>
        <w:jc w:val="center"/>
        <w:rPr>
          <w:sz w:val="28"/>
        </w:rPr>
      </w:pPr>
      <w:r w:rsidRPr="4941DC36">
        <w:rPr>
          <w:sz w:val="28"/>
          <w:szCs w:val="28"/>
        </w:rPr>
        <w:t xml:space="preserve">Цикловая комиссия </w:t>
      </w:r>
      <w:r>
        <w:rPr>
          <w:sz w:val="28"/>
          <w:szCs w:val="28"/>
        </w:rPr>
        <w:t>информационных технологий, робототехники и строительства</w:t>
      </w:r>
    </w:p>
    <w:p w:rsidR="00032339" w:rsidRDefault="00032339" w:rsidP="00032339">
      <w:pPr>
        <w:ind w:left="142"/>
        <w:jc w:val="center"/>
        <w:rPr>
          <w:sz w:val="32"/>
          <w:szCs w:val="32"/>
        </w:rPr>
      </w:pPr>
    </w:p>
    <w:p w:rsidR="00032339" w:rsidRDefault="00032339" w:rsidP="00F06449">
      <w:pPr>
        <w:ind w:left="142"/>
        <w:rPr>
          <w:sz w:val="32"/>
          <w:szCs w:val="32"/>
        </w:rPr>
      </w:pPr>
    </w:p>
    <w:p w:rsidR="00032339" w:rsidRPr="008E5356" w:rsidRDefault="00032339" w:rsidP="00032339">
      <w:pPr>
        <w:ind w:left="142"/>
        <w:jc w:val="center"/>
        <w:rPr>
          <w:sz w:val="44"/>
          <w:szCs w:val="32"/>
        </w:rPr>
      </w:pPr>
      <w:r w:rsidRPr="008E5356">
        <w:rPr>
          <w:sz w:val="44"/>
          <w:szCs w:val="32"/>
        </w:rPr>
        <w:t>КУРСОВАЯ       РАБОТА</w:t>
      </w:r>
    </w:p>
    <w:p w:rsidR="00032339" w:rsidRDefault="00032339" w:rsidP="00032339">
      <w:pPr>
        <w:ind w:left="142"/>
        <w:jc w:val="center"/>
        <w:rPr>
          <w:sz w:val="28"/>
        </w:rPr>
      </w:pPr>
    </w:p>
    <w:p w:rsidR="00032339" w:rsidRDefault="00032339" w:rsidP="00032339">
      <w:pPr>
        <w:spacing w:line="360" w:lineRule="auto"/>
        <w:ind w:right="-284"/>
        <w:rPr>
          <w:sz w:val="28"/>
          <w:szCs w:val="28"/>
        </w:rPr>
      </w:pPr>
    </w:p>
    <w:p w:rsidR="008E5356" w:rsidRDefault="008E5356" w:rsidP="00032339">
      <w:pPr>
        <w:spacing w:line="360" w:lineRule="auto"/>
        <w:ind w:right="-284"/>
        <w:rPr>
          <w:sz w:val="28"/>
          <w:szCs w:val="28"/>
        </w:rPr>
      </w:pP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по МДК 01.01 </w:t>
      </w:r>
      <w:r>
        <w:rPr>
          <w:color w:val="000000"/>
          <w:sz w:val="28"/>
          <w:szCs w:val="28"/>
        </w:rPr>
        <w:t>Проектирование и дизайн информационных систем</w:t>
      </w: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color w:val="000000"/>
          <w:sz w:val="28"/>
          <w:szCs w:val="28"/>
        </w:rPr>
      </w:pP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rStyle w:val="21"/>
          <w:color w:val="000000"/>
          <w:sz w:val="28"/>
          <w:szCs w:val="28"/>
        </w:rPr>
      </w:pPr>
      <w:r>
        <w:rPr>
          <w:rStyle w:val="21"/>
          <w:color w:val="000000"/>
          <w:sz w:val="28"/>
          <w:szCs w:val="28"/>
        </w:rPr>
        <w:t>Специальность: 09.02.07</w:t>
      </w:r>
      <w:r>
        <w:rPr>
          <w:rStyle w:val="211pt"/>
          <w:color w:val="000000"/>
          <w:sz w:val="28"/>
          <w:szCs w:val="28"/>
        </w:rPr>
        <w:t xml:space="preserve"> Информационные системы и программирование</w:t>
      </w:r>
    </w:p>
    <w:p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:rsidR="00032339" w:rsidRPr="00F37670" w:rsidRDefault="00032339" w:rsidP="00032339">
      <w:pPr>
        <w:ind w:left="142" w:right="-284"/>
        <w:jc w:val="center"/>
        <w:rPr>
          <w:sz w:val="28"/>
          <w:szCs w:val="28"/>
        </w:rPr>
      </w:pPr>
    </w:p>
    <w:p w:rsidR="00931AFE" w:rsidRPr="00931AFE" w:rsidRDefault="00032339" w:rsidP="00931AFE">
      <w:pPr>
        <w:tabs>
          <w:tab w:val="left" w:pos="993"/>
          <w:tab w:val="left" w:pos="1134"/>
        </w:tabs>
        <w:ind w:left="142"/>
        <w:jc w:val="both"/>
        <w:rPr>
          <w:rFonts w:ascii="Times New Roman" w:hAnsi="Times New Roman"/>
        </w:rPr>
      </w:pPr>
      <w:r w:rsidRPr="00931AFE">
        <w:rPr>
          <w:rFonts w:ascii="Times New Roman" w:hAnsi="Times New Roman"/>
          <w:sz w:val="28"/>
          <w:szCs w:val="28"/>
        </w:rPr>
        <w:t>на тему:</w:t>
      </w:r>
      <w:r w:rsidR="00931AFE" w:rsidRPr="00931AFE">
        <w:rPr>
          <w:rFonts w:ascii="Times New Roman" w:eastAsia="Times New Roman" w:hAnsi="Times New Roman"/>
          <w:sz w:val="28"/>
          <w:szCs w:val="28"/>
        </w:rPr>
        <w:t xml:space="preserve"> ТЗ Проект ИНФОРМАЦИОННОЙ СИСТЕМЫ  контроль и управление  ткацкого станка</w:t>
      </w:r>
      <w:r w:rsidR="00931AFE" w:rsidRPr="00931AFE">
        <w:rPr>
          <w:rFonts w:ascii="Times New Roman" w:eastAsia="Times New Roman" w:hAnsi="Times New Roman"/>
          <w:sz w:val="24"/>
          <w:szCs w:val="24"/>
        </w:rPr>
        <w:t>.</w:t>
      </w:r>
    </w:p>
    <w:p w:rsidR="00032339" w:rsidRDefault="00032339" w:rsidP="00931AFE">
      <w:pPr>
        <w:pStyle w:val="p35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:rsidR="00032339" w:rsidRDefault="00032339" w:rsidP="00931AFE">
      <w:pPr>
        <w:ind w:left="3545" w:firstLine="709"/>
        <w:jc w:val="right"/>
        <w:rPr>
          <w:rFonts w:ascii="Times New Roman" w:eastAsia="Times New Roman" w:hAnsi="Times New Roman"/>
          <w:i/>
          <w:sz w:val="28"/>
        </w:rPr>
      </w:pPr>
    </w:p>
    <w:p w:rsidR="00032339" w:rsidRDefault="00032339" w:rsidP="00931AFE">
      <w:pPr>
        <w:spacing w:line="360" w:lineRule="auto"/>
        <w:ind w:left="142" w:right="-284"/>
        <w:jc w:val="right"/>
        <w:rPr>
          <w:sz w:val="28"/>
          <w:szCs w:val="28"/>
        </w:rPr>
      </w:pPr>
      <w:r w:rsidRPr="4941DC36">
        <w:rPr>
          <w:sz w:val="28"/>
          <w:szCs w:val="28"/>
        </w:rPr>
        <w:t>Студ</w:t>
      </w:r>
      <w:r>
        <w:rPr>
          <w:sz w:val="28"/>
          <w:szCs w:val="28"/>
        </w:rPr>
        <w:t>ента __</w:t>
      </w:r>
      <w:r w:rsidRPr="001822FC">
        <w:rPr>
          <w:sz w:val="28"/>
          <w:szCs w:val="28"/>
          <w:u w:val="single"/>
        </w:rPr>
        <w:t>3</w:t>
      </w:r>
      <w:r>
        <w:rPr>
          <w:sz w:val="28"/>
          <w:szCs w:val="28"/>
        </w:rPr>
        <w:t>__ курса, группы _</w:t>
      </w:r>
      <w:r>
        <w:rPr>
          <w:sz w:val="28"/>
          <w:szCs w:val="28"/>
          <w:u w:val="single"/>
        </w:rPr>
        <w:t>ИТ-</w:t>
      </w:r>
      <w:r w:rsidR="00B73623">
        <w:rPr>
          <w:sz w:val="28"/>
          <w:szCs w:val="28"/>
        </w:rPr>
        <w:t>2-23</w:t>
      </w:r>
    </w:p>
    <w:p w:rsidR="00032339" w:rsidRPr="00F4242B" w:rsidRDefault="00032339" w:rsidP="00931AFE">
      <w:pPr>
        <w:tabs>
          <w:tab w:val="left" w:pos="4395"/>
        </w:tabs>
        <w:spacing w:line="360" w:lineRule="auto"/>
        <w:ind w:left="142"/>
        <w:jc w:val="right"/>
        <w:rPr>
          <w:sz w:val="28"/>
          <w:szCs w:val="28"/>
        </w:rPr>
      </w:pPr>
      <w:r w:rsidRPr="00F4242B">
        <w:rPr>
          <w:sz w:val="28"/>
          <w:szCs w:val="28"/>
          <w:u w:val="single"/>
        </w:rPr>
        <w:t>очной</w:t>
      </w:r>
      <w:r w:rsidRPr="00127E43">
        <w:rPr>
          <w:sz w:val="28"/>
          <w:szCs w:val="28"/>
        </w:rPr>
        <w:t>__</w:t>
      </w:r>
      <w:r w:rsidRPr="4941DC36">
        <w:rPr>
          <w:sz w:val="28"/>
          <w:szCs w:val="28"/>
        </w:rPr>
        <w:t xml:space="preserve"> формы</w:t>
      </w:r>
      <w:r>
        <w:rPr>
          <w:sz w:val="28"/>
          <w:szCs w:val="28"/>
        </w:rPr>
        <w:t xml:space="preserve"> обучения</w:t>
      </w:r>
    </w:p>
    <w:p w:rsidR="00032339" w:rsidRPr="00F4242B" w:rsidRDefault="00B73623" w:rsidP="00931AFE">
      <w:pPr>
        <w:tabs>
          <w:tab w:val="left" w:pos="4395"/>
        </w:tabs>
        <w:spacing w:line="360" w:lineRule="auto"/>
        <w:ind w:left="142" w:right="-284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Кармаева Александра Юрьевича</w:t>
      </w:r>
    </w:p>
    <w:p w:rsidR="00032339" w:rsidRDefault="00032339" w:rsidP="00931AFE">
      <w:pPr>
        <w:spacing w:line="360" w:lineRule="auto"/>
        <w:jc w:val="right"/>
        <w:rPr>
          <w:sz w:val="28"/>
          <w:szCs w:val="28"/>
        </w:rPr>
      </w:pPr>
      <w:r w:rsidRPr="4941DC36">
        <w:rPr>
          <w:sz w:val="28"/>
          <w:szCs w:val="28"/>
        </w:rPr>
        <w:t xml:space="preserve"> Специальность: </w:t>
      </w:r>
      <w:r>
        <w:rPr>
          <w:rStyle w:val="21"/>
          <w:color w:val="000000"/>
          <w:sz w:val="28"/>
          <w:szCs w:val="28"/>
        </w:rPr>
        <w:t>09.02.07</w:t>
      </w:r>
      <w:r>
        <w:rPr>
          <w:rStyle w:val="211pt"/>
          <w:color w:val="000000"/>
          <w:sz w:val="28"/>
          <w:szCs w:val="28"/>
        </w:rPr>
        <w:t xml:space="preserve"> Информационные системы и программирование </w:t>
      </w:r>
      <w:r w:rsidRPr="4941DC36">
        <w:rPr>
          <w:sz w:val="28"/>
          <w:szCs w:val="28"/>
        </w:rPr>
        <w:t>Руководитель: преподаватель</w:t>
      </w:r>
    </w:p>
    <w:p w:rsidR="00032339" w:rsidRPr="00E821EF" w:rsidRDefault="00032339" w:rsidP="00931AFE">
      <w:pPr>
        <w:spacing w:line="360" w:lineRule="auto"/>
        <w:jc w:val="right"/>
        <w:rPr>
          <w:sz w:val="28"/>
          <w:szCs w:val="28"/>
          <w:u w:val="single"/>
        </w:rPr>
      </w:pPr>
      <w:r w:rsidRPr="00E821EF">
        <w:rPr>
          <w:sz w:val="28"/>
          <w:szCs w:val="28"/>
          <w:u w:val="single"/>
        </w:rPr>
        <w:t>Храмов А.А</w:t>
      </w:r>
    </w:p>
    <w:p w:rsidR="008E5356" w:rsidRDefault="008E5356" w:rsidP="00931AFE">
      <w:pPr>
        <w:ind w:left="142"/>
        <w:jc w:val="right"/>
        <w:rPr>
          <w:sz w:val="28"/>
          <w:szCs w:val="28"/>
        </w:rPr>
      </w:pPr>
    </w:p>
    <w:p w:rsidR="00032339" w:rsidRDefault="00032339" w:rsidP="00931AFE">
      <w:pPr>
        <w:ind w:left="142"/>
        <w:jc w:val="right"/>
        <w:rPr>
          <w:sz w:val="28"/>
          <w:szCs w:val="28"/>
        </w:rPr>
      </w:pPr>
      <w:r w:rsidRPr="4941DC36">
        <w:rPr>
          <w:sz w:val="28"/>
          <w:szCs w:val="28"/>
        </w:rPr>
        <w:t>Оценка   _____________</w:t>
      </w:r>
      <w:r>
        <w:rPr>
          <w:sz w:val="28"/>
          <w:szCs w:val="28"/>
        </w:rPr>
        <w:t>_______</w:t>
      </w:r>
    </w:p>
    <w:p w:rsidR="00032339" w:rsidRDefault="00032339" w:rsidP="00931AFE">
      <w:pPr>
        <w:tabs>
          <w:tab w:val="left" w:pos="4395"/>
        </w:tabs>
        <w:ind w:left="142"/>
        <w:jc w:val="right"/>
        <w:rPr>
          <w:sz w:val="28"/>
          <w:szCs w:val="28"/>
        </w:rPr>
      </w:pPr>
      <w:r w:rsidRPr="4941DC36">
        <w:rPr>
          <w:sz w:val="28"/>
          <w:szCs w:val="28"/>
        </w:rPr>
        <w:t xml:space="preserve"> «___» ________________20____г.</w:t>
      </w:r>
    </w:p>
    <w:p w:rsidR="00032339" w:rsidRDefault="00032339" w:rsidP="00931AFE">
      <w:pPr>
        <w:jc w:val="right"/>
        <w:rPr>
          <w:sz w:val="28"/>
        </w:rPr>
      </w:pPr>
    </w:p>
    <w:p w:rsidR="00032339" w:rsidRDefault="00032339" w:rsidP="00032339">
      <w:pPr>
        <w:ind w:left="142"/>
        <w:jc w:val="center"/>
        <w:rPr>
          <w:sz w:val="28"/>
          <w:szCs w:val="28"/>
        </w:rPr>
      </w:pPr>
    </w:p>
    <w:p w:rsidR="007F358B" w:rsidRDefault="00032339" w:rsidP="008E5356">
      <w:pPr>
        <w:ind w:left="14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г.о. Люберцы, </w:t>
      </w:r>
      <w:r w:rsidRPr="4941DC36">
        <w:rPr>
          <w:sz w:val="28"/>
          <w:szCs w:val="28"/>
        </w:rPr>
        <w:t>20</w:t>
      </w:r>
      <w:r>
        <w:rPr>
          <w:sz w:val="28"/>
          <w:szCs w:val="28"/>
        </w:rPr>
        <w:t>25 г.</w:t>
      </w:r>
      <w:r w:rsidR="007F358B">
        <w:rPr>
          <w:sz w:val="28"/>
          <w:szCs w:val="28"/>
        </w:rPr>
        <w:br w:type="page"/>
      </w:r>
    </w:p>
    <w:p w:rsidR="006A029E" w:rsidRDefault="00994D7A" w:rsidP="005C2D12">
      <w:pPr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val="en-US"/>
        </w:rPr>
        <w:lastRenderedPageBreak/>
        <w:t>C</w:t>
      </w:r>
      <w:r w:rsidR="006A029E">
        <w:rPr>
          <w:rFonts w:ascii="Times New Roman" w:hAnsi="Times New Roman"/>
          <w:b/>
        </w:rPr>
        <w:t>ОДЕРЖАНИЕ</w:t>
      </w:r>
    </w:p>
    <w:p w:rsidR="006A029E" w:rsidRPr="00B014F1" w:rsidRDefault="00575737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pict>
          <v:group id="Group 119" o:spid="_x0000_s2535" style="position:absolute;margin-left:52.95pt;margin-top:23.25pt;width:518.8pt;height:802.3pt;z-index:251661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" o:allowincell="f">
            <v:rect id="Rectangle 120" o:spid="_x0000_s25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" filled="f" strokeweight="2pt"/>
            <v:line id="Line 121" o:spid="_x0000_s2537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<v:line id="Line 122" o:spid="_x0000_s2538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Z6j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Y&#10;vt+EE+TqAwAA//8DAFBLAQItABQABgAIAAAAIQDb4fbL7gAAAIUBAAATAAAAAAAAAAAAAAAAAAAA&#10;AABbQ29udGVudF9UeXBlc10ueG1sUEsBAi0AFAAGAAgAAAAhAFr0LFu/AAAAFQEAAAsAAAAAAAAA&#10;AAAAAAAAHwEAAF9yZWxzLy5yZWxzUEsBAi0AFAAGAAgAAAAhAPaNnqO+AAAA3QAAAA8AAAAAAAAA&#10;AAAAAAAABwIAAGRycy9kb3ducmV2LnhtbFBLBQYAAAAAAwADALcAAADyAgAAAAA=&#10;" strokeweight="2pt"/>
            <v:line id="Line 123" o:spid="_x0000_s2539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<v:line id="Line 124" o:spid="_x0000_s2540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<v:line id="Line 125" o:spid="_x0000_s2541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<v:line id="Line 126" o:spid="_x0000_s2542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ig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U&#10;vt+EE+TqAwAA//8DAFBLAQItABQABgAIAAAAIQDb4fbL7gAAAIUBAAATAAAAAAAAAAAAAAAAAAAA&#10;AABbQ29udGVudF9UeXBlc10ueG1sUEsBAi0AFAAGAAgAAAAhAFr0LFu/AAAAFQEAAAsAAAAAAAAA&#10;AAAAAAAAHwEAAF9yZWxzLy5yZWxzUEsBAi0AFAAGAAgAAAAhAIm2mKC+AAAA3QAAAA8AAAAAAAAA&#10;AAAAAAAABwIAAGRycy9kb3ducmV2LnhtbFBLBQYAAAAAAwADALcAAADyAgAAAAA=&#10;" strokeweight="2pt"/>
            <v:line id="Line 127" o:spid="_x0000_s2543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" strokeweight="2pt"/>
            <v:line id="Line 128" o:spid="_x0000_s25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" strokeweight="1pt"/>
            <v:line id="Line 129" o:spid="_x0000_s25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<v:rect id="Rectangle 130" o:spid="_x0000_s2546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131" o:spid="_x0000_s2547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32" o:spid="_x0000_s2548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ufP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o/V&#10;BP6/SSfI1RMAAP//AwBQSwECLQAUAAYACAAAACEA2+H2y+4AAACFAQAAEwAAAAAAAAAAAAAAAAAA&#10;AAAAW0NvbnRlbnRfVHlwZXNdLnhtbFBLAQItABQABgAIAAAAIQBa9CxbvwAAABUBAAALAAAAAAAA&#10;AAAAAAAAAB8BAABfcmVscy8ucmVsc1BLAQItABQABgAIAAAAIQDPKufPvwAAAN0AAAAPAAAAAAAA&#10;AAAAAAAAAAcCAABkcnMvZG93bnJldi54bWxQSwUGAAAAAAMAAwC3AAAA8w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33" o:spid="_x0000_s2549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134" o:spid="_x0000_s2550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35" o:spid="_x0000_s2551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3+7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n+&#10;XL3C7zfpBJk/AAAA//8DAFBLAQItABQABgAIAAAAIQDb4fbL7gAAAIUBAAATAAAAAAAAAAAAAAAA&#10;AAAAAABbQ29udGVudF9UeXBlc10ueG1sUEsBAi0AFAAGAAgAAAAhAFr0LFu/AAAAFQEAAAsAAAAA&#10;AAAAAAAAAAAAHwEAAF9yZWxzLy5yZWxzUEsBAi0AFAAGAAgAAAAhAEDDf7vBAAAA3QAAAA8AAAAA&#10;AAAAAAAAAAAABwIAAGRycy9kb3ducmV2LnhtbFBLBQYAAAAAAwADALcAAAD1AgAAAAA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36" o:spid="_x0000_s2552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" filled="f" stroked="f" strokeweight=".25pt">
              <v:textbox inset="1pt,1pt,1pt,1pt">
                <w:txbxContent>
                  <w:p w:rsidR="00280CBD" w:rsidRDefault="00575737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 w:rsidR="00280CBD">
                      <w:rPr>
                        <w:sz w:val="18"/>
                      </w:rPr>
                      <w:instrText xml:space="preserve"> PAGE  \* LOWER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 w:rsidR="00280CBD"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  <v:rect id="Rectangle 137" o:spid="_x0000_s2553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RX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n+&#10;XL3C7zfpBJk/AAAA//8DAFBLAQItABQABgAIAAAAIQDb4fbL7gAAAIUBAAATAAAAAAAAAAAAAAAA&#10;AAAAAABbQ29udGVudF9UeXBlc10ueG1sUEsBAi0AFAAGAAgAAAAhAFr0LFu/AAAAFQEAAAsAAAAA&#10;AAAAAAAAAAAAHwEAAF9yZWxzLy5yZWxzUEsBAi0AFAAGAAgAAAAhAN9dRFfBAAAA3QAAAA8AAAAA&#10;AAAAAAAAAAAABwIAAGRycy9kb3ducmV2LnhtbFBLBQYAAAAAAwADALcAAAD1AgAAAAA=&#10;" filled="f" stroked="f" strokeweight=".25pt">
              <v:textbox inset="1pt,1pt,1pt,1pt">
                <w:txbxContent>
                  <w:p w:rsidR="00280CBD" w:rsidRPr="008E5356" w:rsidRDefault="00280CBD" w:rsidP="00280CBD"/>
                </w:txbxContent>
              </v:textbox>
            </v:rect>
            <v:line id="Line 138" o:spid="_x0000_s2554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jNTwgAAAN0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" strokeweight="2pt"/>
            <v:line id="Line 139" o:spid="_x0000_s2555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pbI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Ec&#10;vt+EE+TqAwAA//8DAFBLAQItABQABgAIAAAAIQDb4fbL7gAAAIUBAAATAAAAAAAAAAAAAAAAAAAA&#10;AABbQ29udGVudF9UeXBlc10ueG1sUEsBAi0AFAAGAAgAAAAhAFr0LFu/AAAAFQEAAAsAAAAAAAAA&#10;AAAAAAAAHwEAAF9yZWxzLy5yZWxzUEsBAi0AFAAGAAgAAAAhAGbClsi+AAAA3QAAAA8AAAAAAAAA&#10;AAAAAAAABwIAAGRycy9kb3ducmV2LnhtbFBLBQYAAAAAAwADALcAAADyAgAAAAA=&#10;" strokeweight="2pt"/>
            <v:line id="Line 140" o:spid="_x0000_s2556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M9i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KfzyjYygm18AAAD//wMAUEsBAi0AFAAGAAgAAAAhANvh9svuAAAAhQEAABMAAAAAAAAA&#10;AAAAAAAAAAAAAFtDb250ZW50X1R5cGVzXS54bWxQSwECLQAUAAYACAAAACEAWvQsW78AAAAVAQAA&#10;CwAAAAAAAAAAAAAAAAAfAQAAX3JlbHMvLnJlbHNQSwECLQAUAAYACAAAACEA+OTPYsYAAADdAAAA&#10;DwAAAAAAAAAAAAAAAAAHAgAAZHJzL2Rvd25yZXYueG1sUEsFBgAAAAADAAMAtwAAAPoCAAAAAA==&#10;" strokeweight="1pt"/>
            <v:line id="Line 141" o:spid="_x0000_s2557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" strokeweight="1pt"/>
            <v:line id="Line 142" o:spid="_x0000_s2558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" strokeweight="1pt"/>
            <v:group id="Group 143" o:spid="_x0000_s255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">
              <v:rect id="Rectangle 144" o:spid="_x0000_s2560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Разраб.</w:t>
                      </w:r>
                    </w:p>
                  </w:txbxContent>
                </v:textbox>
              </v:rect>
              <v:rect id="Rectangle 145" o:spid="_x0000_s256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" filled="f" stroked="f" strokeweight=".25pt">
                <v:textbox inset="1pt,1pt,1pt,1pt">
                  <w:txbxContent>
                    <w:p w:rsidR="00280CBD" w:rsidRPr="008E5356" w:rsidRDefault="00280CBD" w:rsidP="00280CBD"/>
                  </w:txbxContent>
                </v:textbox>
              </v:rect>
            </v:group>
            <v:group id="Group 146" o:spid="_x0000_s256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83M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VmsLfN/EEuXgCAAD//wMAUEsBAi0AFAAGAAgAAAAhANvh9svuAAAAhQEAABMAAAAAAAAAAAAA&#10;AAAAAAAAAFtDb250ZW50X1R5cGVzXS54bWxQSwECLQAUAAYACAAAACEAWvQsW78AAAAVAQAACwAA&#10;AAAAAAAAAAAAAAAfAQAAX3JlbHMvLnJlbHNQSwECLQAUAAYACAAAACEAfAfNzMMAAADdAAAADwAA&#10;AAAAAAAAAAAAAAAHAgAAZHJzL2Rvd25yZXYueG1sUEsFBgAAAAADAAMAtwAAAPcCAAAAAA==&#10;">
              <v:rect id="Rectangle 147" o:spid="_x0000_s2563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NKK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dAqvb+IJcvUEAAD//wMAUEsBAi0AFAAGAAgAAAAhANvh9svuAAAAhQEAABMAAAAAAAAAAAAAAAAA&#10;AAAAAFtDb250ZW50X1R5cGVzXS54bWxQSwECLQAUAAYACAAAACEAWvQsW78AAAAVAQAACwAAAAAA&#10;AAAAAAAAAAAfAQAAX3JlbHMvLnJlbHNQSwECLQAUAAYACAAAACEAWoTSisAAAADdAAAADwAAAAAA&#10;AAAAAAAAAAAHAgAAZHJzL2Rvd25yZXYueG1sUEsFBgAAAAADAAMAtwAAAPQCAAAAAA==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Провер.</w:t>
                      </w:r>
                    </w:p>
                  </w:txbxContent>
                </v:textbox>
              </v:rect>
              <v:rect id="Rectangle 148" o:spid="_x0000_s256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" filled="f" stroked="f" strokeweight=".25pt">
                <v:textbox inset="1pt,1pt,1pt,1pt">
                  <w:txbxContent>
                    <w:p w:rsidR="00280CBD" w:rsidRPr="00971333" w:rsidRDefault="00280CBD" w:rsidP="00280CBD">
                      <w:pPr>
                        <w:pStyle w:val="ab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Храмов А. А.</w:t>
                      </w:r>
                    </w:p>
                  </w:txbxContent>
                </v:textbox>
              </v:rect>
            </v:group>
            <v:group id="Group 149" o:spid="_x0000_s2565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Fm+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UlN4fBNPkIs7AAAA//8DAFBLAQItABQABgAIAAAAIQDb4fbL7gAAAIUBAAATAAAAAAAAAAAA&#10;AAAAAAAAAABbQ29udGVudF9UeXBlc10ueG1sUEsBAi0AFAAGAAgAAAAhAFr0LFu/AAAAFQEAAAsA&#10;AAAAAAAAAAAAAAAAHwEAAF9yZWxzLy5yZWxzUEsBAi0AFAAGAAgAAAAhAA2YWb7EAAAA3QAAAA8A&#10;AAAAAAAAAAAAAAAABwIAAGRycy9kb3ducmV2LnhtbFBLBQYAAAAAAwADALcAAAD4AgAAAAA=&#10;">
              <v:rect id="Rectangle 150" o:spid="_x0000_s2566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Реценз.</w:t>
                      </w:r>
                    </w:p>
                  </w:txbxContent>
                </v:textbox>
              </v:rect>
              <v:rect id="Rectangle 151" o:spid="_x0000_s2567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group id="Group 152" o:spid="_x0000_s2568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">
              <v:rect id="Rectangle 153" o:spid="_x0000_s2569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x40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y&#10;ncHfN/EEuX4BAAD//wMAUEsBAi0AFAAGAAgAAAAhANvh9svuAAAAhQEAABMAAAAAAAAAAAAAAAAA&#10;AAAAAFtDb250ZW50X1R5cGVzXS54bWxQSwECLQAUAAYACAAAACEAWvQsW78AAAAVAQAACwAAAAAA&#10;AAAAAAAAAAAfAQAAX3JlbHMvLnJlbHNQSwECLQAUAAYACAAAACEA69MeNMAAAADdAAAADwAAAAAA&#10;AAAAAAAAAAAHAgAAZHJzL2Rvd25yZXYueG1sUEsFBgAAAAADAAMAtwAAAPQCAAAAAA==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rect id="Rectangle 154" o:spid="_x0000_s2570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group id="Group 155" o:spid="_x0000_s257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kG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D+eLeD/m3CC3D4BAAD//wMAUEsBAi0AFAAGAAgAAAAhANvh9svuAAAAhQEAABMAAAAAAAAAAAAA&#10;AAAAAAAAAFtDb250ZW50X1R5cGVzXS54bWxQSwECLQAUAAYACAAAACEAWvQsW78AAAAVAQAACwAA&#10;AAAAAAAAAAAAAAAfAQAAX3JlbHMvLnJlbHNQSwECLQAUAAYACAAAACEAQrmZBsMAAADdAAAADwAA&#10;AAAAAAAAAAAAAAAHAgAAZHJzL2Rvd25yZXYueG1sUEsFBgAAAAADAAMAtwAAAPcCAAAAAA==&#10;">
              <v:rect id="Rectangle 156" o:spid="_x0000_s257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Утверд.</w:t>
                      </w:r>
                    </w:p>
                  </w:txbxContent>
                </v:textbox>
              </v:rect>
              <v:rect id="Rectangle 157" o:spid="_x0000_s257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Bg3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8y&#10;XcDvN/EEuXkDAAD//wMAUEsBAi0AFAAGAAgAAAAhANvh9svuAAAAhQEAABMAAAAAAAAAAAAAAAAA&#10;AAAAAFtDb250ZW50X1R5cGVzXS54bWxQSwECLQAUAAYACAAAACEAWvQsW78AAAAVAQAACwAAAAAA&#10;AAAAAAAAAAAfAQAAX3JlbHMvLnJlbHNQSwECLQAUAAYACAAAACEAlOgYN8AAAADdAAAADwAAAAAA&#10;AAAAAAAAAAAHAgAAZHJzL2Rvd25yZXYueG1sUEsFBgAAAAADAAMAtwAAAPQCAAAAAA==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line id="Line 158" o:spid="_x0000_s2574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28z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6E1z5RkbQ6zcAAAD//wMAUEsBAi0AFAAGAAgAAAAhANvh9svuAAAAhQEAABMAAAAAAAAAAAAA&#10;AAAAAAAAAFtDb250ZW50X1R5cGVzXS54bWxQSwECLQAUAAYACAAAACEAWvQsW78AAAAVAQAACwAA&#10;AAAAAAAAAAAAAAAfAQAAX3JlbHMvLnJlbHNQSwECLQAUAAYACAAAACEAQjtvM8MAAADdAAAADwAA&#10;AAAAAAAAAAAAAAAHAgAAZHJzL2Rvd25yZXYueG1sUEsFBgAAAAADAAMAtwAAAPcCAAAAAA==&#10;" strokeweight="2pt"/>
            <v:rect id="Rectangle 159" o:spid="_x0000_s2575" style="position:absolute;left:7787;top:18314;width:6292;height:16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ne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46&#10;X8H7m3iC3L4AAAD//wMAUEsBAi0AFAAGAAgAAAAhANvh9svuAAAAhQEAABMAAAAAAAAAAAAAAAAA&#10;AAAAAFtDb250ZW50X1R5cGVzXS54bWxQSwECLQAUAAYACAAAACEAWvQsW78AAAAVAQAACwAAAAAA&#10;AAAAAAAAAAAfAQAAX3JlbHMvLnJlbHNQSwECLQAUAAYACAAAACEAijsp3sAAAADdAAAADwAAAAAA&#10;AAAAAAAAAAAHAgAAZHJzL2Rvd25yZXYueG1sUEsFBgAAAAADAAMAtwAAAPQCAAAAAA==&#10;" filled="f" stroked="f" strokeweight=".25pt">
              <v:textbox inset="1pt,1pt,1pt,1pt">
                <w:txbxContent>
                  <w:p w:rsidR="00280CBD" w:rsidRPr="008E5356" w:rsidRDefault="00280CBD" w:rsidP="00280CBD"/>
                </w:txbxContent>
              </v:textbox>
            </v:rect>
            <v:line id="Line 160" o:spid="_x0000_s2576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" strokeweight="2pt"/>
            <v:line id="Line 161" o:spid="_x0000_s2577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" strokeweight="2pt"/>
            <v:line id="Line 162" o:spid="_x0000_s2578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s4E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5Mx&#10;fL8JJ8jVBwAA//8DAFBLAQItABQABgAIAAAAIQDb4fbL7gAAAIUBAAATAAAAAAAAAAAAAAAAAAAA&#10;AABbQ29udGVudF9UeXBlc10ueG1sUEsBAi0AFAAGAAgAAAAhAFr0LFu/AAAAFQEAAAsAAAAAAAAA&#10;AAAAAAAAHwEAAF9yZWxzLy5yZWxzUEsBAi0AFAAGAAgAAAAhAKYKzgS+AAAA3QAAAA8AAAAAAAAA&#10;AAAAAAAABwIAAGRycy9kb3ducmV2LnhtbFBLBQYAAAAAAwADALcAAADyAgAAAAA=&#10;" strokeweight="2pt"/>
            <v:rect id="Rectangle 163" o:spid="_x0000_s2579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Лит.</w:t>
                    </w:r>
                  </w:p>
                </w:txbxContent>
              </v:textbox>
            </v:rect>
            <v:rect id="Rectangle 164" o:spid="_x0000_s2580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Rectangle 165" o:spid="_x0000_s2581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" filled="f" stroked="f" strokeweight=".25pt">
              <v:textbox inset="1pt,1pt,1pt,1pt">
                <w:txbxContent>
                  <w:p w:rsidR="00280CBD" w:rsidRPr="00971333" w:rsidRDefault="00FB2CF4" w:rsidP="00280CBD">
                    <w:pPr>
                      <w:pStyle w:val="ab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42</w:t>
                    </w:r>
                  </w:p>
                </w:txbxContent>
              </v:textbox>
            </v:rect>
            <v:line id="Line 166" o:spid="_x0000_s2582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" strokeweight="1pt"/>
            <v:line id="Line 167" o:spid="_x0000_s2583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At2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5Q3+vkknyMkNAAD//wMAUEsBAi0AFAAGAAgAAAAhANvh9svuAAAAhQEAABMAAAAAAAAAAAAA&#10;AAAAAAAAAFtDb250ZW50X1R5cGVzXS54bWxQSwECLQAUAAYACAAAACEAWvQsW78AAAAVAQAACwAA&#10;AAAAAAAAAAAAAAAfAQAAX3JlbHMvLnJlbHNQSwECLQAUAAYACAAAACEAPLgLdsMAAADdAAAADwAA&#10;AAAAAAAAAAAAAAAHAgAAZHJzL2Rvd25yZXYueG1sUEsFBgAAAAADAAMAtwAAAPcCAAAAAA==&#10;" strokeweight="1pt"/>
            <v:rect id="Rectangle 168" o:spid="_x0000_s2584" style="position:absolute;left:14295;top:19221;width:5609;height:4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8E5356" w:rsidRDefault="00280CBD" w:rsidP="00280CBD"/>
                </w:txbxContent>
              </v:textbox>
            </v:rect>
            <w10:wrap anchorx="page" anchory="page"/>
            <w10:anchorlock/>
          </v:group>
        </w:pict>
      </w:r>
      <w:r w:rsidR="006A029E" w:rsidRPr="00B014F1">
        <w:rPr>
          <w:rFonts w:ascii="&amp;quot" w:hAnsi="&amp;quot"/>
          <w:color w:val="000000"/>
          <w:sz w:val="28"/>
          <w:szCs w:val="28"/>
        </w:rPr>
        <w:t>ВВЕДЕНИЕ ……………………………………………………………….….</w:t>
      </w:r>
      <w:r w:rsidR="00DF599D">
        <w:rPr>
          <w:rFonts w:ascii="&amp;quot" w:hAnsi="&amp;quot"/>
          <w:color w:val="000000"/>
          <w:sz w:val="28"/>
          <w:szCs w:val="28"/>
        </w:rPr>
        <w:t>1</w:t>
      </w:r>
    </w:p>
    <w:p w:rsidR="006A029E" w:rsidRDefault="006A029E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ОСНОВНАЯ ЧАСТЬ……………………………………………………....</w:t>
      </w:r>
      <w:r w:rsidR="00DF599D">
        <w:rPr>
          <w:rFonts w:ascii="&amp;quot" w:hAnsi="&amp;quot"/>
          <w:color w:val="000000"/>
          <w:sz w:val="28"/>
          <w:szCs w:val="28"/>
        </w:rPr>
        <w:t>2</w:t>
      </w:r>
    </w:p>
    <w:p w:rsidR="005632CF" w:rsidRPr="005632CF" w:rsidRDefault="005632CF" w:rsidP="005632CF">
      <w:pPr>
        <w:rPr>
          <w:rFonts w:ascii="&amp;quot" w:hAnsi="&amp;quot" w:hint="eastAsia"/>
          <w:color w:val="0D0D0D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 xml:space="preserve">1     </w:t>
      </w:r>
      <w:r w:rsidR="006A029E" w:rsidRPr="005632CF">
        <w:rPr>
          <w:rFonts w:ascii="&amp;quot" w:hAnsi="&amp;quot"/>
          <w:color w:val="000000"/>
          <w:sz w:val="28"/>
          <w:szCs w:val="28"/>
        </w:rPr>
        <w:t>ТЗ (технического задания)</w:t>
      </w:r>
    </w:p>
    <w:p w:rsidR="00DF599D" w:rsidRPr="005632CF" w:rsidRDefault="00DF599D" w:rsidP="005632CF">
      <w:pPr>
        <w:rPr>
          <w:rFonts w:ascii="&amp;quot" w:hAnsi="&amp;quot" w:hint="eastAsia"/>
          <w:color w:val="0D0D0D"/>
          <w:sz w:val="28"/>
          <w:szCs w:val="28"/>
        </w:rPr>
      </w:pPr>
      <w:r w:rsidRPr="005632CF">
        <w:rPr>
          <w:rFonts w:ascii="&amp;quot" w:hAnsi="&amp;quot"/>
          <w:color w:val="0D0D0D"/>
          <w:sz w:val="28"/>
          <w:szCs w:val="28"/>
        </w:rPr>
        <w:t>1.1  Технологическая схема</w:t>
      </w:r>
      <w:r w:rsidR="00994D7A" w:rsidRPr="00B014F1">
        <w:rPr>
          <w:rFonts w:ascii="&amp;quot" w:hAnsi="&amp;quot"/>
          <w:color w:val="000000"/>
          <w:sz w:val="28"/>
          <w:szCs w:val="28"/>
        </w:rPr>
        <w:t>………………………………………..</w:t>
      </w:r>
      <w:r w:rsidRPr="005632CF">
        <w:rPr>
          <w:rFonts w:ascii="&amp;quot" w:hAnsi="&amp;quot"/>
          <w:color w:val="0D0D0D"/>
          <w:sz w:val="28"/>
          <w:szCs w:val="28"/>
        </w:rPr>
        <w:t>2</w:t>
      </w:r>
    </w:p>
    <w:p w:rsidR="00DF599D" w:rsidRDefault="00DF599D" w:rsidP="00DF599D">
      <w:pPr>
        <w:rPr>
          <w:rFonts w:ascii="&amp;quot" w:hAnsi="&amp;quot" w:hint="eastAsia"/>
          <w:color w:val="0D0D0D"/>
          <w:sz w:val="28"/>
          <w:szCs w:val="28"/>
        </w:rPr>
      </w:pPr>
      <w:r w:rsidRPr="00DF599D">
        <w:rPr>
          <w:rFonts w:ascii="&amp;quot" w:hAnsi="&amp;quot"/>
          <w:color w:val="0D0D0D"/>
          <w:sz w:val="28"/>
          <w:szCs w:val="28"/>
        </w:rPr>
        <w:t>1.</w:t>
      </w:r>
      <w:r w:rsidR="0072528A">
        <w:rPr>
          <w:rFonts w:ascii="&amp;quot" w:hAnsi="&amp;quot"/>
          <w:color w:val="0D0D0D"/>
          <w:sz w:val="28"/>
          <w:szCs w:val="28"/>
        </w:rPr>
        <w:t>2</w:t>
      </w:r>
      <w:r>
        <w:rPr>
          <w:rFonts w:ascii="&amp;quot" w:hAnsi="&amp;quot"/>
          <w:color w:val="0D0D0D"/>
          <w:sz w:val="28"/>
          <w:szCs w:val="28"/>
        </w:rPr>
        <w:t xml:space="preserve"> Подсчёт количества сигналов и</w:t>
      </w:r>
      <w:r w:rsidR="00994D7A">
        <w:rPr>
          <w:rFonts w:ascii="&amp;quot" w:hAnsi="&amp;quot"/>
          <w:color w:val="0D0D0D"/>
          <w:sz w:val="28"/>
          <w:szCs w:val="28"/>
        </w:rPr>
        <w:t xml:space="preserve"> п</w:t>
      </w:r>
      <w:r>
        <w:rPr>
          <w:rFonts w:ascii="&amp;quot" w:hAnsi="&amp;quot"/>
          <w:color w:val="0D0D0D"/>
          <w:sz w:val="28"/>
          <w:szCs w:val="28"/>
        </w:rPr>
        <w:t>еременных</w:t>
      </w:r>
      <w:r w:rsidR="00994D7A" w:rsidRPr="00B014F1">
        <w:rPr>
          <w:rFonts w:ascii="&amp;quot" w:hAnsi="&amp;quot"/>
          <w:color w:val="000000"/>
          <w:sz w:val="28"/>
          <w:szCs w:val="28"/>
        </w:rPr>
        <w:t>………</w:t>
      </w:r>
      <w:r>
        <w:rPr>
          <w:rFonts w:ascii="&amp;quot" w:hAnsi="&amp;quot"/>
          <w:color w:val="0D0D0D"/>
          <w:sz w:val="28"/>
          <w:szCs w:val="28"/>
        </w:rPr>
        <w:t>3</w:t>
      </w:r>
    </w:p>
    <w:p w:rsidR="006A029E" w:rsidRDefault="005632CF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 xml:space="preserve">2       </w:t>
      </w:r>
      <w:r w:rsidR="006A029E" w:rsidRPr="00B014F1">
        <w:rPr>
          <w:rFonts w:ascii="&amp;quot" w:hAnsi="&amp;quot"/>
          <w:color w:val="000000"/>
          <w:sz w:val="28"/>
          <w:szCs w:val="28"/>
        </w:rPr>
        <w:t>Анализ объекта автоматизации</w:t>
      </w:r>
    </w:p>
    <w:p w:rsidR="006A029E" w:rsidRPr="00B014F1" w:rsidRDefault="005632CF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2</w:t>
      </w:r>
      <w:r w:rsidR="006A029E" w:rsidRPr="00B014F1">
        <w:rPr>
          <w:rFonts w:ascii="&amp;quot" w:hAnsi="&amp;quot"/>
          <w:color w:val="000000"/>
          <w:sz w:val="28"/>
          <w:szCs w:val="28"/>
        </w:rPr>
        <w:t>.1.1   Структурная схема</w:t>
      </w:r>
      <w:r w:rsidR="00DF599D" w:rsidRPr="00B014F1">
        <w:rPr>
          <w:rFonts w:ascii="&amp;quot" w:hAnsi="&amp;quot"/>
          <w:color w:val="000000"/>
          <w:sz w:val="28"/>
          <w:szCs w:val="28"/>
        </w:rPr>
        <w:t>.....................................................</w:t>
      </w:r>
      <w:r w:rsidR="00DF599D">
        <w:rPr>
          <w:rFonts w:ascii="&amp;quot" w:hAnsi="&amp;quot"/>
          <w:color w:val="000000"/>
          <w:sz w:val="28"/>
          <w:szCs w:val="28"/>
        </w:rPr>
        <w:t>.......</w:t>
      </w:r>
      <w:r w:rsidR="00DF599D" w:rsidRPr="00B014F1">
        <w:rPr>
          <w:rFonts w:ascii="&amp;quot" w:hAnsi="&amp;quot"/>
          <w:color w:val="000000"/>
          <w:sz w:val="28"/>
          <w:szCs w:val="28"/>
        </w:rPr>
        <w:t>..</w:t>
      </w:r>
      <w:r w:rsidR="00DF599D">
        <w:rPr>
          <w:rFonts w:ascii="&amp;quot" w:hAnsi="&amp;quot"/>
          <w:color w:val="000000"/>
          <w:sz w:val="28"/>
          <w:szCs w:val="28"/>
        </w:rPr>
        <w:t>4</w:t>
      </w:r>
    </w:p>
    <w:p w:rsidR="006A029E" w:rsidRPr="00B014F1" w:rsidRDefault="005632CF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2</w:t>
      </w:r>
      <w:r w:rsidR="006A029E" w:rsidRPr="00B014F1">
        <w:rPr>
          <w:rFonts w:ascii="&amp;quot" w:hAnsi="&amp;quot"/>
          <w:color w:val="000000"/>
          <w:sz w:val="28"/>
          <w:szCs w:val="28"/>
        </w:rPr>
        <w:t>.1.2   Функциональная схема...................................................5</w:t>
      </w:r>
    </w:p>
    <w:p w:rsidR="006A029E" w:rsidRDefault="005632CF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 xml:space="preserve">3  </w:t>
      </w:r>
      <w:r w:rsidR="006A029E" w:rsidRPr="00B014F1">
        <w:rPr>
          <w:rFonts w:ascii="&amp;quot" w:hAnsi="&amp;quot"/>
          <w:color w:val="000000"/>
          <w:sz w:val="28"/>
          <w:szCs w:val="28"/>
        </w:rPr>
        <w:t xml:space="preserve">. Синтез концепции </w:t>
      </w:r>
      <w:r w:rsidR="006144D4">
        <w:rPr>
          <w:rFonts w:ascii="&amp;quot" w:hAnsi="&amp;quot"/>
          <w:color w:val="000000"/>
          <w:sz w:val="28"/>
          <w:szCs w:val="28"/>
        </w:rPr>
        <w:t xml:space="preserve"> И</w:t>
      </w:r>
      <w:r w:rsidR="006A029E" w:rsidRPr="00B014F1">
        <w:rPr>
          <w:rFonts w:ascii="&amp;quot" w:hAnsi="&amp;quot"/>
          <w:color w:val="000000"/>
          <w:sz w:val="28"/>
          <w:szCs w:val="28"/>
        </w:rPr>
        <w:t>С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 w:rsidRPr="00DF599D">
        <w:rPr>
          <w:rFonts w:ascii="&amp;quot" w:hAnsi="&amp;quot"/>
          <w:color w:val="000000"/>
          <w:sz w:val="28"/>
          <w:szCs w:val="28"/>
        </w:rPr>
        <w:t>1</w:t>
      </w:r>
      <w:r w:rsidR="006144D4">
        <w:rPr>
          <w:rFonts w:ascii="&amp;quot" w:hAnsi="&amp;quot"/>
          <w:color w:val="000000"/>
          <w:sz w:val="28"/>
          <w:szCs w:val="28"/>
        </w:rPr>
        <w:t>С</w:t>
      </w:r>
      <w:r w:rsidR="006144D4">
        <w:rPr>
          <w:sz w:val="24"/>
        </w:rPr>
        <w:t>етевогографика процесса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</w:t>
      </w:r>
      <w:r w:rsidR="00470CCB">
        <w:rPr>
          <w:rFonts w:ascii="&amp;quot" w:hAnsi="&amp;quot"/>
          <w:color w:val="000000"/>
          <w:sz w:val="28"/>
          <w:szCs w:val="28"/>
        </w:rPr>
        <w:t>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</w:t>
      </w:r>
      <w:r w:rsidR="006144D4" w:rsidRPr="006144D4">
        <w:rPr>
          <w:rFonts w:ascii="&amp;quot" w:hAnsi="&amp;quot"/>
          <w:color w:val="000000"/>
          <w:sz w:val="28"/>
          <w:szCs w:val="28"/>
        </w:rPr>
        <w:t>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......6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 w:rsidRPr="00DF599D">
        <w:rPr>
          <w:rFonts w:ascii="&amp;quot" w:hAnsi="&amp;quot"/>
          <w:color w:val="000000"/>
          <w:sz w:val="28"/>
          <w:szCs w:val="28"/>
        </w:rPr>
        <w:t>2</w:t>
      </w:r>
      <w:r w:rsidR="006144D4">
        <w:rPr>
          <w:sz w:val="24"/>
        </w:rPr>
        <w:t>Диаграммаклассов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.......................</w:t>
      </w:r>
      <w:r w:rsidR="006144D4" w:rsidRPr="006144D4">
        <w:rPr>
          <w:rFonts w:ascii="&amp;quot" w:hAnsi="&amp;quot"/>
          <w:color w:val="000000"/>
          <w:sz w:val="28"/>
          <w:szCs w:val="28"/>
        </w:rPr>
        <w:t>.......................................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</w:t>
      </w:r>
      <w:r w:rsidRPr="00B014F1">
        <w:rPr>
          <w:rFonts w:ascii="&amp;quot" w:hAnsi="&amp;quot"/>
          <w:color w:val="000000"/>
          <w:sz w:val="28"/>
          <w:szCs w:val="28"/>
        </w:rPr>
        <w:t>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>
        <w:rPr>
          <w:rFonts w:ascii="&amp;quot" w:hAnsi="&amp;quot"/>
          <w:color w:val="000000"/>
          <w:sz w:val="28"/>
          <w:szCs w:val="28"/>
        </w:rPr>
        <w:t>7</w:t>
      </w:r>
    </w:p>
    <w:p w:rsidR="006144D4" w:rsidRPr="00B014F1" w:rsidRDefault="005632CF" w:rsidP="00DF599D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 w:rsidRPr="00DF599D">
        <w:rPr>
          <w:rFonts w:ascii="&amp;quot" w:hAnsi="&amp;quot"/>
          <w:color w:val="000000"/>
          <w:sz w:val="28"/>
          <w:szCs w:val="28"/>
        </w:rPr>
        <w:t>3</w:t>
      </w:r>
      <w:r w:rsidR="006144D4">
        <w:rPr>
          <w:sz w:val="24"/>
        </w:rPr>
        <w:t>Конечныеавтоматы.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>
        <w:rPr>
          <w:rFonts w:ascii="&amp;quot" w:hAnsi="&amp;quot"/>
          <w:color w:val="000000"/>
          <w:sz w:val="28"/>
          <w:szCs w:val="28"/>
        </w:rPr>
        <w:t>8</w:t>
      </w:r>
    </w:p>
    <w:p w:rsidR="006144D4" w:rsidRPr="00B014F1" w:rsidRDefault="005632CF" w:rsidP="00DF599D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931AFE">
        <w:rPr>
          <w:rFonts w:ascii="&amp;quot" w:hAnsi="&amp;quot"/>
          <w:color w:val="000000"/>
          <w:sz w:val="28"/>
          <w:szCs w:val="28"/>
        </w:rPr>
        <w:t>4</w:t>
      </w:r>
      <w:r w:rsidR="00DF599D">
        <w:rPr>
          <w:sz w:val="24"/>
        </w:rPr>
        <w:t>Диаграммадеятельности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..............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="00DF599D">
        <w:rPr>
          <w:rFonts w:ascii="&amp;quot" w:hAnsi="&amp;quot"/>
          <w:color w:val="000000"/>
          <w:sz w:val="28"/>
          <w:szCs w:val="28"/>
        </w:rPr>
        <w:t>10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931AFE">
        <w:rPr>
          <w:rFonts w:ascii="&amp;quot" w:hAnsi="&amp;quot"/>
          <w:color w:val="000000"/>
          <w:sz w:val="28"/>
          <w:szCs w:val="28"/>
        </w:rPr>
        <w:t>5</w:t>
      </w:r>
      <w:r w:rsidR="00DF599D">
        <w:rPr>
          <w:sz w:val="24"/>
        </w:rPr>
        <w:t xml:space="preserve">Диаграммы последовательности  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</w:t>
      </w:r>
      <w:r w:rsidRPr="00B014F1">
        <w:rPr>
          <w:rFonts w:ascii="&amp;quot" w:hAnsi="&amp;quot"/>
          <w:color w:val="000000"/>
          <w:sz w:val="28"/>
          <w:szCs w:val="28"/>
        </w:rPr>
        <w:t>...</w:t>
      </w:r>
      <w:r w:rsidR="00DF599D">
        <w:rPr>
          <w:rFonts w:ascii="&amp;quot" w:hAnsi="&amp;quot"/>
          <w:color w:val="000000"/>
          <w:sz w:val="28"/>
          <w:szCs w:val="28"/>
        </w:rPr>
        <w:t>11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931AFE">
        <w:rPr>
          <w:rFonts w:ascii="&amp;quot" w:hAnsi="&amp;quot"/>
          <w:color w:val="000000"/>
          <w:sz w:val="28"/>
          <w:szCs w:val="28"/>
        </w:rPr>
        <w:t>6</w:t>
      </w:r>
      <w:r w:rsidR="00DF599D">
        <w:rPr>
          <w:sz w:val="24"/>
        </w:rPr>
        <w:t>Диаграммаиспользования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..............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="00DF599D">
        <w:rPr>
          <w:rFonts w:ascii="&amp;quot" w:hAnsi="&amp;quot"/>
          <w:color w:val="000000"/>
          <w:sz w:val="28"/>
          <w:szCs w:val="28"/>
        </w:rPr>
        <w:t>12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931AFE">
        <w:rPr>
          <w:rFonts w:ascii="&amp;quot" w:hAnsi="&amp;quot"/>
          <w:color w:val="000000"/>
          <w:sz w:val="28"/>
          <w:szCs w:val="28"/>
        </w:rPr>
        <w:t>7</w:t>
      </w:r>
      <w:r w:rsidR="00DF599D">
        <w:rPr>
          <w:sz w:val="24"/>
        </w:rPr>
        <w:t>Диаграмма размещения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..............</w:t>
      </w:r>
      <w:r w:rsidR="00DF599D">
        <w:rPr>
          <w:rFonts w:ascii="&amp;quot" w:hAnsi="&amp;quot"/>
          <w:color w:val="000000"/>
          <w:sz w:val="28"/>
          <w:szCs w:val="28"/>
        </w:rPr>
        <w:t>13</w:t>
      </w:r>
    </w:p>
    <w:p w:rsidR="006A029E" w:rsidRPr="00B014F1" w:rsidRDefault="006A029E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4</w:t>
      </w:r>
      <w:r w:rsidR="00DF599D">
        <w:rPr>
          <w:rFonts w:ascii="&amp;quot" w:hAnsi="&amp;quot"/>
          <w:color w:val="000000"/>
          <w:sz w:val="28"/>
          <w:szCs w:val="28"/>
        </w:rPr>
        <w:t>П</w:t>
      </w:r>
      <w:r w:rsidRPr="00B014F1">
        <w:rPr>
          <w:rFonts w:ascii="&amp;quot" w:hAnsi="&amp;quot"/>
          <w:color w:val="000000"/>
          <w:sz w:val="28"/>
          <w:szCs w:val="28"/>
        </w:rPr>
        <w:t>одбор оборудования</w:t>
      </w:r>
    </w:p>
    <w:p w:rsidR="006A029E" w:rsidRDefault="009E57B4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4.1 Анализ(маркетинг)  по соответствию ТЗ</w:t>
      </w:r>
      <w:r w:rsidR="006A029E" w:rsidRPr="00B014F1">
        <w:rPr>
          <w:rFonts w:ascii="&amp;quot" w:hAnsi="&amp;quot"/>
          <w:color w:val="000000"/>
          <w:sz w:val="28"/>
          <w:szCs w:val="28"/>
        </w:rPr>
        <w:t>.............</w:t>
      </w:r>
      <w:r w:rsidRPr="00B014F1">
        <w:rPr>
          <w:rFonts w:ascii="&amp;quot" w:hAnsi="&amp;quot"/>
          <w:color w:val="000000"/>
          <w:sz w:val="28"/>
          <w:szCs w:val="28"/>
        </w:rPr>
        <w:t>.</w:t>
      </w:r>
      <w:r>
        <w:rPr>
          <w:rFonts w:ascii="&amp;quot" w:hAnsi="&amp;quot"/>
          <w:color w:val="000000"/>
          <w:sz w:val="28"/>
          <w:szCs w:val="28"/>
        </w:rPr>
        <w:t>14</w:t>
      </w:r>
    </w:p>
    <w:p w:rsidR="009E57B4" w:rsidRPr="00C62852" w:rsidRDefault="009E57B4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4.</w:t>
      </w:r>
      <w:r w:rsidR="00C62852" w:rsidRPr="00C62852">
        <w:rPr>
          <w:rFonts w:ascii="&amp;quot" w:hAnsi="&amp;quot"/>
          <w:color w:val="000000"/>
          <w:sz w:val="28"/>
          <w:szCs w:val="28"/>
        </w:rPr>
        <w:t>2</w:t>
      </w:r>
      <w:r>
        <w:rPr>
          <w:rFonts w:ascii="&amp;quot" w:hAnsi="&amp;quot"/>
          <w:color w:val="000000"/>
          <w:sz w:val="28"/>
          <w:szCs w:val="28"/>
        </w:rPr>
        <w:t xml:space="preserve"> Подбор (маркетинг) соответствию ТЗ</w:t>
      </w:r>
      <w:r w:rsidRPr="00B014F1">
        <w:rPr>
          <w:rFonts w:ascii="&amp;quot" w:hAnsi="&amp;quot"/>
          <w:color w:val="000000"/>
          <w:sz w:val="28"/>
          <w:szCs w:val="28"/>
        </w:rPr>
        <w:t>.....................</w:t>
      </w:r>
      <w:r>
        <w:rPr>
          <w:rFonts w:ascii="&amp;quot" w:hAnsi="&amp;quot"/>
          <w:color w:val="000000"/>
          <w:sz w:val="28"/>
          <w:szCs w:val="28"/>
        </w:rPr>
        <w:t>15</w:t>
      </w:r>
    </w:p>
    <w:p w:rsidR="00C62852" w:rsidRPr="00C62852" w:rsidRDefault="00C62852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4.</w:t>
      </w:r>
      <w:r w:rsidRPr="00C62852">
        <w:rPr>
          <w:rFonts w:ascii="&amp;quot" w:hAnsi="&amp;quot"/>
          <w:color w:val="000000"/>
          <w:sz w:val="28"/>
          <w:szCs w:val="28"/>
        </w:rPr>
        <w:t>3</w:t>
      </w:r>
      <w:r>
        <w:rPr>
          <w:rFonts w:ascii="&amp;quot" w:hAnsi="&amp;quot"/>
          <w:color w:val="000000"/>
          <w:sz w:val="28"/>
          <w:szCs w:val="28"/>
        </w:rPr>
        <w:t xml:space="preserve"> Подбор  средств  микроклимата  ТЗ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</w:t>
      </w:r>
      <w:r>
        <w:rPr>
          <w:rFonts w:ascii="&amp;quot" w:hAnsi="&amp;quot"/>
          <w:color w:val="000000"/>
          <w:sz w:val="28"/>
          <w:szCs w:val="28"/>
        </w:rPr>
        <w:t>16</w:t>
      </w:r>
    </w:p>
    <w:p w:rsidR="006A029E" w:rsidRPr="00B014F1" w:rsidRDefault="006A029E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5  Программное обеспечение................................................</w:t>
      </w:r>
      <w:r w:rsidR="009E57B4">
        <w:rPr>
          <w:rFonts w:ascii="&amp;quot" w:hAnsi="&amp;quot"/>
          <w:color w:val="000000"/>
          <w:sz w:val="28"/>
          <w:szCs w:val="28"/>
        </w:rPr>
        <w:t>1</w:t>
      </w:r>
      <w:r w:rsidR="00C62852">
        <w:rPr>
          <w:rFonts w:ascii="&amp;quot" w:hAnsi="&amp;quot"/>
          <w:color w:val="000000"/>
          <w:sz w:val="28"/>
          <w:szCs w:val="28"/>
        </w:rPr>
        <w:t>7</w:t>
      </w:r>
    </w:p>
    <w:p w:rsidR="008B1F1A" w:rsidRDefault="00994D7A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6</w:t>
      </w:r>
      <w:r w:rsidR="008B1F1A">
        <w:rPr>
          <w:rFonts w:ascii="&amp;quot" w:hAnsi="&amp;quot"/>
          <w:color w:val="000000"/>
          <w:sz w:val="28"/>
          <w:szCs w:val="28"/>
        </w:rPr>
        <w:t xml:space="preserve"> мнемосхема</w:t>
      </w:r>
      <w:r w:rsidR="008B1F1A" w:rsidRPr="00B014F1">
        <w:rPr>
          <w:rFonts w:ascii="&amp;quot" w:hAnsi="&amp;quot"/>
          <w:color w:val="000000"/>
          <w:sz w:val="28"/>
          <w:szCs w:val="28"/>
        </w:rPr>
        <w:t>......</w:t>
      </w:r>
      <w:r w:rsidR="00980506">
        <w:rPr>
          <w:rFonts w:ascii="&amp;quot" w:hAnsi="&amp;quot"/>
          <w:color w:val="000000"/>
          <w:sz w:val="28"/>
          <w:szCs w:val="28"/>
        </w:rPr>
        <w:t>и web</w:t>
      </w:r>
      <w:r w:rsidR="00980506" w:rsidRPr="00980506">
        <w:rPr>
          <w:rFonts w:ascii="&amp;quot" w:hAnsi="&amp;quot"/>
          <w:color w:val="000000"/>
          <w:sz w:val="28"/>
          <w:szCs w:val="28"/>
        </w:rPr>
        <w:t xml:space="preserve">  отображения данных  </w:t>
      </w:r>
      <w:r w:rsidR="00980506">
        <w:rPr>
          <w:rFonts w:ascii="&amp;quot" w:hAnsi="&amp;quot"/>
          <w:color w:val="000000"/>
          <w:sz w:val="28"/>
          <w:szCs w:val="28"/>
        </w:rPr>
        <w:t xml:space="preserve">, </w:t>
      </w:r>
      <w:r w:rsidR="00980506">
        <w:rPr>
          <w:rFonts w:ascii="&amp;quot" w:hAnsi="&amp;quot"/>
          <w:color w:val="000000"/>
          <w:sz w:val="28"/>
          <w:szCs w:val="28"/>
          <w:lang w:val="en-US"/>
        </w:rPr>
        <w:t>hmi</w:t>
      </w:r>
      <w:r w:rsidR="008B1F1A" w:rsidRPr="00B014F1">
        <w:rPr>
          <w:rFonts w:ascii="&amp;quot" w:hAnsi="&amp;quot"/>
          <w:color w:val="000000"/>
          <w:sz w:val="28"/>
          <w:szCs w:val="28"/>
        </w:rPr>
        <w:t>..</w:t>
      </w:r>
      <w:r>
        <w:rPr>
          <w:rFonts w:ascii="&amp;quot" w:hAnsi="&amp;quot"/>
          <w:color w:val="000000"/>
          <w:sz w:val="28"/>
          <w:szCs w:val="28"/>
        </w:rPr>
        <w:t>18</w:t>
      </w:r>
    </w:p>
    <w:p w:rsidR="00994D7A" w:rsidRDefault="00994D7A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7электрическая схема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.............................................................</w:t>
      </w:r>
      <w:r>
        <w:rPr>
          <w:rFonts w:ascii="&amp;quot" w:hAnsi="&amp;quot"/>
          <w:color w:val="000000"/>
          <w:sz w:val="28"/>
          <w:szCs w:val="28"/>
        </w:rPr>
        <w:t>19</w:t>
      </w:r>
    </w:p>
    <w:p w:rsidR="009E57B4" w:rsidRDefault="009E57B4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7</w:t>
      </w:r>
      <w:r w:rsidRPr="00B014F1">
        <w:rPr>
          <w:rFonts w:ascii="&amp;quot" w:hAnsi="&amp;quot"/>
          <w:color w:val="000000"/>
          <w:sz w:val="28"/>
          <w:szCs w:val="28"/>
        </w:rPr>
        <w:t xml:space="preserve"> Расчет энергопотребления.................................................</w:t>
      </w:r>
      <w:r w:rsidR="008B1F1A">
        <w:rPr>
          <w:rFonts w:ascii="&amp;quot" w:hAnsi="&amp;quot"/>
          <w:color w:val="000000"/>
          <w:sz w:val="28"/>
          <w:szCs w:val="28"/>
        </w:rPr>
        <w:t>20</w:t>
      </w:r>
    </w:p>
    <w:p w:rsidR="009E57B4" w:rsidRDefault="009E57B4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9 Инструкция оператора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.......................................................</w:t>
      </w:r>
      <w:r w:rsidR="005632CF">
        <w:rPr>
          <w:rFonts w:ascii="&amp;quot" w:hAnsi="&amp;quot"/>
          <w:color w:val="000000"/>
          <w:sz w:val="28"/>
          <w:szCs w:val="28"/>
        </w:rPr>
        <w:t>2</w:t>
      </w:r>
      <w:r w:rsidR="008B1F1A">
        <w:rPr>
          <w:rFonts w:ascii="&amp;quot" w:hAnsi="&amp;quot"/>
          <w:color w:val="000000"/>
          <w:sz w:val="28"/>
          <w:szCs w:val="28"/>
        </w:rPr>
        <w:t>1</w:t>
      </w:r>
    </w:p>
    <w:p w:rsidR="009E57B4" w:rsidRDefault="005632CF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1</w:t>
      </w:r>
      <w:r w:rsidR="009E57B4">
        <w:rPr>
          <w:rFonts w:ascii="&amp;quot" w:hAnsi="&amp;quot"/>
          <w:color w:val="000000"/>
          <w:sz w:val="28"/>
          <w:szCs w:val="28"/>
        </w:rPr>
        <w:t>0</w:t>
      </w:r>
      <w:r w:rsidR="00994D7A">
        <w:rPr>
          <w:sz w:val="24"/>
        </w:rPr>
        <w:t xml:space="preserve">Диаграмма размещения </w:t>
      </w:r>
      <w:r>
        <w:rPr>
          <w:rFonts w:ascii="&amp;quot" w:hAnsi="&amp;quot"/>
          <w:color w:val="000000"/>
          <w:sz w:val="28"/>
          <w:szCs w:val="28"/>
        </w:rPr>
        <w:t xml:space="preserve"> монтажа  и установки ИС</w:t>
      </w:r>
      <w:r w:rsidR="009E57B4" w:rsidRPr="00B014F1">
        <w:rPr>
          <w:rFonts w:ascii="&amp;quot" w:hAnsi="&amp;quot"/>
          <w:color w:val="000000"/>
          <w:sz w:val="28"/>
          <w:szCs w:val="28"/>
        </w:rPr>
        <w:t>.....</w:t>
      </w:r>
      <w:r>
        <w:rPr>
          <w:rFonts w:ascii="&amp;quot" w:hAnsi="&amp;quot"/>
          <w:color w:val="000000"/>
          <w:sz w:val="28"/>
          <w:szCs w:val="28"/>
        </w:rPr>
        <w:t>2</w:t>
      </w:r>
      <w:r w:rsidR="008B1F1A">
        <w:rPr>
          <w:rFonts w:ascii="&amp;quot" w:hAnsi="&amp;quot"/>
          <w:color w:val="000000"/>
          <w:sz w:val="28"/>
          <w:szCs w:val="28"/>
        </w:rPr>
        <w:t>2</w:t>
      </w:r>
    </w:p>
    <w:p w:rsidR="005632CF" w:rsidRDefault="005632CF" w:rsidP="005632CF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12 Сетевой график проверки  ИС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.....................................</w:t>
      </w:r>
      <w:r>
        <w:rPr>
          <w:rFonts w:ascii="&amp;quot" w:hAnsi="&amp;quot"/>
          <w:color w:val="000000"/>
          <w:sz w:val="28"/>
          <w:szCs w:val="28"/>
        </w:rPr>
        <w:t>2</w:t>
      </w:r>
      <w:r w:rsidR="008B1F1A">
        <w:rPr>
          <w:rFonts w:ascii="&amp;quot" w:hAnsi="&amp;quot"/>
          <w:color w:val="000000"/>
          <w:sz w:val="28"/>
          <w:szCs w:val="28"/>
        </w:rPr>
        <w:t>3</w:t>
      </w:r>
    </w:p>
    <w:p w:rsidR="00994D7A" w:rsidRDefault="00994D7A" w:rsidP="00994D7A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13 Спецификация ПО  ИС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...............................................</w:t>
      </w:r>
      <w:r>
        <w:rPr>
          <w:rFonts w:ascii="&amp;quot" w:hAnsi="&amp;quot"/>
          <w:color w:val="000000"/>
          <w:sz w:val="28"/>
          <w:szCs w:val="28"/>
        </w:rPr>
        <w:t>24</w:t>
      </w:r>
    </w:p>
    <w:p w:rsidR="00994D7A" w:rsidRDefault="00994D7A" w:rsidP="00994D7A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13 Спецификация  оборудования  ИС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.............................</w:t>
      </w:r>
      <w:r>
        <w:rPr>
          <w:rFonts w:ascii="&amp;quot" w:hAnsi="&amp;quot"/>
          <w:color w:val="000000"/>
          <w:sz w:val="28"/>
          <w:szCs w:val="28"/>
        </w:rPr>
        <w:t>25</w:t>
      </w:r>
    </w:p>
    <w:p w:rsidR="006A029E" w:rsidRPr="00B014F1" w:rsidRDefault="006A029E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ВЫВОД……………………………</w:t>
      </w:r>
      <w:r w:rsidR="00994D7A" w:rsidRPr="00B014F1">
        <w:rPr>
          <w:rFonts w:ascii="&amp;quot" w:hAnsi="&amp;quot"/>
          <w:color w:val="000000"/>
          <w:sz w:val="28"/>
          <w:szCs w:val="28"/>
        </w:rPr>
        <w:t>……</w:t>
      </w:r>
      <w:r w:rsidRPr="00B014F1">
        <w:rPr>
          <w:rFonts w:ascii="&amp;quot" w:hAnsi="&amp;quot"/>
          <w:color w:val="000000"/>
          <w:sz w:val="28"/>
          <w:szCs w:val="28"/>
        </w:rPr>
        <w:t>…………………………………...2</w:t>
      </w:r>
      <w:r w:rsidR="00994D7A">
        <w:rPr>
          <w:rFonts w:ascii="&amp;quot" w:hAnsi="&amp;quot"/>
          <w:color w:val="000000"/>
          <w:sz w:val="28"/>
          <w:szCs w:val="28"/>
        </w:rPr>
        <w:t>6</w:t>
      </w:r>
    </w:p>
    <w:p w:rsidR="00994D7A" w:rsidRDefault="006A029E" w:rsidP="00994D7A">
      <w:pPr>
        <w:spacing w:line="360" w:lineRule="auto"/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СПИСОК ЛИТЕРАТУРЫ ………………………………………</w:t>
      </w:r>
      <w:r w:rsidR="005632CF" w:rsidRPr="00B014F1">
        <w:rPr>
          <w:rFonts w:ascii="&amp;quot" w:hAnsi="&amp;quot"/>
          <w:color w:val="000000"/>
          <w:sz w:val="28"/>
          <w:szCs w:val="28"/>
        </w:rPr>
        <w:t>…</w:t>
      </w:r>
      <w:r w:rsidRPr="00B014F1">
        <w:rPr>
          <w:rFonts w:ascii="&amp;quot" w:hAnsi="&amp;quot"/>
          <w:color w:val="000000"/>
          <w:sz w:val="28"/>
          <w:szCs w:val="28"/>
        </w:rPr>
        <w:t>....2</w:t>
      </w:r>
      <w:r w:rsidR="00994D7A">
        <w:rPr>
          <w:rFonts w:ascii="&amp;quot" w:hAnsi="&amp;quot"/>
          <w:color w:val="000000"/>
          <w:sz w:val="28"/>
          <w:szCs w:val="28"/>
        </w:rPr>
        <w:t>7</w:t>
      </w:r>
    </w:p>
    <w:p w:rsidR="00C62852" w:rsidRPr="00994D7A" w:rsidRDefault="005632CF" w:rsidP="00994D7A">
      <w:pPr>
        <w:pStyle w:val="2"/>
        <w:numPr>
          <w:ilvl w:val="0"/>
          <w:numId w:val="9"/>
        </w:numPr>
        <w:rPr>
          <w:sz w:val="24"/>
          <w:lang w:val="ru-RU"/>
        </w:rPr>
      </w:pPr>
      <w:r w:rsidRPr="00994D7A">
        <w:rPr>
          <w:sz w:val="24"/>
        </w:rPr>
        <w:t xml:space="preserve">Приложение Схема  </w:t>
      </w:r>
      <w:r w:rsidR="00C62852" w:rsidRPr="00994D7A">
        <w:rPr>
          <w:sz w:val="24"/>
        </w:rPr>
        <w:t>Структурна</w:t>
      </w:r>
      <w:r w:rsidR="00C62852" w:rsidRPr="00994D7A">
        <w:rPr>
          <w:sz w:val="24"/>
          <w:lang w:val="ru-RU"/>
        </w:rPr>
        <w:t>формата 2</w:t>
      </w:r>
    </w:p>
    <w:p w:rsidR="005632CF" w:rsidRPr="00994D7A" w:rsidRDefault="005632CF" w:rsidP="00994D7A">
      <w:pPr>
        <w:pStyle w:val="2"/>
        <w:numPr>
          <w:ilvl w:val="1"/>
          <w:numId w:val="9"/>
        </w:numPr>
        <w:rPr>
          <w:sz w:val="24"/>
        </w:rPr>
      </w:pPr>
      <w:r w:rsidRPr="00994D7A">
        <w:rPr>
          <w:sz w:val="24"/>
        </w:rPr>
        <w:t xml:space="preserve">Схема  </w:t>
      </w:r>
      <w:r w:rsidR="00C62852" w:rsidRPr="00994D7A">
        <w:rPr>
          <w:sz w:val="24"/>
          <w:lang w:val="ru-RU"/>
        </w:rPr>
        <w:t xml:space="preserve"> Ф</w:t>
      </w:r>
      <w:r w:rsidRPr="00994D7A">
        <w:rPr>
          <w:sz w:val="24"/>
        </w:rPr>
        <w:t xml:space="preserve">ункциональная  </w:t>
      </w:r>
      <w:r w:rsidR="00C62852" w:rsidRPr="00994D7A">
        <w:rPr>
          <w:sz w:val="24"/>
          <w:lang w:val="ru-RU"/>
        </w:rPr>
        <w:t xml:space="preserve"> формата </w:t>
      </w:r>
      <w:r w:rsidRPr="00994D7A">
        <w:rPr>
          <w:sz w:val="24"/>
        </w:rPr>
        <w:t>2</w:t>
      </w:r>
    </w:p>
    <w:p w:rsidR="007D4BA5" w:rsidRPr="00994D7A" w:rsidRDefault="005632CF" w:rsidP="00994D7A">
      <w:pPr>
        <w:pStyle w:val="2"/>
        <w:numPr>
          <w:ilvl w:val="1"/>
          <w:numId w:val="9"/>
        </w:numPr>
        <w:rPr>
          <w:sz w:val="24"/>
          <w:lang w:val="ru-RU"/>
        </w:rPr>
      </w:pPr>
      <w:r w:rsidRPr="00994D7A">
        <w:rPr>
          <w:sz w:val="24"/>
        </w:rPr>
        <w:t>СХЕМА  ПО на языке</w:t>
      </w:r>
      <w:r w:rsidR="00C62852" w:rsidRPr="00994D7A">
        <w:rPr>
          <w:sz w:val="24"/>
          <w:lang w:val="en-US"/>
        </w:rPr>
        <w:t>ST</w:t>
      </w:r>
      <w:r w:rsidR="00C62852" w:rsidRPr="00994D7A">
        <w:rPr>
          <w:sz w:val="24"/>
          <w:lang w:val="ru-RU"/>
        </w:rPr>
        <w:t xml:space="preserve"> или  </w:t>
      </w:r>
      <w:r w:rsidR="00C62852" w:rsidRPr="00994D7A">
        <w:rPr>
          <w:sz w:val="24"/>
          <w:lang w:val="en-US"/>
        </w:rPr>
        <w:t>LD</w:t>
      </w:r>
      <w:r w:rsidRPr="00994D7A">
        <w:rPr>
          <w:sz w:val="24"/>
        </w:rPr>
        <w:t xml:space="preserve"> или </w:t>
      </w:r>
      <w:r w:rsidRPr="00994D7A">
        <w:rPr>
          <w:sz w:val="24"/>
          <w:lang w:val="en-US"/>
        </w:rPr>
        <w:t>FBD</w:t>
      </w:r>
      <w:r w:rsidRPr="00994D7A">
        <w:rPr>
          <w:sz w:val="24"/>
          <w:lang w:val="ru-RU"/>
        </w:rPr>
        <w:t>.</w:t>
      </w:r>
      <w:r w:rsidR="00C62852" w:rsidRPr="00994D7A">
        <w:rPr>
          <w:sz w:val="24"/>
          <w:lang w:val="ru-RU"/>
        </w:rPr>
        <w:t>Формата 3</w:t>
      </w:r>
    </w:p>
    <w:p w:rsidR="00C62852" w:rsidRPr="00994D7A" w:rsidRDefault="00C62852" w:rsidP="00994D7A">
      <w:pPr>
        <w:pStyle w:val="2"/>
        <w:numPr>
          <w:ilvl w:val="1"/>
          <w:numId w:val="9"/>
        </w:numPr>
        <w:rPr>
          <w:sz w:val="24"/>
          <w:lang w:val="ru-RU"/>
        </w:rPr>
      </w:pPr>
      <w:r w:rsidRPr="00994D7A">
        <w:rPr>
          <w:sz w:val="24"/>
        </w:rPr>
        <w:t xml:space="preserve">СХЕМА  </w:t>
      </w:r>
      <w:r w:rsidRPr="00994D7A">
        <w:rPr>
          <w:sz w:val="24"/>
          <w:lang w:val="ru-RU"/>
        </w:rPr>
        <w:t>электрическая   формата 3</w:t>
      </w:r>
    </w:p>
    <w:p w:rsidR="008B1F1A" w:rsidRPr="00994D7A" w:rsidRDefault="008B1F1A" w:rsidP="00994D7A">
      <w:pPr>
        <w:pStyle w:val="2"/>
        <w:numPr>
          <w:ilvl w:val="1"/>
          <w:numId w:val="9"/>
        </w:numPr>
        <w:rPr>
          <w:sz w:val="24"/>
          <w:lang w:val="ru-RU"/>
        </w:rPr>
      </w:pPr>
      <w:r w:rsidRPr="00994D7A">
        <w:rPr>
          <w:sz w:val="24"/>
        </w:rPr>
        <w:t xml:space="preserve">СХЕМА  </w:t>
      </w:r>
      <w:r w:rsidRPr="00994D7A">
        <w:rPr>
          <w:sz w:val="24"/>
          <w:lang w:val="ru-RU"/>
        </w:rPr>
        <w:t xml:space="preserve">    формата 3</w:t>
      </w:r>
    </w:p>
    <w:p w:rsidR="00994D7A" w:rsidRPr="00994D7A" w:rsidRDefault="00994D7A" w:rsidP="00994D7A">
      <w:pPr>
        <w:pStyle w:val="2"/>
        <w:numPr>
          <w:ilvl w:val="1"/>
          <w:numId w:val="9"/>
        </w:numPr>
        <w:rPr>
          <w:sz w:val="24"/>
          <w:lang w:val="ru-RU"/>
        </w:rPr>
      </w:pPr>
      <w:r w:rsidRPr="00994D7A">
        <w:rPr>
          <w:sz w:val="24"/>
        </w:rPr>
        <w:t xml:space="preserve">СХЕМА  </w:t>
      </w:r>
      <w:r>
        <w:rPr>
          <w:sz w:val="24"/>
          <w:lang w:val="ru-RU"/>
        </w:rPr>
        <w:t xml:space="preserve">функциональная  схем оборудования </w:t>
      </w:r>
      <w:r w:rsidRPr="00994D7A">
        <w:rPr>
          <w:sz w:val="24"/>
          <w:lang w:val="ru-RU"/>
        </w:rPr>
        <w:t>формата 3</w:t>
      </w:r>
    </w:p>
    <w:p w:rsidR="00C62852" w:rsidRPr="00C62852" w:rsidRDefault="00C62852" w:rsidP="00C62852"/>
    <w:p w:rsidR="005C2D12" w:rsidRDefault="005C2D12">
      <w:pPr>
        <w:widowControl/>
        <w:suppressAutoHyphens w:val="0"/>
        <w:overflowPunct/>
        <w:autoSpaceDE/>
        <w:autoSpaceDN/>
        <w:textAlignment w:val="auto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t>ВВедение</w:t>
      </w:r>
    </w:p>
    <w:p w:rsidR="005C2D12" w:rsidRDefault="005C2D12">
      <w:pPr>
        <w:widowControl/>
        <w:suppressAutoHyphens w:val="0"/>
        <w:overflowPunct/>
        <w:autoSpaceDE/>
        <w:autoSpaceDN/>
        <w:textAlignment w:val="auto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br w:type="page"/>
      </w:r>
      <w:bookmarkStart w:id="0" w:name="_GoBack"/>
      <w:bookmarkEnd w:id="0"/>
    </w:p>
    <w:p w:rsidR="005C2D12" w:rsidRDefault="005C2D12" w:rsidP="005C2D12">
      <w:pPr>
        <w:widowControl/>
        <w:suppressAutoHyphens w:val="0"/>
        <w:overflowPunct/>
        <w:autoSpaceDE/>
        <w:autoSpaceDN/>
        <w:textAlignment w:val="auto"/>
        <w:rPr>
          <w:rFonts w:eastAsia="Times New Roman"/>
          <w:noProof/>
          <w:sz w:val="20"/>
          <w:szCs w:val="28"/>
        </w:rPr>
      </w:pPr>
    </w:p>
    <w:p w:rsidR="007F358B" w:rsidRDefault="00931AFE" w:rsidP="007F358B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 w:themeColor="text1"/>
          <w:sz w:val="28"/>
          <w:szCs w:val="28"/>
        </w:rPr>
        <w:t xml:space="preserve">1 </w:t>
      </w:r>
      <w:r w:rsidR="007F358B" w:rsidRPr="7F228842">
        <w:rPr>
          <w:rFonts w:ascii="&amp;quot" w:hAnsi="&amp;quot"/>
          <w:color w:val="000000" w:themeColor="text1"/>
          <w:sz w:val="28"/>
          <w:szCs w:val="28"/>
        </w:rPr>
        <w:t>ТЗ (технического задания)</w:t>
      </w:r>
    </w:p>
    <w:p w:rsidR="007F358B" w:rsidRPr="005632CF" w:rsidRDefault="00575737" w:rsidP="7F228842">
      <w:pPr>
        <w:tabs>
          <w:tab w:val="left" w:pos="993"/>
          <w:tab w:val="left" w:pos="1134"/>
        </w:tabs>
        <w:ind w:left="142"/>
        <w:jc w:val="both"/>
      </w:pPr>
      <w:r>
        <w:rPr>
          <w:noProof/>
        </w:rPr>
        <w:pict>
          <v:group id="Group 1429" o:spid="_x0000_s2735" style="position:absolute;left:0;text-align:left;margin-left:58.95pt;margin-top:16.4pt;width:518.8pt;height:802.3pt;z-index:2516695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66bPg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" o:allowincell="f">
            <v:rect id="Rectangle 390" o:spid="_x0000_s27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7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7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7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7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7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7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7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7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7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7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7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7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7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7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7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7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7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</w:t>
                    </w:r>
                  </w:p>
                </w:txbxContent>
              </v:textbox>
            </v:rect>
            <v:rect id="Rectangle 408" o:spid="_x0000_s27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71AEB03E" w:rsidRPr="7F228842">
        <w:rPr>
          <w:rFonts w:ascii="Times New Roman" w:eastAsia="Times New Roman" w:hAnsi="Times New Roman"/>
          <w:sz w:val="24"/>
          <w:szCs w:val="24"/>
        </w:rPr>
        <w:t>ТЗ Проект ИНФОРМАЦИОННОЙ СИСТЕМЫ  контроль и управление  ткацкого станка.</w:t>
      </w:r>
    </w:p>
    <w:p w:rsidR="007F358B" w:rsidRPr="005632CF" w:rsidRDefault="007F358B" w:rsidP="7F228842">
      <w:pPr>
        <w:tabs>
          <w:tab w:val="left" w:pos="993"/>
          <w:tab w:val="left" w:pos="1134"/>
        </w:tabs>
        <w:ind w:left="142"/>
        <w:jc w:val="both"/>
      </w:pPr>
    </w:p>
    <w:p w:rsidR="00280CBD" w:rsidRDefault="71AEB03E" w:rsidP="7F228842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54523" cy="3552464"/>
            <wp:effectExtent l="0" t="0" r="0" b="0"/>
            <wp:docPr id="1407328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28863" name="Picture 14073288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221" cy="357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7F228842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Рис1.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Пневмо цилиндры  пн3 ,4 раздвигают попеременно нити .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Пневмо цилиндры  пн1,2 передают катушку нити при цикле 1 и  цикле 2 друг другу.</w:t>
      </w:r>
    </w:p>
    <w:p w:rsidR="007F358B" w:rsidRPr="005632CF" w:rsidRDefault="007F358B" w:rsidP="7F228842">
      <w:pPr>
        <w:tabs>
          <w:tab w:val="left" w:pos="993"/>
          <w:tab w:val="left" w:pos="1134"/>
        </w:tabs>
        <w:ind w:left="142"/>
        <w:jc w:val="both"/>
      </w:pP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1 При д6 активно пн 3 завершил движение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2 пн2 начинает движение  до д3 активно и выдержка секунда 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3 пн1 делает захват катушки нити 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4 пн2 обратный ход  до срабатывания д4 датчика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5 При д4 активно Пн3 движение обратно до д5 активно 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             Первый цикл окончен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5  пн4 движется до д7 активно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6 пн1 начинает ход до д2 активно и далее выдержка секунду 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7  идёт обратный ход пн1 до срабатывания д1 датчика. 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8 датчик д1  активно и происходит пн4 начинает обратный ход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9 пн3  выдвигаться</w:t>
      </w:r>
    </w:p>
    <w:p w:rsidR="007F358B" w:rsidRPr="00F06449" w:rsidRDefault="71AEB03E" w:rsidP="00F06449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              Далее пункт 1.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7F358B" w:rsidRDefault="00575737" w:rsidP="007F358B">
      <w:pPr>
        <w:rPr>
          <w:rFonts w:ascii="&amp;quot" w:hAnsi="&amp;quot" w:hint="eastAsia"/>
          <w:color w:val="0D0D0D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2755" style="position:absolute;margin-left:58.95pt;margin-top:16.4pt;width:518.8pt;height:802.3pt;z-index:2516716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" o:allowincell="f">
            <v:rect id="Rectangle 390" o:spid="_x0000_s27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7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7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7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7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7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7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7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7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7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7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7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7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7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7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7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7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7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</w:t>
                    </w:r>
                  </w:p>
                </w:txbxContent>
              </v:textbox>
            </v:rect>
            <v:rect id="Rectangle 408" o:spid="_x0000_s27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7F358B" w:rsidRPr="005632CF">
        <w:rPr>
          <w:rFonts w:ascii="&amp;quot" w:hAnsi="&amp;quot"/>
          <w:color w:val="0D0D0D"/>
          <w:sz w:val="28"/>
          <w:szCs w:val="28"/>
        </w:rPr>
        <w:t>1.1  Технологическая схема</w:t>
      </w:r>
      <w:r w:rsidR="007F358B" w:rsidRPr="00B014F1">
        <w:rPr>
          <w:rFonts w:ascii="&amp;quot" w:hAnsi="&amp;quot"/>
          <w:color w:val="000000"/>
          <w:sz w:val="28"/>
          <w:szCs w:val="28"/>
        </w:rPr>
        <w:t>………………………………………..</w:t>
      </w:r>
      <w:r w:rsidR="007F358B" w:rsidRPr="005632CF">
        <w:rPr>
          <w:rFonts w:ascii="&amp;quot" w:hAnsi="&amp;quot"/>
          <w:color w:val="0D0D0D"/>
          <w:sz w:val="28"/>
          <w:szCs w:val="28"/>
        </w:rPr>
        <w:t>2</w:t>
      </w:r>
    </w:p>
    <w:p w:rsidR="005C2D12" w:rsidRDefault="005C2D12" w:rsidP="007F358B">
      <w:pPr>
        <w:rPr>
          <w:rFonts w:ascii="&amp;quot" w:hAnsi="&amp;quot" w:hint="eastAsia"/>
          <w:color w:val="0D0D0D"/>
          <w:sz w:val="28"/>
          <w:szCs w:val="28"/>
        </w:rPr>
      </w:pPr>
    </w:p>
    <w:p w:rsidR="007F358B" w:rsidRDefault="007F358B" w:rsidP="007F358B">
      <w:pPr>
        <w:rPr>
          <w:rFonts w:ascii="&amp;quot" w:hAnsi="&amp;quot" w:hint="eastAsia"/>
          <w:color w:val="0D0D0D"/>
          <w:sz w:val="28"/>
          <w:szCs w:val="28"/>
        </w:rPr>
      </w:pPr>
      <w:r w:rsidRPr="00373FC6">
        <w:rPr>
          <w:rFonts w:eastAsia="Times New Roman"/>
          <w:noProof/>
          <w:sz w:val="20"/>
          <w:szCs w:val="28"/>
        </w:rPr>
        <w:drawing>
          <wp:inline distT="0" distB="0" distL="0" distR="0">
            <wp:extent cx="5940425" cy="48799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P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Рис2.</w:t>
      </w:r>
    </w:p>
    <w:p w:rsidR="007F358B" w:rsidRDefault="007F358B" w:rsidP="007F358B">
      <w:pPr>
        <w:rPr>
          <w:rFonts w:ascii="&amp;quot" w:hAnsi="&amp;quot" w:hint="eastAsia"/>
          <w:color w:val="0D0D0D"/>
          <w:sz w:val="28"/>
          <w:szCs w:val="28"/>
        </w:rPr>
      </w:pP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>1 При д6 активно пн 3 завершил движение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2 пн2 начинает движение  до д3 активно и выдержка секунда 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3 пн1 делает захват катушки нити 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>4 пн2 обратный ход  до срабатывания д4 датчика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5 При д4 активно Пн3 движение обратно до д5 активно 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             Первый цикл окончен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>5  пн4 движется до д7 активно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6 пн1 начинает ход до д2 активно и далее выдержка секунду 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7  идёт обратный ход пн1 до срабатывания д1 датчика. 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>8 датчик д1  активно и происходит пн4 начинает обратный ход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>9 пн3  выдвигаться</w:t>
      </w:r>
    </w:p>
    <w:p w:rsidR="00471AA3" w:rsidRPr="0072528A" w:rsidRDefault="00471AA3" w:rsidP="00471AA3">
      <w:pPr>
        <w:rPr>
          <w:rFonts w:asciiTheme="minorHAnsi" w:hAnsiTheme="minorHAnsi" w:cstheme="minorHAnsi"/>
          <w:color w:val="0D0D0D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              Далее пункт 1</w:t>
      </w:r>
    </w:p>
    <w:p w:rsidR="007F358B" w:rsidRPr="0072528A" w:rsidRDefault="007F358B" w:rsidP="007F358B">
      <w:pPr>
        <w:rPr>
          <w:rFonts w:asciiTheme="minorHAnsi" w:hAnsiTheme="minorHAnsi" w:cstheme="minorHAnsi"/>
          <w:color w:val="0D0D0D"/>
          <w:sz w:val="28"/>
          <w:szCs w:val="28"/>
        </w:rPr>
      </w:pPr>
    </w:p>
    <w:p w:rsidR="00932958" w:rsidRPr="0072528A" w:rsidRDefault="00932958" w:rsidP="00932958">
      <w:pPr>
        <w:shd w:val="clear" w:color="auto" w:fill="FFFFFF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b/>
          <w:color w:val="34343C"/>
          <w:sz w:val="28"/>
          <w:szCs w:val="28"/>
          <w:shd w:val="clear" w:color="auto" w:fill="FFFFFF"/>
        </w:rPr>
        <w:t>ГОСТ 21.208-2013</w:t>
      </w:r>
      <w:r w:rsidRPr="0072528A">
        <w:rPr>
          <w:rFonts w:asciiTheme="minorHAnsi" w:hAnsiTheme="minorHAnsi" w:cstheme="minorHAnsi"/>
          <w:b/>
          <w:sz w:val="28"/>
          <w:szCs w:val="28"/>
        </w:rPr>
        <w:t>Гост  2.782-68</w:t>
      </w:r>
    </w:p>
    <w:p w:rsidR="005C2D12" w:rsidRPr="00280CBD" w:rsidRDefault="00932958" w:rsidP="00280CBD">
      <w:pPr>
        <w:shd w:val="clear" w:color="auto" w:fill="FFFFFF"/>
        <w:rPr>
          <w:rFonts w:asciiTheme="minorHAnsi" w:hAnsiTheme="minorHAnsi" w:cs="Helvetica"/>
          <w:color w:val="34343C"/>
          <w:sz w:val="23"/>
          <w:szCs w:val="23"/>
        </w:rPr>
      </w:pPr>
      <w:r w:rsidRPr="0072528A">
        <w:rPr>
          <w:rFonts w:asciiTheme="minorHAnsi" w:hAnsiTheme="minorHAnsi" w:cstheme="minorHAnsi"/>
          <w:b/>
          <w:color w:val="34343C"/>
          <w:sz w:val="28"/>
          <w:szCs w:val="28"/>
        </w:rPr>
        <w:t xml:space="preserve">ГОСТ 21.205-2016     </w:t>
      </w:r>
      <w:r w:rsidRPr="0072528A">
        <w:rPr>
          <w:rFonts w:asciiTheme="minorHAnsi" w:hAnsiTheme="minorHAnsi" w:cstheme="minorHAnsi"/>
          <w:color w:val="34343C"/>
          <w:sz w:val="28"/>
          <w:szCs w:val="28"/>
        </w:rPr>
        <w:t>для оформления технологической схемы использовать</w:t>
      </w:r>
      <w:r>
        <w:rPr>
          <w:rFonts w:ascii="Helvetica" w:hAnsi="Helvetica" w:cs="Helvetica"/>
          <w:color w:val="34343C"/>
          <w:sz w:val="23"/>
          <w:szCs w:val="23"/>
        </w:rPr>
        <w:t>.</w:t>
      </w:r>
    </w:p>
    <w:p w:rsidR="00BA50D8" w:rsidRDefault="00575737" w:rsidP="00280CBD">
      <w:pPr>
        <w:spacing w:line="360" w:lineRule="auto"/>
        <w:ind w:firstLine="708"/>
        <w:jc w:val="center"/>
        <w:rPr>
          <w:rFonts w:eastAsia="Times New Roman"/>
          <w:noProof/>
          <w:sz w:val="20"/>
          <w:szCs w:val="28"/>
        </w:rPr>
      </w:pPr>
      <w:r w:rsidRPr="00575737">
        <w:rPr>
          <w:noProof/>
        </w:rPr>
        <w:lastRenderedPageBreak/>
        <w:pict>
          <v:group id="_x0000_s2775" style="position:absolute;left:0;text-align:left;margin-left:58.95pt;margin-top:16.4pt;width:518.8pt;height:802.3pt;z-index:251673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" o:allowincell="f">
            <v:rect id="Rectangle 390" o:spid="_x0000_s27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7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7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7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7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7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7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7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7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7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7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7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7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7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7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7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7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7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5</w:t>
                    </w:r>
                  </w:p>
                </w:txbxContent>
              </v:textbox>
            </v:rect>
            <v:rect id="Rectangle 408" o:spid="_x0000_s27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 w:rsidRPr="00DF599D">
        <w:rPr>
          <w:rFonts w:ascii="&amp;quot" w:hAnsi="&amp;quot"/>
          <w:color w:val="0D0D0D"/>
          <w:sz w:val="28"/>
          <w:szCs w:val="28"/>
        </w:rPr>
        <w:t>1.</w:t>
      </w:r>
      <w:r w:rsidR="0072528A">
        <w:rPr>
          <w:rFonts w:ascii="&amp;quot" w:hAnsi="&amp;quot"/>
          <w:color w:val="0D0D0D"/>
          <w:sz w:val="28"/>
          <w:szCs w:val="28"/>
        </w:rPr>
        <w:t>2</w:t>
      </w:r>
      <w:r w:rsidR="005C2D12">
        <w:rPr>
          <w:rFonts w:ascii="&amp;quot" w:hAnsi="&amp;quot"/>
          <w:color w:val="0D0D0D"/>
          <w:sz w:val="28"/>
          <w:szCs w:val="28"/>
        </w:rPr>
        <w:t xml:space="preserve"> Подсчёт количества сигналов и переменных</w:t>
      </w:r>
      <w:r w:rsidR="005C2D12" w:rsidRPr="00B014F1">
        <w:rPr>
          <w:rFonts w:ascii="&amp;quot" w:hAnsi="&amp;quot"/>
          <w:color w:val="000000"/>
          <w:sz w:val="28"/>
          <w:szCs w:val="28"/>
        </w:rPr>
        <w:t>………</w:t>
      </w:r>
      <w:r w:rsidR="005C2D12">
        <w:rPr>
          <w:rFonts w:ascii="&amp;quot" w:hAnsi="&amp;quot"/>
          <w:color w:val="0D0D0D"/>
          <w:sz w:val="28"/>
          <w:szCs w:val="28"/>
        </w:rPr>
        <w:t>3</w:t>
      </w: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tbl>
      <w:tblPr>
        <w:tblStyle w:val="ae"/>
        <w:tblpPr w:leftFromText="180" w:rightFromText="180" w:vertAnchor="text" w:tblpYSpec="outside"/>
        <w:tblW w:w="0" w:type="auto"/>
        <w:tblLook w:val="04A0"/>
      </w:tblPr>
      <w:tblGrid>
        <w:gridCol w:w="2352"/>
        <w:gridCol w:w="2353"/>
        <w:gridCol w:w="2353"/>
        <w:gridCol w:w="2353"/>
      </w:tblGrid>
      <w:tr w:rsidR="007F358B" w:rsidTr="007F358B">
        <w:trPr>
          <w:trHeight w:val="551"/>
        </w:trPr>
        <w:tc>
          <w:tcPr>
            <w:tcW w:w="2352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Наименование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Количество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Примечание</w:t>
            </w: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Д1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Д2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Д3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Д4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Д5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Д6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Д7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8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Д8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Итого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8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:rsidR="00BA50D8" w:rsidRDefault="00280CBD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Таблица 1</w:t>
      </w: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5C2D12" w:rsidRDefault="005C2D12" w:rsidP="005C2D12">
      <w:pPr>
        <w:widowControl/>
        <w:suppressAutoHyphens w:val="0"/>
        <w:overflowPunct/>
        <w:autoSpaceDE/>
        <w:autoSpaceDN/>
        <w:textAlignment w:val="auto"/>
        <w:rPr>
          <w:rFonts w:eastAsia="Times New Roman"/>
        </w:rPr>
      </w:pPr>
      <w:r>
        <w:rPr>
          <w:rFonts w:eastAsia="Times New Roman"/>
        </w:rPr>
        <w:br w:type="page"/>
      </w:r>
    </w:p>
    <w:p w:rsidR="005C2D12" w:rsidRDefault="00280CBD" w:rsidP="005C2D12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lastRenderedPageBreak/>
        <w:t xml:space="preserve">2 </w:t>
      </w:r>
      <w:r w:rsidR="00575737" w:rsidRPr="00575737">
        <w:rPr>
          <w:rFonts w:hint="eastAsia"/>
          <w:noProof/>
        </w:rPr>
        <w:pict>
          <v:group id="_x0000_s2815" style="position:absolute;margin-left:58.95pt;margin-top:16.4pt;width:518.8pt;height:802.3pt;z-index:2516756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" o:allowincell="f">
            <v:rect id="Rectangle 390" o:spid="_x0000_s28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8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8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8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8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8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8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8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8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8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8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8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8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8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8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8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8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8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6</w:t>
                    </w:r>
                  </w:p>
                </w:txbxContent>
              </v:textbox>
            </v:rect>
            <v:rect id="Rectangle 408" o:spid="_x0000_s28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 w:rsidRPr="00B014F1">
        <w:rPr>
          <w:rFonts w:ascii="&amp;quot" w:hAnsi="&amp;quot"/>
          <w:color w:val="000000"/>
          <w:sz w:val="28"/>
          <w:szCs w:val="28"/>
        </w:rPr>
        <w:t>Анализ объекта автоматизации</w:t>
      </w:r>
    </w:p>
    <w:p w:rsidR="0072528A" w:rsidRDefault="0072528A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265E0E" w:rsidRDefault="00265E0E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265E0E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>
            <wp:extent cx="3692106" cy="35882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9965" cy="360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8A" w:rsidRDefault="0072528A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471AA3" w:rsidRDefault="00265E0E" w:rsidP="00471AA3">
      <w:pPr>
        <w:tabs>
          <w:tab w:val="left" w:pos="993"/>
          <w:tab w:val="left" w:pos="1134"/>
        </w:tabs>
        <w:ind w:left="142"/>
        <w:jc w:val="both"/>
      </w:pPr>
      <w:r>
        <w:rPr>
          <w:rFonts w:asciiTheme="minorHAnsi" w:hAnsiTheme="minorHAnsi" w:cstheme="minorHAnsi"/>
          <w:color w:val="000000"/>
          <w:sz w:val="28"/>
          <w:szCs w:val="28"/>
        </w:rPr>
        <w:t>р</w:t>
      </w:r>
      <w:r w:rsidR="00280CBD">
        <w:rPr>
          <w:rFonts w:ascii="&amp;quot" w:hAnsi="&amp;quot"/>
          <w:color w:val="000000"/>
          <w:sz w:val="28"/>
          <w:szCs w:val="28"/>
        </w:rPr>
        <w:t>ис. 3</w:t>
      </w:r>
      <w:r w:rsidR="00471AA3">
        <w:t>Пневмо цилиндры  пн3 ,4 раздвигают попеременно нити .</w:t>
      </w:r>
    </w:p>
    <w:p w:rsidR="00265E0E" w:rsidRDefault="00265E0E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265E0E" w:rsidRDefault="00265E0E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265E0E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>
            <wp:extent cx="3683479" cy="38717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8960" cy="389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8A" w:rsidRDefault="0072528A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471AA3" w:rsidRDefault="00471AA3" w:rsidP="00471AA3">
      <w:pPr>
        <w:tabs>
          <w:tab w:val="left" w:pos="993"/>
          <w:tab w:val="left" w:pos="1134"/>
        </w:tabs>
        <w:ind w:left="142"/>
        <w:jc w:val="both"/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рис </w:t>
      </w:r>
      <w:r w:rsidR="00280CBD">
        <w:rPr>
          <w:rFonts w:ascii="&amp;quot" w:hAnsi="&amp;quot"/>
          <w:color w:val="000000"/>
          <w:sz w:val="28"/>
          <w:szCs w:val="28"/>
        </w:rPr>
        <w:t xml:space="preserve">4 </w:t>
      </w:r>
      <w:r>
        <w:t>Пневмо цилиндры  пн1,2 передают катушку нити при цикле 1 и  цикле 2 друг другу.</w:t>
      </w:r>
    </w:p>
    <w:p w:rsidR="00265E0E" w:rsidRDefault="00265E0E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471AA3" w:rsidRDefault="00471AA3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471AA3" w:rsidRDefault="00471AA3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471AA3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>
            <wp:extent cx="3709358" cy="33259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341" cy="334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8A" w:rsidRDefault="0072528A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471AA3" w:rsidRDefault="00575737" w:rsidP="00280CBD">
      <w:pPr>
        <w:tabs>
          <w:tab w:val="left" w:pos="993"/>
          <w:tab w:val="left" w:pos="1134"/>
        </w:tabs>
        <w:ind w:left="142"/>
        <w:jc w:val="both"/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pict>
          <v:group id="_x0000_s2835" style="position:absolute;left:0;text-align:left;margin-left:58.95pt;margin-top:16.4pt;width:518.8pt;height:802.3pt;z-index:2516777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OLHOgYAAChCAAAOAAAAZHJzL2Uyb0RvYy54bWzsXF1z4jYUfe9M/4PH7wTLyF9MyE4WQqYz&#10;abvT3f4AxTbgqbFc2Qlkd/rfe/VhxSakG0LiDq14AAvb4kr33CPpHpn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" o:allowincell="f">
            <v:rect id="Rectangle 390" o:spid="_x0000_s28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8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8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8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8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8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8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8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8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8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8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8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8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8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8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8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8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8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7</w:t>
                    </w:r>
                  </w:p>
                </w:txbxContent>
              </v:textbox>
            </v:rect>
            <v:rect id="Rectangle 408" o:spid="_x0000_s28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471AA3">
        <w:rPr>
          <w:rFonts w:ascii="&amp;quot" w:hAnsi="&amp;quot"/>
          <w:color w:val="000000"/>
          <w:sz w:val="28"/>
          <w:szCs w:val="28"/>
        </w:rPr>
        <w:t xml:space="preserve">рис </w:t>
      </w:r>
      <w:r w:rsidR="00280CBD">
        <w:rPr>
          <w:rFonts w:ascii="&amp;quot" w:hAnsi="&amp;quot"/>
          <w:color w:val="000000"/>
          <w:sz w:val="28"/>
          <w:szCs w:val="28"/>
        </w:rPr>
        <w:t>5</w:t>
      </w:r>
      <w:r w:rsidR="00471AA3">
        <w:t>Первый цикл окончен. Далее рис 1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72528A" w:rsidRDefault="00575737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2855" style="position:absolute;margin-left:58.95pt;margin-top:16.4pt;width:518.8pt;height:802.3pt;z-index:2516797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" o:allowincell="f">
            <v:rect id="Rectangle 390" o:spid="_x0000_s28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8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8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8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8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8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8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8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8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8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8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8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8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8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8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8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8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8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8</w:t>
                    </w:r>
                  </w:p>
                </w:txbxContent>
              </v:textbox>
            </v:rect>
            <v:rect id="Rectangle 408" o:spid="_x0000_s28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>
        <w:rPr>
          <w:rFonts w:ascii="&amp;quot" w:hAnsi="&amp;quot"/>
          <w:color w:val="000000"/>
          <w:sz w:val="28"/>
          <w:szCs w:val="28"/>
        </w:rPr>
        <w:t>2</w:t>
      </w:r>
      <w:r w:rsidR="005C2D12" w:rsidRPr="00B014F1">
        <w:rPr>
          <w:rFonts w:ascii="&amp;quot" w:hAnsi="&amp;quot"/>
          <w:color w:val="000000"/>
          <w:sz w:val="28"/>
          <w:szCs w:val="28"/>
        </w:rPr>
        <w:t>.1.1   Структурная схема.....................................................</w:t>
      </w:r>
      <w:r w:rsidR="005C2D12">
        <w:rPr>
          <w:rFonts w:ascii="&amp;quot" w:hAnsi="&amp;quot"/>
          <w:color w:val="000000"/>
          <w:sz w:val="28"/>
          <w:szCs w:val="28"/>
        </w:rPr>
        <w:t>.......</w:t>
      </w:r>
      <w:r w:rsidR="005C2D12" w:rsidRPr="00B014F1">
        <w:rPr>
          <w:rFonts w:ascii="&amp;quot" w:hAnsi="&amp;quot"/>
          <w:color w:val="000000"/>
          <w:sz w:val="28"/>
          <w:szCs w:val="28"/>
        </w:rPr>
        <w:t>..</w:t>
      </w:r>
      <w:r w:rsidR="005C2D12">
        <w:rPr>
          <w:rFonts w:ascii="&amp;quot" w:hAnsi="&amp;quot"/>
          <w:color w:val="000000"/>
          <w:sz w:val="28"/>
          <w:szCs w:val="28"/>
        </w:rPr>
        <w:t>4</w:t>
      </w:r>
    </w:p>
    <w:p w:rsidR="00D72E9E" w:rsidRDefault="00D72E9E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D72E9E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>
            <wp:extent cx="4505954" cy="407726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Рис6.</w:t>
      </w:r>
    </w:p>
    <w:p w:rsidR="00F06449" w:rsidRPr="00B014F1" w:rsidRDefault="00F06449" w:rsidP="005C2D12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5C2D12" w:rsidRDefault="00575737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2875" style="position:absolute;margin-left:58.95pt;margin-top:16.4pt;width:518.8pt;height:802.3pt;z-index:2516818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SSRQ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" o:allowincell="f">
            <v:rect id="Rectangle 390" o:spid="_x0000_s28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8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8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8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8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8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8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8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8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8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8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8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8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8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8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8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8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8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9</w:t>
                    </w:r>
                  </w:p>
                </w:txbxContent>
              </v:textbox>
            </v:rect>
            <v:rect id="Rectangle 408" o:spid="_x0000_s28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>
        <w:rPr>
          <w:rFonts w:ascii="&amp;quot" w:hAnsi="&amp;quot"/>
          <w:color w:val="000000"/>
          <w:sz w:val="28"/>
          <w:szCs w:val="28"/>
        </w:rPr>
        <w:t>2</w:t>
      </w:r>
      <w:r w:rsidR="005C2D12" w:rsidRPr="00B014F1">
        <w:rPr>
          <w:rFonts w:ascii="&amp;quot" w:hAnsi="&amp;quot"/>
          <w:color w:val="000000"/>
          <w:sz w:val="28"/>
          <w:szCs w:val="28"/>
        </w:rPr>
        <w:t>.1.2   Функциональная схема...................................................5</w:t>
      </w:r>
    </w:p>
    <w:p w:rsidR="0072528A" w:rsidRDefault="0072528A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D72E9E" w:rsidRDefault="00E876A7" w:rsidP="005C2D12">
      <w:pPr>
        <w:rPr>
          <w:rFonts w:ascii="&amp;quot" w:hAnsi="&amp;quot" w:hint="eastAsia"/>
          <w:color w:val="000000"/>
          <w:sz w:val="28"/>
          <w:szCs w:val="28"/>
          <w:lang w:val="en-US"/>
        </w:rPr>
      </w:pPr>
      <w:r w:rsidRPr="00E876A7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>
            <wp:extent cx="5940425" cy="10591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Рис7.</w:t>
      </w:r>
    </w:p>
    <w:p w:rsidR="00F06449" w:rsidRPr="00D72E9E" w:rsidRDefault="00F06449" w:rsidP="005C2D12">
      <w:pPr>
        <w:rPr>
          <w:rFonts w:ascii="&amp;quot" w:hAnsi="&amp;quot" w:hint="eastAsia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E876A7" w:rsidRDefault="00575737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2895" style="position:absolute;margin-left:58.95pt;margin-top:16.4pt;width:518.8pt;height:802.3pt;z-index:2516838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jY8RA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" o:allowincell="f">
            <v:rect id="Rectangle 390" o:spid="_x0000_s28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8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8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8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9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9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9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9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9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9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9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9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9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9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9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9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9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9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10</w:t>
                    </w:r>
                  </w:p>
                </w:txbxContent>
              </v:textbox>
            </v:rect>
            <v:rect id="Rectangle 408" o:spid="_x0000_s29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>
        <w:rPr>
          <w:rFonts w:ascii="&amp;quot" w:hAnsi="&amp;quot"/>
          <w:color w:val="000000"/>
          <w:sz w:val="28"/>
          <w:szCs w:val="28"/>
        </w:rPr>
        <w:t xml:space="preserve">3  </w:t>
      </w:r>
      <w:r w:rsidR="005C2D12" w:rsidRPr="00B014F1">
        <w:rPr>
          <w:rFonts w:ascii="&amp;quot" w:hAnsi="&amp;quot"/>
          <w:color w:val="000000"/>
          <w:sz w:val="28"/>
          <w:szCs w:val="28"/>
        </w:rPr>
        <w:t xml:space="preserve">. Синтез концепции </w:t>
      </w:r>
      <w:r w:rsidR="005C2D12">
        <w:rPr>
          <w:rFonts w:ascii="&amp;quot" w:hAnsi="&amp;quot"/>
          <w:color w:val="000000"/>
          <w:sz w:val="28"/>
          <w:szCs w:val="28"/>
        </w:rPr>
        <w:t xml:space="preserve"> И</w:t>
      </w:r>
      <w:r w:rsidR="005C2D12" w:rsidRPr="00B014F1">
        <w:rPr>
          <w:rFonts w:ascii="&amp;quot" w:hAnsi="&amp;quot"/>
          <w:color w:val="000000"/>
          <w:sz w:val="28"/>
          <w:szCs w:val="28"/>
        </w:rPr>
        <w:t>С</w:t>
      </w:r>
    </w:p>
    <w:p w:rsidR="0072528A" w:rsidRPr="0072528A" w:rsidRDefault="0072528A" w:rsidP="005C2D12">
      <w:pPr>
        <w:rPr>
          <w:rFonts w:asciiTheme="minorHAnsi" w:hAnsiTheme="minorHAnsi" w:cstheme="minorHAnsi"/>
          <w:color w:val="000000"/>
          <w:sz w:val="28"/>
          <w:szCs w:val="28"/>
        </w:rPr>
      </w:pPr>
    </w:p>
    <w:p w:rsidR="0072528A" w:rsidRPr="0072528A" w:rsidRDefault="0072528A" w:rsidP="0072528A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72528A">
        <w:rPr>
          <w:rFonts w:asciiTheme="minorHAnsi" w:hAnsiTheme="minorHAnsi" w:cstheme="minorHAnsi"/>
          <w:color w:val="000000"/>
          <w:sz w:val="28"/>
          <w:szCs w:val="28"/>
        </w:rPr>
        <w:t>Наиболее привлекательным является оборудование и  программные средства  фирмы ОВЕН. Средства предлагаемые  широкий спектр  задач информационных систем   по контролю и управлению.</w:t>
      </w:r>
    </w:p>
    <w:p w:rsidR="0072528A" w:rsidRDefault="0072528A" w:rsidP="0072528A">
      <w:pPr>
        <w:rPr>
          <w:rFonts w:ascii="&amp;quot" w:hAnsi="&amp;quot" w:hint="eastAsia"/>
          <w:color w:val="000000"/>
          <w:sz w:val="26"/>
          <w:szCs w:val="28"/>
          <w:lang w:val="en-US"/>
        </w:rPr>
      </w:pPr>
      <w:r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5924550" cy="5276850"/>
            <wp:effectExtent l="0" t="0" r="0" b="0"/>
            <wp:docPr id="11" name="Рисунок 11" descr="res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r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Рис7.</w:t>
      </w:r>
    </w:p>
    <w:p w:rsidR="001A6538" w:rsidRPr="0072528A" w:rsidRDefault="001A6538" w:rsidP="005C2D12">
      <w:pPr>
        <w:rPr>
          <w:rFonts w:asciiTheme="minorHAnsi" w:hAnsiTheme="minorHAnsi" w:cstheme="minorHAnsi"/>
          <w:color w:val="000000"/>
          <w:sz w:val="28"/>
          <w:szCs w:val="28"/>
        </w:rPr>
      </w:pPr>
    </w:p>
    <w:p w:rsidR="001A6538" w:rsidRDefault="001A6538" w:rsidP="005C2D12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72528A">
        <w:rPr>
          <w:rFonts w:asciiTheme="minorHAnsi" w:hAnsiTheme="minorHAnsi" w:cstheme="minorHAnsi"/>
          <w:noProof/>
          <w:color w:val="000000"/>
          <w:sz w:val="28"/>
          <w:szCs w:val="28"/>
        </w:rPr>
        <w:drawing>
          <wp:inline distT="0" distB="0" distL="0" distR="0">
            <wp:extent cx="2167200" cy="1079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568" cy="109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Рис8.</w:t>
      </w:r>
    </w:p>
    <w:p w:rsidR="00280CBD" w:rsidRPr="0072528A" w:rsidRDefault="00280CBD" w:rsidP="005C2D12">
      <w:pPr>
        <w:rPr>
          <w:rFonts w:asciiTheme="minorHAnsi" w:hAnsiTheme="minorHAnsi" w:cstheme="minorHAnsi"/>
          <w:color w:val="000000"/>
          <w:sz w:val="28"/>
          <w:szCs w:val="28"/>
        </w:rPr>
      </w:pP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ПР103 – это первое программируемое реле ОВЕН с Ethernet на борту. Пре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д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назначено для управления вентиляцией, отоплением, насосными группами и другим оборудованием. Наличие интерфейса Ethernet позволяет интегрир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о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lastRenderedPageBreak/>
        <w:t xml:space="preserve">вать прибор в распределенные системы, реализовать удаленный контроль и управление оборудованием с помощью сервиса OwenCloud. В ПР103 может </w:t>
      </w:r>
      <w:r w:rsidR="00575737" w:rsidRPr="00575737">
        <w:rPr>
          <w:noProof/>
        </w:rPr>
        <w:pict>
          <v:group id="_x0000_s2915" style="position:absolute;margin-left:58.95pt;margin-top:16.4pt;width:518.8pt;height:802.3pt;z-index:2516859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U7RPwYAAChCAAAOAAAAZHJzL2Uyb0RvYy54bWzsXF1z4jYUfe9M/4PH7wTLyF9MyE4WQqYz&#10;abvT3f4AxTbgqbFc2Qlkd/rfe/VhxSakG0LiDq14AAvb4ko690i655r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wNgh37WtgqxhlMQPWwi7Ee+gTbkcw3XXrPxc&#10;fmKylXB4Q+M/Kjg93D3Py0t5sXW7+ZkmUCO5q6nooO2CrXkV0HRrK8bhQY9Duq2tGL70vTAMfBiu&#10;GM4hB4WRi9RQxSsYzyc3xqsrdStgwlE3ykNuIBnLXxWWKst4swBy1WOvVsf16ucVKVMxWBXvrcde&#10;HTW9+hugkRTLPLVGkWgOtwAubXq1kl1qFXS6guvSS8boZpWSBCxDfCDA/tYNvFDBgLyu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" o:allowincell="f">
            <v:rect id="Rectangle 390" o:spid="_x0000_s29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9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9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9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9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9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9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9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9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9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9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9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9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9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9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9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9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9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11</w:t>
                    </w:r>
                  </w:p>
                </w:txbxContent>
              </v:textbox>
            </v:rect>
            <v:rect id="Rectangle 408" o:spid="_x0000_s29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быть до 2-х интерфейсов RS-485 на борту для передачи данных на верхний уровень.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Для расширения собственных входов/выходов предусмотрено подключение по внутренней шине </w:t>
      </w:r>
      <w:r w:rsidRPr="0072528A">
        <w:rPr>
          <w:rFonts w:asciiTheme="minorHAnsi" w:hAnsiTheme="minorHAnsi" w:cstheme="minorHAnsi"/>
          <w:sz w:val="28"/>
          <w:szCs w:val="28"/>
        </w:rPr>
        <w:t>модулей расширения ПРМ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. Написание алгоритма ос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у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ществляется пользователем на языке FBD с помощью бесплатной </w:t>
      </w:r>
      <w:r w:rsidRPr="0072528A">
        <w:rPr>
          <w:rFonts w:asciiTheme="minorHAnsi" w:hAnsiTheme="minorHAnsi" w:cstheme="minorHAnsi"/>
          <w:sz w:val="28"/>
          <w:szCs w:val="28"/>
        </w:rPr>
        <w:t>среды пр</w:t>
      </w:r>
      <w:r w:rsidRPr="0072528A">
        <w:rPr>
          <w:rFonts w:asciiTheme="minorHAnsi" w:hAnsiTheme="minorHAnsi" w:cstheme="minorHAnsi"/>
          <w:sz w:val="28"/>
          <w:szCs w:val="28"/>
        </w:rPr>
        <w:t>о</w:t>
      </w:r>
      <w:r w:rsidRPr="0072528A">
        <w:rPr>
          <w:rFonts w:asciiTheme="minorHAnsi" w:hAnsiTheme="minorHAnsi" w:cstheme="minorHAnsi"/>
          <w:sz w:val="28"/>
          <w:szCs w:val="28"/>
        </w:rPr>
        <w:t>граммирования Owen Logic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.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Загрузка алгоритма и конфигурирование производится с помощью </w:t>
      </w:r>
      <w:r w:rsidRPr="0072528A">
        <w:rPr>
          <w:rFonts w:asciiTheme="minorHAnsi" w:hAnsiTheme="minorHAnsi" w:cstheme="minorHAnsi"/>
          <w:sz w:val="28"/>
          <w:szCs w:val="28"/>
        </w:rPr>
        <w:t>microUSB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, Ethernet или RS-485.</w:t>
      </w:r>
    </w:p>
    <w:p w:rsidR="001A6538" w:rsidRPr="0072528A" w:rsidRDefault="001A6538" w:rsidP="001A6538">
      <w:pPr>
        <w:pStyle w:val="3"/>
        <w:shd w:val="clear" w:color="auto" w:fill="FFFFFF"/>
        <w:spacing w:before="300" w:after="105" w:line="330" w:lineRule="atLeast"/>
        <w:rPr>
          <w:rFonts w:asciiTheme="minorHAnsi" w:hAnsiTheme="minorHAnsi" w:cstheme="minorHAnsi"/>
          <w:b w:val="0"/>
          <w:color w:val="000000" w:themeColor="text1"/>
          <w:sz w:val="28"/>
          <w:szCs w:val="28"/>
        </w:rPr>
      </w:pPr>
      <w:r w:rsidRPr="0072528A">
        <w:rPr>
          <w:rFonts w:asciiTheme="minorHAnsi" w:hAnsiTheme="minorHAnsi" w:cstheme="minorHAnsi"/>
          <w:b w:val="0"/>
          <w:bCs/>
          <w:color w:val="000000" w:themeColor="text1"/>
          <w:sz w:val="28"/>
          <w:szCs w:val="28"/>
        </w:rPr>
        <w:t>Области применения</w:t>
      </w:r>
    </w:p>
    <w:p w:rsidR="001A6538" w:rsidRPr="0072528A" w:rsidRDefault="001A6538" w:rsidP="001A6538">
      <w:pPr>
        <w:widowControl/>
        <w:numPr>
          <w:ilvl w:val="0"/>
          <w:numId w:val="10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Вентиляция</w:t>
      </w:r>
    </w:p>
    <w:p w:rsidR="001A6538" w:rsidRPr="0072528A" w:rsidRDefault="001A6538" w:rsidP="001A6538">
      <w:pPr>
        <w:widowControl/>
        <w:numPr>
          <w:ilvl w:val="0"/>
          <w:numId w:val="10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Отопление</w:t>
      </w:r>
    </w:p>
    <w:p w:rsidR="001A6538" w:rsidRPr="0072528A" w:rsidRDefault="001A6538" w:rsidP="001A6538">
      <w:pPr>
        <w:widowControl/>
        <w:numPr>
          <w:ilvl w:val="0"/>
          <w:numId w:val="10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ГВС</w:t>
      </w:r>
    </w:p>
    <w:p w:rsidR="001A6538" w:rsidRPr="0072528A" w:rsidRDefault="001A6538" w:rsidP="001A6538">
      <w:pPr>
        <w:widowControl/>
        <w:numPr>
          <w:ilvl w:val="0"/>
          <w:numId w:val="10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Насосные групп</w:t>
      </w:r>
    </w:p>
    <w:p w:rsidR="001A6538" w:rsidRPr="0072528A" w:rsidRDefault="001A6538" w:rsidP="001A6538">
      <w:pPr>
        <w:pStyle w:val="3"/>
        <w:shd w:val="clear" w:color="auto" w:fill="FFFFFF"/>
        <w:spacing w:before="300" w:after="105" w:line="330" w:lineRule="atLeast"/>
        <w:rPr>
          <w:rFonts w:asciiTheme="minorHAnsi" w:hAnsiTheme="minorHAnsi" w:cstheme="minorHAnsi"/>
          <w:b w:val="0"/>
          <w:color w:val="000000" w:themeColor="text1"/>
          <w:sz w:val="28"/>
          <w:szCs w:val="28"/>
        </w:rPr>
      </w:pPr>
      <w:r w:rsidRPr="0072528A">
        <w:rPr>
          <w:rFonts w:asciiTheme="minorHAnsi" w:hAnsiTheme="minorHAnsi" w:cstheme="minorHAnsi"/>
          <w:b w:val="0"/>
          <w:bCs/>
          <w:color w:val="008F86"/>
          <w:sz w:val="28"/>
          <w:szCs w:val="28"/>
        </w:rPr>
        <w:t> </w:t>
      </w:r>
      <w:r w:rsidRPr="0072528A">
        <w:rPr>
          <w:rFonts w:asciiTheme="minorHAnsi" w:hAnsiTheme="minorHAnsi" w:cstheme="minorHAnsi"/>
          <w:b w:val="0"/>
          <w:bCs/>
          <w:color w:val="000000" w:themeColor="text1"/>
          <w:sz w:val="28"/>
          <w:szCs w:val="28"/>
        </w:rPr>
        <w:t>Отличительные особенности ПР103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Style w:val="af7"/>
          <w:rFonts w:asciiTheme="minorHAnsi" w:hAnsiTheme="minorHAnsi" w:cstheme="minorHAnsi"/>
          <w:b w:val="0"/>
          <w:bCs w:val="0"/>
          <w:color w:val="343536"/>
          <w:sz w:val="28"/>
          <w:szCs w:val="28"/>
        </w:rPr>
        <w:t>Подключаемое оборудование:</w:t>
      </w:r>
    </w:p>
    <w:p w:rsidR="001A6538" w:rsidRPr="0072528A" w:rsidRDefault="001A6538" w:rsidP="001A6538">
      <w:pPr>
        <w:widowControl/>
        <w:numPr>
          <w:ilvl w:val="0"/>
          <w:numId w:val="11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До 16 дискретных входов.</w:t>
      </w:r>
    </w:p>
    <w:p w:rsidR="001A6538" w:rsidRPr="0072528A" w:rsidRDefault="001A6538" w:rsidP="001A6538">
      <w:pPr>
        <w:widowControl/>
        <w:numPr>
          <w:ilvl w:val="0"/>
          <w:numId w:val="11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До 4 быстрых дискретных входов, частота до 100 кГц.</w:t>
      </w:r>
    </w:p>
    <w:p w:rsidR="001A6538" w:rsidRPr="0072528A" w:rsidRDefault="001A6538" w:rsidP="001A6538">
      <w:pPr>
        <w:widowControl/>
        <w:numPr>
          <w:ilvl w:val="0"/>
          <w:numId w:val="11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До 6 аналоговых входов: РТ1000, NTC/PTC, 4…20 мА/ 0…10 В, дискре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т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ный режим и т.д.</w:t>
      </w:r>
    </w:p>
    <w:p w:rsidR="001A6538" w:rsidRPr="0072528A" w:rsidRDefault="001A6538" w:rsidP="001A6538">
      <w:pPr>
        <w:widowControl/>
        <w:numPr>
          <w:ilvl w:val="0"/>
          <w:numId w:val="11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До 18 дискретных выходов (э/м реле или транзиторные ключи).</w:t>
      </w:r>
    </w:p>
    <w:p w:rsidR="001A6538" w:rsidRPr="0072528A" w:rsidRDefault="001A6538" w:rsidP="001A6538">
      <w:pPr>
        <w:widowControl/>
        <w:numPr>
          <w:ilvl w:val="0"/>
          <w:numId w:val="11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До 2 универсальных аналоговых выходов: 4…20 мА/0…10 В.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Style w:val="af7"/>
          <w:rFonts w:asciiTheme="minorHAnsi" w:hAnsiTheme="minorHAnsi" w:cstheme="minorHAnsi"/>
          <w:b w:val="0"/>
          <w:bCs w:val="0"/>
          <w:color w:val="343536"/>
          <w:sz w:val="28"/>
          <w:szCs w:val="28"/>
        </w:rPr>
        <w:t>Коммуникационные возможности: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Интерфейс Ethernet, режим Master/Slave:</w:t>
      </w:r>
    </w:p>
    <w:p w:rsidR="001A6538" w:rsidRPr="0072528A" w:rsidRDefault="001A6538" w:rsidP="001A6538">
      <w:pPr>
        <w:widowControl/>
        <w:numPr>
          <w:ilvl w:val="0"/>
          <w:numId w:val="12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Прямой доступ в облачный сервис OwenCloud.</w:t>
      </w:r>
    </w:p>
    <w:p w:rsidR="001A6538" w:rsidRPr="0072528A" w:rsidRDefault="001A6538" w:rsidP="001A6538">
      <w:pPr>
        <w:widowControl/>
        <w:numPr>
          <w:ilvl w:val="0"/>
          <w:numId w:val="12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Подключение к ПК для конфигурирования и записи программы.</w:t>
      </w:r>
    </w:p>
    <w:p w:rsidR="001A6538" w:rsidRPr="0072528A" w:rsidRDefault="001A6538" w:rsidP="001A6538">
      <w:pPr>
        <w:widowControl/>
        <w:numPr>
          <w:ilvl w:val="0"/>
          <w:numId w:val="12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Визуализация процессов с помощью панелей оператора и SCADA.</w:t>
      </w:r>
    </w:p>
    <w:p w:rsidR="001A6538" w:rsidRPr="0072528A" w:rsidRDefault="001A6538" w:rsidP="001A6538">
      <w:pPr>
        <w:widowControl/>
        <w:numPr>
          <w:ilvl w:val="0"/>
          <w:numId w:val="12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Увеличение входов/выходов с помощью модулей Мх210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До 2-х интерфейсов RS-485, режим Master/Slave:</w:t>
      </w:r>
    </w:p>
    <w:p w:rsidR="001A6538" w:rsidRPr="0072528A" w:rsidRDefault="001A6538" w:rsidP="001A6538">
      <w:pPr>
        <w:widowControl/>
        <w:numPr>
          <w:ilvl w:val="0"/>
          <w:numId w:val="13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lastRenderedPageBreak/>
        <w:t>Интеграция в SCADA-системы.</w:t>
      </w:r>
    </w:p>
    <w:p w:rsidR="001A6538" w:rsidRPr="0072528A" w:rsidRDefault="00575737" w:rsidP="001A6538">
      <w:pPr>
        <w:widowControl/>
        <w:numPr>
          <w:ilvl w:val="0"/>
          <w:numId w:val="13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575737">
        <w:rPr>
          <w:noProof/>
        </w:rPr>
        <w:pict>
          <v:group id="_x0000_s2935" style="position:absolute;left:0;text-align:left;margin-left:58.95pt;margin-top:16.4pt;width:518.8pt;height:802.3pt;z-index:2516879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" o:allowincell="f">
            <v:rect id="Rectangle 390" o:spid="_x0000_s29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9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9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9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9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9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9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9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9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9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9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9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9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9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9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9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9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9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12</w:t>
                    </w:r>
                  </w:p>
                </w:txbxContent>
              </v:textbox>
            </v:rect>
            <v:rect id="Rectangle 408" o:spid="_x0000_s29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1A6538" w:rsidRPr="0072528A">
        <w:rPr>
          <w:rFonts w:asciiTheme="minorHAnsi" w:hAnsiTheme="minorHAnsi" w:cstheme="minorHAnsi"/>
          <w:color w:val="343536"/>
          <w:sz w:val="28"/>
          <w:szCs w:val="28"/>
        </w:rPr>
        <w:t>Визуализация процессов с помощью панелей оператора.</w:t>
      </w:r>
    </w:p>
    <w:p w:rsidR="001A6538" w:rsidRPr="0072528A" w:rsidRDefault="001A6538" w:rsidP="001A6538">
      <w:pPr>
        <w:widowControl/>
        <w:numPr>
          <w:ilvl w:val="0"/>
          <w:numId w:val="13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Увеличение входов/выходов с помощью модулей Мх110.</w:t>
      </w:r>
    </w:p>
    <w:p w:rsidR="001A6538" w:rsidRPr="0072528A" w:rsidRDefault="001A6538" w:rsidP="001A6538">
      <w:pPr>
        <w:widowControl/>
        <w:numPr>
          <w:ilvl w:val="0"/>
          <w:numId w:val="13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Управление внешними устройствами: ПЧВ, датчики и др.</w:t>
      </w:r>
    </w:p>
    <w:p w:rsidR="001A6538" w:rsidRPr="0072528A" w:rsidRDefault="001A6538" w:rsidP="001A6538">
      <w:pPr>
        <w:widowControl/>
        <w:numPr>
          <w:ilvl w:val="0"/>
          <w:numId w:val="13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Подключение к ПК для конфигурирования и записи программы.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Style w:val="af7"/>
          <w:rFonts w:asciiTheme="minorHAnsi" w:hAnsiTheme="minorHAnsi" w:cstheme="minorHAnsi"/>
          <w:b w:val="0"/>
          <w:bCs w:val="0"/>
          <w:color w:val="343536"/>
          <w:sz w:val="28"/>
          <w:szCs w:val="28"/>
        </w:rPr>
        <w:t>Конструктивные особенности:</w:t>
      </w:r>
    </w:p>
    <w:p w:rsidR="001A6538" w:rsidRPr="0072528A" w:rsidRDefault="001A6538" w:rsidP="001A6538">
      <w:pPr>
        <w:widowControl/>
        <w:numPr>
          <w:ilvl w:val="0"/>
          <w:numId w:val="14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Компактный модульный корпус шириной 7 модулей.</w:t>
      </w:r>
    </w:p>
    <w:p w:rsidR="001A6538" w:rsidRPr="0072528A" w:rsidRDefault="001A6538" w:rsidP="001A6538">
      <w:pPr>
        <w:widowControl/>
        <w:numPr>
          <w:ilvl w:val="0"/>
          <w:numId w:val="14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Съемные клеммники – для удобства монтажа.</w:t>
      </w:r>
    </w:p>
    <w:p w:rsidR="001A6538" w:rsidRPr="0072528A" w:rsidRDefault="001A6538" w:rsidP="001A6538">
      <w:pPr>
        <w:widowControl/>
        <w:numPr>
          <w:ilvl w:val="0"/>
          <w:numId w:val="14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Быстрая замена батарейки.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Style w:val="af7"/>
          <w:rFonts w:asciiTheme="minorHAnsi" w:hAnsiTheme="minorHAnsi" w:cstheme="minorHAnsi"/>
          <w:b w:val="0"/>
          <w:bCs w:val="0"/>
          <w:color w:val="343536"/>
          <w:sz w:val="28"/>
          <w:szCs w:val="28"/>
        </w:rPr>
        <w:t>Эксплуатация:</w:t>
      </w:r>
    </w:p>
    <w:p w:rsidR="001A6538" w:rsidRPr="0072528A" w:rsidRDefault="001A6538" w:rsidP="001A6538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2 модификации по питанию: =24 и ~230 В.</w:t>
      </w:r>
    </w:p>
    <w:p w:rsidR="001A6538" w:rsidRPr="0072528A" w:rsidRDefault="001A6538" w:rsidP="001A6538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Возможность питаний от бортовой сети =12 В.</w:t>
      </w:r>
    </w:p>
    <w:p w:rsidR="001A6538" w:rsidRPr="0072528A" w:rsidRDefault="001A6538" w:rsidP="001A6538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Увеличение каналов ввода/вывода до 56 шт. с помощью модулей ПРМ.</w:t>
      </w:r>
    </w:p>
    <w:p w:rsidR="001A6538" w:rsidRPr="0072528A" w:rsidRDefault="001A6538" w:rsidP="001A6538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Работа в неотапливаемых помещениях: -40...+55 ºС.</w:t>
      </w:r>
    </w:p>
    <w:p w:rsidR="001A6538" w:rsidRPr="0072528A" w:rsidRDefault="001A6538" w:rsidP="001A6538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Конфигурирование и запись программы через USB, Ethernet.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1A6538" w:rsidRDefault="001A6538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1A6538" w:rsidRDefault="001A6538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5C2D12" w:rsidRDefault="00575737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pict>
          <v:group id="_x0000_s2955" style="position:absolute;margin-left:58.95pt;margin-top:16.4pt;width:518.8pt;height:802.3pt;z-index:2516900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" o:allowincell="f">
            <v:rect id="Rectangle 390" o:spid="_x0000_s29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9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9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9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9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9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9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9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9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9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9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9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9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9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9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9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9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9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13</w:t>
                    </w:r>
                  </w:p>
                </w:txbxContent>
              </v:textbox>
            </v:rect>
            <v:rect id="Rectangle 408" o:spid="_x0000_s29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>
        <w:rPr>
          <w:rFonts w:ascii="&amp;quot" w:hAnsi="&amp;quot"/>
          <w:color w:val="000000"/>
          <w:sz w:val="28"/>
          <w:szCs w:val="28"/>
        </w:rPr>
        <w:t>3</w:t>
      </w:r>
      <w:r w:rsidR="005C2D12" w:rsidRPr="00B014F1">
        <w:rPr>
          <w:rFonts w:ascii="&amp;quot" w:hAnsi="&amp;quot"/>
          <w:color w:val="000000"/>
          <w:sz w:val="28"/>
          <w:szCs w:val="28"/>
        </w:rPr>
        <w:t>.</w:t>
      </w:r>
      <w:r w:rsidR="005C2D12" w:rsidRPr="00DF599D">
        <w:rPr>
          <w:rFonts w:ascii="&amp;quot" w:hAnsi="&amp;quot"/>
          <w:color w:val="000000"/>
          <w:sz w:val="28"/>
          <w:szCs w:val="28"/>
        </w:rPr>
        <w:t>1</w:t>
      </w:r>
      <w:r w:rsidR="005C2D12">
        <w:rPr>
          <w:rFonts w:ascii="&amp;quot" w:hAnsi="&amp;quot"/>
          <w:color w:val="000000"/>
          <w:sz w:val="28"/>
          <w:szCs w:val="28"/>
        </w:rPr>
        <w:t>С</w:t>
      </w:r>
      <w:r w:rsidR="005C2D12">
        <w:rPr>
          <w:sz w:val="24"/>
        </w:rPr>
        <w:t>етевогографика процесса</w:t>
      </w:r>
      <w:r w:rsidR="005C2D12" w:rsidRPr="00B014F1">
        <w:rPr>
          <w:rFonts w:ascii="&amp;quot" w:hAnsi="&amp;quot"/>
          <w:color w:val="000000"/>
          <w:sz w:val="28"/>
          <w:szCs w:val="28"/>
        </w:rPr>
        <w:t>.......</w:t>
      </w:r>
      <w:r w:rsidR="005C2D12">
        <w:rPr>
          <w:rFonts w:ascii="&amp;quot" w:hAnsi="&amp;quot"/>
          <w:color w:val="000000"/>
          <w:sz w:val="28"/>
          <w:szCs w:val="28"/>
        </w:rPr>
        <w:t>.</w:t>
      </w:r>
      <w:r w:rsidR="005C2D12" w:rsidRPr="00B014F1">
        <w:rPr>
          <w:rFonts w:ascii="&amp;quot" w:hAnsi="&amp;quot"/>
          <w:color w:val="000000"/>
          <w:sz w:val="28"/>
          <w:szCs w:val="28"/>
        </w:rPr>
        <w:t>............</w:t>
      </w:r>
      <w:r w:rsidR="005C2D12" w:rsidRPr="006144D4">
        <w:rPr>
          <w:rFonts w:ascii="&amp;quot" w:hAnsi="&amp;quot"/>
          <w:color w:val="000000"/>
          <w:sz w:val="28"/>
          <w:szCs w:val="28"/>
        </w:rPr>
        <w:t>...............................</w:t>
      </w:r>
      <w:r w:rsidR="005C2D12" w:rsidRPr="00B014F1">
        <w:rPr>
          <w:rFonts w:ascii="&amp;quot" w:hAnsi="&amp;quot"/>
          <w:color w:val="000000"/>
          <w:sz w:val="28"/>
          <w:szCs w:val="28"/>
        </w:rPr>
        <w:t>......6</w:t>
      </w:r>
    </w:p>
    <w:p w:rsidR="00453721" w:rsidRDefault="00453721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D039B7" w:rsidRDefault="00453721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453721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>
            <wp:extent cx="5940425" cy="39763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Рис9.</w:t>
      </w:r>
    </w:p>
    <w:p w:rsidR="00280CBD" w:rsidRDefault="00280CBD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F06449" w:rsidRDefault="00F06449" w:rsidP="005C2D12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453721" w:rsidRPr="00B014F1" w:rsidRDefault="00453721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5C2D12" w:rsidRDefault="00575737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pict>
          <v:group id="_x0000_s2975" style="position:absolute;margin-left:58.95pt;margin-top:16.4pt;width:518.8pt;height:802.3pt;z-index:2516920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POvRA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" o:allowincell="f">
            <v:rect id="Rectangle 390" o:spid="_x0000_s29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9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9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9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9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9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9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9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9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9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9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9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9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9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9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9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9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9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14</w:t>
                    </w:r>
                  </w:p>
                </w:txbxContent>
              </v:textbox>
            </v:rect>
            <v:rect id="Rectangle 408" o:spid="_x0000_s29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>
        <w:rPr>
          <w:rFonts w:ascii="&amp;quot" w:hAnsi="&amp;quot"/>
          <w:color w:val="000000"/>
          <w:sz w:val="28"/>
          <w:szCs w:val="28"/>
        </w:rPr>
        <w:t>3</w:t>
      </w:r>
      <w:r w:rsidR="005C2D12" w:rsidRPr="00B014F1">
        <w:rPr>
          <w:rFonts w:ascii="&amp;quot" w:hAnsi="&amp;quot"/>
          <w:color w:val="000000"/>
          <w:sz w:val="28"/>
          <w:szCs w:val="28"/>
        </w:rPr>
        <w:t>.</w:t>
      </w:r>
      <w:r w:rsidR="005C2D12" w:rsidRPr="00DF599D">
        <w:rPr>
          <w:rFonts w:ascii="&amp;quot" w:hAnsi="&amp;quot"/>
          <w:color w:val="000000"/>
          <w:sz w:val="28"/>
          <w:szCs w:val="28"/>
        </w:rPr>
        <w:t>2</w:t>
      </w:r>
      <w:r w:rsidR="005C2D12" w:rsidRPr="4810C505">
        <w:rPr>
          <w:sz w:val="24"/>
          <w:szCs w:val="24"/>
        </w:rPr>
        <w:t>Диаграммаклассов</w:t>
      </w:r>
      <w:r w:rsidR="005C2D12" w:rsidRPr="00B014F1">
        <w:rPr>
          <w:rFonts w:ascii="&amp;quot" w:hAnsi="&amp;quot"/>
          <w:color w:val="000000"/>
          <w:sz w:val="28"/>
          <w:szCs w:val="28"/>
        </w:rPr>
        <w:t>.......................</w:t>
      </w:r>
      <w:r w:rsidR="005C2D12" w:rsidRPr="006144D4">
        <w:rPr>
          <w:rFonts w:ascii="&amp;quot" w:hAnsi="&amp;quot"/>
          <w:color w:val="000000"/>
          <w:sz w:val="28"/>
          <w:szCs w:val="28"/>
        </w:rPr>
        <w:t>.......................................</w:t>
      </w:r>
      <w:r w:rsidR="005C2D12" w:rsidRPr="00B014F1">
        <w:rPr>
          <w:rFonts w:ascii="&amp;quot" w:hAnsi="&amp;quot"/>
          <w:color w:val="000000"/>
          <w:sz w:val="28"/>
          <w:szCs w:val="28"/>
        </w:rPr>
        <w:t>........</w:t>
      </w:r>
      <w:r w:rsidR="005C2D12">
        <w:rPr>
          <w:rFonts w:ascii="&amp;quot" w:hAnsi="&amp;quot"/>
          <w:color w:val="000000"/>
          <w:sz w:val="28"/>
          <w:szCs w:val="28"/>
        </w:rPr>
        <w:t>7</w:t>
      </w:r>
    </w:p>
    <w:p w:rsidR="00D039B7" w:rsidRDefault="00D039B7" w:rsidP="4810C505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00D039B7" w:rsidRDefault="2C8F730A" w:rsidP="4810C505">
      <w:r>
        <w:rPr>
          <w:noProof/>
        </w:rPr>
        <w:drawing>
          <wp:inline distT="0" distB="0" distL="0" distR="0">
            <wp:extent cx="5943600" cy="2466975"/>
            <wp:effectExtent l="0" t="0" r="0" b="0"/>
            <wp:docPr id="155187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861" name="Picture 1551878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Рис10.</w:t>
      </w:r>
    </w:p>
    <w:p w:rsidR="00280CBD" w:rsidRDefault="00280CBD" w:rsidP="4810C505"/>
    <w:p w:rsidR="00F06449" w:rsidRDefault="00F06449" w:rsidP="4810C505"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Pr="006D0C2D" w:rsidRDefault="00575737" w:rsidP="00D039B7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 w:rsidRPr="00575737">
        <w:rPr>
          <w:noProof/>
        </w:rPr>
        <w:lastRenderedPageBreak/>
        <w:pict>
          <v:group id="_x0000_s2995" style="position:absolute;margin-left:58.95pt;margin-top:16.4pt;width:518.8pt;height:802.3pt;z-index:2516941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" o:allowincell="f">
            <v:rect id="Rectangle 390" o:spid="_x0000_s29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9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9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9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0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0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0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0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0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0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0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0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0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0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0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0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0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0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15</w:t>
                    </w:r>
                  </w:p>
                </w:txbxContent>
              </v:textbox>
            </v:rect>
            <v:rect id="Rectangle 408" o:spid="_x0000_s30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3</w:t>
      </w:r>
      <w:r w:rsidR="00D039B7" w:rsidRPr="00B014F1">
        <w:rPr>
          <w:rFonts w:ascii="&amp;quot" w:hAnsi="&amp;quot"/>
          <w:color w:val="000000"/>
          <w:sz w:val="28"/>
          <w:szCs w:val="28"/>
        </w:rPr>
        <w:t>.</w:t>
      </w:r>
      <w:r w:rsidR="00D039B7" w:rsidRPr="00DF599D">
        <w:rPr>
          <w:rFonts w:ascii="&amp;quot" w:hAnsi="&amp;quot"/>
          <w:color w:val="000000"/>
          <w:sz w:val="28"/>
          <w:szCs w:val="28"/>
        </w:rPr>
        <w:t>3</w:t>
      </w:r>
      <w:r w:rsidR="00D039B7">
        <w:rPr>
          <w:sz w:val="24"/>
        </w:rPr>
        <w:t>Конечныеавтоматы.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............</w:t>
      </w:r>
      <w:r w:rsidR="00D039B7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................</w:t>
      </w:r>
      <w:r w:rsidR="00D039B7">
        <w:rPr>
          <w:rFonts w:ascii="&amp;quot" w:hAnsi="&amp;quot"/>
          <w:color w:val="000000"/>
          <w:sz w:val="28"/>
          <w:szCs w:val="28"/>
        </w:rPr>
        <w:t>8</w:t>
      </w:r>
    </w:p>
    <w:p w:rsidR="2FC6F26F" w:rsidRDefault="2FC6F26F" w:rsidP="7F228842">
      <w:pPr>
        <w:pStyle w:val="TableParagraph"/>
        <w:tabs>
          <w:tab w:val="left" w:pos="762"/>
        </w:tabs>
        <w:ind w:left="0"/>
      </w:pPr>
      <w:r>
        <w:rPr>
          <w:noProof/>
          <w:lang w:eastAsia="ru-RU"/>
        </w:rPr>
        <w:drawing>
          <wp:inline distT="0" distB="0" distL="0" distR="0">
            <wp:extent cx="5943600" cy="4419600"/>
            <wp:effectExtent l="0" t="0" r="0" b="0"/>
            <wp:docPr id="18474935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3520" name="Picture 18474935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Рис11.</w:t>
      </w:r>
    </w:p>
    <w:p w:rsidR="00280CBD" w:rsidRDefault="00280CBD" w:rsidP="7F228842">
      <w:pPr>
        <w:pStyle w:val="TableParagraph"/>
        <w:tabs>
          <w:tab w:val="left" w:pos="762"/>
        </w:tabs>
        <w:ind w:left="0"/>
      </w:pPr>
    </w:p>
    <w:p w:rsidR="00F06449" w:rsidRDefault="00F06449" w:rsidP="7F228842">
      <w:pPr>
        <w:pStyle w:val="TableParagraph"/>
        <w:tabs>
          <w:tab w:val="left" w:pos="762"/>
        </w:tabs>
        <w:ind w:left="0"/>
      </w:pPr>
      <w:r>
        <w:rPr>
          <w:sz w:val="24"/>
          <w:szCs w:val="24"/>
        </w:rPr>
        <w:br w:type="page"/>
      </w:r>
    </w:p>
    <w:p w:rsidR="00D039B7" w:rsidRDefault="00575737" w:rsidP="00D039B7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 w:rsidRPr="00575737">
        <w:rPr>
          <w:noProof/>
        </w:rPr>
        <w:lastRenderedPageBreak/>
        <w:pict>
          <v:group id="_x0000_s3015" style="position:absolute;margin-left:58.95pt;margin-top:16.4pt;width:518.8pt;height:802.3pt;z-index:2516961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ZsPQ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" o:allowincell="f">
            <v:rect id="Rectangle 390" o:spid="_x0000_s30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0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0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0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0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0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0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0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0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0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0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0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0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0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0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0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0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0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16</w:t>
                    </w:r>
                  </w:p>
                </w:txbxContent>
              </v:textbox>
            </v:rect>
            <v:rect id="Rectangle 408" o:spid="_x0000_s30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3</w:t>
      </w:r>
      <w:r w:rsidR="00D039B7" w:rsidRPr="00B014F1">
        <w:rPr>
          <w:rFonts w:ascii="&amp;quot" w:hAnsi="&amp;quot"/>
          <w:color w:val="000000"/>
          <w:sz w:val="28"/>
          <w:szCs w:val="28"/>
        </w:rPr>
        <w:t>.</w:t>
      </w:r>
      <w:r w:rsidR="2A2A2514" w:rsidRPr="00B014F1">
        <w:rPr>
          <w:rFonts w:ascii="&amp;quot" w:hAnsi="&amp;quot"/>
          <w:color w:val="000000"/>
          <w:sz w:val="28"/>
          <w:szCs w:val="28"/>
        </w:rPr>
        <w:t>4</w:t>
      </w:r>
      <w:r w:rsidR="00D039B7" w:rsidRPr="7F228842">
        <w:rPr>
          <w:sz w:val="24"/>
          <w:szCs w:val="24"/>
        </w:rPr>
        <w:t>Диаграммадеятельности</w:t>
      </w:r>
      <w:r w:rsidR="00D039B7" w:rsidRPr="00B014F1">
        <w:rPr>
          <w:rFonts w:ascii="&amp;quot" w:hAnsi="&amp;quot"/>
          <w:color w:val="000000"/>
          <w:sz w:val="28"/>
          <w:szCs w:val="28"/>
        </w:rPr>
        <w:t>.</w:t>
      </w:r>
      <w:r w:rsidR="00D039B7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................</w:t>
      </w:r>
      <w:r w:rsidR="00D039B7">
        <w:rPr>
          <w:rFonts w:ascii="&amp;quot" w:hAnsi="&amp;quot"/>
          <w:color w:val="000000"/>
          <w:sz w:val="28"/>
          <w:szCs w:val="28"/>
        </w:rPr>
        <w:t>10</w:t>
      </w:r>
    </w:p>
    <w:p w:rsidR="00D039B7" w:rsidRPr="00B014F1" w:rsidRDefault="00D039B7" w:rsidP="7F228842">
      <w:pPr>
        <w:pStyle w:val="TableParagraph"/>
        <w:tabs>
          <w:tab w:val="left" w:pos="762"/>
        </w:tabs>
        <w:ind w:left="0"/>
        <w:rPr>
          <w:rFonts w:ascii="&amp;quot" w:hAnsi="&amp;quot"/>
          <w:color w:val="000000" w:themeColor="text1"/>
          <w:sz w:val="28"/>
          <w:szCs w:val="28"/>
        </w:rPr>
      </w:pPr>
    </w:p>
    <w:p w:rsidR="00280CBD" w:rsidRDefault="0949B0AE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2952750"/>
            <wp:effectExtent l="0" t="0" r="0" b="0"/>
            <wp:docPr id="12362415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41568" name="Picture 12362415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CBD">
        <w:rPr>
          <w:rFonts w:ascii="Times New Roman" w:eastAsia="Times New Roman" w:hAnsi="Times New Roman"/>
          <w:sz w:val="24"/>
          <w:szCs w:val="24"/>
        </w:rPr>
        <w:t>Рис12.</w:t>
      </w:r>
    </w:p>
    <w:p w:rsidR="00D039B7" w:rsidRDefault="00D039B7" w:rsidP="00D039B7">
      <w:pPr>
        <w:pStyle w:val="TableParagraph"/>
        <w:tabs>
          <w:tab w:val="left" w:pos="762"/>
        </w:tabs>
        <w:ind w:left="0"/>
      </w:pPr>
    </w:p>
    <w:p w:rsidR="00F06449" w:rsidRPr="00B014F1" w:rsidRDefault="00F06449" w:rsidP="00D039B7">
      <w:pPr>
        <w:pStyle w:val="TableParagraph"/>
        <w:tabs>
          <w:tab w:val="left" w:pos="762"/>
        </w:tabs>
        <w:ind w:left="0"/>
      </w:pPr>
      <w:r>
        <w:rPr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035" style="position:absolute;margin-left:58.95pt;margin-top:16.4pt;width:518.8pt;height:802.3pt;z-index:2516982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2ocOgYAAChCAAAOAAAAZHJzL2Uyb0RvYy54bWzsXF1z4jYUfe9M/4PH7wTLyF9MyE4WQqYz&#10;abvT3f4AxTbgqbFc2Qlkd/rfe/VhxSakG0LiDq14AAvb4kr33CPpHpn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" o:allowincell="f">
            <v:rect id="Rectangle 390" o:spid="_x0000_s30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0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0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0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0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0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0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0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0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0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0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0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0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0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0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0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0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0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17</w:t>
                    </w:r>
                  </w:p>
                </w:txbxContent>
              </v:textbox>
            </v:rect>
            <v:rect id="Rectangle 408" o:spid="_x0000_s30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3.</w:t>
      </w:r>
      <w:r w:rsidR="0E1E5E3F" w:rsidRPr="7F228842">
        <w:rPr>
          <w:rFonts w:ascii="&amp;quot" w:hAnsi="&amp;quot"/>
          <w:color w:val="000000" w:themeColor="text1"/>
          <w:sz w:val="28"/>
          <w:szCs w:val="28"/>
        </w:rPr>
        <w:t>5</w:t>
      </w:r>
      <w:r w:rsidR="00D039B7" w:rsidRPr="7F228842">
        <w:rPr>
          <w:sz w:val="24"/>
          <w:szCs w:val="24"/>
        </w:rPr>
        <w:t xml:space="preserve">Диаграммы последовательности  </w: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........................................ .. .11</w:t>
      </w:r>
    </w:p>
    <w:p w:rsidR="7AB739ED" w:rsidRDefault="7AB739ED" w:rsidP="7F228842">
      <w:r>
        <w:rPr>
          <w:noProof/>
        </w:rPr>
        <w:drawing>
          <wp:inline distT="0" distB="0" distL="0" distR="0">
            <wp:extent cx="5943600" cy="1314450"/>
            <wp:effectExtent l="0" t="0" r="0" b="0"/>
            <wp:docPr id="4294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935" name="Picture 42949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Рис13.</w:t>
      </w:r>
    </w:p>
    <w:p w:rsidR="00280CBD" w:rsidRDefault="00280CBD" w:rsidP="7F228842"/>
    <w:p w:rsidR="00F06449" w:rsidRDefault="00F06449" w:rsidP="7F228842"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055" style="position:absolute;margin-left:58.95pt;margin-top:16.4pt;width:518.8pt;height:802.3pt;z-index:2517002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" o:allowincell="f">
            <v:rect id="Rectangle 390" o:spid="_x0000_s30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0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0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0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0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0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0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0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0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0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0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0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0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0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0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0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0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0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18</w:t>
                    </w:r>
                  </w:p>
                </w:txbxContent>
              </v:textbox>
            </v:rect>
            <v:rect id="Rectangle 408" o:spid="_x0000_s30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3</w:t>
      </w:r>
      <w:r w:rsidR="00D039B7" w:rsidRPr="00B014F1">
        <w:rPr>
          <w:rFonts w:ascii="&amp;quot" w:hAnsi="&amp;quot"/>
          <w:color w:val="000000"/>
          <w:sz w:val="28"/>
          <w:szCs w:val="28"/>
        </w:rPr>
        <w:t>.</w:t>
      </w:r>
      <w:r w:rsidR="33192C66" w:rsidRPr="00B014F1">
        <w:rPr>
          <w:rFonts w:ascii="&amp;quot" w:hAnsi="&amp;quot"/>
          <w:color w:val="000000"/>
          <w:sz w:val="28"/>
          <w:szCs w:val="28"/>
        </w:rPr>
        <w:t>6</w:t>
      </w:r>
      <w:r w:rsidR="00D039B7" w:rsidRPr="7F228842">
        <w:rPr>
          <w:sz w:val="24"/>
          <w:szCs w:val="24"/>
        </w:rPr>
        <w:t>Диаграммаиспользования</w:t>
      </w:r>
      <w:r w:rsidR="00D039B7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................</w:t>
      </w:r>
      <w:r w:rsidR="00D039B7">
        <w:rPr>
          <w:rFonts w:ascii="&amp;quot" w:hAnsi="&amp;quot"/>
          <w:color w:val="000000"/>
          <w:sz w:val="28"/>
          <w:szCs w:val="28"/>
        </w:rPr>
        <w:t>12</w:t>
      </w:r>
    </w:p>
    <w:p w:rsidR="00D039B7" w:rsidRPr="00B014F1" w:rsidRDefault="00D039B7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00D039B7" w:rsidRDefault="331AF7E3" w:rsidP="7F228842">
      <w:r>
        <w:rPr>
          <w:noProof/>
        </w:rPr>
        <w:drawing>
          <wp:inline distT="0" distB="0" distL="0" distR="0">
            <wp:extent cx="5943600" cy="4791075"/>
            <wp:effectExtent l="0" t="0" r="0" b="0"/>
            <wp:docPr id="457493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93793" name="Picture 45749379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Рис14.</w:t>
      </w:r>
    </w:p>
    <w:p w:rsidR="00280CBD" w:rsidRDefault="00280CBD" w:rsidP="7F228842"/>
    <w:p w:rsidR="00F06449" w:rsidRPr="00B014F1" w:rsidRDefault="00F06449" w:rsidP="7F228842"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075" style="position:absolute;margin-left:58.95pt;margin-top:16.4pt;width:518.8pt;height:802.3pt;z-index:2517023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" o:allowincell="f">
            <v:rect id="Rectangle 390" o:spid="_x0000_s30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0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0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0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0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0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0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0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0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0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0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0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0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0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0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0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0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0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19</w:t>
                    </w:r>
                  </w:p>
                </w:txbxContent>
              </v:textbox>
            </v:rect>
            <v:rect id="Rectangle 408" o:spid="_x0000_s30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3.</w:t>
      </w:r>
      <w:r w:rsidR="2889EB0F" w:rsidRPr="7F228842">
        <w:rPr>
          <w:rFonts w:ascii="&amp;quot" w:hAnsi="&amp;quot"/>
          <w:color w:val="000000" w:themeColor="text1"/>
          <w:sz w:val="28"/>
          <w:szCs w:val="28"/>
        </w:rPr>
        <w:t>7</w:t>
      </w:r>
      <w:r w:rsidR="00D039B7" w:rsidRPr="7F228842">
        <w:rPr>
          <w:sz w:val="24"/>
          <w:szCs w:val="24"/>
        </w:rPr>
        <w:t>Диаграмма размещения</w: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............................................................13</w:t>
      </w:r>
    </w:p>
    <w:p w:rsidR="00D039B7" w:rsidRDefault="199177C3" w:rsidP="7F228842">
      <w:r>
        <w:rPr>
          <w:noProof/>
        </w:rPr>
        <w:drawing>
          <wp:inline distT="0" distB="0" distL="0" distR="0">
            <wp:extent cx="5943600" cy="4086225"/>
            <wp:effectExtent l="0" t="0" r="0" b="0"/>
            <wp:docPr id="3825885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88550" name="Picture 38258855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Рис15.</w:t>
      </w:r>
    </w:p>
    <w:p w:rsidR="00280CBD" w:rsidRDefault="00280CBD" w:rsidP="7F228842"/>
    <w:p w:rsidR="00F06449" w:rsidRPr="00B014F1" w:rsidRDefault="00F06449" w:rsidP="7F228842"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095" style="position:absolute;margin-left:58.95pt;margin-top:16.4pt;width:518.8pt;height:802.3pt;z-index:2517043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Z5kPgYAAChCAAAOAAAAZHJzL2Uyb0RvYy54bWzsXF1z4jYUfe9M/4PH7wTLyF9MyE4WQqYz&#10;abvT3f4AxTbgqbFc2Qlkd/rfe/VhxSakG0LiDq14AAvb4ko690i655r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wNgh37WtgqxhlMQPWwi7Ee+gTbkcw3XXrPxc&#10;fmKylXB4Q+M/Kjg93D3Py0t5sXW7+ZkmUCO5q6nooO2CrXkV0HRrK8bhQY9Duq2tGL70vTAMfBiu&#10;GM4hB4WRi9RQxSsYzyc3xqsrdStgwlE3ykNuIBnLXxWWKst4swBy1WOvVsf16ucVKVMxWBXvrcde&#10;HTW9+hugkRTLPLVGkWgOtwAubXq1kl1qFXS6guvSS8boZpWSBCxDfCDA/tYNvFDBgLyu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" o:allowincell="f">
            <v:rect id="Rectangle 390" o:spid="_x0000_s30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0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0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0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1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1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1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1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1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1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1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1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1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1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1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1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1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1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20</w:t>
                    </w:r>
                  </w:p>
                </w:txbxContent>
              </v:textbox>
            </v:rect>
            <v:rect id="Rectangle 408" o:spid="_x0000_s31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 xml:space="preserve">4  Подбор оборудования </w:t>
      </w:r>
    </w:p>
    <w:p w:rsidR="00D039B7" w:rsidRDefault="00D039B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7F228842">
        <w:rPr>
          <w:rFonts w:ascii="&amp;quot" w:hAnsi="&amp;quot"/>
          <w:color w:val="000000" w:themeColor="text1"/>
          <w:sz w:val="28"/>
          <w:szCs w:val="28"/>
        </w:rPr>
        <w:t>4.1 Анализ(маркетинг)  по соответствию ТЗ............. .14</w:t>
      </w:r>
    </w:p>
    <w:p w:rsidR="00D039B7" w:rsidRDefault="00D039B7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tbl>
      <w:tblPr>
        <w:tblStyle w:val="ae"/>
        <w:tblW w:w="0" w:type="auto"/>
        <w:tblLook w:val="04A0"/>
      </w:tblPr>
      <w:tblGrid>
        <w:gridCol w:w="559"/>
        <w:gridCol w:w="2181"/>
        <w:gridCol w:w="1791"/>
        <w:gridCol w:w="2552"/>
        <w:gridCol w:w="2262"/>
      </w:tblGrid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№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Производитель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Наличие санкций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Перечень предложений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Сервис поддержка</w:t>
            </w: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Дельта электроникс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Ален бредли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Симен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Якогава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Средняя, малая, большая  автоатизация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Шнайдер электрик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Митсубиси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Алкатель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Овен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Нет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Адастра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НЕТ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Текон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Нет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ЛЕНЗА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:rsidR="00D039B7" w:rsidRDefault="00280CBD" w:rsidP="7F228842">
      <w:r>
        <w:t>Таблица 2</w:t>
      </w:r>
    </w:p>
    <w:tbl>
      <w:tblPr>
        <w:tblStyle w:val="ae"/>
        <w:tblW w:w="0" w:type="auto"/>
        <w:tblLook w:val="04A0"/>
      </w:tblPr>
      <w:tblGrid>
        <w:gridCol w:w="539"/>
        <w:gridCol w:w="2070"/>
        <w:gridCol w:w="2567"/>
        <w:gridCol w:w="1623"/>
        <w:gridCol w:w="2614"/>
      </w:tblGrid>
      <w:tr w:rsidR="7F228842" w:rsidTr="00F06449">
        <w:trPr>
          <w:trHeight w:val="30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№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Производитель</w:t>
            </w:r>
          </w:p>
        </w:tc>
        <w:tc>
          <w:tcPr>
            <w:tcW w:w="2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Уровень распространения</w:t>
            </w:r>
          </w:p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И совместимость</w:t>
            </w: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Наличие готовых</w:t>
            </w:r>
          </w:p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Решений</w:t>
            </w:r>
          </w:p>
        </w:tc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Наличие специалистов</w:t>
            </w:r>
          </w:p>
        </w:tc>
      </w:tr>
      <w:tr w:rsidR="7F228842" w:rsidTr="00F06449">
        <w:trPr>
          <w:trHeight w:val="30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lastRenderedPageBreak/>
              <w:t>8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Овен</w:t>
            </w:r>
          </w:p>
        </w:tc>
        <w:tc>
          <w:tcPr>
            <w:tcW w:w="2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100%</w:t>
            </w: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В приоритете</w:t>
            </w:r>
          </w:p>
        </w:tc>
      </w:tr>
      <w:tr w:rsidR="7F228842" w:rsidTr="00F06449">
        <w:trPr>
          <w:trHeight w:val="30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Адастра</w:t>
            </w:r>
          </w:p>
        </w:tc>
        <w:tc>
          <w:tcPr>
            <w:tcW w:w="2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50%</w:t>
            </w: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Подготовка нужна</w:t>
            </w:r>
          </w:p>
        </w:tc>
      </w:tr>
      <w:tr w:rsidR="7F228842" w:rsidTr="00F06449">
        <w:trPr>
          <w:trHeight w:val="30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Текон</w:t>
            </w:r>
          </w:p>
        </w:tc>
        <w:tc>
          <w:tcPr>
            <w:tcW w:w="2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80%</w:t>
            </w: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Специализированные</w:t>
            </w:r>
          </w:p>
        </w:tc>
      </w:tr>
    </w:tbl>
    <w:p w:rsidR="7F228842" w:rsidRDefault="00280CBD" w:rsidP="7F228842">
      <w:r>
        <w:rPr>
          <w:rFonts w:ascii="Times New Roman" w:eastAsia="Times New Roman" w:hAnsi="Times New Roman"/>
          <w:sz w:val="24"/>
          <w:szCs w:val="24"/>
        </w:rPr>
        <w:t>Таблица 3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  <w:r w:rsidR="00575737">
        <w:rPr>
          <w:noProof/>
        </w:rPr>
        <w:pict>
          <v:group id="_x0000_s3115" style="position:absolute;margin-left:58.95pt;margin-top:16.4pt;width:518.8pt;height:802.3pt;z-index:2517064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gDQQ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" o:allowincell="f">
            <v:rect id="Rectangle 390" o:spid="_x0000_s31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1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1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1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1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1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1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1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1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1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1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1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1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1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1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1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1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1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21</w:t>
                    </w:r>
                  </w:p>
                </w:txbxContent>
              </v:textbox>
            </v:rect>
            <v:rect id="Rectangle 408" o:spid="_x0000_s31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135" style="position:absolute;margin-left:58.95pt;margin-top:16.4pt;width:518.8pt;height:802.3pt;z-index:2517084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1RzOgYAAChCAAAOAAAAZHJzL2Uyb0RvYy54bWzsXF1z4jYUfe9M/4PH7wTLyF9MyE4WQqYz&#10;abvT3f4AxTbgqbFc2Qlkd/rfe/VhxSakG0LiDq14AAvb4kr33CPpHpn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" o:allowincell="f">
            <v:rect id="Rectangle 390" o:spid="_x0000_s31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1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1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1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1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1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1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1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1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1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1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1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1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1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1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1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1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1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22</w:t>
                    </w:r>
                  </w:p>
                </w:txbxContent>
              </v:textbox>
            </v:rect>
            <v:rect id="Rectangle 408" o:spid="_x0000_s31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4.</w:t>
      </w:r>
      <w:r w:rsidR="00D039B7" w:rsidRPr="00C62852">
        <w:rPr>
          <w:rFonts w:ascii="&amp;quot" w:hAnsi="&amp;quot"/>
          <w:color w:val="000000"/>
          <w:sz w:val="28"/>
          <w:szCs w:val="28"/>
        </w:rPr>
        <w:t>2</w:t>
      </w:r>
      <w:r w:rsidR="00D039B7">
        <w:rPr>
          <w:rFonts w:ascii="&amp;quot" w:hAnsi="&amp;quot"/>
          <w:color w:val="000000"/>
          <w:sz w:val="28"/>
          <w:szCs w:val="28"/>
        </w:rPr>
        <w:t xml:space="preserve"> Подбор (маркетинг) соответствию ТЗ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.....................</w:t>
      </w:r>
      <w:r w:rsidR="00D039B7">
        <w:rPr>
          <w:rFonts w:ascii="&amp;quot" w:hAnsi="&amp;quot"/>
          <w:color w:val="000000"/>
          <w:sz w:val="28"/>
          <w:szCs w:val="28"/>
        </w:rPr>
        <w:t>15</w:t>
      </w:r>
    </w:p>
    <w:p w:rsidR="00D039B7" w:rsidRPr="00C62852" w:rsidRDefault="00D039B7" w:rsidP="00D039B7">
      <w:pPr>
        <w:rPr>
          <w:rFonts w:ascii="&amp;quot" w:hAnsi="&amp;quot" w:hint="eastAsia"/>
          <w:color w:val="000000"/>
          <w:sz w:val="28"/>
          <w:szCs w:val="28"/>
        </w:rPr>
      </w:pPr>
    </w:p>
    <w:p w:rsidR="60A335CF" w:rsidRDefault="60A335CF" w:rsidP="7F228842">
      <w:pPr>
        <w:jc w:val="center"/>
      </w:pPr>
      <w:r w:rsidRPr="7F228842">
        <w:rPr>
          <w:rFonts w:ascii="Times New Roman" w:eastAsia="Times New Roman" w:hAnsi="Times New Roman"/>
          <w:color w:val="000000" w:themeColor="text1"/>
          <w:sz w:val="26"/>
          <w:szCs w:val="26"/>
        </w:rPr>
        <w:t>Таблица приоритетных оборудований</w:t>
      </w:r>
    </w:p>
    <w:tbl>
      <w:tblPr>
        <w:tblStyle w:val="ae"/>
        <w:tblW w:w="0" w:type="auto"/>
        <w:tblLook w:val="04A0"/>
      </w:tblPr>
      <w:tblGrid>
        <w:gridCol w:w="3115"/>
        <w:gridCol w:w="3115"/>
        <w:gridCol w:w="3115"/>
      </w:tblGrid>
      <w:tr w:rsidR="7F228842" w:rsidTr="7F228842">
        <w:trPr>
          <w:trHeight w:val="300"/>
        </w:trPr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№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Особенности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Примечание</w:t>
            </w:r>
          </w:p>
        </w:tc>
      </w:tr>
      <w:tr w:rsidR="7F228842" w:rsidTr="7F228842">
        <w:trPr>
          <w:trHeight w:val="300"/>
        </w:trPr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Промышленный стандарт ободных сигналам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</w:tr>
      <w:tr w:rsidR="7F228842" w:rsidTr="7F228842">
        <w:trPr>
          <w:trHeight w:val="300"/>
        </w:trPr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Промышленный стандарт по выходным сигналам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</w:tr>
      <w:tr w:rsidR="7F228842" w:rsidTr="7F228842">
        <w:trPr>
          <w:trHeight w:val="300"/>
        </w:trPr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Совместимость с силовым оборудованием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</w:tr>
      <w:tr w:rsidR="7F228842" w:rsidTr="7F228842">
        <w:trPr>
          <w:trHeight w:val="300"/>
        </w:trPr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Наличие отношений к рост реестру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</w:tr>
    </w:tbl>
    <w:p w:rsidR="7F228842" w:rsidRDefault="00280CBD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Таблица 4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155" style="position:absolute;margin-left:58.95pt;margin-top:16.4pt;width:518.8pt;height:802.3pt;z-index:2517105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" o:allowincell="f">
            <v:rect id="Rectangle 390" o:spid="_x0000_s31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1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1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1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1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1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1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1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1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1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1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1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1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1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1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1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1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1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23</w:t>
                    </w:r>
                  </w:p>
                </w:txbxContent>
              </v:textbox>
            </v:rect>
            <v:rect id="Rectangle 408" o:spid="_x0000_s31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4.3 Подбор  средств  микроклимата  ТЗ..................... ....16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1927DD34" w:rsidRDefault="1927DD34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  <w:r w:rsidRPr="7F228842">
        <w:rPr>
          <w:rFonts w:ascii="&amp;quot" w:hAnsi="&amp;quot"/>
          <w:color w:val="000000" w:themeColor="text1"/>
          <w:sz w:val="28"/>
          <w:szCs w:val="28"/>
        </w:rPr>
        <w:t>1. Общие сведения и цель проекта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Наименование объекта: Швейный цех.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Цель проекта: Обеспечение комфортных и безопасных условий труда для персонала, соответствующих санитарным нормам (СанПиН, СНиП), а также создание условий для сохранения качества материалов (тканей, ниток) и бесперебойной работы технологического оборудования.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Основные задачи системы: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Поддержание комфортной температуры воздуха.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Обеспечение необходимой влажности воздуха.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Удаление вредных выделений (пыли, ворса, волокон).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Обеспечение притока свежего воздуха.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Создание равномерного распределения воздуха без сквозняков.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6C55E394" w:rsidRDefault="6C55E39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2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Требуемые параметры микроклимата (Нормируемые)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Температура воздуха в холодный период: +22°C ÷ +24°C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Температура воздуха в теплый период: +23°C ÷ +25°C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Обоснование: При работе, связанной с постоянным движением и концентрацией, комфортная температура находится в этом диапазоне. Более высокая температура может привести к перегреву, более низкая — к скованности движений.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Относительная влажность воздуха: 40% ÷ 60%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Обоснование: Влажность ниже 40% приводит к пересыханию слизистых и увеличению количества статического электричества на тканях. Влажность выше 60% создает духоту и может способствовать развитию плесени.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Подвижность воздуха: 0,1 ÷ 0,3 м/с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Обоснование: Отсутствие сквозняков. Слишком высокая скорость воздуха вызывает локальное переохлаждение работников.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Чистота воздуха: Концентрация текстильной пыли и ворса в воздухе должна быть ниже предельно допустимой концентрации (ПДК). Требуется эффективная система фильтрации.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Воздухообмен (кратность): Не менее 4-6 объемов в час.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Обоснование: Необходим для эффективного удаления пыли, волокон, продуктов дыхания и обеспечения притока кислорода.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41AA4920" w:rsidRDefault="41AA4920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3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Основание для разработки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Разработка проекта осуществляется в целях приведения параметров воздушной среды швейного цеха в соответствие с требованиями следующих нормативных документов:</w:t>
      </w:r>
    </w:p>
    <w:p w:rsidR="1927DD34" w:rsidRDefault="00575737" w:rsidP="7F228842">
      <w:r>
        <w:rPr>
          <w:noProof/>
        </w:rPr>
        <w:lastRenderedPageBreak/>
        <w:pict>
          <v:group id="_x0000_s3175" style="position:absolute;margin-left:58.95pt;margin-top:16.4pt;width:518.8pt;height:802.3pt;z-index:251712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xU3SAYAAChCAAAOAAAAZHJzL2Uyb0RvYy54bWzsXF1z4jYUfe9M/4PH7wTLyF9MyE4WQqYz&#10;abvT3f4AxTbgqbFc2QmkO/3vvfqwYhPSTUJwh6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" o:allowincell="f">
            <v:rect id="Rectangle 390" o:spid="_x0000_s31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1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1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1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1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1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1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1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1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1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1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1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1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1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1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1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1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1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24</w:t>
                    </w:r>
                  </w:p>
                </w:txbxContent>
              </v:textbox>
            </v:rect>
            <v:rect id="Rectangle 408" o:spid="_x0000_s31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Федеральный закон от 30.03.1999 N 52-ФЗ "О санитарно-эпидемиологическом благополучии населения".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СП 2.2.3670-20 "Санитарно-эпидемиологические требования к условиям труда".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СП 60.13330.2020 "Отопление, вентиляция и кондиционирование воздуха" (Актуализированная редакция СНиП 41-01-2003).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СП 158.13330.2014 "Здания и помещения предприятий легкой промышленности".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СанПиН 1.2.3685-21 "Гигиенические нормативы и требования к обеспечению безопасности и (или) безвредности для человека факторов среды обитания".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Руководящий документ РД 13-24-86 «Типовая инструкция по безопасному ведению работ для предприятий швейной промышленности» (в части требований к вентиляции для удаления текстильной пыли).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Трудовой кодекс РФ (Глава 34. "Требования охраны труда").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449F74B4" w:rsidRDefault="449F74B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4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Общие сведения об объекте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Наименование объекта: Швейный цех.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Адрес размещения: [Юридический и физический адрес]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Цель проекта: Обеспечение нормативных параметров микроклимата, чистоты и газового состава воздуха для создания: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Безопасных и комфортных условий труда, соответствующих требованиям охраны труда.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Условий для сохранения качества материалов (тканей, ниток) и минимизации брака.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Стабильной работы технологического оборудования.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4E2498BD" w:rsidRDefault="4E2498BD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5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Нормативные требования к параметрам микроклимата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Система должна обеспечивать поддержание параметров в пределах следующих норм: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Параметр, Холодный и переходный период года, Теплый период года, Примечание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Температура воздуха, °C, +22 ÷ +24, +23 ÷ +25, По СП 2.2.3670-20 для работ категории Ia (легкие физические работы сидя).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Относительная влажность, %, 40 ÷ 60, 40 ÷ 60, Нормируется верхний предел. Нижний предел – для комфорта и исключения статики.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Скорость движения воздуха, м/с, не более 0,1, не более 0,2, Отсутствие сквозняков на рабочих местах.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Концентрация текстильной пыли, Не более 4 мг/м³ (ПДК для смешанной пыли), Не более 4 мг/м³, Требуется эффективная система аспирации и фильтрации.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Воздухообмен: Кратность воздухообмена должна составлять не менее 4-</w:t>
      </w:r>
      <w:r w:rsidR="00575737">
        <w:rPr>
          <w:noProof/>
        </w:rPr>
        <w:lastRenderedPageBreak/>
        <w:pict>
          <v:group id="_x0000_s3195" style="position:absolute;margin-left:58.95pt;margin-top:16.4pt;width:518.8pt;height:802.3pt;z-index:2517146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1v3PgYAAChCAAAOAAAAZHJzL2Uyb0RvYy54bWzsXF1z4jYUfe9M/4PH7wTLyF9MyE4WQqYz&#10;abvT3f4AxTbgqbFc2Qlkd/rfe/VhxSakG0LiDq14AAvb4ko690i655r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wNgh37WtgqxhlMQPWwi7Ee+gTbkcw3XXrPxc&#10;fmKylXB4Q+M/Kjg93D3Py0t5sXW7+ZkmUCO5q6nooO2CrXkV0HRrK8bhQY9Duq2tGL70vTAMfBiu&#10;GM4hB4WRi9RQxSsYzyc3xqsrdStgwlE3ykNuIBnLXxWWKst4swBy1WOvVsf16ucVKVMxWBXvrcde&#10;HTW9+hugkRTLPLVGkWgOtwAubXq1kl1qFXS6guvSS8boZpWSBCxDfCDA/tYNvFDBgLyu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" o:allowincell="f">
            <v:rect id="Rectangle 390" o:spid="_x0000_s31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1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1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1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2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2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2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2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2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2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2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2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2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2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2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2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2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2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25</w:t>
                    </w:r>
                  </w:p>
                </w:txbxContent>
              </v:textbox>
            </v:rect>
            <v:rect id="Rectangle 408" o:spid="_x0000_s32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Pr="7F228842">
        <w:rPr>
          <w:rFonts w:ascii="&amp;quot" w:hAnsi="&amp;quot"/>
          <w:color w:val="000000" w:themeColor="text1"/>
          <w:sz w:val="28"/>
          <w:szCs w:val="28"/>
        </w:rPr>
        <w:t>6 в час по вытяжке для удаления вредностей.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Приток свежего воздуха: Не менее 60 м³/ч на одного работающего (согласно СП 60.13330.2020 и СП 2.2.3670-20).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5338ABB1" w:rsidRDefault="5338ABB1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6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Требования к составу и функционалу системы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Система микроклимата должна включать в себя следующие подсистемы: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3C57C590" w:rsidRDefault="3C57C590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6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.1. Местная вытяжная вентиляция (аспирация)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Назначение: Улавливание и удаление текстильной пыли, ворса и волокон непосредственно в местах их образования (зоны резака, иглы швейных машин).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Требования: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Каждая швейная машина должна быть оборудована индивидуальным пылеприемным устройством (зонтом, соплом).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Система воздуховодов должна быть спроектирована для обеспечения минимальной транспортировочной скорости не менее 13-15 м/с для предотвращения осевания пыли.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Обязательна установка пылеуловителя (циклона, фильтра-рукавного или картриджного) с эффективностью улавливания не менее 95% для частиц размером &gt; 5 мкм.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Выброс очищенного воздуха может быть осуществлен в атмосферу или, после многоступенчатой очистки, рециркулирован в цех для энергосбережения.</w:t>
      </w:r>
    </w:p>
    <w:p w:rsidR="4FFAFC37" w:rsidRDefault="4FFAFC37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6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.2. Общеобменная приточно-вытяжная вентиляция и кондиционирование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Назначение: Подача очищенного, подогретого/охлажденного наружного воздуха и удаление загрязненного воздуха из верхней зоны помещения.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Требования: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Установка приточной установки (ПУ) с секциями: воздухозаборная решетка, противопожарный клапан, фильтр (класс не ниже G4 + F7), калорифер водяной/электрический, вентилятор, шумоглушитель.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Установка вытяжной установки (ВУ) с вентилятором, выбросной шахтой и обратным клапаном.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Для компенсации тепловыделений в теплый период обязательна установка системы кондиционирования (центральный кондиционер с холодильным контуром или система чиллер-фанкойлы, или мультизональная система VRF).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Производительность систем должна быть рассчитана на основе тепло- и влагоизбытков с учетом всех источников.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 xml:space="preserve">Система автоматики должна поддерживать заданные параметры </w:t>
      </w:r>
      <w:r w:rsidR="00575737">
        <w:rPr>
          <w:noProof/>
        </w:rPr>
        <w:lastRenderedPageBreak/>
        <w:pict>
          <v:group id="_x0000_s3215" style="position:absolute;margin-left:58.95pt;margin-top:16.4pt;width:518.8pt;height:802.3pt;z-index:251716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o2QQA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" o:allowincell="f">
            <v:rect id="Rectangle 390" o:spid="_x0000_s32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2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2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2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2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2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2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2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2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2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2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2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2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2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2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2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2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2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26</w:t>
                    </w:r>
                  </w:p>
                </w:txbxContent>
              </v:textbox>
            </v:rect>
            <v:rect id="Rectangle 408" o:spid="_x0000_s32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Pr="7F228842">
        <w:rPr>
          <w:rFonts w:ascii="&amp;quot" w:hAnsi="&amp;quot"/>
          <w:color w:val="000000" w:themeColor="text1"/>
          <w:sz w:val="28"/>
          <w:szCs w:val="28"/>
        </w:rPr>
        <w:t>температуры и влажности.</w:t>
      </w:r>
    </w:p>
    <w:p w:rsidR="43815093" w:rsidRDefault="43815093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6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.3. Система воздушного отопления (совмещенная с приточной вентиляцией)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Назначение: Компенсация теплопотерь в холодный период.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Требования: Нагрев приточного воздуха осуществляется в водяном или электрическом калорифере ПУ. Резервный калорифер не требуется.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731973ED" w:rsidRDefault="731973ED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7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Требования к оборудованию и материалам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Воздуховоды: Оцинкованная сталь по ГОСТ Р 31823-2012. Для аспирационной сети – повышенной жесткости, с толщиной стенки не менее 0,7 мм.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Вентиляторы: Радиальные (центробежные) вентиляторы, подобранные на рабочее давление с запасом 10%. Для аспирации – исполнение, стойкое к абразивному износу (тип "улитка").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Фильтры: Карманные фильтры грубой (G3-G4) и тонкой (F7-F9) очистки для приточной системы. Для аспирации – циклон ЦН-15 или аналоги, либо рукавные фильтры.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Тепло-холодоснабжение: Оборудование (чиллеры, фанкойлы, внутренние блоки VRF) ведущих мировых или российских производителей ([указать предпочтительные бренды, напр.: Daikin, Mitsubishi Electric, Systemair, ВЕНТС]).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Автоматика: Шкаф управления с контроллером, позволяющим программировать режимы работы, график на неделю, поддерживать температуру, осуществлять защиту калорифера от замораживания. Датчики температуры и давления.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601A4D06" w:rsidRDefault="601A4D06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8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Требования к монтажу и приемке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Монтажные работы должны выполняться в соответствии с СП 73.13330.2016 "Внутренние санитарно-технические системы".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Все оборудование должно быть заземлено в соответствии с ПУЭ.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По окончании монтажа проводятся пуско-наладочные работы с составлением акта.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Обязательно проведение лабораторных испытаний параметров микроклимата аккредитованной организацией с выдачей Протокола измерений, подтверждающего соответствие требованиям СанПиН 1.2.3685-21.</w:t>
      </w:r>
    </w:p>
    <w:p w:rsidR="7F228842" w:rsidRDefault="00F06449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235" style="position:absolute;margin-left:58.95pt;margin-top:16.4pt;width:518.8pt;height:802.3pt;z-index:251718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HgOgYAAChCAAAOAAAAZHJzL2Uyb0RvYy54bWzsXF1z4jYUfe9M/4PH7wTLyF9MyE4WQqYz&#10;abvT3f4AxTbgqbFc2Qlkd/rfe/VhxSakG0LiDq14AAvb4kr33CPpHpn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" o:allowincell="f">
            <v:rect id="Rectangle 390" o:spid="_x0000_s32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2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2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2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2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2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2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2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2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2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2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2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2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2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2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2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2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2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27</w:t>
                    </w:r>
                  </w:p>
                </w:txbxContent>
              </v:textbox>
            </v:rect>
            <v:rect id="Rectangle 408" o:spid="_x0000_s32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00B014F1">
        <w:rPr>
          <w:rFonts w:ascii="&amp;quot" w:hAnsi="&amp;quot"/>
          <w:color w:val="000000"/>
          <w:sz w:val="28"/>
          <w:szCs w:val="28"/>
        </w:rPr>
        <w:t>5  Программное обеспечение................................................</w:t>
      </w:r>
      <w:r w:rsidR="00D039B7">
        <w:rPr>
          <w:rFonts w:ascii="&amp;quot" w:hAnsi="&amp;quot"/>
          <w:color w:val="000000"/>
          <w:sz w:val="28"/>
          <w:szCs w:val="28"/>
        </w:rPr>
        <w:t>17</w:t>
      </w:r>
    </w:p>
    <w:p w:rsidR="0072528A" w:rsidRPr="00280CBD" w:rsidRDefault="0072528A" w:rsidP="00D039B7">
      <w:pPr>
        <w:rPr>
          <w:rFonts w:ascii="&amp;quot" w:hAnsi="&amp;quot" w:hint="eastAsia"/>
          <w:b/>
          <w:color w:val="000000"/>
          <w:sz w:val="28"/>
          <w:szCs w:val="28"/>
        </w:rPr>
      </w:pPr>
    </w:p>
    <w:p w:rsidR="0072528A" w:rsidRDefault="0072528A" w:rsidP="0072528A">
      <w:pPr>
        <w:pStyle w:val="af1"/>
        <w:rPr>
          <w:sz w:val="28"/>
          <w:szCs w:val="28"/>
        </w:rPr>
      </w:pPr>
      <w:r>
        <w:rPr>
          <w:sz w:val="28"/>
          <w:szCs w:val="28"/>
        </w:rPr>
        <w:t>Необходимо вывести информацию по 2  установкам.</w:t>
      </w:r>
    </w:p>
    <w:p w:rsidR="0072528A" w:rsidRDefault="0072528A" w:rsidP="0072528A">
      <w:pPr>
        <w:pStyle w:val="af1"/>
        <w:rPr>
          <w:sz w:val="28"/>
          <w:szCs w:val="28"/>
        </w:rPr>
      </w:pPr>
      <w:r>
        <w:rPr>
          <w:sz w:val="28"/>
          <w:szCs w:val="28"/>
        </w:rPr>
        <w:t xml:space="preserve">Все  данные о состоянии установки  в html  или  php  формат для сервера  страниц сайта. </w:t>
      </w:r>
    </w:p>
    <w:p w:rsidR="0072528A" w:rsidRDefault="0072528A" w:rsidP="0072528A">
      <w:pPr>
        <w:tabs>
          <w:tab w:val="left" w:pos="993"/>
          <w:tab w:val="left" w:pos="1134"/>
        </w:tabs>
        <w:ind w:left="142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5937250" cy="4673600"/>
            <wp:effectExtent l="1905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67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Рис16.</w:t>
      </w:r>
    </w:p>
    <w:p w:rsidR="0072528A" w:rsidRDefault="0072528A" w:rsidP="0072528A">
      <w:r>
        <w:t>Программа</w:t>
      </w:r>
    </w:p>
    <w:p w:rsidR="0072528A" w:rsidRDefault="00575737" w:rsidP="0072528A">
      <w:r>
        <w:rPr>
          <w:noProof/>
        </w:rPr>
        <w:lastRenderedPageBreak/>
        <w:pict>
          <v:group id="_x0000_s3255" style="position:absolute;margin-left:58.95pt;margin-top:16.4pt;width:518.8pt;height:802.3pt;z-index:251720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" o:allowincell="f">
            <v:rect id="Rectangle 390" o:spid="_x0000_s32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2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2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2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2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2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2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2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2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2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2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2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2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2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2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2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2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2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28</w:t>
                    </w:r>
                  </w:p>
                </w:txbxContent>
              </v:textbox>
            </v:rect>
            <v:rect id="Rectangle 408" o:spid="_x0000_s32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72528A">
        <w:rPr>
          <w:noProof/>
        </w:rPr>
        <w:drawing>
          <wp:inline distT="0" distB="0" distL="0" distR="0">
            <wp:extent cx="5937250" cy="3384550"/>
            <wp:effectExtent l="1905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Рис17.</w:t>
      </w:r>
    </w:p>
    <w:p w:rsidR="0072528A" w:rsidRDefault="0072528A" w:rsidP="0072528A">
      <w:r>
        <w:t>Этап 1 при включении</w:t>
      </w:r>
    </w:p>
    <w:p w:rsidR="0072528A" w:rsidRDefault="0072528A" w:rsidP="0072528A">
      <w:r>
        <w:rPr>
          <w:noProof/>
        </w:rPr>
        <w:drawing>
          <wp:inline distT="0" distB="0" distL="0" distR="0">
            <wp:extent cx="5937250" cy="4108450"/>
            <wp:effectExtent l="1905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0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P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Рис17.</w:t>
      </w:r>
    </w:p>
    <w:p w:rsidR="0072528A" w:rsidRDefault="0072528A" w:rsidP="0072528A">
      <w:r>
        <w:t xml:space="preserve">Этап 2 при поднятие  и развиг  нитей прошёл и пошла нить  поперечная через раздвиг продольный </w:t>
      </w:r>
    </w:p>
    <w:p w:rsidR="0072528A" w:rsidRDefault="00575737" w:rsidP="0072528A">
      <w:r>
        <w:rPr>
          <w:noProof/>
        </w:rPr>
        <w:lastRenderedPageBreak/>
        <w:pict>
          <v:group id="_x0000_s3275" style="position:absolute;margin-left:58.95pt;margin-top:16.4pt;width:518.8pt;height:802.3pt;z-index:2517228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HAqQg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" o:allowincell="f">
            <v:rect id="Rectangle 390" o:spid="_x0000_s32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2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2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2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2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2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2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2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2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2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2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2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2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2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2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2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2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2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29</w:t>
                    </w:r>
                  </w:p>
                </w:txbxContent>
              </v:textbox>
            </v:rect>
            <v:rect id="Rectangle 408" o:spid="_x0000_s32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72528A">
        <w:rPr>
          <w:noProof/>
        </w:rPr>
        <w:drawing>
          <wp:inline distT="0" distB="0" distL="0" distR="0">
            <wp:extent cx="5937250" cy="3917950"/>
            <wp:effectExtent l="1905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1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Default="00280CBD" w:rsidP="0072528A">
      <w:r>
        <w:rPr>
          <w:rFonts w:ascii="Times New Roman" w:eastAsia="Times New Roman" w:hAnsi="Times New Roman"/>
          <w:sz w:val="24"/>
          <w:szCs w:val="24"/>
        </w:rPr>
        <w:t>Рис18.</w:t>
      </w:r>
    </w:p>
    <w:p w:rsidR="0072528A" w:rsidRDefault="0072528A" w:rsidP="0072528A">
      <w:r>
        <w:t>Достигла конца и сигнал вернуться обра</w:t>
      </w:r>
      <w:r w:rsidRPr="00E02546">
        <w:t>т</w:t>
      </w:r>
      <w:r>
        <w:t>но –I3</w:t>
      </w:r>
    </w:p>
    <w:p w:rsidR="0072528A" w:rsidRDefault="0072528A" w:rsidP="0072528A">
      <w:r>
        <w:rPr>
          <w:noProof/>
        </w:rPr>
        <w:drawing>
          <wp:inline distT="0" distB="0" distL="0" distR="0">
            <wp:extent cx="5930900" cy="385445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85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Default="00280CBD" w:rsidP="0072528A">
      <w:r>
        <w:rPr>
          <w:rFonts w:ascii="Times New Roman" w:eastAsia="Times New Roman" w:hAnsi="Times New Roman"/>
          <w:sz w:val="24"/>
          <w:szCs w:val="24"/>
        </w:rPr>
        <w:t>Рис19.</w:t>
      </w:r>
    </w:p>
    <w:p w:rsidR="0072528A" w:rsidRDefault="0072528A" w:rsidP="0072528A">
      <w:r>
        <w:t xml:space="preserve">Возвратилось  и сигнал  на изменение положении поперечных нитей </w:t>
      </w:r>
    </w:p>
    <w:p w:rsidR="0072528A" w:rsidRPr="00E02546" w:rsidRDefault="0072528A" w:rsidP="0072528A"/>
    <w:p w:rsidR="0072528A" w:rsidRDefault="0072528A" w:rsidP="0072528A"/>
    <w:p w:rsidR="0072528A" w:rsidRDefault="00575737" w:rsidP="0072528A">
      <w:r>
        <w:rPr>
          <w:noProof/>
        </w:rPr>
        <w:lastRenderedPageBreak/>
        <w:pict>
          <v:group id="_x0000_s3295" style="position:absolute;margin-left:58.95pt;margin-top:16.4pt;width:518.8pt;height:802.3pt;z-index:2517248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yuFPAYAAChCAAAOAAAAZHJzL2Uyb0RvYy54bWzsXF1z4jYUfe9M/4PH7wTLyF9MyE4WQqYz&#10;abvT3f4AxTbgqbFc2Qlkd/rfe/VhxSakG0LiDq14AAvb4ko690i655r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wNgh37WtgqxhlMQPWwi7Ee+gTbkcw3XXrPxc&#10;fmKylXB4Q+M/Kjg93D3Py0t5sXW7+ZkmUCO5q6nooO2CrXkV0HRrK8bhQY9Duq2tGL70vTAMfBiu&#10;GM4hB4WRi9RQxSsYzyc3xqsrdStgwlE3ykNuIBnLXxWWKst4swBy1WOvVsf16ucVKVMxWBXvrcde&#10;HTW9+hugkRTLPLVGkWgOtwAubXq1kl1qFXS6guvSS8boZpWSBCxDfCDA/tYNvFDBgLyu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" o:allowincell="f">
            <v:rect id="Rectangle 390" o:spid="_x0000_s32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2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2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2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3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3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3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3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3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3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3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3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3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3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3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3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3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3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30</w:t>
                    </w:r>
                  </w:p>
                </w:txbxContent>
              </v:textbox>
            </v:rect>
            <v:rect id="Rectangle 408" o:spid="_x0000_s33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72528A">
        <w:rPr>
          <w:noProof/>
        </w:rPr>
        <w:drawing>
          <wp:inline distT="0" distB="0" distL="0" distR="0">
            <wp:extent cx="5937250" cy="3752850"/>
            <wp:effectExtent l="1905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Default="00280CBD" w:rsidP="0072528A">
      <w:r>
        <w:rPr>
          <w:rFonts w:ascii="Times New Roman" w:eastAsia="Times New Roman" w:hAnsi="Times New Roman"/>
          <w:sz w:val="24"/>
          <w:szCs w:val="24"/>
        </w:rPr>
        <w:t>Рис20.</w:t>
      </w:r>
    </w:p>
    <w:p w:rsidR="0072528A" w:rsidRDefault="0072528A" w:rsidP="0072528A">
      <w:r>
        <w:t>Изменение  прошло по  положению нитей продольных  Сигнал Q2  переносит  бухту на другой конец.</w:t>
      </w:r>
    </w:p>
    <w:p w:rsidR="0072528A" w:rsidRDefault="0072528A" w:rsidP="0072528A"/>
    <w:p w:rsidR="0072528A" w:rsidRDefault="0072528A" w:rsidP="0072528A">
      <w:r>
        <w:rPr>
          <w:noProof/>
        </w:rPr>
        <w:drawing>
          <wp:inline distT="0" distB="0" distL="0" distR="0">
            <wp:extent cx="5937250" cy="3733800"/>
            <wp:effectExtent l="1905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Pr="00E02546" w:rsidRDefault="00280CBD" w:rsidP="0072528A">
      <w:r>
        <w:rPr>
          <w:rFonts w:ascii="Times New Roman" w:eastAsia="Times New Roman" w:hAnsi="Times New Roman"/>
          <w:sz w:val="24"/>
          <w:szCs w:val="24"/>
        </w:rPr>
        <w:t>Рис21.</w:t>
      </w:r>
    </w:p>
    <w:p w:rsidR="0072528A" w:rsidRPr="00932958" w:rsidRDefault="0072528A" w:rsidP="0072528A">
      <w:r>
        <w:t xml:space="preserve">Бухту передали  сигнал вернуться обратно  </w:t>
      </w:r>
      <w:r>
        <w:rPr>
          <w:lang w:val="en-US"/>
        </w:rPr>
        <w:t>Q</w:t>
      </w:r>
      <w:r>
        <w:t>1.</w:t>
      </w:r>
    </w:p>
    <w:p w:rsidR="0072528A" w:rsidRPr="00932958" w:rsidRDefault="0072528A" w:rsidP="0072528A"/>
    <w:p w:rsidR="0072528A" w:rsidRDefault="00575737" w:rsidP="0072528A">
      <w:pPr>
        <w:rPr>
          <w:lang w:val="en-US"/>
        </w:rPr>
      </w:pPr>
      <w:r>
        <w:rPr>
          <w:noProof/>
        </w:rPr>
        <w:lastRenderedPageBreak/>
        <w:pict>
          <v:group id="_x0000_s3315" style="position:absolute;margin-left:58.95pt;margin-top:16.4pt;width:518.8pt;height:802.3pt;z-index:2517268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dbiPg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" o:allowincell="f">
            <v:rect id="Rectangle 390" o:spid="_x0000_s33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3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3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3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3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3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3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3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3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3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3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3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3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3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3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3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3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3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31</w:t>
                    </w:r>
                  </w:p>
                </w:txbxContent>
              </v:textbox>
            </v:rect>
            <v:rect id="Rectangle 408" o:spid="_x0000_s33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72528A">
        <w:rPr>
          <w:noProof/>
        </w:rPr>
        <w:drawing>
          <wp:inline distT="0" distB="0" distL="0" distR="0">
            <wp:extent cx="5937250" cy="4578350"/>
            <wp:effectExtent l="1905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7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Pr="00372E43" w:rsidRDefault="00280CBD" w:rsidP="0072528A">
      <w:r>
        <w:rPr>
          <w:rFonts w:ascii="Times New Roman" w:eastAsia="Times New Roman" w:hAnsi="Times New Roman"/>
          <w:sz w:val="24"/>
          <w:szCs w:val="24"/>
        </w:rPr>
        <w:t>Рис22.</w:t>
      </w:r>
    </w:p>
    <w:p w:rsidR="0072528A" w:rsidRPr="00E02546" w:rsidRDefault="0072528A" w:rsidP="0072528A">
      <w:r>
        <w:t>Все началося снова.</w:t>
      </w:r>
    </w:p>
    <w:p w:rsidR="0072528A" w:rsidRDefault="0072528A" w:rsidP="00D039B7">
      <w:pPr>
        <w:rPr>
          <w:rFonts w:ascii="&amp;quot" w:hAnsi="&amp;quot" w:hint="eastAsia"/>
          <w:color w:val="000000"/>
          <w:sz w:val="28"/>
          <w:szCs w:val="28"/>
        </w:rPr>
      </w:pPr>
    </w:p>
    <w:p w:rsidR="00D039B7" w:rsidRPr="00B014F1" w:rsidRDefault="00F06449" w:rsidP="00D039B7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335" style="position:absolute;margin-left:58.95pt;margin-top:16.4pt;width:518.8pt;height:802.3pt;z-index:2517289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sqSOQYAAChCAAAOAAAAZHJzL2Uyb0RvYy54bWzsXF1z4jYUfe9M/4PH7wTLyF9MyE4WQqYz&#10;abvT3f4AxTbgqbFc2Qlkd/rfe/VhxSakG0LiDq14AAvb4kr33CPpHpn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" o:allowincell="f">
            <v:rect id="Rectangle 390" o:spid="_x0000_s33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3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3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3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3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3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3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3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3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3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3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3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3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3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3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3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3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3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32</w:t>
                    </w:r>
                  </w:p>
                </w:txbxContent>
              </v:textbox>
            </v:rect>
            <v:rect id="Rectangle 408" o:spid="_x0000_s33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6 мнемосхема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</w:t>
      </w:r>
      <w:r w:rsidR="00D039B7">
        <w:rPr>
          <w:rFonts w:ascii="&amp;quot" w:hAnsi="&amp;quot"/>
          <w:color w:val="000000"/>
          <w:sz w:val="28"/>
          <w:szCs w:val="28"/>
        </w:rPr>
        <w:t>и web</w:t>
      </w:r>
      <w:r w:rsidR="00D039B7" w:rsidRPr="00980506">
        <w:rPr>
          <w:rFonts w:ascii="&amp;quot" w:hAnsi="&amp;quot"/>
          <w:color w:val="000000"/>
          <w:sz w:val="28"/>
          <w:szCs w:val="28"/>
        </w:rPr>
        <w:t xml:space="preserve">  отображения данных  </w:t>
      </w:r>
      <w:r w:rsidR="00D039B7">
        <w:rPr>
          <w:rFonts w:ascii="&amp;quot" w:hAnsi="&amp;quot"/>
          <w:color w:val="000000"/>
          <w:sz w:val="28"/>
          <w:szCs w:val="28"/>
        </w:rPr>
        <w:t xml:space="preserve">, </w:t>
      </w:r>
      <w:r w:rsidR="00D039B7">
        <w:rPr>
          <w:rFonts w:ascii="&amp;quot" w:hAnsi="&amp;quot"/>
          <w:color w:val="000000"/>
          <w:sz w:val="28"/>
          <w:szCs w:val="28"/>
          <w:lang w:val="en-US"/>
        </w:rPr>
        <w:t>hmi</w:t>
      </w:r>
      <w:r w:rsidR="00D039B7" w:rsidRPr="00B014F1">
        <w:rPr>
          <w:rFonts w:ascii="&amp;quot" w:hAnsi="&amp;quot"/>
          <w:color w:val="000000"/>
          <w:sz w:val="28"/>
          <w:szCs w:val="28"/>
        </w:rPr>
        <w:t>..</w:t>
      </w:r>
      <w:r w:rsidR="00D039B7">
        <w:rPr>
          <w:rFonts w:ascii="&amp;quot" w:hAnsi="&amp;quot"/>
          <w:color w:val="000000"/>
          <w:sz w:val="28"/>
          <w:szCs w:val="28"/>
        </w:rPr>
        <w:t>18</w:t>
      </w:r>
    </w:p>
    <w:p w:rsidR="001A6538" w:rsidRDefault="00BE7723" w:rsidP="00D039B7">
      <w:pPr>
        <w:rPr>
          <w:rFonts w:ascii="&amp;quot" w:hAnsi="&amp;quot" w:hint="eastAsia"/>
          <w:color w:val="000000"/>
          <w:sz w:val="28"/>
          <w:szCs w:val="28"/>
          <w:lang w:val="en-US"/>
        </w:rPr>
      </w:pPr>
      <w:r>
        <w:rPr>
          <w:rFonts w:ascii="&amp;quot" w:hAnsi="&amp;quot" w:hint="eastAsia"/>
          <w:noProof/>
          <w:color w:val="000000"/>
          <w:sz w:val="28"/>
          <w:szCs w:val="28"/>
        </w:rPr>
        <w:drawing>
          <wp:inline distT="0" distB="0" distL="0" distR="0">
            <wp:extent cx="5939790" cy="37007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CBD" w:rsidRPr="001A6538" w:rsidRDefault="00280CBD" w:rsidP="00D039B7">
      <w:pPr>
        <w:rPr>
          <w:rFonts w:ascii="&amp;quot" w:hAnsi="&amp;quot" w:hint="eastAsia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t>Рис23.</w:t>
      </w:r>
    </w:p>
    <w:p w:rsidR="00D039B7" w:rsidRDefault="00F06449" w:rsidP="00D039B7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355" style="position:absolute;margin-left:58.95pt;margin-top:16.4pt;width:518.8pt;height:802.3pt;z-index:2517309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" o:allowincell="f">
            <v:rect id="Rectangle 390" o:spid="_x0000_s33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3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3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3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3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3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3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3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3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3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3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3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3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3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3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3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3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3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33</w:t>
                    </w:r>
                  </w:p>
                </w:txbxContent>
              </v:textbox>
            </v:rect>
            <v:rect id="Rectangle 408" o:spid="_x0000_s33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7электрическая схема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.............................................................</w:t>
      </w:r>
      <w:r w:rsidR="00D039B7">
        <w:rPr>
          <w:rFonts w:ascii="&amp;quot" w:hAnsi="&amp;quot"/>
          <w:color w:val="000000"/>
          <w:sz w:val="28"/>
          <w:szCs w:val="28"/>
        </w:rPr>
        <w:t>19</w:t>
      </w:r>
    </w:p>
    <w:p w:rsidR="00D039B7" w:rsidRDefault="3AA142D0" w:rsidP="00D039B7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4019550" cy="3067050"/>
            <wp:effectExtent l="0" t="0" r="0" b="0"/>
            <wp:docPr id="187918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808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D039B7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Рис24.</w:t>
      </w:r>
    </w:p>
    <w:p w:rsidR="00280CBD" w:rsidRDefault="3AA142D0" w:rsidP="7F228842">
      <w:pPr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067050" cy="2419350"/>
            <wp:effectExtent l="0" t="0" r="0" b="0"/>
            <wp:docPr id="569785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8595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857625" cy="2990850"/>
            <wp:effectExtent l="0" t="0" r="0" b="0"/>
            <wp:docPr id="2078985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85193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CBD">
        <w:rPr>
          <w:rFonts w:ascii="Times New Roman" w:eastAsia="Times New Roman" w:hAnsi="Times New Roman"/>
          <w:sz w:val="24"/>
          <w:szCs w:val="24"/>
        </w:rPr>
        <w:t>Рис25.</w:t>
      </w:r>
    </w:p>
    <w:p w:rsidR="00280CBD" w:rsidRDefault="00575737" w:rsidP="7F228842">
      <w:pPr>
        <w:rPr>
          <w:rFonts w:ascii="Times New Roman" w:eastAsia="Times New Roman" w:hAnsi="Times New Roman"/>
          <w:sz w:val="24"/>
          <w:szCs w:val="24"/>
        </w:rPr>
      </w:pPr>
      <w:r w:rsidRPr="00575737">
        <w:rPr>
          <w:noProof/>
        </w:rPr>
        <w:lastRenderedPageBreak/>
        <w:pict>
          <v:group id="_x0000_s3375" style="position:absolute;margin-left:58.95pt;margin-top:16.4pt;width:518.8pt;height:802.3pt;z-index:251733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E5FQw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" o:allowincell="f">
            <v:rect id="Rectangle 390" o:spid="_x0000_s33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3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3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3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3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3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3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3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3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3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3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3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3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3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3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3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3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3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34</w:t>
                    </w:r>
                  </w:p>
                </w:txbxContent>
              </v:textbox>
            </v:rect>
            <v:rect id="Rectangle 408" o:spid="_x0000_s33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3AA142D0">
        <w:rPr>
          <w:noProof/>
        </w:rPr>
        <w:drawing>
          <wp:inline distT="0" distB="0" distL="0" distR="0">
            <wp:extent cx="3409950" cy="3600450"/>
            <wp:effectExtent l="0" t="0" r="0" b="0"/>
            <wp:docPr id="15056013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0139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142D0" w:rsidRDefault="00280CBD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Рис26.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395" style="position:absolute;margin-left:58.95pt;margin-top:16.4pt;width:518.8pt;height:802.3pt;z-index:2517350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gygPQYAAChCAAAOAAAAZHJzL2Uyb0RvYy54bWzsXF1z4jYUfe9M/4PH7wTLyF9MyE4WQqYz&#10;abvT3f4AxTbgqbFc2Qlkd/rfe/VhxSakG0LiDq14AAvb4ko690i655r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wNgh37WtgqxhlMQPWwi7Ee+gTbkcw3XXrPxc&#10;fmKylXB4Q+M/Kjg93D3Py0t5sXW7+ZkmUCO5q6nooO2CrXkV0HRrK8bhQY9Duq2tGL70vTAMfBiu&#10;GM4hB4WRi9RQxSsYzyc3xqsrdStgwlE3ykNuIBnLXxWWKst4swBy1WOvVsf16ucVKVMxWBXvrcde&#10;HTW9+hugkRTLPLVGkWgOtwAubXq1kl1qFXS6guvSS8boZpWSBCxDfCDA/tYNvFDBgLyu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" o:allowincell="f">
            <v:rect id="Rectangle 390" o:spid="_x0000_s33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3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3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3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4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4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4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4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4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4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4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4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4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4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4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4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4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4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35</w:t>
                    </w:r>
                  </w:p>
                </w:txbxContent>
              </v:textbox>
            </v:rect>
            <v:rect id="Rectangle 408" o:spid="_x0000_s34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6D2DAAC5" w:rsidRPr="7F228842">
        <w:rPr>
          <w:rFonts w:ascii="&amp;quot" w:hAnsi="&amp;quot"/>
          <w:color w:val="000000" w:themeColor="text1"/>
          <w:sz w:val="28"/>
          <w:szCs w:val="28"/>
        </w:rPr>
        <w:t>8</w: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 xml:space="preserve"> Расчет энергопотребления.................................................20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tbl>
      <w:tblPr>
        <w:tblStyle w:val="ae"/>
        <w:tblW w:w="0" w:type="auto"/>
        <w:tblLook w:val="06A0"/>
      </w:tblPr>
      <w:tblGrid>
        <w:gridCol w:w="2240"/>
        <w:gridCol w:w="2333"/>
        <w:gridCol w:w="2240"/>
        <w:gridCol w:w="2758"/>
      </w:tblGrid>
      <w:tr w:rsidR="7F228842" w:rsidTr="00F06449">
        <w:trPr>
          <w:trHeight w:val="300"/>
        </w:trPr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Энергопотребление</w:t>
            </w:r>
          </w:p>
        </w:tc>
      </w:tr>
      <w:tr w:rsidR="7F228842" w:rsidTr="00F06449">
        <w:trPr>
          <w:trHeight w:val="300"/>
        </w:trPr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пр200</w:t>
            </w:r>
          </w:p>
        </w:tc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&gt;25578млА</w:t>
            </w:r>
          </w:p>
        </w:tc>
      </w:tr>
      <w:tr w:rsidR="7F228842" w:rsidTr="00F06449">
        <w:trPr>
          <w:trHeight w:val="300"/>
        </w:trPr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Датчики</w:t>
            </w:r>
          </w:p>
        </w:tc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&gt;989млА</w:t>
            </w:r>
          </w:p>
        </w:tc>
      </w:tr>
      <w:tr w:rsidR="7F228842" w:rsidTr="00F06449">
        <w:trPr>
          <w:trHeight w:val="300"/>
        </w:trPr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Промежуточное реле</w:t>
            </w:r>
          </w:p>
        </w:tc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&gt;89675млА</w:t>
            </w:r>
          </w:p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</w:tbl>
    <w:p w:rsidR="7F228842" w:rsidRDefault="00280CBD" w:rsidP="7F228842">
      <w:pPr>
        <w:spacing w:line="259" w:lineRule="auto"/>
        <w:rPr>
          <w:rFonts w:ascii="&amp;quot" w:hAnsi="&amp;quot" w:hint="eastAsia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Таблица 5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7F22884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415" style="position:absolute;margin-left:58.95pt;margin-top:16.4pt;width:518.8pt;height:802.3pt;z-index:251737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NxRQYAAChCAAAOAAAAZHJzL2Uyb0RvYy54bWzsXF1z4jYUfe9M/4PH7wTLyF9MyE4WQqYz&#10;abvT3f4AxTbgqbFc2QmkO/3vvfqwYhPSTULw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" o:allowincell="f">
            <v:rect id="Rectangle 390" o:spid="_x0000_s34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4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4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4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4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4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4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4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4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4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4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4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4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4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4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4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4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4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36</w:t>
                    </w:r>
                  </w:p>
                </w:txbxContent>
              </v:textbox>
            </v:rect>
            <v:rect id="Rectangle 408" o:spid="_x0000_s34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9  Инструкция оператора....... ...... ..........................................21</w:t>
      </w:r>
    </w:p>
    <w:p w:rsidR="00D039B7" w:rsidRDefault="00D039B7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00D039B7" w:rsidRDefault="6B656069" w:rsidP="7F228842">
      <w:pPr>
        <w:rPr>
          <w:rFonts w:ascii="&amp;quot" w:eastAsia="&amp;quot" w:hAnsi="&amp;quot" w:cs="&amp;quot"/>
          <w:sz w:val="28"/>
          <w:szCs w:val="28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1.Внешний осмотр. </w:t>
      </w:r>
    </w:p>
    <w:p w:rsidR="00D039B7" w:rsidRDefault="6B656069" w:rsidP="7F228842">
      <w:pPr>
        <w:rPr>
          <w:rFonts w:ascii="&amp;quot" w:eastAsia="&amp;quot" w:hAnsi="&amp;quot" w:cs="&amp;quot"/>
          <w:sz w:val="28"/>
          <w:szCs w:val="28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2.Уборка лишних и ненужных предметов. </w:t>
      </w:r>
    </w:p>
    <w:p w:rsidR="00D039B7" w:rsidRDefault="6B656069" w:rsidP="7F228842">
      <w:pPr>
        <w:rPr>
          <w:rFonts w:ascii="&amp;quot" w:eastAsia="&amp;quot" w:hAnsi="&amp;quot" w:cs="&amp;quot"/>
          <w:sz w:val="28"/>
          <w:szCs w:val="28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3.проверка настроек. </w:t>
      </w:r>
    </w:p>
    <w:p w:rsidR="00D039B7" w:rsidRDefault="6B656069" w:rsidP="7F228842">
      <w:pPr>
        <w:rPr>
          <w:rFonts w:ascii="&amp;quot" w:eastAsia="&amp;quot" w:hAnsi="&amp;quot" w:cs="&amp;quot"/>
          <w:sz w:val="28"/>
          <w:szCs w:val="28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4.проверка систем в исходном состоянии </w:t>
      </w:r>
    </w:p>
    <w:p w:rsidR="00D039B7" w:rsidRDefault="6B656069" w:rsidP="7F228842">
      <w:pPr>
        <w:rPr>
          <w:rFonts w:ascii="&amp;quot" w:eastAsia="&amp;quot" w:hAnsi="&amp;quot" w:cs="&amp;quot"/>
          <w:sz w:val="28"/>
          <w:szCs w:val="28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5.проверить ёмкости на наличие газовой смеси </w:t>
      </w:r>
    </w:p>
    <w:p w:rsidR="00D039B7" w:rsidRDefault="6B656069" w:rsidP="7F228842">
      <w:pPr>
        <w:rPr>
          <w:rFonts w:ascii="&amp;quot" w:eastAsia="&amp;quot" w:hAnsi="&amp;quot" w:cs="&amp;quot"/>
          <w:sz w:val="28"/>
          <w:szCs w:val="28"/>
        </w:rPr>
      </w:pPr>
      <w:r w:rsidRPr="7F228842">
        <w:rPr>
          <w:rFonts w:ascii="Noto Sans" w:eastAsia="Noto Sans" w:hAnsi="Noto Sans" w:cs="Noto Sans"/>
          <w:sz w:val="24"/>
          <w:szCs w:val="24"/>
        </w:rPr>
        <w:t>6.эксплуатация оборудования и управления технологическим процессом.</w:t>
      </w:r>
    </w:p>
    <w:p w:rsidR="7F228842" w:rsidRDefault="00F06449" w:rsidP="7F228842">
      <w:pPr>
        <w:rPr>
          <w:rFonts w:ascii="Noto Sans" w:eastAsia="Noto Sans" w:hAnsi="Noto Sans" w:cs="Noto Sans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435" style="position:absolute;margin-left:58.95pt;margin-top:16.4pt;width:518.8pt;height:802.3pt;z-index:2517391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8BOQYAAChCAAAOAAAAZHJzL2Uyb0RvYy54bWzsXF1z4jYUfe9M/4PH7wTLyF9MyE4WQqYz&#10;abvT3f4AxTbgqbFc2Qlkd/rfe/VhxSakG0LiDq14AAvb4kr33CPpHpn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" o:allowincell="f">
            <v:rect id="Rectangle 390" o:spid="_x0000_s34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4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4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4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4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4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4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4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4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4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4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4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4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4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4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4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4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4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37</w:t>
                    </w:r>
                  </w:p>
                </w:txbxContent>
              </v:textbox>
            </v:rect>
            <v:rect id="Rectangle 408" o:spid="_x0000_s34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10</w:t>
      </w:r>
      <w:r w:rsidR="00D039B7">
        <w:rPr>
          <w:sz w:val="24"/>
        </w:rPr>
        <w:t xml:space="preserve">Диаграмма размещения </w:t>
      </w:r>
      <w:r w:rsidR="00D039B7">
        <w:rPr>
          <w:rFonts w:ascii="&amp;quot" w:hAnsi="&amp;quot"/>
          <w:color w:val="000000"/>
          <w:sz w:val="28"/>
          <w:szCs w:val="28"/>
        </w:rPr>
        <w:t xml:space="preserve"> монтажа  и установки ИС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</w:t>
      </w:r>
      <w:r w:rsidR="00D039B7">
        <w:rPr>
          <w:rFonts w:ascii="&amp;quot" w:hAnsi="&amp;quot"/>
          <w:color w:val="000000"/>
          <w:sz w:val="28"/>
          <w:szCs w:val="28"/>
        </w:rPr>
        <w:t>22</w:t>
      </w:r>
    </w:p>
    <w:p w:rsidR="00D039B7" w:rsidRDefault="00D039B7" w:rsidP="00D039B7">
      <w:pPr>
        <w:rPr>
          <w:rFonts w:ascii="&amp;quot" w:hAnsi="&amp;quot" w:hint="eastAsia"/>
          <w:color w:val="000000"/>
          <w:sz w:val="28"/>
          <w:szCs w:val="28"/>
        </w:rPr>
      </w:pPr>
    </w:p>
    <w:p w:rsidR="00280CBD" w:rsidRDefault="357E2AF3" w:rsidP="7F228842">
      <w:pPr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4086225"/>
            <wp:effectExtent l="0" t="0" r="0" b="0"/>
            <wp:docPr id="1617055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88550" name="Picture 38258855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E2AF3" w:rsidRDefault="00280CBD" w:rsidP="7F228842">
      <w:r>
        <w:rPr>
          <w:rFonts w:ascii="Times New Roman" w:eastAsia="Times New Roman" w:hAnsi="Times New Roman"/>
          <w:sz w:val="24"/>
          <w:szCs w:val="24"/>
        </w:rPr>
        <w:t>Рис27.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455" style="position:absolute;margin-left:58.95pt;margin-top:16.4pt;width:518.8pt;height:802.3pt;z-index:2517412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" o:allowincell="f">
            <v:rect id="Rectangle 390" o:spid="_x0000_s34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4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4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4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4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4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4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4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4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4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4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4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4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4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4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4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4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4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38</w:t>
                    </w:r>
                  </w:p>
                </w:txbxContent>
              </v:textbox>
            </v:rect>
            <v:rect id="Rectangle 408" o:spid="_x0000_s34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1</w:t>
      </w:r>
      <w:r w:rsidR="665B457A" w:rsidRPr="7F228842">
        <w:rPr>
          <w:rFonts w:ascii="&amp;quot" w:hAnsi="&amp;quot"/>
          <w:color w:val="000000" w:themeColor="text1"/>
          <w:sz w:val="28"/>
          <w:szCs w:val="28"/>
        </w:rPr>
        <w:t>1</w: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 xml:space="preserve">  Сетевой график проверки  ИС. ......... ......... ..................23</w:t>
      </w:r>
    </w:p>
    <w:p w:rsidR="00D039B7" w:rsidRPr="00280CBD" w:rsidRDefault="00D039B7" w:rsidP="00D039B7">
      <w:pPr>
        <w:rPr>
          <w:rFonts w:ascii="&amp;quot" w:hAnsi="&amp;quot" w:hint="eastAsia"/>
          <w:b/>
          <w:color w:val="000000"/>
          <w:sz w:val="28"/>
          <w:szCs w:val="28"/>
        </w:rPr>
      </w:pPr>
    </w:p>
    <w:p w:rsidR="00280CBD" w:rsidRDefault="7C07D346" w:rsidP="7F228842">
      <w:pPr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4762500"/>
            <wp:effectExtent l="0" t="0" r="0" b="0"/>
            <wp:docPr id="1252568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6871" name="Picture 12525687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07D346" w:rsidRDefault="00280CBD" w:rsidP="7F228842">
      <w:r>
        <w:rPr>
          <w:rFonts w:ascii="Times New Roman" w:eastAsia="Times New Roman" w:hAnsi="Times New Roman"/>
          <w:sz w:val="24"/>
          <w:szCs w:val="24"/>
        </w:rPr>
        <w:t>Рис28.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475" style="position:absolute;margin-left:58.95pt;margin-top:16.4pt;width:518.8pt;height:802.3pt;z-index:2517432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ovWQw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" o:allowincell="f">
            <v:rect id="Rectangle 390" o:spid="_x0000_s34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4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4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4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4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4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4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4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4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4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4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4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4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4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4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4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4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4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39</w:t>
                    </w:r>
                  </w:p>
                </w:txbxContent>
              </v:textbox>
            </v:rect>
            <v:rect id="Rectangle 408" o:spid="_x0000_s34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1</w:t>
      </w:r>
      <w:r w:rsidR="1E16A3D0" w:rsidRPr="7F228842">
        <w:rPr>
          <w:rFonts w:ascii="&amp;quot" w:hAnsi="&amp;quot"/>
          <w:color w:val="000000" w:themeColor="text1"/>
          <w:sz w:val="28"/>
          <w:szCs w:val="28"/>
        </w:rPr>
        <w:t>2</w: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 xml:space="preserve">  Спецификация ПО  ИС. .. .. .. .. .. ......... ......... ..................24</w:t>
      </w:r>
    </w:p>
    <w:p w:rsidR="00D039B7" w:rsidRDefault="00D039B7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tbl>
      <w:tblPr>
        <w:tblStyle w:val="ae"/>
        <w:tblW w:w="0" w:type="auto"/>
        <w:tblLook w:val="04A0"/>
      </w:tblPr>
      <w:tblGrid>
        <w:gridCol w:w="3190"/>
        <w:gridCol w:w="2940"/>
        <w:gridCol w:w="3441"/>
      </w:tblGrid>
      <w:tr w:rsidR="7F228842" w:rsidTr="7F228842">
        <w:trPr>
          <w:trHeight w:val="300"/>
        </w:trPr>
        <w:tc>
          <w:tcPr>
            <w:tcW w:w="3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</w:rPr>
              <w:t>СВ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</w:rPr>
              <w:t>Обознач</w:t>
            </w:r>
          </w:p>
        </w:tc>
        <w:tc>
          <w:tcPr>
            <w:tcW w:w="3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</w:rPr>
              <w:t>Примечание</w:t>
            </w:r>
          </w:p>
        </w:tc>
      </w:tr>
      <w:tr w:rsidR="7F228842" w:rsidTr="7F228842">
        <w:trPr>
          <w:trHeight w:val="300"/>
        </w:trPr>
        <w:tc>
          <w:tcPr>
            <w:tcW w:w="3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lang w:val="en-US"/>
              </w:rPr>
              <w:t>Start.owle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Программа управления   реактором на ПР 200</w:t>
            </w:r>
          </w:p>
        </w:tc>
        <w:tc>
          <w:tcPr>
            <w:tcW w:w="3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Содержит  код на FBD языке для запуска аппарата</w:t>
            </w:r>
          </w:p>
        </w:tc>
      </w:tr>
      <w:tr w:rsidR="7F228842" w:rsidTr="7F228842">
        <w:trPr>
          <w:trHeight w:val="645"/>
        </w:trPr>
        <w:tc>
          <w:tcPr>
            <w:tcW w:w="3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</w:rPr>
              <w:t>ПН2_ПН3.</w:t>
            </w:r>
            <w:r w:rsidRPr="7F228842">
              <w:rPr>
                <w:rFonts w:ascii="Times New Roman" w:eastAsia="Times New Roman" w:hAnsi="Times New Roman"/>
                <w:lang w:val="en-US"/>
              </w:rPr>
              <w:t>owle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Программа  управления   ПР 200 . подготовки и пришивание нити </w:t>
            </w:r>
          </w:p>
          <w:p w:rsidR="7F228842" w:rsidRDefault="7F228842" w:rsidP="7F228842">
            <w:r w:rsidRPr="7F228842">
              <w:rPr>
                <w:rFonts w:ascii="Times New Roman" w:eastAsia="Times New Roman" w:hAnsi="Times New Roman"/>
              </w:rPr>
              <w:t>ПН2_ПН3</w:t>
            </w:r>
          </w:p>
        </w:tc>
        <w:tc>
          <w:tcPr>
            <w:tcW w:w="3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Содержит  код на FBD языке для запуска аппарата</w:t>
            </w:r>
          </w:p>
        </w:tc>
      </w:tr>
      <w:tr w:rsidR="7F228842" w:rsidRPr="00372E43" w:rsidTr="7F228842">
        <w:trPr>
          <w:trHeight w:val="300"/>
        </w:trPr>
        <w:tc>
          <w:tcPr>
            <w:tcW w:w="3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кку</w:t>
            </w: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lang w:val="en-US"/>
              </w:rPr>
              <w:t>.prj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Программа  оператора  на ПК управления  технологическими процессами  с  ПК</w:t>
            </w:r>
          </w:p>
        </w:tc>
        <w:tc>
          <w:tcPr>
            <w:tcW w:w="3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Pr="00F06449" w:rsidRDefault="7F228842" w:rsidP="7F228842">
            <w:pPr>
              <w:rPr>
                <w:lang w:val="en-US"/>
              </w:rPr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lang w:val="en-US"/>
              </w:rPr>
              <w:t>Содержит код  trace mode HMI.</w:t>
            </w:r>
          </w:p>
        </w:tc>
      </w:tr>
      <w:tr w:rsidR="7F228842" w:rsidTr="7F228842">
        <w:trPr>
          <w:trHeight w:val="300"/>
        </w:trPr>
        <w:tc>
          <w:tcPr>
            <w:tcW w:w="3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lang w:val="en-US"/>
              </w:rPr>
              <w:t>Opc server modbus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Сервер обеспечивает связь между ПК и ИС контроля и управления технологическими процессами</w:t>
            </w:r>
          </w:p>
        </w:tc>
        <w:tc>
          <w:tcPr>
            <w:tcW w:w="3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lang w:val="en-US"/>
              </w:rPr>
              <w:t>Протокол  modbus tcp/ rtu</w:t>
            </w:r>
          </w:p>
        </w:tc>
      </w:tr>
    </w:tbl>
    <w:p w:rsidR="00D039B7" w:rsidRDefault="00280CBD" w:rsidP="00D039B7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Таблица 6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495" style="position:absolute;margin-left:58.95pt;margin-top:16.4pt;width:518.8pt;height:802.3pt;z-index:2517453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" o:allowincell="f">
            <v:rect id="Rectangle 390" o:spid="_x0000_s34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4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4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4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5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5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5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5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5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5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5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5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5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5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5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5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5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5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40</w:t>
                    </w:r>
                  </w:p>
                </w:txbxContent>
              </v:textbox>
            </v:rect>
            <v:rect id="Rectangle 408" o:spid="_x0000_s35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6CDA7194">
        <w:rPr>
          <w:rFonts w:ascii="&amp;quot" w:hAnsi="&amp;quot"/>
          <w:color w:val="000000" w:themeColor="text1"/>
          <w:sz w:val="28"/>
          <w:szCs w:val="28"/>
        </w:rPr>
        <w:t>1</w:t>
      </w:r>
      <w:r w:rsidR="0ED55AE0" w:rsidRPr="6CDA7194">
        <w:rPr>
          <w:rFonts w:ascii="&amp;quot" w:hAnsi="&amp;quot"/>
          <w:color w:val="000000" w:themeColor="text1"/>
          <w:sz w:val="28"/>
          <w:szCs w:val="28"/>
        </w:rPr>
        <w:t>3</w:t>
      </w:r>
      <w:r w:rsidR="00D039B7" w:rsidRPr="6CDA7194">
        <w:rPr>
          <w:rFonts w:ascii="&amp;quot" w:hAnsi="&amp;quot"/>
          <w:color w:val="000000" w:themeColor="text1"/>
          <w:sz w:val="28"/>
          <w:szCs w:val="28"/>
        </w:rPr>
        <w:t xml:space="preserve">  Спецификация  оборудования  ИС.. ......... ..................25</w:t>
      </w:r>
    </w:p>
    <w:p w:rsidR="6CDA7194" w:rsidRDefault="6CDA7194" w:rsidP="6CDA7194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tbl>
      <w:tblPr>
        <w:tblStyle w:val="ae"/>
        <w:tblW w:w="9471" w:type="dxa"/>
        <w:tblLook w:val="06A0"/>
      </w:tblPr>
      <w:tblGrid>
        <w:gridCol w:w="660"/>
        <w:gridCol w:w="3078"/>
        <w:gridCol w:w="2100"/>
        <w:gridCol w:w="1638"/>
        <w:gridCol w:w="1995"/>
      </w:tblGrid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1540AEDC">
              <w:rPr>
                <w:rFonts w:ascii="&amp;quot" w:hAnsi="&amp;quot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3078" w:type="dxa"/>
          </w:tcPr>
          <w:p w:rsidR="7F228842" w:rsidRDefault="21DAD034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2100" w:type="dxa"/>
          </w:tcPr>
          <w:p w:rsidR="7F228842" w:rsidRDefault="21DAD034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Обозначение</w:t>
            </w:r>
          </w:p>
        </w:tc>
        <w:tc>
          <w:tcPr>
            <w:tcW w:w="1638" w:type="dxa"/>
          </w:tcPr>
          <w:p w:rsidR="7F228842" w:rsidRDefault="21DAD034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Кол-во</w:t>
            </w:r>
          </w:p>
        </w:tc>
        <w:tc>
          <w:tcPr>
            <w:tcW w:w="1995" w:type="dxa"/>
          </w:tcPr>
          <w:p w:rsidR="7F228842" w:rsidRDefault="21DAD034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Примечание</w:t>
            </w:r>
          </w:p>
        </w:tc>
      </w:tr>
      <w:tr w:rsidR="7F228842" w:rsidTr="6CDA7194">
        <w:trPr>
          <w:trHeight w:val="345"/>
        </w:trPr>
        <w:tc>
          <w:tcPr>
            <w:tcW w:w="9471" w:type="dxa"/>
            <w:gridSpan w:val="5"/>
          </w:tcPr>
          <w:p w:rsidR="7F228842" w:rsidRDefault="21DAD034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Оборудование управление реакторами</w:t>
            </w: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078" w:type="dxa"/>
          </w:tcPr>
          <w:p w:rsidR="7F228842" w:rsidRDefault="3871312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ПР200</w:t>
            </w:r>
          </w:p>
        </w:tc>
        <w:tc>
          <w:tcPr>
            <w:tcW w:w="2100" w:type="dxa"/>
          </w:tcPr>
          <w:p w:rsidR="7F228842" w:rsidRDefault="3871312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ИС</w:t>
            </w:r>
          </w:p>
        </w:tc>
        <w:tc>
          <w:tcPr>
            <w:tcW w:w="1638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42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078" w:type="dxa"/>
          </w:tcPr>
          <w:p w:rsidR="7F228842" w:rsidRDefault="2A3519BD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передают катушку нити при цикле 1 и цикле 2 друг другу</w:t>
            </w:r>
          </w:p>
        </w:tc>
        <w:tc>
          <w:tcPr>
            <w:tcW w:w="2100" w:type="dxa"/>
          </w:tcPr>
          <w:p w:rsidR="7F228842" w:rsidRDefault="2A3519BD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Пн3,4</w:t>
            </w:r>
          </w:p>
        </w:tc>
        <w:tc>
          <w:tcPr>
            <w:tcW w:w="1638" w:type="dxa"/>
          </w:tcPr>
          <w:p w:rsidR="7F228842" w:rsidRDefault="2CB0276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078" w:type="dxa"/>
          </w:tcPr>
          <w:p w:rsidR="7F228842" w:rsidRDefault="6F0115F1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передают катушку нити при цикле 1 и цикле 2 друг другу</w:t>
            </w:r>
          </w:p>
        </w:tc>
        <w:tc>
          <w:tcPr>
            <w:tcW w:w="2100" w:type="dxa"/>
          </w:tcPr>
          <w:p w:rsidR="7F228842" w:rsidRDefault="6F0115F1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Пн1,2</w:t>
            </w:r>
          </w:p>
        </w:tc>
        <w:tc>
          <w:tcPr>
            <w:tcW w:w="1638" w:type="dxa"/>
          </w:tcPr>
          <w:p w:rsidR="7F228842" w:rsidRDefault="2CB0276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078" w:type="dxa"/>
          </w:tcPr>
          <w:p w:rsidR="7F228842" w:rsidRDefault="7DEBC0CD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Начало движение после установки времени Обратный ход</w:t>
            </w:r>
          </w:p>
        </w:tc>
        <w:tc>
          <w:tcPr>
            <w:tcW w:w="2100" w:type="dxa"/>
          </w:tcPr>
          <w:p w:rsidR="7F228842" w:rsidRDefault="7DEBC0CD" w:rsidP="6CDA7194"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Пн2</w:t>
            </w:r>
          </w:p>
        </w:tc>
        <w:tc>
          <w:tcPr>
            <w:tcW w:w="1638" w:type="dxa"/>
          </w:tcPr>
          <w:p w:rsidR="7F228842" w:rsidRDefault="1B0823D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078" w:type="dxa"/>
          </w:tcPr>
          <w:p w:rsidR="7F228842" w:rsidRDefault="1C8C32E1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Захват катушки нити, начинает ход до д2 после установки времени</w:t>
            </w:r>
          </w:p>
        </w:tc>
        <w:tc>
          <w:tcPr>
            <w:tcW w:w="2100" w:type="dxa"/>
          </w:tcPr>
          <w:p w:rsidR="7F228842" w:rsidRDefault="661C90F6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Пн1</w:t>
            </w:r>
          </w:p>
        </w:tc>
        <w:tc>
          <w:tcPr>
            <w:tcW w:w="1638" w:type="dxa"/>
          </w:tcPr>
          <w:p w:rsidR="7F228842" w:rsidRDefault="1B0823D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078" w:type="dxa"/>
          </w:tcPr>
          <w:p w:rsidR="7F228842" w:rsidRDefault="03D06A16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Активирует Пн3 обратное движ. до д5, движется до д7</w:t>
            </w:r>
          </w:p>
        </w:tc>
        <w:tc>
          <w:tcPr>
            <w:tcW w:w="2100" w:type="dxa"/>
          </w:tcPr>
          <w:p w:rsidR="7F228842" w:rsidRDefault="419338B0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Д4</w:t>
            </w:r>
          </w:p>
        </w:tc>
        <w:tc>
          <w:tcPr>
            <w:tcW w:w="1638" w:type="dxa"/>
          </w:tcPr>
          <w:p w:rsidR="7F228842" w:rsidRDefault="16F8049B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078" w:type="dxa"/>
          </w:tcPr>
          <w:p w:rsidR="7F228842" w:rsidRDefault="173C99FF" w:rsidP="6CDA7194"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Активируется при завершении Пн3 движения</w:t>
            </w:r>
          </w:p>
        </w:tc>
        <w:tc>
          <w:tcPr>
            <w:tcW w:w="2100" w:type="dxa"/>
          </w:tcPr>
          <w:p w:rsidR="7F228842" w:rsidRDefault="173C99FF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Д6</w:t>
            </w:r>
          </w:p>
        </w:tc>
        <w:tc>
          <w:tcPr>
            <w:tcW w:w="1638" w:type="dxa"/>
          </w:tcPr>
          <w:p w:rsidR="7F228842" w:rsidRDefault="16F8049B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078" w:type="dxa"/>
          </w:tcPr>
          <w:p w:rsidR="7F228842" w:rsidRDefault="0641A777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Обратный ход пн1 до срабатывания датчика</w:t>
            </w:r>
          </w:p>
        </w:tc>
        <w:tc>
          <w:tcPr>
            <w:tcW w:w="2100" w:type="dxa"/>
          </w:tcPr>
          <w:p w:rsidR="7F228842" w:rsidRDefault="0641A777" w:rsidP="6CDA7194"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Д1</w:t>
            </w:r>
          </w:p>
        </w:tc>
        <w:tc>
          <w:tcPr>
            <w:tcW w:w="1638" w:type="dxa"/>
          </w:tcPr>
          <w:p w:rsidR="7F228842" w:rsidRDefault="16F8049B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078" w:type="dxa"/>
          </w:tcPr>
          <w:p w:rsidR="7F228842" w:rsidRDefault="475D0266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Начинает обратный ход когда д1 работает</w:t>
            </w:r>
          </w:p>
        </w:tc>
        <w:tc>
          <w:tcPr>
            <w:tcW w:w="2100" w:type="dxa"/>
          </w:tcPr>
          <w:p w:rsidR="7F228842" w:rsidRDefault="475D0266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Пн4</w:t>
            </w:r>
          </w:p>
        </w:tc>
        <w:tc>
          <w:tcPr>
            <w:tcW w:w="1638" w:type="dxa"/>
          </w:tcPr>
          <w:p w:rsidR="7F228842" w:rsidRDefault="55F246BC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078" w:type="dxa"/>
          </w:tcPr>
          <w:p w:rsidR="7F228842" w:rsidRDefault="0AD1E00B" w:rsidP="6CDA7194"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После всех действий выдвигается</w:t>
            </w:r>
          </w:p>
        </w:tc>
        <w:tc>
          <w:tcPr>
            <w:tcW w:w="2100" w:type="dxa"/>
          </w:tcPr>
          <w:p w:rsidR="7F228842" w:rsidRDefault="0AD1E00B" w:rsidP="6CDA7194"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Пн3</w:t>
            </w:r>
          </w:p>
        </w:tc>
        <w:tc>
          <w:tcPr>
            <w:tcW w:w="1638" w:type="dxa"/>
          </w:tcPr>
          <w:p w:rsidR="7F228842" w:rsidRDefault="55F246BC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</w:tbl>
    <w:p w:rsidR="7F228842" w:rsidRDefault="00280CBD" w:rsidP="7F228842">
      <w:pPr>
        <w:spacing w:line="259" w:lineRule="auto"/>
        <w:rPr>
          <w:rFonts w:ascii="&amp;quot" w:hAnsi="&amp;quot" w:hint="eastAsia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Таблица 7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7F22884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515" style="position:absolute;margin-left:58.95pt;margin-top:16.4pt;width:518.8pt;height:802.3pt;z-index:2517473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" o:allowincell="f">
            <v:rect id="Rectangle 390" o:spid="_x0000_s35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5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5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5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5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5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5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5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5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5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5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5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5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5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5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5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5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5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41</w:t>
                    </w:r>
                  </w:p>
                </w:txbxContent>
              </v:textbox>
            </v:rect>
            <v:rect id="Rectangle 408" o:spid="_x0000_s35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ВЫВОД……………………………………………………………………...26</w:t>
      </w:r>
    </w:p>
    <w:p w:rsidR="00D039B7" w:rsidRPr="00B014F1" w:rsidRDefault="00D039B7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Исходя из условия. Технического задания все пункты были выполнены.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переведено ТЗ в Технологический формат.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подсчитаны сигналы - параметры для обеспечения технологического проекта.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произведён анализ и синтез ИС для реализации технологического процесса.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намечены возможности приобретения оснастки по обеспечению микроклимата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подсчитана нагрузка на предельном потреблении и при модернизации для обеспечения источниками питания.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подготовленыматериалы для организации электрических схем и монтажа.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разработаны программы для управления технологическим процессом на нижнем уровне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разработаны мнемосхема для управления технологическим процессом, на верхнем уровне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определены ресурсы для выбора датчиков и исполнительных механизмов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общая инструкция оператора 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иструкция оператора по мнемосхеме 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таблицы для спецификаций на программы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таблицы для спецификаций на оборудования Итог Все пункты курсового проекта выполнены.</w:t>
      </w:r>
    </w:p>
    <w:p w:rsidR="7F228842" w:rsidRDefault="00F06449" w:rsidP="7F228842">
      <w:pPr>
        <w:rPr>
          <w:rFonts w:ascii="Noto Sans" w:eastAsia="Noto Sans" w:hAnsi="Noto Sans" w:cs="Noto Sans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75737">
        <w:rPr>
          <w:noProof/>
        </w:rPr>
        <w:lastRenderedPageBreak/>
        <w:pict>
          <v:group id="_x0000_s3535" style="position:absolute;margin-left:58.95pt;margin-top:16.4pt;width:518.8pt;height:802.3pt;z-index:2517494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" o:allowincell="f">
            <v:rect id="Rectangle 390" o:spid="_x0000_s35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5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5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5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5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5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5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5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5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5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5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5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5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5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5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5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5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5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42</w:t>
                    </w:r>
                  </w:p>
                </w:txbxContent>
              </v:textbox>
            </v:rect>
            <v:rect id="Rectangle 408" o:spid="_x0000_s35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00F06449">
        <w:rPr>
          <w:rFonts w:ascii="Times New Roman" w:hAnsi="Times New Roman"/>
          <w:color w:val="000000" w:themeColor="text1"/>
          <w:sz w:val="28"/>
          <w:szCs w:val="28"/>
        </w:rPr>
        <w:t>СПИСОК ЛИТЕРАТУРЫ …………………………………………...27</w:t>
      </w:r>
    </w:p>
    <w:p w:rsidR="00931AFE" w:rsidRDefault="00931AFE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931AFE">
        <w:rPr>
          <w:rFonts w:ascii="Times New Roman" w:hAnsi="Times New Roman"/>
          <w:color w:val="000000" w:themeColor="text1"/>
          <w:sz w:val="28"/>
          <w:szCs w:val="28"/>
        </w:rPr>
        <w:t>ГОСТ Р ЕН 60745-2-8-2012</w:t>
      </w:r>
    </w:p>
    <w:p w:rsidR="00931AFE" w:rsidRDefault="00931AFE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931AFE">
        <w:rPr>
          <w:rFonts w:ascii="Times New Roman" w:hAnsi="Times New Roman"/>
          <w:color w:val="000000" w:themeColor="text1"/>
          <w:sz w:val="28"/>
          <w:szCs w:val="28"/>
        </w:rPr>
        <w:t>ГОСТ 27447-87</w:t>
      </w:r>
    </w:p>
    <w:p w:rsidR="00931AFE" w:rsidRDefault="00931AFE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931AFE">
        <w:rPr>
          <w:rFonts w:ascii="Times New Roman" w:hAnsi="Times New Roman"/>
          <w:color w:val="000000" w:themeColor="text1"/>
          <w:sz w:val="28"/>
          <w:szCs w:val="28"/>
        </w:rPr>
        <w:t>ГОСТ 28455-90</w:t>
      </w:r>
    </w:p>
    <w:p w:rsidR="00931AFE" w:rsidRDefault="00931AFE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931AFE">
        <w:rPr>
          <w:rFonts w:ascii="Times New Roman" w:hAnsi="Times New Roman"/>
          <w:color w:val="000000" w:themeColor="text1"/>
          <w:sz w:val="28"/>
          <w:szCs w:val="28"/>
        </w:rPr>
        <w:t>ГОСТ 4.448-86</w:t>
      </w:r>
    </w:p>
    <w:p w:rsidR="00931AFE" w:rsidRDefault="00931AFE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931AFE">
        <w:rPr>
          <w:rFonts w:ascii="Times New Roman" w:hAnsi="Times New Roman"/>
          <w:color w:val="000000" w:themeColor="text1"/>
          <w:sz w:val="28"/>
          <w:szCs w:val="28"/>
        </w:rPr>
        <w:t>ГОСТ Р ЕН 1032-2011</w:t>
      </w:r>
    </w:p>
    <w:p w:rsidR="00931AFE" w:rsidRDefault="00931AFE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931AFE">
        <w:rPr>
          <w:rFonts w:ascii="Times New Roman" w:hAnsi="Times New Roman"/>
          <w:color w:val="000000" w:themeColor="text1"/>
          <w:sz w:val="28"/>
          <w:szCs w:val="28"/>
        </w:rPr>
        <w:t>ГОСТ Р МЭК 60204-1-2019</w:t>
      </w:r>
    </w:p>
    <w:p w:rsidR="00931AFE" w:rsidRPr="00F06449" w:rsidRDefault="00931AFE" w:rsidP="00D039B7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 w:rsidRPr="00931AFE">
        <w:rPr>
          <w:rFonts w:ascii="Times New Roman" w:hAnsi="Times New Roman"/>
          <w:color w:val="000000"/>
          <w:sz w:val="28"/>
          <w:szCs w:val="28"/>
        </w:rPr>
        <w:t>ГОСТ ИСО 12100-2013</w:t>
      </w:r>
    </w:p>
    <w:p w:rsidR="00F06449" w:rsidRDefault="00F06449" w:rsidP="00F06449">
      <w:pPr>
        <w:pStyle w:val="2"/>
        <w:shd w:val="clear" w:color="auto" w:fill="FFFFFF"/>
        <w:spacing w:after="225"/>
        <w:ind w:left="0"/>
        <w:rPr>
          <w:b w:val="0"/>
          <w:color w:val="000000" w:themeColor="text1"/>
          <w:sz w:val="27"/>
          <w:szCs w:val="27"/>
        </w:rPr>
      </w:pPr>
      <w:r w:rsidRPr="00F06449">
        <w:rPr>
          <w:b w:val="0"/>
          <w:color w:val="000000" w:themeColor="text1"/>
          <w:sz w:val="27"/>
          <w:szCs w:val="27"/>
        </w:rPr>
        <w:t>ГОСТ 17037-2022</w:t>
      </w:r>
    </w:p>
    <w:p w:rsidR="00931AFE" w:rsidRDefault="00931AFE" w:rsidP="00931AFE">
      <w:pPr>
        <w:rPr>
          <w:lang w:val="uk-UA"/>
        </w:rPr>
      </w:pPr>
    </w:p>
    <w:p w:rsidR="00931AFE" w:rsidRDefault="00931AFE" w:rsidP="00931AFE">
      <w:pPr>
        <w:rPr>
          <w:lang w:val="uk-UA"/>
        </w:rPr>
      </w:pPr>
    </w:p>
    <w:p w:rsidR="00931AFE" w:rsidRPr="00931AFE" w:rsidRDefault="00931AFE" w:rsidP="00931AFE">
      <w:pPr>
        <w:rPr>
          <w:lang w:val="uk-UA"/>
        </w:rPr>
      </w:pPr>
    </w:p>
    <w:p w:rsidR="00931AFE" w:rsidRDefault="00931AFE" w:rsidP="00931AFE">
      <w:pPr>
        <w:rPr>
          <w:lang w:val="uk-UA"/>
        </w:rPr>
      </w:pPr>
    </w:p>
    <w:p w:rsidR="00931AFE" w:rsidRPr="00931AFE" w:rsidRDefault="00931AFE" w:rsidP="00931AFE">
      <w:pPr>
        <w:rPr>
          <w:lang w:val="uk-UA"/>
        </w:rPr>
      </w:pPr>
    </w:p>
    <w:p w:rsidR="00D039B7" w:rsidRPr="00B014F1" w:rsidRDefault="00D039B7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F06449">
      <w:pPr>
        <w:spacing w:line="360" w:lineRule="auto"/>
        <w:rPr>
          <w:rFonts w:eastAsia="Times New Roman"/>
          <w:sz w:val="28"/>
          <w:szCs w:val="28"/>
        </w:rPr>
      </w:pPr>
    </w:p>
    <w:sectPr w:rsidR="00BA50D8" w:rsidRPr="007D4BA5" w:rsidSect="008E668E">
      <w:pgSz w:w="11907" w:h="16840" w:code="9"/>
      <w:pgMar w:top="907" w:right="851" w:bottom="1758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2958" w:rsidRDefault="00702958" w:rsidP="00BA50D8">
      <w:r>
        <w:separator/>
      </w:r>
    </w:p>
  </w:endnote>
  <w:endnote w:type="continuationSeparator" w:id="1">
    <w:p w:rsidR="00702958" w:rsidRDefault="00702958" w:rsidP="00BA50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Journal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&amp;quot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2958" w:rsidRDefault="00702958" w:rsidP="00BA50D8">
      <w:r>
        <w:separator/>
      </w:r>
    </w:p>
  </w:footnote>
  <w:footnote w:type="continuationSeparator" w:id="1">
    <w:p w:rsidR="00702958" w:rsidRDefault="00702958" w:rsidP="00BA50D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D17BD"/>
    <w:multiLevelType w:val="hybridMultilevel"/>
    <w:tmpl w:val="68BA185A"/>
    <w:lvl w:ilvl="0" w:tplc="6566589A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638BA"/>
    <w:multiLevelType w:val="multilevel"/>
    <w:tmpl w:val="EE98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CC1986"/>
    <w:multiLevelType w:val="hybridMultilevel"/>
    <w:tmpl w:val="A5B0C124"/>
    <w:lvl w:ilvl="0" w:tplc="7B54DAA6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2C1AD8"/>
    <w:multiLevelType w:val="hybridMultilevel"/>
    <w:tmpl w:val="FFFFFFFF"/>
    <w:lvl w:ilvl="0" w:tplc="EDC2DB0A">
      <w:start w:val="1"/>
      <w:numFmt w:val="decimal"/>
      <w:lvlText w:val="%1."/>
      <w:lvlJc w:val="left"/>
      <w:pPr>
        <w:ind w:left="720" w:hanging="360"/>
      </w:pPr>
    </w:lvl>
    <w:lvl w:ilvl="1" w:tplc="98E04624">
      <w:start w:val="1"/>
      <w:numFmt w:val="lowerLetter"/>
      <w:lvlText w:val="%2."/>
      <w:lvlJc w:val="left"/>
      <w:pPr>
        <w:ind w:left="1440" w:hanging="360"/>
      </w:pPr>
    </w:lvl>
    <w:lvl w:ilvl="2" w:tplc="46DA9056">
      <w:start w:val="1"/>
      <w:numFmt w:val="lowerRoman"/>
      <w:lvlText w:val="%3."/>
      <w:lvlJc w:val="right"/>
      <w:pPr>
        <w:ind w:left="2160" w:hanging="180"/>
      </w:pPr>
    </w:lvl>
    <w:lvl w:ilvl="3" w:tplc="B76ADC24">
      <w:start w:val="1"/>
      <w:numFmt w:val="decimal"/>
      <w:lvlText w:val="%4."/>
      <w:lvlJc w:val="left"/>
      <w:pPr>
        <w:ind w:left="2880" w:hanging="360"/>
      </w:pPr>
    </w:lvl>
    <w:lvl w:ilvl="4" w:tplc="0C486DC2">
      <w:start w:val="1"/>
      <w:numFmt w:val="lowerLetter"/>
      <w:lvlText w:val="%5."/>
      <w:lvlJc w:val="left"/>
      <w:pPr>
        <w:ind w:left="3600" w:hanging="360"/>
      </w:pPr>
    </w:lvl>
    <w:lvl w:ilvl="5" w:tplc="1FDEE2BA">
      <w:start w:val="1"/>
      <w:numFmt w:val="lowerRoman"/>
      <w:lvlText w:val="%6."/>
      <w:lvlJc w:val="right"/>
      <w:pPr>
        <w:ind w:left="4320" w:hanging="180"/>
      </w:pPr>
    </w:lvl>
    <w:lvl w:ilvl="6" w:tplc="A63839C8">
      <w:start w:val="1"/>
      <w:numFmt w:val="decimal"/>
      <w:lvlText w:val="%7."/>
      <w:lvlJc w:val="left"/>
      <w:pPr>
        <w:ind w:left="5040" w:hanging="360"/>
      </w:pPr>
    </w:lvl>
    <w:lvl w:ilvl="7" w:tplc="02D87AC8">
      <w:start w:val="1"/>
      <w:numFmt w:val="lowerLetter"/>
      <w:lvlText w:val="%8."/>
      <w:lvlJc w:val="left"/>
      <w:pPr>
        <w:ind w:left="5760" w:hanging="360"/>
      </w:pPr>
    </w:lvl>
    <w:lvl w:ilvl="8" w:tplc="A7B8C6B4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39610B"/>
    <w:multiLevelType w:val="multilevel"/>
    <w:tmpl w:val="425E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824A43"/>
    <w:multiLevelType w:val="multilevel"/>
    <w:tmpl w:val="81A2BF5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">
    <w:nsid w:val="2F3F50ED"/>
    <w:multiLevelType w:val="multilevel"/>
    <w:tmpl w:val="90D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1153DB"/>
    <w:multiLevelType w:val="hybridMultilevel"/>
    <w:tmpl w:val="830CD7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D165FC"/>
    <w:multiLevelType w:val="multilevel"/>
    <w:tmpl w:val="9B82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A91FAC"/>
    <w:multiLevelType w:val="multilevel"/>
    <w:tmpl w:val="7B00472A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0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11">
    <w:nsid w:val="5A025826"/>
    <w:multiLevelType w:val="multilevel"/>
    <w:tmpl w:val="0C0CAC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>
    <w:nsid w:val="63C12CBA"/>
    <w:multiLevelType w:val="multilevel"/>
    <w:tmpl w:val="498C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BF4AEA"/>
    <w:multiLevelType w:val="hybridMultilevel"/>
    <w:tmpl w:val="655C1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BC22A1"/>
    <w:multiLevelType w:val="multilevel"/>
    <w:tmpl w:val="716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7"/>
  </w:num>
  <w:num w:numId="5">
    <w:abstractNumId w:val="10"/>
  </w:num>
  <w:num w:numId="6">
    <w:abstractNumId w:val="5"/>
  </w:num>
  <w:num w:numId="7">
    <w:abstractNumId w:val="0"/>
  </w:num>
  <w:num w:numId="8">
    <w:abstractNumId w:val="2"/>
  </w:num>
  <w:num w:numId="9">
    <w:abstractNumId w:val="13"/>
  </w:num>
  <w:num w:numId="10">
    <w:abstractNumId w:val="14"/>
  </w:num>
  <w:num w:numId="11">
    <w:abstractNumId w:val="1"/>
  </w:num>
  <w:num w:numId="12">
    <w:abstractNumId w:val="8"/>
  </w:num>
  <w:num w:numId="13">
    <w:abstractNumId w:val="4"/>
  </w:num>
  <w:num w:numId="14">
    <w:abstractNumId w:val="12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embedSystemFonts/>
  <w:activeWritingStyle w:appName="MSWord" w:lang="en-US" w:vendorID="64" w:dllVersion="131078" w:nlCheck="1" w:checkStyle="0"/>
  <w:activeWritingStyle w:appName="MSWord" w:lang="ru-RU" w:vendorID="64" w:dllVersion="131078" w:nlCheck="1" w:checkStyle="0"/>
  <w:attachedTemplate r:id="rId1"/>
  <w:stylePaneFormatFilter w:val="3F01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4BA5"/>
    <w:rsid w:val="00032281"/>
    <w:rsid w:val="00032339"/>
    <w:rsid w:val="00035EAA"/>
    <w:rsid w:val="00044105"/>
    <w:rsid w:val="000653F3"/>
    <w:rsid w:val="000B204C"/>
    <w:rsid w:val="00115C3B"/>
    <w:rsid w:val="001A6538"/>
    <w:rsid w:val="00216310"/>
    <w:rsid w:val="00265E0E"/>
    <w:rsid w:val="00280CBD"/>
    <w:rsid w:val="0028298D"/>
    <w:rsid w:val="0030239E"/>
    <w:rsid w:val="003424B8"/>
    <w:rsid w:val="00372E43"/>
    <w:rsid w:val="00373FC6"/>
    <w:rsid w:val="00381E96"/>
    <w:rsid w:val="003A790C"/>
    <w:rsid w:val="003C0EC8"/>
    <w:rsid w:val="004066AB"/>
    <w:rsid w:val="00411EEC"/>
    <w:rsid w:val="00453721"/>
    <w:rsid w:val="00470CCB"/>
    <w:rsid w:val="00471AA3"/>
    <w:rsid w:val="0047698B"/>
    <w:rsid w:val="004E444D"/>
    <w:rsid w:val="004E4DEF"/>
    <w:rsid w:val="005632CF"/>
    <w:rsid w:val="00575737"/>
    <w:rsid w:val="005C2D12"/>
    <w:rsid w:val="006144D4"/>
    <w:rsid w:val="006A029E"/>
    <w:rsid w:val="006D0C2D"/>
    <w:rsid w:val="00702958"/>
    <w:rsid w:val="0072528A"/>
    <w:rsid w:val="007959B3"/>
    <w:rsid w:val="007D4BA5"/>
    <w:rsid w:val="007F358B"/>
    <w:rsid w:val="0086379D"/>
    <w:rsid w:val="008A19DB"/>
    <w:rsid w:val="008B1F1A"/>
    <w:rsid w:val="008E5356"/>
    <w:rsid w:val="008E668E"/>
    <w:rsid w:val="008F1156"/>
    <w:rsid w:val="00913676"/>
    <w:rsid w:val="00925C04"/>
    <w:rsid w:val="00931AFE"/>
    <w:rsid w:val="00932958"/>
    <w:rsid w:val="00971333"/>
    <w:rsid w:val="00980506"/>
    <w:rsid w:val="00994D7A"/>
    <w:rsid w:val="009E57B4"/>
    <w:rsid w:val="00A84C73"/>
    <w:rsid w:val="00AE3484"/>
    <w:rsid w:val="00B73623"/>
    <w:rsid w:val="00B91181"/>
    <w:rsid w:val="00BA50D8"/>
    <w:rsid w:val="00BE7723"/>
    <w:rsid w:val="00C24D72"/>
    <w:rsid w:val="00C53AC5"/>
    <w:rsid w:val="00C62852"/>
    <w:rsid w:val="00D039B7"/>
    <w:rsid w:val="00D04068"/>
    <w:rsid w:val="00D1359D"/>
    <w:rsid w:val="00D22387"/>
    <w:rsid w:val="00D72E9E"/>
    <w:rsid w:val="00DA5269"/>
    <w:rsid w:val="00DF599D"/>
    <w:rsid w:val="00E7570C"/>
    <w:rsid w:val="00E876A7"/>
    <w:rsid w:val="00E945D4"/>
    <w:rsid w:val="00EB20AD"/>
    <w:rsid w:val="00ED442F"/>
    <w:rsid w:val="00F06449"/>
    <w:rsid w:val="00FB2606"/>
    <w:rsid w:val="00FB2CF4"/>
    <w:rsid w:val="00FC081F"/>
    <w:rsid w:val="03D06A16"/>
    <w:rsid w:val="0641A777"/>
    <w:rsid w:val="08179963"/>
    <w:rsid w:val="0949B0AE"/>
    <w:rsid w:val="0AD1E00B"/>
    <w:rsid w:val="0E1E5E3F"/>
    <w:rsid w:val="0ED55AE0"/>
    <w:rsid w:val="0F480CA0"/>
    <w:rsid w:val="1540AEDC"/>
    <w:rsid w:val="160AA8EE"/>
    <w:rsid w:val="1648EE59"/>
    <w:rsid w:val="16F8049B"/>
    <w:rsid w:val="173C99FF"/>
    <w:rsid w:val="1927DD34"/>
    <w:rsid w:val="199177C3"/>
    <w:rsid w:val="1B0823D5"/>
    <w:rsid w:val="1C8C32E1"/>
    <w:rsid w:val="1CEB7105"/>
    <w:rsid w:val="1E16A3D0"/>
    <w:rsid w:val="21DAD034"/>
    <w:rsid w:val="2524CB77"/>
    <w:rsid w:val="272BAE28"/>
    <w:rsid w:val="2889EB0F"/>
    <w:rsid w:val="2A2A2514"/>
    <w:rsid w:val="2A3519BD"/>
    <w:rsid w:val="2B1A7E21"/>
    <w:rsid w:val="2C8F730A"/>
    <w:rsid w:val="2CB02765"/>
    <w:rsid w:val="2E8328FF"/>
    <w:rsid w:val="2FC6F26F"/>
    <w:rsid w:val="31A40828"/>
    <w:rsid w:val="33033A52"/>
    <w:rsid w:val="33192C66"/>
    <w:rsid w:val="331AF7E3"/>
    <w:rsid w:val="357E2AF3"/>
    <w:rsid w:val="38713125"/>
    <w:rsid w:val="3A406B9B"/>
    <w:rsid w:val="3AA142D0"/>
    <w:rsid w:val="3BBBFAD2"/>
    <w:rsid w:val="3C57C590"/>
    <w:rsid w:val="419338B0"/>
    <w:rsid w:val="41AA4920"/>
    <w:rsid w:val="43815093"/>
    <w:rsid w:val="449F74B4"/>
    <w:rsid w:val="46832200"/>
    <w:rsid w:val="475D0266"/>
    <w:rsid w:val="4810C505"/>
    <w:rsid w:val="4E2498BD"/>
    <w:rsid w:val="4FB02791"/>
    <w:rsid w:val="4FFAFC37"/>
    <w:rsid w:val="51A31D35"/>
    <w:rsid w:val="5338ABB1"/>
    <w:rsid w:val="53B430DF"/>
    <w:rsid w:val="55F246BC"/>
    <w:rsid w:val="58AE65F1"/>
    <w:rsid w:val="5C08DF19"/>
    <w:rsid w:val="5C7C101A"/>
    <w:rsid w:val="5C8ADB76"/>
    <w:rsid w:val="5DD33B47"/>
    <w:rsid w:val="601A4D06"/>
    <w:rsid w:val="60808EFD"/>
    <w:rsid w:val="60A335CF"/>
    <w:rsid w:val="661C90F6"/>
    <w:rsid w:val="665B457A"/>
    <w:rsid w:val="6B656069"/>
    <w:rsid w:val="6C55E394"/>
    <w:rsid w:val="6CDA7194"/>
    <w:rsid w:val="6D2DAAC5"/>
    <w:rsid w:val="6F0115F1"/>
    <w:rsid w:val="71AEB03E"/>
    <w:rsid w:val="731973ED"/>
    <w:rsid w:val="7A3DDB33"/>
    <w:rsid w:val="7AB739ED"/>
    <w:rsid w:val="7C07D346"/>
    <w:rsid w:val="7DEBC0CD"/>
    <w:rsid w:val="7F2288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,2,3"/>
      <o:rules v:ext="edit">
        <o:r id="V:Rule44" type="connector" idref="#Line 121"/>
        <o:r id="V:Rule72" type="connector" idref="#Line 123"/>
        <o:r id="V:Rule88" type="connector" idref="#Line 122"/>
        <o:r id="V:Rule117" type="connector" idref="#Line 127"/>
        <o:r id="V:Rule125" type="connector" idref="#Line 162"/>
        <o:r id="V:Rule134" type="connector" idref="#Line 126"/>
        <o:r id="V:Rule141" type="connector" idref="#Line 166"/>
        <o:r id="V:Rule158" type="connector" idref="#Line 124"/>
        <o:r id="V:Rule196" type="connector" idref="#Line 125"/>
        <o:r id="V:Rule219" type="connector" idref="#Line 138"/>
        <o:r id="V:Rule243" type="connector" idref="#Line 167"/>
        <o:r id="V:Rule258" type="connector" idref="#Line 139"/>
        <o:r id="V:Rule279" type="connector" idref="#Line 141"/>
        <o:r id="V:Rule290" type="connector" idref="#Line 140"/>
        <o:r id="V:Rule326" type="connector" idref="#Line 161"/>
        <o:r id="V:Rule335" type="connector" idref="#Line 128"/>
        <o:r id="V:Rule341" type="connector" idref="#Line 160"/>
        <o:r id="V:Rule348" type="connector" idref="#Line 129"/>
        <o:r id="V:Rule375" type="connector" idref="#Line 142"/>
        <o:r id="V:Rule409" type="connector" idref="#Line 392"/>
        <o:r id="V:Rule410" type="connector" idref="#Line 391"/>
        <o:r id="V:Rule411" type="connector" idref="#Line 398"/>
        <o:r id="V:Rule412" type="connector" idref="#Line 396"/>
        <o:r id="V:Rule413" type="connector" idref="#Line 400"/>
        <o:r id="V:Rule414" type="connector" idref="#Line 158"/>
        <o:r id="V:Rule416" type="connector" idref="#Line 393"/>
        <o:r id="V:Rule417" type="connector" idref="#Line 395"/>
        <o:r id="V:Rule418" type="connector" idref="#Line 399"/>
        <o:r id="V:Rule419" type="connector" idref="#Line 397"/>
        <o:r id="V:Rule420" type="connector" idref="#Line 39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0CBD"/>
    <w:pPr>
      <w:widowControl w:val="0"/>
      <w:suppressAutoHyphens/>
      <w:overflowPunct w:val="0"/>
      <w:autoSpaceDE w:val="0"/>
      <w:autoSpaceDN w:val="0"/>
      <w:textAlignment w:val="baseline"/>
    </w:pPr>
    <w:rPr>
      <w:rFonts w:ascii="Calibri" w:eastAsia="SimSun" w:hAnsi="Calibri"/>
      <w:kern w:val="3"/>
      <w:sz w:val="22"/>
      <w:szCs w:val="22"/>
    </w:rPr>
  </w:style>
  <w:style w:type="paragraph" w:styleId="1">
    <w:name w:val="heading 1"/>
    <w:basedOn w:val="a"/>
    <w:next w:val="a"/>
    <w:qFormat/>
    <w:rsid w:val="008E668E"/>
    <w:pPr>
      <w:spacing w:line="336" w:lineRule="auto"/>
      <w:jc w:val="center"/>
      <w:outlineLvl w:val="0"/>
    </w:pPr>
    <w:rPr>
      <w:rFonts w:ascii="Times New Roman" w:hAnsi="Times New Roman"/>
      <w:b/>
      <w:caps/>
      <w:kern w:val="28"/>
      <w:lang w:val="uk-UA"/>
    </w:rPr>
  </w:style>
  <w:style w:type="paragraph" w:styleId="2">
    <w:name w:val="heading 2"/>
    <w:basedOn w:val="a"/>
    <w:next w:val="a"/>
    <w:qFormat/>
    <w:rsid w:val="008E668E"/>
    <w:pPr>
      <w:spacing w:line="336" w:lineRule="auto"/>
      <w:ind w:left="851"/>
      <w:outlineLvl w:val="1"/>
    </w:pPr>
    <w:rPr>
      <w:rFonts w:ascii="Times New Roman" w:hAnsi="Times New Roman"/>
      <w:b/>
      <w:lang w:val="uk-UA"/>
    </w:rPr>
  </w:style>
  <w:style w:type="paragraph" w:styleId="3">
    <w:name w:val="heading 3"/>
    <w:basedOn w:val="a"/>
    <w:next w:val="a"/>
    <w:qFormat/>
    <w:rsid w:val="008E668E"/>
    <w:pPr>
      <w:spacing w:line="336" w:lineRule="auto"/>
      <w:ind w:left="851"/>
      <w:outlineLvl w:val="2"/>
    </w:pPr>
    <w:rPr>
      <w:rFonts w:ascii="Times New Roman" w:hAnsi="Times New Roman"/>
      <w:b/>
      <w:lang w:val="uk-UA"/>
    </w:rPr>
  </w:style>
  <w:style w:type="paragraph" w:styleId="4">
    <w:name w:val="heading 4"/>
    <w:basedOn w:val="a"/>
    <w:next w:val="a"/>
    <w:qFormat/>
    <w:rsid w:val="008E668E"/>
    <w:pPr>
      <w:spacing w:line="336" w:lineRule="auto"/>
      <w:jc w:val="center"/>
      <w:outlineLvl w:val="3"/>
    </w:pPr>
    <w:rPr>
      <w:rFonts w:ascii="Times New Roman" w:hAnsi="Times New Roman"/>
      <w:b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paragraph" w:styleId="a4">
    <w:name w:val="caption"/>
    <w:basedOn w:val="a"/>
    <w:next w:val="a"/>
    <w:qFormat/>
    <w:rsid w:val="008E668E"/>
    <w:pPr>
      <w:spacing w:line="336" w:lineRule="auto"/>
      <w:jc w:val="center"/>
    </w:pPr>
    <w:rPr>
      <w:rFonts w:ascii="Times New Roman" w:hAnsi="Times New Roman"/>
      <w:lang w:val="uk-UA"/>
    </w:rPr>
  </w:style>
  <w:style w:type="paragraph" w:styleId="a5">
    <w:name w:val="foot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character" w:styleId="a6">
    <w:name w:val="page number"/>
    <w:basedOn w:val="a0"/>
    <w:rsid w:val="008E668E"/>
    <w:rPr>
      <w:rFonts w:ascii="Times New Roman" w:hAnsi="Times New Roman"/>
      <w:noProof w:val="0"/>
      <w:lang w:val="uk-UA"/>
    </w:rPr>
  </w:style>
  <w:style w:type="paragraph" w:styleId="10">
    <w:name w:val="toc 1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right="851"/>
    </w:pPr>
    <w:rPr>
      <w:caps/>
    </w:rPr>
  </w:style>
  <w:style w:type="paragraph" w:styleId="20">
    <w:name w:val="toc 2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left="284" w:right="851"/>
    </w:pPr>
  </w:style>
  <w:style w:type="paragraph" w:styleId="30">
    <w:name w:val="toc 3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left="567" w:right="851"/>
    </w:pPr>
  </w:style>
  <w:style w:type="paragraph" w:styleId="40">
    <w:name w:val="toc 4"/>
    <w:basedOn w:val="a"/>
    <w:next w:val="a"/>
    <w:autoRedefine/>
    <w:semiHidden/>
    <w:rsid w:val="008E668E"/>
    <w:pPr>
      <w:tabs>
        <w:tab w:val="right" w:leader="dot" w:pos="9356"/>
      </w:tabs>
      <w:spacing w:line="336" w:lineRule="auto"/>
      <w:ind w:left="284" w:right="851"/>
    </w:pPr>
  </w:style>
  <w:style w:type="paragraph" w:styleId="a7">
    <w:name w:val="Body Text"/>
    <w:basedOn w:val="a"/>
    <w:rsid w:val="008E668E"/>
    <w:pPr>
      <w:spacing w:line="336" w:lineRule="auto"/>
      <w:ind w:firstLine="851"/>
    </w:pPr>
  </w:style>
  <w:style w:type="paragraph" w:customStyle="1" w:styleId="a8">
    <w:name w:val="Переменные"/>
    <w:basedOn w:val="a7"/>
    <w:rsid w:val="008E668E"/>
    <w:pPr>
      <w:tabs>
        <w:tab w:val="left" w:pos="482"/>
      </w:tabs>
      <w:ind w:left="482" w:hanging="482"/>
    </w:pPr>
  </w:style>
  <w:style w:type="paragraph" w:styleId="a9">
    <w:name w:val="Document Map"/>
    <w:basedOn w:val="a"/>
    <w:semiHidden/>
    <w:rsid w:val="008E668E"/>
    <w:pPr>
      <w:shd w:val="clear" w:color="auto" w:fill="000080"/>
    </w:pPr>
    <w:rPr>
      <w:sz w:val="24"/>
    </w:rPr>
  </w:style>
  <w:style w:type="paragraph" w:customStyle="1" w:styleId="aa">
    <w:name w:val="Формула"/>
    <w:basedOn w:val="a7"/>
    <w:rsid w:val="008E668E"/>
    <w:pPr>
      <w:tabs>
        <w:tab w:val="center" w:pos="4536"/>
        <w:tab w:val="right" w:pos="9356"/>
      </w:tabs>
      <w:ind w:firstLine="0"/>
    </w:pPr>
  </w:style>
  <w:style w:type="paragraph" w:customStyle="1" w:styleId="ab">
    <w:name w:val="Чертежный"/>
    <w:rsid w:val="008E668E"/>
    <w:pPr>
      <w:jc w:val="both"/>
    </w:pPr>
    <w:rPr>
      <w:rFonts w:ascii="ISOCPEUR" w:hAnsi="ISOCPEUR"/>
      <w:i/>
      <w:sz w:val="28"/>
      <w:lang w:val="uk-UA"/>
    </w:rPr>
  </w:style>
  <w:style w:type="paragraph" w:customStyle="1" w:styleId="ac">
    <w:name w:val="Листинг программы"/>
    <w:rsid w:val="008E668E"/>
    <w:pPr>
      <w:suppressAutoHyphens/>
    </w:pPr>
    <w:rPr>
      <w:noProof/>
    </w:rPr>
  </w:style>
  <w:style w:type="paragraph" w:styleId="ad">
    <w:name w:val="annotation text"/>
    <w:basedOn w:val="a"/>
    <w:semiHidden/>
    <w:rsid w:val="008E668E"/>
    <w:rPr>
      <w:rFonts w:ascii="Journal" w:hAnsi="Journal"/>
      <w:sz w:val="24"/>
    </w:rPr>
  </w:style>
  <w:style w:type="table" w:customStyle="1" w:styleId="11">
    <w:name w:val="Сетка таблицы1"/>
    <w:basedOn w:val="a1"/>
    <w:next w:val="ae"/>
    <w:uiPriority w:val="59"/>
    <w:rsid w:val="007D4B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rsid w:val="007D4B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032281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32281"/>
    <w:rPr>
      <w:rFonts w:ascii="Tahoma" w:eastAsia="SimSun" w:hAnsi="Tahoma" w:cs="Tahoma"/>
      <w:kern w:val="3"/>
      <w:sz w:val="16"/>
      <w:szCs w:val="16"/>
    </w:rPr>
  </w:style>
  <w:style w:type="paragraph" w:styleId="af1">
    <w:name w:val="No Spacing"/>
    <w:uiPriority w:val="1"/>
    <w:qFormat/>
    <w:rsid w:val="00AE3484"/>
    <w:rPr>
      <w:rFonts w:asciiTheme="minorHAnsi" w:eastAsiaTheme="minorEastAsia" w:hAnsiTheme="minorHAnsi" w:cstheme="minorBidi"/>
      <w:sz w:val="22"/>
      <w:szCs w:val="22"/>
    </w:rPr>
  </w:style>
  <w:style w:type="character" w:customStyle="1" w:styleId="8">
    <w:name w:val="Основной текст (8)_"/>
    <w:link w:val="81"/>
    <w:rsid w:val="00032339"/>
    <w:rPr>
      <w:b/>
      <w:bCs/>
      <w:sz w:val="19"/>
      <w:szCs w:val="19"/>
      <w:shd w:val="clear" w:color="auto" w:fill="FFFFFF"/>
    </w:rPr>
  </w:style>
  <w:style w:type="paragraph" w:customStyle="1" w:styleId="81">
    <w:name w:val="Основной текст (8)1"/>
    <w:basedOn w:val="a"/>
    <w:link w:val="8"/>
    <w:rsid w:val="00032339"/>
    <w:pPr>
      <w:shd w:val="clear" w:color="auto" w:fill="FFFFFF"/>
      <w:suppressAutoHyphens w:val="0"/>
      <w:overflowPunct/>
      <w:autoSpaceDE/>
      <w:autoSpaceDN/>
      <w:spacing w:after="300" w:line="240" w:lineRule="atLeast"/>
      <w:ind w:hanging="260"/>
      <w:jc w:val="center"/>
      <w:textAlignment w:val="auto"/>
    </w:pPr>
    <w:rPr>
      <w:rFonts w:ascii="Times New Roman" w:eastAsia="Times New Roman" w:hAnsi="Times New Roman"/>
      <w:b/>
      <w:bCs/>
      <w:kern w:val="0"/>
      <w:sz w:val="19"/>
      <w:szCs w:val="19"/>
    </w:rPr>
  </w:style>
  <w:style w:type="character" w:customStyle="1" w:styleId="21">
    <w:name w:val="Основной текст (2)_"/>
    <w:link w:val="22"/>
    <w:rsid w:val="00032339"/>
    <w:rPr>
      <w:sz w:val="27"/>
      <w:szCs w:val="27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032339"/>
    <w:pPr>
      <w:shd w:val="clear" w:color="auto" w:fill="FFFFFF"/>
      <w:suppressAutoHyphens w:val="0"/>
      <w:overflowPunct/>
      <w:autoSpaceDE/>
      <w:autoSpaceDN/>
      <w:spacing w:before="420" w:line="322" w:lineRule="exact"/>
      <w:jc w:val="center"/>
      <w:textAlignment w:val="auto"/>
    </w:pPr>
    <w:rPr>
      <w:rFonts w:ascii="Times New Roman" w:eastAsia="Times New Roman" w:hAnsi="Times New Roman"/>
      <w:kern w:val="0"/>
      <w:sz w:val="27"/>
      <w:szCs w:val="27"/>
    </w:rPr>
  </w:style>
  <w:style w:type="character" w:customStyle="1" w:styleId="211pt">
    <w:name w:val="Основной текст (2) + 11 pt"/>
    <w:rsid w:val="00032339"/>
    <w:rPr>
      <w:rFonts w:ascii="Times New Roman" w:hAnsi="Times New Roman" w:cs="Times New Roman"/>
      <w:sz w:val="22"/>
      <w:szCs w:val="22"/>
      <w:u w:val="none"/>
    </w:rPr>
  </w:style>
  <w:style w:type="paragraph" w:customStyle="1" w:styleId="p35">
    <w:name w:val="p35"/>
    <w:basedOn w:val="a"/>
    <w:rsid w:val="00032339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6A029E"/>
    <w:pPr>
      <w:keepNext/>
      <w:keepLines/>
      <w:spacing w:before="480" w:line="240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kern w:val="3"/>
      <w:sz w:val="28"/>
      <w:szCs w:val="28"/>
      <w:lang w:val="ru-RU"/>
    </w:rPr>
  </w:style>
  <w:style w:type="paragraph" w:styleId="af3">
    <w:name w:val="Normal (Web)"/>
    <w:basedOn w:val="a"/>
    <w:link w:val="af4"/>
    <w:uiPriority w:val="99"/>
    <w:rsid w:val="006A029E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character" w:styleId="af5">
    <w:name w:val="Hyperlink"/>
    <w:uiPriority w:val="99"/>
    <w:rsid w:val="006A029E"/>
    <w:rPr>
      <w:color w:val="0000FF"/>
      <w:u w:val="single"/>
    </w:rPr>
  </w:style>
  <w:style w:type="character" w:customStyle="1" w:styleId="af4">
    <w:name w:val="Обычный (веб) Знак"/>
    <w:link w:val="af3"/>
    <w:uiPriority w:val="99"/>
    <w:locked/>
    <w:rsid w:val="006A029E"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144D4"/>
    <w:pPr>
      <w:suppressAutoHyphens w:val="0"/>
      <w:overflowPunct/>
      <w:ind w:left="108"/>
      <w:textAlignment w:val="auto"/>
    </w:pPr>
    <w:rPr>
      <w:rFonts w:ascii="Times New Roman" w:eastAsia="Times New Roman" w:hAnsi="Times New Roman"/>
      <w:kern w:val="0"/>
      <w:lang w:eastAsia="en-US"/>
    </w:rPr>
  </w:style>
  <w:style w:type="paragraph" w:styleId="af6">
    <w:name w:val="List Paragraph"/>
    <w:basedOn w:val="a"/>
    <w:uiPriority w:val="34"/>
    <w:qFormat/>
    <w:rsid w:val="00DF599D"/>
    <w:pPr>
      <w:ind w:left="720"/>
      <w:contextualSpacing/>
    </w:pPr>
  </w:style>
  <w:style w:type="character" w:styleId="af7">
    <w:name w:val="Strong"/>
    <w:basedOn w:val="a0"/>
    <w:uiPriority w:val="22"/>
    <w:qFormat/>
    <w:rsid w:val="001A653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1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a4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38584-C232-4357-85DC-CFC70394A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a4.dot</Template>
  <TotalTime>1</TotalTime>
  <Pages>43</Pages>
  <Words>3093</Words>
  <Characters>17631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20683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2025-12-25T04:42:00Z</dcterms:created>
  <dcterms:modified xsi:type="dcterms:W3CDTF">2025-12-25T04:42:00Z</dcterms:modified>
</cp:coreProperties>
</file>